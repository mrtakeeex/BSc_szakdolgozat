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6F0B3B33" w:rsidR="00816BCB"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1CEB0FE9" w14:textId="00CE2535" w:rsidR="00325797" w:rsidRDefault="00325797" w:rsidP="003A4CDB"/>
    <w:p w14:paraId="7F760145" w14:textId="759432A6" w:rsidR="00325797" w:rsidRDefault="00325797" w:rsidP="003A4CDB">
      <w:r w:rsidRPr="00325797">
        <w:rPr>
          <w:highlight w:val="yellow"/>
        </w:rPr>
        <w:t>TODO</w:t>
      </w:r>
      <w:r>
        <w:t>: beilleszteni ide a feladatkiiarst</w:t>
      </w:r>
    </w:p>
    <w:p w14:paraId="51680BC8" w14:textId="70D5DFBC" w:rsidR="00325797" w:rsidRDefault="00325797" w:rsidP="003A4CDB">
      <w:r w:rsidRPr="00325797">
        <w:rPr>
          <w:highlight w:val="yellow"/>
        </w:rPr>
        <w:t>TODO</w:t>
      </w:r>
      <w:r>
        <w:t>: kepek ala odairni, hogy hanyadik abra + irodalomjegyzek</w:t>
      </w:r>
    </w:p>
    <w:p w14:paraId="57F525AF" w14:textId="542A8462" w:rsidR="00325797" w:rsidRDefault="00325797" w:rsidP="003A4CDB">
      <w:r w:rsidRPr="00325797">
        <w:rPr>
          <w:highlight w:val="yellow"/>
        </w:rPr>
        <w:t>TODO</w:t>
      </w:r>
      <w:r>
        <w:t>: linkeket irodalomjegyzekbe kiszervezni</w:t>
      </w:r>
    </w:p>
    <w:p w14:paraId="7E257472" w14:textId="508A613E" w:rsidR="00700BF5" w:rsidRDefault="00700BF5" w:rsidP="003A4CDB">
      <w:r w:rsidRPr="00700BF5">
        <w:rPr>
          <w:highlight w:val="yellow"/>
        </w:rPr>
        <w:t>TODO</w:t>
      </w:r>
      <w:r>
        <w:t xml:space="preserve">: </w:t>
      </w:r>
      <w:r w:rsidR="00B043FE">
        <w:t xml:space="preserve">4-es fejezet: </w:t>
      </w:r>
      <w:r>
        <w:t xml:space="preserve">Adatbazis, Kapcsolat, </w:t>
      </w:r>
      <w:r w:rsidR="00B043FE">
        <w:t xml:space="preserve"> 5os: </w:t>
      </w:r>
      <w:r>
        <w:t xml:space="preserve">Teszteles, </w:t>
      </w:r>
      <w:r w:rsidR="00B043FE">
        <w:t xml:space="preserve">6os: </w:t>
      </w:r>
      <w:r w:rsidR="006A1903">
        <w:t>Jovobeni</w:t>
      </w:r>
      <w:r w:rsidR="00B043FE">
        <w:t xml:space="preserve"> celok</w:t>
      </w:r>
    </w:p>
    <w:p w14:paraId="049FD443" w14:textId="74D7BBD6" w:rsidR="00B043FE" w:rsidRPr="00B50CAA" w:rsidRDefault="00B043FE" w:rsidP="003A4CDB">
      <w:r>
        <w:tab/>
        <w:t>7es Irodalomjegyzek</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3511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42C4E1F9" w14:textId="6447E595" w:rsidR="0039497E" w:rsidRPr="0039497E" w:rsidRDefault="0063585C" w:rsidP="0039497E">
      <w:pPr>
        <w:pStyle w:val="Fejezetcmtartalomjegyzknlkl"/>
      </w:pPr>
      <w:r w:rsidRPr="00B50CAA">
        <w:lastRenderedPageBreak/>
        <w:t>Tartalomjegyzék</w:t>
      </w:r>
      <w:r w:rsidR="00730B3C">
        <w:fldChar w:fldCharType="begin"/>
      </w:r>
      <w:r w:rsidR="00730B3C">
        <w:instrText xml:space="preserve"> TOC \o "1-3" \h \z \u </w:instrText>
      </w:r>
      <w:r w:rsidR="00730B3C">
        <w:fldChar w:fldCharType="separate"/>
      </w:r>
    </w:p>
    <w:sdt>
      <w:sdtPr>
        <w:id w:val="-1885007563"/>
        <w:docPartObj>
          <w:docPartGallery w:val="Table of Contents"/>
          <w:docPartUnique/>
        </w:docPartObj>
      </w:sdtPr>
      <w:sdtEndPr>
        <w:rPr>
          <w:rFonts w:ascii="Times New Roman" w:hAnsi="Times New Roman"/>
          <w:color w:val="auto"/>
          <w:sz w:val="24"/>
          <w:szCs w:val="24"/>
          <w:lang w:eastAsia="en-US"/>
        </w:rPr>
      </w:sdtEndPr>
      <w:sdtContent>
        <w:p w14:paraId="161DF7EF" w14:textId="00E970CC" w:rsidR="0039497E" w:rsidRDefault="0039497E">
          <w:pPr>
            <w:pStyle w:val="Tartalomjegyzkcmsora"/>
          </w:pPr>
        </w:p>
        <w:p w14:paraId="12C310EB" w14:textId="6686A2A8" w:rsidR="0039497E" w:rsidRDefault="0039497E">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8001667" w:history="1">
            <w:r w:rsidRPr="00C81742">
              <w:rPr>
                <w:rStyle w:val="Hiperhivatkozs"/>
                <w:noProof/>
              </w:rPr>
              <w:t>Összefoglaló</w:t>
            </w:r>
            <w:r>
              <w:rPr>
                <w:noProof/>
                <w:webHidden/>
              </w:rPr>
              <w:tab/>
            </w:r>
            <w:r>
              <w:rPr>
                <w:noProof/>
                <w:webHidden/>
              </w:rPr>
              <w:fldChar w:fldCharType="begin"/>
            </w:r>
            <w:r>
              <w:rPr>
                <w:noProof/>
                <w:webHidden/>
              </w:rPr>
              <w:instrText xml:space="preserve"> PAGEREF _Toc498001667 \h </w:instrText>
            </w:r>
            <w:r>
              <w:rPr>
                <w:noProof/>
                <w:webHidden/>
              </w:rPr>
            </w:r>
            <w:r>
              <w:rPr>
                <w:noProof/>
                <w:webHidden/>
              </w:rPr>
              <w:fldChar w:fldCharType="separate"/>
            </w:r>
            <w:r>
              <w:rPr>
                <w:noProof/>
                <w:webHidden/>
              </w:rPr>
              <w:t>5</w:t>
            </w:r>
            <w:r>
              <w:rPr>
                <w:noProof/>
                <w:webHidden/>
              </w:rPr>
              <w:fldChar w:fldCharType="end"/>
            </w:r>
          </w:hyperlink>
        </w:p>
        <w:p w14:paraId="606CCDBA" w14:textId="529634CE" w:rsidR="0039497E" w:rsidRDefault="0039497E">
          <w:pPr>
            <w:pStyle w:val="TJ1"/>
            <w:rPr>
              <w:rFonts w:asciiTheme="minorHAnsi" w:eastAsiaTheme="minorEastAsia" w:hAnsiTheme="minorHAnsi" w:cstheme="minorBidi"/>
              <w:b w:val="0"/>
              <w:noProof/>
              <w:sz w:val="22"/>
              <w:szCs w:val="22"/>
              <w:lang w:eastAsia="hu-HU"/>
            </w:rPr>
          </w:pPr>
          <w:hyperlink w:anchor="_Toc498001668" w:history="1">
            <w:r w:rsidRPr="00C81742">
              <w:rPr>
                <w:rStyle w:val="Hiperhivatkozs"/>
                <w:noProof/>
              </w:rPr>
              <w:t>Abstract</w:t>
            </w:r>
            <w:r>
              <w:rPr>
                <w:noProof/>
                <w:webHidden/>
              </w:rPr>
              <w:tab/>
            </w:r>
            <w:r>
              <w:rPr>
                <w:noProof/>
                <w:webHidden/>
              </w:rPr>
              <w:fldChar w:fldCharType="begin"/>
            </w:r>
            <w:r>
              <w:rPr>
                <w:noProof/>
                <w:webHidden/>
              </w:rPr>
              <w:instrText xml:space="preserve"> PAGEREF _Toc498001668 \h </w:instrText>
            </w:r>
            <w:r>
              <w:rPr>
                <w:noProof/>
                <w:webHidden/>
              </w:rPr>
            </w:r>
            <w:r>
              <w:rPr>
                <w:noProof/>
                <w:webHidden/>
              </w:rPr>
              <w:fldChar w:fldCharType="separate"/>
            </w:r>
            <w:r>
              <w:rPr>
                <w:noProof/>
                <w:webHidden/>
              </w:rPr>
              <w:t>6</w:t>
            </w:r>
            <w:r>
              <w:rPr>
                <w:noProof/>
                <w:webHidden/>
              </w:rPr>
              <w:fldChar w:fldCharType="end"/>
            </w:r>
          </w:hyperlink>
        </w:p>
        <w:p w14:paraId="491D47EA" w14:textId="394799AA" w:rsidR="0039497E" w:rsidRDefault="0039497E">
          <w:pPr>
            <w:pStyle w:val="TJ1"/>
            <w:rPr>
              <w:rFonts w:asciiTheme="minorHAnsi" w:eastAsiaTheme="minorEastAsia" w:hAnsiTheme="minorHAnsi" w:cstheme="minorBidi"/>
              <w:b w:val="0"/>
              <w:noProof/>
              <w:sz w:val="22"/>
              <w:szCs w:val="22"/>
              <w:lang w:eastAsia="hu-HU"/>
            </w:rPr>
          </w:pPr>
          <w:hyperlink w:anchor="_Toc498001669" w:history="1">
            <w:r w:rsidRPr="00C81742">
              <w:rPr>
                <w:rStyle w:val="Hiperhivatkozs"/>
                <w:noProof/>
              </w:rPr>
              <w:t>1 Bevezetés</w:t>
            </w:r>
            <w:r>
              <w:rPr>
                <w:noProof/>
                <w:webHidden/>
              </w:rPr>
              <w:tab/>
            </w:r>
            <w:r>
              <w:rPr>
                <w:noProof/>
                <w:webHidden/>
              </w:rPr>
              <w:fldChar w:fldCharType="begin"/>
            </w:r>
            <w:r>
              <w:rPr>
                <w:noProof/>
                <w:webHidden/>
              </w:rPr>
              <w:instrText xml:space="preserve"> PAGEREF _Toc498001669 \h </w:instrText>
            </w:r>
            <w:r>
              <w:rPr>
                <w:noProof/>
                <w:webHidden/>
              </w:rPr>
            </w:r>
            <w:r>
              <w:rPr>
                <w:noProof/>
                <w:webHidden/>
              </w:rPr>
              <w:fldChar w:fldCharType="separate"/>
            </w:r>
            <w:r>
              <w:rPr>
                <w:noProof/>
                <w:webHidden/>
              </w:rPr>
              <w:t>7</w:t>
            </w:r>
            <w:r>
              <w:rPr>
                <w:noProof/>
                <w:webHidden/>
              </w:rPr>
              <w:fldChar w:fldCharType="end"/>
            </w:r>
          </w:hyperlink>
        </w:p>
        <w:p w14:paraId="035CB2B4" w14:textId="17FBAA2F" w:rsidR="0039497E" w:rsidRDefault="0039497E">
          <w:pPr>
            <w:pStyle w:val="TJ1"/>
            <w:rPr>
              <w:rFonts w:asciiTheme="minorHAnsi" w:eastAsiaTheme="minorEastAsia" w:hAnsiTheme="minorHAnsi" w:cstheme="minorBidi"/>
              <w:b w:val="0"/>
              <w:noProof/>
              <w:sz w:val="22"/>
              <w:szCs w:val="22"/>
              <w:lang w:eastAsia="hu-HU"/>
            </w:rPr>
          </w:pPr>
          <w:hyperlink w:anchor="_Toc498001670" w:history="1">
            <w:r w:rsidRPr="00C81742">
              <w:rPr>
                <w:rStyle w:val="Hiperhivatkozs"/>
                <w:noProof/>
              </w:rPr>
              <w:t>2 Mobil operációs rendszerek</w:t>
            </w:r>
            <w:r>
              <w:rPr>
                <w:noProof/>
                <w:webHidden/>
              </w:rPr>
              <w:tab/>
            </w:r>
            <w:r>
              <w:rPr>
                <w:noProof/>
                <w:webHidden/>
              </w:rPr>
              <w:fldChar w:fldCharType="begin"/>
            </w:r>
            <w:r>
              <w:rPr>
                <w:noProof/>
                <w:webHidden/>
              </w:rPr>
              <w:instrText xml:space="preserve"> PAGEREF _Toc498001670 \h </w:instrText>
            </w:r>
            <w:r>
              <w:rPr>
                <w:noProof/>
                <w:webHidden/>
              </w:rPr>
            </w:r>
            <w:r>
              <w:rPr>
                <w:noProof/>
                <w:webHidden/>
              </w:rPr>
              <w:fldChar w:fldCharType="separate"/>
            </w:r>
            <w:r>
              <w:rPr>
                <w:noProof/>
                <w:webHidden/>
              </w:rPr>
              <w:t>8</w:t>
            </w:r>
            <w:r>
              <w:rPr>
                <w:noProof/>
                <w:webHidden/>
              </w:rPr>
              <w:fldChar w:fldCharType="end"/>
            </w:r>
          </w:hyperlink>
        </w:p>
        <w:p w14:paraId="16405CF0" w14:textId="31B7010C"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71" w:history="1">
            <w:r w:rsidRPr="00C81742">
              <w:rPr>
                <w:rStyle w:val="Hiperhivatkozs"/>
                <w:noProof/>
              </w:rPr>
              <w:t>2.1 Áttekintés</w:t>
            </w:r>
            <w:r>
              <w:rPr>
                <w:noProof/>
                <w:webHidden/>
              </w:rPr>
              <w:tab/>
            </w:r>
            <w:r>
              <w:rPr>
                <w:noProof/>
                <w:webHidden/>
              </w:rPr>
              <w:fldChar w:fldCharType="begin"/>
            </w:r>
            <w:r>
              <w:rPr>
                <w:noProof/>
                <w:webHidden/>
              </w:rPr>
              <w:instrText xml:space="preserve"> PAGEREF _Toc498001671 \h </w:instrText>
            </w:r>
            <w:r>
              <w:rPr>
                <w:noProof/>
                <w:webHidden/>
              </w:rPr>
            </w:r>
            <w:r>
              <w:rPr>
                <w:noProof/>
                <w:webHidden/>
              </w:rPr>
              <w:fldChar w:fldCharType="separate"/>
            </w:r>
            <w:r>
              <w:rPr>
                <w:noProof/>
                <w:webHidden/>
              </w:rPr>
              <w:t>8</w:t>
            </w:r>
            <w:r>
              <w:rPr>
                <w:noProof/>
                <w:webHidden/>
              </w:rPr>
              <w:fldChar w:fldCharType="end"/>
            </w:r>
          </w:hyperlink>
        </w:p>
        <w:p w14:paraId="3E3A29D8" w14:textId="7112F684"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72" w:history="1">
            <w:r w:rsidRPr="00C81742">
              <w:rPr>
                <w:rStyle w:val="Hiperhivatkozs"/>
                <w:noProof/>
              </w:rPr>
              <w:t>2.2 Jelenleg érvényben lévő platformok</w:t>
            </w:r>
            <w:r>
              <w:rPr>
                <w:noProof/>
                <w:webHidden/>
              </w:rPr>
              <w:tab/>
            </w:r>
            <w:r>
              <w:rPr>
                <w:noProof/>
                <w:webHidden/>
              </w:rPr>
              <w:fldChar w:fldCharType="begin"/>
            </w:r>
            <w:r>
              <w:rPr>
                <w:noProof/>
                <w:webHidden/>
              </w:rPr>
              <w:instrText xml:space="preserve"> PAGEREF _Toc498001672 \h </w:instrText>
            </w:r>
            <w:r>
              <w:rPr>
                <w:noProof/>
                <w:webHidden/>
              </w:rPr>
            </w:r>
            <w:r>
              <w:rPr>
                <w:noProof/>
                <w:webHidden/>
              </w:rPr>
              <w:fldChar w:fldCharType="separate"/>
            </w:r>
            <w:r>
              <w:rPr>
                <w:noProof/>
                <w:webHidden/>
              </w:rPr>
              <w:t>10</w:t>
            </w:r>
            <w:r>
              <w:rPr>
                <w:noProof/>
                <w:webHidden/>
              </w:rPr>
              <w:fldChar w:fldCharType="end"/>
            </w:r>
          </w:hyperlink>
        </w:p>
        <w:p w14:paraId="58642852" w14:textId="173FDF36"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3" w:history="1">
            <w:r w:rsidRPr="00C81742">
              <w:rPr>
                <w:rStyle w:val="Hiperhivatkozs"/>
                <w:noProof/>
              </w:rPr>
              <w:t>2.2.1 Android</w:t>
            </w:r>
            <w:r>
              <w:rPr>
                <w:noProof/>
                <w:webHidden/>
              </w:rPr>
              <w:tab/>
            </w:r>
            <w:r>
              <w:rPr>
                <w:noProof/>
                <w:webHidden/>
              </w:rPr>
              <w:fldChar w:fldCharType="begin"/>
            </w:r>
            <w:r>
              <w:rPr>
                <w:noProof/>
                <w:webHidden/>
              </w:rPr>
              <w:instrText xml:space="preserve"> PAGEREF _Toc498001673 \h </w:instrText>
            </w:r>
            <w:r>
              <w:rPr>
                <w:noProof/>
                <w:webHidden/>
              </w:rPr>
            </w:r>
            <w:r>
              <w:rPr>
                <w:noProof/>
                <w:webHidden/>
              </w:rPr>
              <w:fldChar w:fldCharType="separate"/>
            </w:r>
            <w:r>
              <w:rPr>
                <w:noProof/>
                <w:webHidden/>
              </w:rPr>
              <w:t>10</w:t>
            </w:r>
            <w:r>
              <w:rPr>
                <w:noProof/>
                <w:webHidden/>
              </w:rPr>
              <w:fldChar w:fldCharType="end"/>
            </w:r>
          </w:hyperlink>
        </w:p>
        <w:p w14:paraId="156BBE5D" w14:textId="3507B230"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4" w:history="1">
            <w:r w:rsidRPr="00C81742">
              <w:rPr>
                <w:rStyle w:val="Hiperhivatkozs"/>
                <w:noProof/>
              </w:rPr>
              <w:t xml:space="preserve">2.2.2 AOKP </w:t>
            </w:r>
            <w:r w:rsidRPr="00C81742">
              <w:rPr>
                <w:rStyle w:val="Hiperhivatkozs"/>
                <w:noProof/>
                <w:highlight w:val="yellow"/>
              </w:rPr>
              <w:t>http://aokp.co/about/</w:t>
            </w:r>
            <w:r>
              <w:rPr>
                <w:noProof/>
                <w:webHidden/>
              </w:rPr>
              <w:tab/>
            </w:r>
            <w:r>
              <w:rPr>
                <w:noProof/>
                <w:webHidden/>
              </w:rPr>
              <w:fldChar w:fldCharType="begin"/>
            </w:r>
            <w:r>
              <w:rPr>
                <w:noProof/>
                <w:webHidden/>
              </w:rPr>
              <w:instrText xml:space="preserve"> PAGEREF _Toc498001674 \h </w:instrText>
            </w:r>
            <w:r>
              <w:rPr>
                <w:noProof/>
                <w:webHidden/>
              </w:rPr>
            </w:r>
            <w:r>
              <w:rPr>
                <w:noProof/>
                <w:webHidden/>
              </w:rPr>
              <w:fldChar w:fldCharType="separate"/>
            </w:r>
            <w:r>
              <w:rPr>
                <w:noProof/>
                <w:webHidden/>
              </w:rPr>
              <w:t>10</w:t>
            </w:r>
            <w:r>
              <w:rPr>
                <w:noProof/>
                <w:webHidden/>
              </w:rPr>
              <w:fldChar w:fldCharType="end"/>
            </w:r>
          </w:hyperlink>
        </w:p>
        <w:p w14:paraId="6172B0D4" w14:textId="4DA1ED48"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5" w:history="1">
            <w:r w:rsidRPr="00C81742">
              <w:rPr>
                <w:rStyle w:val="Hiperhivatkozs"/>
                <w:noProof/>
              </w:rPr>
              <w:t>2.2.3 BlackBerry Secure</w:t>
            </w:r>
            <w:r>
              <w:rPr>
                <w:noProof/>
                <w:webHidden/>
              </w:rPr>
              <w:tab/>
            </w:r>
            <w:r>
              <w:rPr>
                <w:noProof/>
                <w:webHidden/>
              </w:rPr>
              <w:fldChar w:fldCharType="begin"/>
            </w:r>
            <w:r>
              <w:rPr>
                <w:noProof/>
                <w:webHidden/>
              </w:rPr>
              <w:instrText xml:space="preserve"> PAGEREF _Toc498001675 \h </w:instrText>
            </w:r>
            <w:r>
              <w:rPr>
                <w:noProof/>
                <w:webHidden/>
              </w:rPr>
            </w:r>
            <w:r>
              <w:rPr>
                <w:noProof/>
                <w:webHidden/>
              </w:rPr>
              <w:fldChar w:fldCharType="separate"/>
            </w:r>
            <w:r>
              <w:rPr>
                <w:noProof/>
                <w:webHidden/>
              </w:rPr>
              <w:t>11</w:t>
            </w:r>
            <w:r>
              <w:rPr>
                <w:noProof/>
                <w:webHidden/>
              </w:rPr>
              <w:fldChar w:fldCharType="end"/>
            </w:r>
          </w:hyperlink>
        </w:p>
        <w:p w14:paraId="07F693F4" w14:textId="2DA63C1C"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6" w:history="1">
            <w:r w:rsidRPr="00C81742">
              <w:rPr>
                <w:rStyle w:val="Hiperhivatkozs"/>
                <w:noProof/>
              </w:rPr>
              <w:t>2.2.4 ColorOS</w:t>
            </w:r>
            <w:r>
              <w:rPr>
                <w:noProof/>
                <w:webHidden/>
              </w:rPr>
              <w:tab/>
            </w:r>
            <w:r>
              <w:rPr>
                <w:noProof/>
                <w:webHidden/>
              </w:rPr>
              <w:fldChar w:fldCharType="begin"/>
            </w:r>
            <w:r>
              <w:rPr>
                <w:noProof/>
                <w:webHidden/>
              </w:rPr>
              <w:instrText xml:space="preserve"> PAGEREF _Toc498001676 \h </w:instrText>
            </w:r>
            <w:r>
              <w:rPr>
                <w:noProof/>
                <w:webHidden/>
              </w:rPr>
            </w:r>
            <w:r>
              <w:rPr>
                <w:noProof/>
                <w:webHidden/>
              </w:rPr>
              <w:fldChar w:fldCharType="separate"/>
            </w:r>
            <w:r>
              <w:rPr>
                <w:noProof/>
                <w:webHidden/>
              </w:rPr>
              <w:t>11</w:t>
            </w:r>
            <w:r>
              <w:rPr>
                <w:noProof/>
                <w:webHidden/>
              </w:rPr>
              <w:fldChar w:fldCharType="end"/>
            </w:r>
          </w:hyperlink>
        </w:p>
        <w:p w14:paraId="1996B070" w14:textId="0815FD14"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7" w:history="1">
            <w:r w:rsidRPr="00C81742">
              <w:rPr>
                <w:rStyle w:val="Hiperhivatkozs"/>
                <w:noProof/>
              </w:rPr>
              <w:t>2.2.5 EMUI</w:t>
            </w:r>
            <w:r>
              <w:rPr>
                <w:noProof/>
                <w:webHidden/>
              </w:rPr>
              <w:tab/>
            </w:r>
            <w:r>
              <w:rPr>
                <w:noProof/>
                <w:webHidden/>
              </w:rPr>
              <w:fldChar w:fldCharType="begin"/>
            </w:r>
            <w:r>
              <w:rPr>
                <w:noProof/>
                <w:webHidden/>
              </w:rPr>
              <w:instrText xml:space="preserve"> PAGEREF _Toc498001677 \h </w:instrText>
            </w:r>
            <w:r>
              <w:rPr>
                <w:noProof/>
                <w:webHidden/>
              </w:rPr>
            </w:r>
            <w:r>
              <w:rPr>
                <w:noProof/>
                <w:webHidden/>
              </w:rPr>
              <w:fldChar w:fldCharType="separate"/>
            </w:r>
            <w:r>
              <w:rPr>
                <w:noProof/>
                <w:webHidden/>
              </w:rPr>
              <w:t>11</w:t>
            </w:r>
            <w:r>
              <w:rPr>
                <w:noProof/>
                <w:webHidden/>
              </w:rPr>
              <w:fldChar w:fldCharType="end"/>
            </w:r>
          </w:hyperlink>
        </w:p>
        <w:p w14:paraId="44FB8663" w14:textId="4337E613"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8" w:history="1">
            <w:r w:rsidRPr="00C81742">
              <w:rPr>
                <w:rStyle w:val="Hiperhivatkozs"/>
                <w:noProof/>
              </w:rPr>
              <w:t>2.2.6 Flyme OS</w:t>
            </w:r>
            <w:r>
              <w:rPr>
                <w:noProof/>
                <w:webHidden/>
              </w:rPr>
              <w:tab/>
            </w:r>
            <w:r>
              <w:rPr>
                <w:noProof/>
                <w:webHidden/>
              </w:rPr>
              <w:fldChar w:fldCharType="begin"/>
            </w:r>
            <w:r>
              <w:rPr>
                <w:noProof/>
                <w:webHidden/>
              </w:rPr>
              <w:instrText xml:space="preserve"> PAGEREF _Toc498001678 \h </w:instrText>
            </w:r>
            <w:r>
              <w:rPr>
                <w:noProof/>
                <w:webHidden/>
              </w:rPr>
            </w:r>
            <w:r>
              <w:rPr>
                <w:noProof/>
                <w:webHidden/>
              </w:rPr>
              <w:fldChar w:fldCharType="separate"/>
            </w:r>
            <w:r>
              <w:rPr>
                <w:noProof/>
                <w:webHidden/>
              </w:rPr>
              <w:t>11</w:t>
            </w:r>
            <w:r>
              <w:rPr>
                <w:noProof/>
                <w:webHidden/>
              </w:rPr>
              <w:fldChar w:fldCharType="end"/>
            </w:r>
          </w:hyperlink>
        </w:p>
        <w:p w14:paraId="005F6BAB" w14:textId="3DBDC935"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9" w:history="1">
            <w:r w:rsidRPr="00C81742">
              <w:rPr>
                <w:rStyle w:val="Hiperhivatkozs"/>
                <w:noProof/>
              </w:rPr>
              <w:t>2.2.7 LG UX</w:t>
            </w:r>
            <w:r>
              <w:rPr>
                <w:noProof/>
                <w:webHidden/>
              </w:rPr>
              <w:tab/>
            </w:r>
            <w:r>
              <w:rPr>
                <w:noProof/>
                <w:webHidden/>
              </w:rPr>
              <w:fldChar w:fldCharType="begin"/>
            </w:r>
            <w:r>
              <w:rPr>
                <w:noProof/>
                <w:webHidden/>
              </w:rPr>
              <w:instrText xml:space="preserve"> PAGEREF _Toc498001679 \h </w:instrText>
            </w:r>
            <w:r>
              <w:rPr>
                <w:noProof/>
                <w:webHidden/>
              </w:rPr>
            </w:r>
            <w:r>
              <w:rPr>
                <w:noProof/>
                <w:webHidden/>
              </w:rPr>
              <w:fldChar w:fldCharType="separate"/>
            </w:r>
            <w:r>
              <w:rPr>
                <w:noProof/>
                <w:webHidden/>
              </w:rPr>
              <w:t>11</w:t>
            </w:r>
            <w:r>
              <w:rPr>
                <w:noProof/>
                <w:webHidden/>
              </w:rPr>
              <w:fldChar w:fldCharType="end"/>
            </w:r>
          </w:hyperlink>
        </w:p>
        <w:p w14:paraId="67B24195" w14:textId="171B95E3"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0" w:history="1">
            <w:r w:rsidRPr="00C81742">
              <w:rPr>
                <w:rStyle w:val="Hiperhivatkozs"/>
                <w:noProof/>
              </w:rPr>
              <w:t>2.2.8 HTC Sense</w:t>
            </w:r>
            <w:r>
              <w:rPr>
                <w:noProof/>
                <w:webHidden/>
              </w:rPr>
              <w:tab/>
            </w:r>
            <w:r>
              <w:rPr>
                <w:noProof/>
                <w:webHidden/>
              </w:rPr>
              <w:fldChar w:fldCharType="begin"/>
            </w:r>
            <w:r>
              <w:rPr>
                <w:noProof/>
                <w:webHidden/>
              </w:rPr>
              <w:instrText xml:space="preserve"> PAGEREF _Toc498001680 \h </w:instrText>
            </w:r>
            <w:r>
              <w:rPr>
                <w:noProof/>
                <w:webHidden/>
              </w:rPr>
            </w:r>
            <w:r>
              <w:rPr>
                <w:noProof/>
                <w:webHidden/>
              </w:rPr>
              <w:fldChar w:fldCharType="separate"/>
            </w:r>
            <w:r>
              <w:rPr>
                <w:noProof/>
                <w:webHidden/>
              </w:rPr>
              <w:t>12</w:t>
            </w:r>
            <w:r>
              <w:rPr>
                <w:noProof/>
                <w:webHidden/>
              </w:rPr>
              <w:fldChar w:fldCharType="end"/>
            </w:r>
          </w:hyperlink>
        </w:p>
        <w:p w14:paraId="3C8ACF64" w14:textId="4B9AD9D6"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1" w:history="1">
            <w:r w:rsidRPr="00C81742">
              <w:rPr>
                <w:rStyle w:val="Hiperhivatkozs"/>
                <w:noProof/>
              </w:rPr>
              <w:t>2.2.9 Indus OS</w:t>
            </w:r>
            <w:r>
              <w:rPr>
                <w:noProof/>
                <w:webHidden/>
              </w:rPr>
              <w:tab/>
            </w:r>
            <w:r>
              <w:rPr>
                <w:noProof/>
                <w:webHidden/>
              </w:rPr>
              <w:fldChar w:fldCharType="begin"/>
            </w:r>
            <w:r>
              <w:rPr>
                <w:noProof/>
                <w:webHidden/>
              </w:rPr>
              <w:instrText xml:space="preserve"> PAGEREF _Toc498001681 \h </w:instrText>
            </w:r>
            <w:r>
              <w:rPr>
                <w:noProof/>
                <w:webHidden/>
              </w:rPr>
            </w:r>
            <w:r>
              <w:rPr>
                <w:noProof/>
                <w:webHidden/>
              </w:rPr>
              <w:fldChar w:fldCharType="separate"/>
            </w:r>
            <w:r>
              <w:rPr>
                <w:noProof/>
                <w:webHidden/>
              </w:rPr>
              <w:t>12</w:t>
            </w:r>
            <w:r>
              <w:rPr>
                <w:noProof/>
                <w:webHidden/>
              </w:rPr>
              <w:fldChar w:fldCharType="end"/>
            </w:r>
          </w:hyperlink>
        </w:p>
        <w:p w14:paraId="34430486" w14:textId="0DE8E509"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2" w:history="1">
            <w:r w:rsidRPr="00C81742">
              <w:rPr>
                <w:rStyle w:val="Hiperhivatkozs"/>
                <w:noProof/>
              </w:rPr>
              <w:t>2.2.10 iOS</w:t>
            </w:r>
            <w:r>
              <w:rPr>
                <w:noProof/>
                <w:webHidden/>
              </w:rPr>
              <w:tab/>
            </w:r>
            <w:r>
              <w:rPr>
                <w:noProof/>
                <w:webHidden/>
              </w:rPr>
              <w:fldChar w:fldCharType="begin"/>
            </w:r>
            <w:r>
              <w:rPr>
                <w:noProof/>
                <w:webHidden/>
              </w:rPr>
              <w:instrText xml:space="preserve"> PAGEREF _Toc498001682 \h </w:instrText>
            </w:r>
            <w:r>
              <w:rPr>
                <w:noProof/>
                <w:webHidden/>
              </w:rPr>
            </w:r>
            <w:r>
              <w:rPr>
                <w:noProof/>
                <w:webHidden/>
              </w:rPr>
              <w:fldChar w:fldCharType="separate"/>
            </w:r>
            <w:r>
              <w:rPr>
                <w:noProof/>
                <w:webHidden/>
              </w:rPr>
              <w:t>12</w:t>
            </w:r>
            <w:r>
              <w:rPr>
                <w:noProof/>
                <w:webHidden/>
              </w:rPr>
              <w:fldChar w:fldCharType="end"/>
            </w:r>
          </w:hyperlink>
        </w:p>
        <w:p w14:paraId="0A115051" w14:textId="5828D22F"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3" w:history="1">
            <w:r w:rsidRPr="00C81742">
              <w:rPr>
                <w:rStyle w:val="Hiperhivatkozs"/>
                <w:noProof/>
              </w:rPr>
              <w:t>2.2.11 Lineage OS</w:t>
            </w:r>
            <w:r>
              <w:rPr>
                <w:noProof/>
                <w:webHidden/>
              </w:rPr>
              <w:tab/>
            </w:r>
            <w:r>
              <w:rPr>
                <w:noProof/>
                <w:webHidden/>
              </w:rPr>
              <w:fldChar w:fldCharType="begin"/>
            </w:r>
            <w:r>
              <w:rPr>
                <w:noProof/>
                <w:webHidden/>
              </w:rPr>
              <w:instrText xml:space="preserve"> PAGEREF _Toc498001683 \h </w:instrText>
            </w:r>
            <w:r>
              <w:rPr>
                <w:noProof/>
                <w:webHidden/>
              </w:rPr>
            </w:r>
            <w:r>
              <w:rPr>
                <w:noProof/>
                <w:webHidden/>
              </w:rPr>
              <w:fldChar w:fldCharType="separate"/>
            </w:r>
            <w:r>
              <w:rPr>
                <w:noProof/>
                <w:webHidden/>
              </w:rPr>
              <w:t>13</w:t>
            </w:r>
            <w:r>
              <w:rPr>
                <w:noProof/>
                <w:webHidden/>
              </w:rPr>
              <w:fldChar w:fldCharType="end"/>
            </w:r>
          </w:hyperlink>
        </w:p>
        <w:p w14:paraId="5542D96A" w14:textId="4C892FF0"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4" w:history="1">
            <w:r w:rsidRPr="00C81742">
              <w:rPr>
                <w:rStyle w:val="Hiperhivatkozs"/>
                <w:noProof/>
              </w:rPr>
              <w:t>2.2.12 MIUI</w:t>
            </w:r>
            <w:r>
              <w:rPr>
                <w:noProof/>
                <w:webHidden/>
              </w:rPr>
              <w:tab/>
            </w:r>
            <w:r>
              <w:rPr>
                <w:noProof/>
                <w:webHidden/>
              </w:rPr>
              <w:fldChar w:fldCharType="begin"/>
            </w:r>
            <w:r>
              <w:rPr>
                <w:noProof/>
                <w:webHidden/>
              </w:rPr>
              <w:instrText xml:space="preserve"> PAGEREF _Toc498001684 \h </w:instrText>
            </w:r>
            <w:r>
              <w:rPr>
                <w:noProof/>
                <w:webHidden/>
              </w:rPr>
            </w:r>
            <w:r>
              <w:rPr>
                <w:noProof/>
                <w:webHidden/>
              </w:rPr>
              <w:fldChar w:fldCharType="separate"/>
            </w:r>
            <w:r>
              <w:rPr>
                <w:noProof/>
                <w:webHidden/>
              </w:rPr>
              <w:t>13</w:t>
            </w:r>
            <w:r>
              <w:rPr>
                <w:noProof/>
                <w:webHidden/>
              </w:rPr>
              <w:fldChar w:fldCharType="end"/>
            </w:r>
          </w:hyperlink>
        </w:p>
        <w:p w14:paraId="009B94DF" w14:textId="55814A66"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5" w:history="1">
            <w:r w:rsidRPr="00C81742">
              <w:rPr>
                <w:rStyle w:val="Hiperhivatkozs"/>
                <w:noProof/>
              </w:rPr>
              <w:t>2.2.13 Oxygen OS</w:t>
            </w:r>
            <w:r>
              <w:rPr>
                <w:noProof/>
                <w:webHidden/>
              </w:rPr>
              <w:tab/>
            </w:r>
            <w:r>
              <w:rPr>
                <w:noProof/>
                <w:webHidden/>
              </w:rPr>
              <w:fldChar w:fldCharType="begin"/>
            </w:r>
            <w:r>
              <w:rPr>
                <w:noProof/>
                <w:webHidden/>
              </w:rPr>
              <w:instrText xml:space="preserve"> PAGEREF _Toc498001685 \h </w:instrText>
            </w:r>
            <w:r>
              <w:rPr>
                <w:noProof/>
                <w:webHidden/>
              </w:rPr>
            </w:r>
            <w:r>
              <w:rPr>
                <w:noProof/>
                <w:webHidden/>
              </w:rPr>
              <w:fldChar w:fldCharType="separate"/>
            </w:r>
            <w:r>
              <w:rPr>
                <w:noProof/>
                <w:webHidden/>
              </w:rPr>
              <w:t>13</w:t>
            </w:r>
            <w:r>
              <w:rPr>
                <w:noProof/>
                <w:webHidden/>
              </w:rPr>
              <w:fldChar w:fldCharType="end"/>
            </w:r>
          </w:hyperlink>
        </w:p>
        <w:p w14:paraId="6BAAEEEC" w14:textId="177FD324"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6" w:history="1">
            <w:r w:rsidRPr="00C81742">
              <w:rPr>
                <w:rStyle w:val="Hiperhivatkozs"/>
                <w:noProof/>
              </w:rPr>
              <w:t xml:space="preserve">2.2.14 Sailfish OS </w:t>
            </w:r>
            <w:r w:rsidRPr="00C81742">
              <w:rPr>
                <w:rStyle w:val="Hiperhivatkozs"/>
                <w:noProof/>
                <w:highlight w:val="yellow"/>
              </w:rPr>
              <w:t>https://sailfishos.org/about/</w:t>
            </w:r>
            <w:r>
              <w:rPr>
                <w:noProof/>
                <w:webHidden/>
              </w:rPr>
              <w:tab/>
            </w:r>
            <w:r>
              <w:rPr>
                <w:noProof/>
                <w:webHidden/>
              </w:rPr>
              <w:fldChar w:fldCharType="begin"/>
            </w:r>
            <w:r>
              <w:rPr>
                <w:noProof/>
                <w:webHidden/>
              </w:rPr>
              <w:instrText xml:space="preserve"> PAGEREF _Toc498001686 \h </w:instrText>
            </w:r>
            <w:r>
              <w:rPr>
                <w:noProof/>
                <w:webHidden/>
              </w:rPr>
            </w:r>
            <w:r>
              <w:rPr>
                <w:noProof/>
                <w:webHidden/>
              </w:rPr>
              <w:fldChar w:fldCharType="separate"/>
            </w:r>
            <w:r>
              <w:rPr>
                <w:noProof/>
                <w:webHidden/>
              </w:rPr>
              <w:t>13</w:t>
            </w:r>
            <w:r>
              <w:rPr>
                <w:noProof/>
                <w:webHidden/>
              </w:rPr>
              <w:fldChar w:fldCharType="end"/>
            </w:r>
          </w:hyperlink>
        </w:p>
        <w:p w14:paraId="179CD19E" w14:textId="3996A702"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7" w:history="1">
            <w:r w:rsidRPr="00C81742">
              <w:rPr>
                <w:rStyle w:val="Hiperhivatkozs"/>
                <w:noProof/>
              </w:rPr>
              <w:t>2.2.15 Samsung Experience</w:t>
            </w:r>
            <w:r>
              <w:rPr>
                <w:noProof/>
                <w:webHidden/>
              </w:rPr>
              <w:tab/>
            </w:r>
            <w:r>
              <w:rPr>
                <w:noProof/>
                <w:webHidden/>
              </w:rPr>
              <w:fldChar w:fldCharType="begin"/>
            </w:r>
            <w:r>
              <w:rPr>
                <w:noProof/>
                <w:webHidden/>
              </w:rPr>
              <w:instrText xml:space="preserve"> PAGEREF _Toc498001687 \h </w:instrText>
            </w:r>
            <w:r>
              <w:rPr>
                <w:noProof/>
                <w:webHidden/>
              </w:rPr>
            </w:r>
            <w:r>
              <w:rPr>
                <w:noProof/>
                <w:webHidden/>
              </w:rPr>
              <w:fldChar w:fldCharType="separate"/>
            </w:r>
            <w:r>
              <w:rPr>
                <w:noProof/>
                <w:webHidden/>
              </w:rPr>
              <w:t>14</w:t>
            </w:r>
            <w:r>
              <w:rPr>
                <w:noProof/>
                <w:webHidden/>
              </w:rPr>
              <w:fldChar w:fldCharType="end"/>
            </w:r>
          </w:hyperlink>
        </w:p>
        <w:p w14:paraId="76225F68" w14:textId="49052685"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8" w:history="1">
            <w:r w:rsidRPr="00C81742">
              <w:rPr>
                <w:rStyle w:val="Hiperhivatkozs"/>
                <w:noProof/>
              </w:rPr>
              <w:t>2.2.16 Tizen</w:t>
            </w:r>
            <w:r>
              <w:rPr>
                <w:noProof/>
                <w:webHidden/>
              </w:rPr>
              <w:tab/>
            </w:r>
            <w:r>
              <w:rPr>
                <w:noProof/>
                <w:webHidden/>
              </w:rPr>
              <w:fldChar w:fldCharType="begin"/>
            </w:r>
            <w:r>
              <w:rPr>
                <w:noProof/>
                <w:webHidden/>
              </w:rPr>
              <w:instrText xml:space="preserve"> PAGEREF _Toc498001688 \h </w:instrText>
            </w:r>
            <w:r>
              <w:rPr>
                <w:noProof/>
                <w:webHidden/>
              </w:rPr>
            </w:r>
            <w:r>
              <w:rPr>
                <w:noProof/>
                <w:webHidden/>
              </w:rPr>
              <w:fldChar w:fldCharType="separate"/>
            </w:r>
            <w:r>
              <w:rPr>
                <w:noProof/>
                <w:webHidden/>
              </w:rPr>
              <w:t>14</w:t>
            </w:r>
            <w:r>
              <w:rPr>
                <w:noProof/>
                <w:webHidden/>
              </w:rPr>
              <w:fldChar w:fldCharType="end"/>
            </w:r>
          </w:hyperlink>
        </w:p>
        <w:p w14:paraId="1FB2FDC9" w14:textId="6B396B6D"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9" w:history="1">
            <w:r w:rsidRPr="00C81742">
              <w:rPr>
                <w:rStyle w:val="Hiperhivatkozs"/>
                <w:noProof/>
              </w:rPr>
              <w:t>2.2.17 ZenUI</w:t>
            </w:r>
            <w:r>
              <w:rPr>
                <w:noProof/>
                <w:webHidden/>
              </w:rPr>
              <w:tab/>
            </w:r>
            <w:r>
              <w:rPr>
                <w:noProof/>
                <w:webHidden/>
              </w:rPr>
              <w:fldChar w:fldCharType="begin"/>
            </w:r>
            <w:r>
              <w:rPr>
                <w:noProof/>
                <w:webHidden/>
              </w:rPr>
              <w:instrText xml:space="preserve"> PAGEREF _Toc498001689 \h </w:instrText>
            </w:r>
            <w:r>
              <w:rPr>
                <w:noProof/>
                <w:webHidden/>
              </w:rPr>
            </w:r>
            <w:r>
              <w:rPr>
                <w:noProof/>
                <w:webHidden/>
              </w:rPr>
              <w:fldChar w:fldCharType="separate"/>
            </w:r>
            <w:r>
              <w:rPr>
                <w:noProof/>
                <w:webHidden/>
              </w:rPr>
              <w:t>14</w:t>
            </w:r>
            <w:r>
              <w:rPr>
                <w:noProof/>
                <w:webHidden/>
              </w:rPr>
              <w:fldChar w:fldCharType="end"/>
            </w:r>
          </w:hyperlink>
        </w:p>
        <w:p w14:paraId="30BEDC2A" w14:textId="14F53557"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90" w:history="1">
            <w:r w:rsidRPr="00C81742">
              <w:rPr>
                <w:rStyle w:val="Hiperhivatkozs"/>
                <w:noProof/>
              </w:rPr>
              <w:t>2.3 Karbantartás alatt lévő platformok</w:t>
            </w:r>
            <w:r>
              <w:rPr>
                <w:noProof/>
                <w:webHidden/>
              </w:rPr>
              <w:tab/>
            </w:r>
            <w:r>
              <w:rPr>
                <w:noProof/>
                <w:webHidden/>
              </w:rPr>
              <w:fldChar w:fldCharType="begin"/>
            </w:r>
            <w:r>
              <w:rPr>
                <w:noProof/>
                <w:webHidden/>
              </w:rPr>
              <w:instrText xml:space="preserve"> PAGEREF _Toc498001690 \h </w:instrText>
            </w:r>
            <w:r>
              <w:rPr>
                <w:noProof/>
                <w:webHidden/>
              </w:rPr>
            </w:r>
            <w:r>
              <w:rPr>
                <w:noProof/>
                <w:webHidden/>
              </w:rPr>
              <w:fldChar w:fldCharType="separate"/>
            </w:r>
            <w:r>
              <w:rPr>
                <w:noProof/>
                <w:webHidden/>
              </w:rPr>
              <w:t>14</w:t>
            </w:r>
            <w:r>
              <w:rPr>
                <w:noProof/>
                <w:webHidden/>
              </w:rPr>
              <w:fldChar w:fldCharType="end"/>
            </w:r>
          </w:hyperlink>
        </w:p>
        <w:p w14:paraId="2511106D" w14:textId="68D2FD8D"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1" w:history="1">
            <w:r w:rsidRPr="00C81742">
              <w:rPr>
                <w:rStyle w:val="Hiperhivatkozs"/>
                <w:noProof/>
              </w:rPr>
              <w:t>2.3.1 BlackBerry 10</w:t>
            </w:r>
            <w:r>
              <w:rPr>
                <w:noProof/>
                <w:webHidden/>
              </w:rPr>
              <w:tab/>
            </w:r>
            <w:r>
              <w:rPr>
                <w:noProof/>
                <w:webHidden/>
              </w:rPr>
              <w:fldChar w:fldCharType="begin"/>
            </w:r>
            <w:r>
              <w:rPr>
                <w:noProof/>
                <w:webHidden/>
              </w:rPr>
              <w:instrText xml:space="preserve"> PAGEREF _Toc498001691 \h </w:instrText>
            </w:r>
            <w:r>
              <w:rPr>
                <w:noProof/>
                <w:webHidden/>
              </w:rPr>
            </w:r>
            <w:r>
              <w:rPr>
                <w:noProof/>
                <w:webHidden/>
              </w:rPr>
              <w:fldChar w:fldCharType="separate"/>
            </w:r>
            <w:r>
              <w:rPr>
                <w:noProof/>
                <w:webHidden/>
              </w:rPr>
              <w:t>15</w:t>
            </w:r>
            <w:r>
              <w:rPr>
                <w:noProof/>
                <w:webHidden/>
              </w:rPr>
              <w:fldChar w:fldCharType="end"/>
            </w:r>
          </w:hyperlink>
        </w:p>
        <w:p w14:paraId="1AAFDEEC" w14:textId="23180050"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2" w:history="1">
            <w:r w:rsidRPr="00C81742">
              <w:rPr>
                <w:rStyle w:val="Hiperhivatkozs"/>
                <w:noProof/>
              </w:rPr>
              <w:t>2.3.2 Windows 10 mobile</w:t>
            </w:r>
            <w:r>
              <w:rPr>
                <w:noProof/>
                <w:webHidden/>
              </w:rPr>
              <w:tab/>
            </w:r>
            <w:r>
              <w:rPr>
                <w:noProof/>
                <w:webHidden/>
              </w:rPr>
              <w:fldChar w:fldCharType="begin"/>
            </w:r>
            <w:r>
              <w:rPr>
                <w:noProof/>
                <w:webHidden/>
              </w:rPr>
              <w:instrText xml:space="preserve"> PAGEREF _Toc498001692 \h </w:instrText>
            </w:r>
            <w:r>
              <w:rPr>
                <w:noProof/>
                <w:webHidden/>
              </w:rPr>
            </w:r>
            <w:r>
              <w:rPr>
                <w:noProof/>
                <w:webHidden/>
              </w:rPr>
              <w:fldChar w:fldCharType="separate"/>
            </w:r>
            <w:r>
              <w:rPr>
                <w:noProof/>
                <w:webHidden/>
              </w:rPr>
              <w:t>15</w:t>
            </w:r>
            <w:r>
              <w:rPr>
                <w:noProof/>
                <w:webHidden/>
              </w:rPr>
              <w:fldChar w:fldCharType="end"/>
            </w:r>
          </w:hyperlink>
        </w:p>
        <w:p w14:paraId="6807B57C" w14:textId="51DC7BAB" w:rsidR="0039497E" w:rsidRDefault="0039497E">
          <w:pPr>
            <w:pStyle w:val="TJ1"/>
            <w:rPr>
              <w:rFonts w:asciiTheme="minorHAnsi" w:eastAsiaTheme="minorEastAsia" w:hAnsiTheme="minorHAnsi" w:cstheme="minorBidi"/>
              <w:b w:val="0"/>
              <w:noProof/>
              <w:sz w:val="22"/>
              <w:szCs w:val="22"/>
              <w:lang w:eastAsia="hu-HU"/>
            </w:rPr>
          </w:pPr>
          <w:hyperlink w:anchor="_Toc498001693" w:history="1">
            <w:r w:rsidRPr="00C81742">
              <w:rPr>
                <w:rStyle w:val="Hiperhivatkozs"/>
                <w:noProof/>
              </w:rPr>
              <w:t>3 Alkalmazás készítése Android platformra</w:t>
            </w:r>
            <w:r>
              <w:rPr>
                <w:noProof/>
                <w:webHidden/>
              </w:rPr>
              <w:tab/>
            </w:r>
            <w:r>
              <w:rPr>
                <w:noProof/>
                <w:webHidden/>
              </w:rPr>
              <w:fldChar w:fldCharType="begin"/>
            </w:r>
            <w:r>
              <w:rPr>
                <w:noProof/>
                <w:webHidden/>
              </w:rPr>
              <w:instrText xml:space="preserve"> PAGEREF _Toc498001693 \h </w:instrText>
            </w:r>
            <w:r>
              <w:rPr>
                <w:noProof/>
                <w:webHidden/>
              </w:rPr>
            </w:r>
            <w:r>
              <w:rPr>
                <w:noProof/>
                <w:webHidden/>
              </w:rPr>
              <w:fldChar w:fldCharType="separate"/>
            </w:r>
            <w:r>
              <w:rPr>
                <w:noProof/>
                <w:webHidden/>
              </w:rPr>
              <w:t>16</w:t>
            </w:r>
            <w:r>
              <w:rPr>
                <w:noProof/>
                <w:webHidden/>
              </w:rPr>
              <w:fldChar w:fldCharType="end"/>
            </w:r>
          </w:hyperlink>
        </w:p>
        <w:p w14:paraId="0ACA4744" w14:textId="4651A4A8"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94" w:history="1">
            <w:r w:rsidRPr="00C81742">
              <w:rPr>
                <w:rStyle w:val="Hiperhivatkozs"/>
                <w:noProof/>
              </w:rPr>
              <w:t>3.1 Android megszületése</w:t>
            </w:r>
            <w:r>
              <w:rPr>
                <w:noProof/>
                <w:webHidden/>
              </w:rPr>
              <w:tab/>
            </w:r>
            <w:r>
              <w:rPr>
                <w:noProof/>
                <w:webHidden/>
              </w:rPr>
              <w:fldChar w:fldCharType="begin"/>
            </w:r>
            <w:r>
              <w:rPr>
                <w:noProof/>
                <w:webHidden/>
              </w:rPr>
              <w:instrText xml:space="preserve"> PAGEREF _Toc498001694 \h </w:instrText>
            </w:r>
            <w:r>
              <w:rPr>
                <w:noProof/>
                <w:webHidden/>
              </w:rPr>
            </w:r>
            <w:r>
              <w:rPr>
                <w:noProof/>
                <w:webHidden/>
              </w:rPr>
              <w:fldChar w:fldCharType="separate"/>
            </w:r>
            <w:r>
              <w:rPr>
                <w:noProof/>
                <w:webHidden/>
              </w:rPr>
              <w:t>16</w:t>
            </w:r>
            <w:r>
              <w:rPr>
                <w:noProof/>
                <w:webHidden/>
              </w:rPr>
              <w:fldChar w:fldCharType="end"/>
            </w:r>
          </w:hyperlink>
        </w:p>
        <w:p w14:paraId="0D1CC0CA" w14:textId="41A7906E"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5" w:history="1">
            <w:r w:rsidRPr="00C81742">
              <w:rPr>
                <w:rStyle w:val="Hiperhivatkozs"/>
                <w:noProof/>
              </w:rPr>
              <w:t>3.1.1 Bevezetés</w:t>
            </w:r>
            <w:r>
              <w:rPr>
                <w:noProof/>
                <w:webHidden/>
              </w:rPr>
              <w:tab/>
            </w:r>
            <w:r>
              <w:rPr>
                <w:noProof/>
                <w:webHidden/>
              </w:rPr>
              <w:fldChar w:fldCharType="begin"/>
            </w:r>
            <w:r>
              <w:rPr>
                <w:noProof/>
                <w:webHidden/>
              </w:rPr>
              <w:instrText xml:space="preserve"> PAGEREF _Toc498001695 \h </w:instrText>
            </w:r>
            <w:r>
              <w:rPr>
                <w:noProof/>
                <w:webHidden/>
              </w:rPr>
            </w:r>
            <w:r>
              <w:rPr>
                <w:noProof/>
                <w:webHidden/>
              </w:rPr>
              <w:fldChar w:fldCharType="separate"/>
            </w:r>
            <w:r>
              <w:rPr>
                <w:noProof/>
                <w:webHidden/>
              </w:rPr>
              <w:t>16</w:t>
            </w:r>
            <w:r>
              <w:rPr>
                <w:noProof/>
                <w:webHidden/>
              </w:rPr>
              <w:fldChar w:fldCharType="end"/>
            </w:r>
          </w:hyperlink>
        </w:p>
        <w:p w14:paraId="231CCAFE" w14:textId="55264338"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6" w:history="1">
            <w:r w:rsidRPr="00C81742">
              <w:rPr>
                <w:rStyle w:val="Hiperhivatkozs"/>
                <w:noProof/>
              </w:rPr>
              <w:t>3.1.2 Az iPhone hatásai</w:t>
            </w:r>
            <w:r>
              <w:rPr>
                <w:noProof/>
                <w:webHidden/>
              </w:rPr>
              <w:tab/>
            </w:r>
            <w:r>
              <w:rPr>
                <w:noProof/>
                <w:webHidden/>
              </w:rPr>
              <w:fldChar w:fldCharType="begin"/>
            </w:r>
            <w:r>
              <w:rPr>
                <w:noProof/>
                <w:webHidden/>
              </w:rPr>
              <w:instrText xml:space="preserve"> PAGEREF _Toc498001696 \h </w:instrText>
            </w:r>
            <w:r>
              <w:rPr>
                <w:noProof/>
                <w:webHidden/>
              </w:rPr>
            </w:r>
            <w:r>
              <w:rPr>
                <w:noProof/>
                <w:webHidden/>
              </w:rPr>
              <w:fldChar w:fldCharType="separate"/>
            </w:r>
            <w:r>
              <w:rPr>
                <w:noProof/>
                <w:webHidden/>
              </w:rPr>
              <w:t>17</w:t>
            </w:r>
            <w:r>
              <w:rPr>
                <w:noProof/>
                <w:webHidden/>
              </w:rPr>
              <w:fldChar w:fldCharType="end"/>
            </w:r>
          </w:hyperlink>
        </w:p>
        <w:p w14:paraId="22A4424D" w14:textId="054037AC"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7" w:history="1">
            <w:r w:rsidRPr="00C81742">
              <w:rPr>
                <w:rStyle w:val="Hiperhivatkozs"/>
                <w:noProof/>
              </w:rPr>
              <w:t>3.1.3 Az első Androidos készülék</w:t>
            </w:r>
            <w:r>
              <w:rPr>
                <w:noProof/>
                <w:webHidden/>
              </w:rPr>
              <w:tab/>
            </w:r>
            <w:r>
              <w:rPr>
                <w:noProof/>
                <w:webHidden/>
              </w:rPr>
              <w:fldChar w:fldCharType="begin"/>
            </w:r>
            <w:r>
              <w:rPr>
                <w:noProof/>
                <w:webHidden/>
              </w:rPr>
              <w:instrText xml:space="preserve"> PAGEREF _Toc498001697 \h </w:instrText>
            </w:r>
            <w:r>
              <w:rPr>
                <w:noProof/>
                <w:webHidden/>
              </w:rPr>
            </w:r>
            <w:r>
              <w:rPr>
                <w:noProof/>
                <w:webHidden/>
              </w:rPr>
              <w:fldChar w:fldCharType="separate"/>
            </w:r>
            <w:r>
              <w:rPr>
                <w:noProof/>
                <w:webHidden/>
              </w:rPr>
              <w:t>17</w:t>
            </w:r>
            <w:r>
              <w:rPr>
                <w:noProof/>
                <w:webHidden/>
              </w:rPr>
              <w:fldChar w:fldCharType="end"/>
            </w:r>
          </w:hyperlink>
        </w:p>
        <w:p w14:paraId="12903727" w14:textId="37CD986C"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8" w:history="1">
            <w:r w:rsidRPr="00C81742">
              <w:rPr>
                <w:rStyle w:val="Hiperhivatkozs"/>
                <w:noProof/>
              </w:rPr>
              <w:t>3.1.4 Verziók</w:t>
            </w:r>
            <w:r>
              <w:rPr>
                <w:noProof/>
                <w:webHidden/>
              </w:rPr>
              <w:tab/>
            </w:r>
            <w:r>
              <w:rPr>
                <w:noProof/>
                <w:webHidden/>
              </w:rPr>
              <w:fldChar w:fldCharType="begin"/>
            </w:r>
            <w:r>
              <w:rPr>
                <w:noProof/>
                <w:webHidden/>
              </w:rPr>
              <w:instrText xml:space="preserve"> PAGEREF _Toc498001698 \h </w:instrText>
            </w:r>
            <w:r>
              <w:rPr>
                <w:noProof/>
                <w:webHidden/>
              </w:rPr>
            </w:r>
            <w:r>
              <w:rPr>
                <w:noProof/>
                <w:webHidden/>
              </w:rPr>
              <w:fldChar w:fldCharType="separate"/>
            </w:r>
            <w:r>
              <w:rPr>
                <w:noProof/>
                <w:webHidden/>
              </w:rPr>
              <w:t>18</w:t>
            </w:r>
            <w:r>
              <w:rPr>
                <w:noProof/>
                <w:webHidden/>
              </w:rPr>
              <w:fldChar w:fldCharType="end"/>
            </w:r>
          </w:hyperlink>
        </w:p>
        <w:p w14:paraId="41A088F7" w14:textId="2EECD667"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9" w:history="1">
            <w:r w:rsidRPr="00C81742">
              <w:rPr>
                <w:rStyle w:val="Hiperhivatkozs"/>
                <w:noProof/>
              </w:rPr>
              <w:t>3.1.5 Platform architektúra</w:t>
            </w:r>
            <w:r>
              <w:rPr>
                <w:noProof/>
                <w:webHidden/>
              </w:rPr>
              <w:tab/>
            </w:r>
            <w:r>
              <w:rPr>
                <w:noProof/>
                <w:webHidden/>
              </w:rPr>
              <w:fldChar w:fldCharType="begin"/>
            </w:r>
            <w:r>
              <w:rPr>
                <w:noProof/>
                <w:webHidden/>
              </w:rPr>
              <w:instrText xml:space="preserve"> PAGEREF _Toc498001699 \h </w:instrText>
            </w:r>
            <w:r>
              <w:rPr>
                <w:noProof/>
                <w:webHidden/>
              </w:rPr>
            </w:r>
            <w:r>
              <w:rPr>
                <w:noProof/>
                <w:webHidden/>
              </w:rPr>
              <w:fldChar w:fldCharType="separate"/>
            </w:r>
            <w:r>
              <w:rPr>
                <w:noProof/>
                <w:webHidden/>
              </w:rPr>
              <w:t>23</w:t>
            </w:r>
            <w:r>
              <w:rPr>
                <w:noProof/>
                <w:webHidden/>
              </w:rPr>
              <w:fldChar w:fldCharType="end"/>
            </w:r>
          </w:hyperlink>
        </w:p>
        <w:p w14:paraId="46B3559B" w14:textId="335656B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0" w:history="1">
            <w:r w:rsidRPr="00C81742">
              <w:rPr>
                <w:rStyle w:val="Hiperhivatkozs"/>
                <w:noProof/>
              </w:rPr>
              <w:t>3.2 Alkalmazásfejlesztés Android platformra</w:t>
            </w:r>
            <w:r>
              <w:rPr>
                <w:noProof/>
                <w:webHidden/>
              </w:rPr>
              <w:tab/>
            </w:r>
            <w:r>
              <w:rPr>
                <w:noProof/>
                <w:webHidden/>
              </w:rPr>
              <w:fldChar w:fldCharType="begin"/>
            </w:r>
            <w:r>
              <w:rPr>
                <w:noProof/>
                <w:webHidden/>
              </w:rPr>
              <w:instrText xml:space="preserve"> PAGEREF _Toc498001700 \h </w:instrText>
            </w:r>
            <w:r>
              <w:rPr>
                <w:noProof/>
                <w:webHidden/>
              </w:rPr>
            </w:r>
            <w:r>
              <w:rPr>
                <w:noProof/>
                <w:webHidden/>
              </w:rPr>
              <w:fldChar w:fldCharType="separate"/>
            </w:r>
            <w:r>
              <w:rPr>
                <w:noProof/>
                <w:webHidden/>
              </w:rPr>
              <w:t>25</w:t>
            </w:r>
            <w:r>
              <w:rPr>
                <w:noProof/>
                <w:webHidden/>
              </w:rPr>
              <w:fldChar w:fldCharType="end"/>
            </w:r>
          </w:hyperlink>
        </w:p>
        <w:p w14:paraId="68E7E808" w14:textId="6E497D4D"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1" w:history="1">
            <w:r w:rsidRPr="00C81742">
              <w:rPr>
                <w:rStyle w:val="Hiperhivatkozs"/>
                <w:noProof/>
              </w:rPr>
              <w:t>3.2.1 Áttekintés</w:t>
            </w:r>
            <w:r>
              <w:rPr>
                <w:noProof/>
                <w:webHidden/>
              </w:rPr>
              <w:tab/>
            </w:r>
            <w:r>
              <w:rPr>
                <w:noProof/>
                <w:webHidden/>
              </w:rPr>
              <w:fldChar w:fldCharType="begin"/>
            </w:r>
            <w:r>
              <w:rPr>
                <w:noProof/>
                <w:webHidden/>
              </w:rPr>
              <w:instrText xml:space="preserve"> PAGEREF _Toc498001701 \h </w:instrText>
            </w:r>
            <w:r>
              <w:rPr>
                <w:noProof/>
                <w:webHidden/>
              </w:rPr>
            </w:r>
            <w:r>
              <w:rPr>
                <w:noProof/>
                <w:webHidden/>
              </w:rPr>
              <w:fldChar w:fldCharType="separate"/>
            </w:r>
            <w:r>
              <w:rPr>
                <w:noProof/>
                <w:webHidden/>
              </w:rPr>
              <w:t>25</w:t>
            </w:r>
            <w:r>
              <w:rPr>
                <w:noProof/>
                <w:webHidden/>
              </w:rPr>
              <w:fldChar w:fldCharType="end"/>
            </w:r>
          </w:hyperlink>
        </w:p>
        <w:p w14:paraId="23BD7B1C" w14:textId="45EF7034"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2" w:history="1">
            <w:r w:rsidRPr="00C81742">
              <w:rPr>
                <w:rStyle w:val="Hiperhivatkozs"/>
                <w:noProof/>
              </w:rPr>
              <w:t>3.2.2 Android Studio</w:t>
            </w:r>
            <w:r>
              <w:rPr>
                <w:noProof/>
                <w:webHidden/>
              </w:rPr>
              <w:tab/>
            </w:r>
            <w:r>
              <w:rPr>
                <w:noProof/>
                <w:webHidden/>
              </w:rPr>
              <w:fldChar w:fldCharType="begin"/>
            </w:r>
            <w:r>
              <w:rPr>
                <w:noProof/>
                <w:webHidden/>
              </w:rPr>
              <w:instrText xml:space="preserve"> PAGEREF _Toc498001702 \h </w:instrText>
            </w:r>
            <w:r>
              <w:rPr>
                <w:noProof/>
                <w:webHidden/>
              </w:rPr>
            </w:r>
            <w:r>
              <w:rPr>
                <w:noProof/>
                <w:webHidden/>
              </w:rPr>
              <w:fldChar w:fldCharType="separate"/>
            </w:r>
            <w:r>
              <w:rPr>
                <w:noProof/>
                <w:webHidden/>
              </w:rPr>
              <w:t>26</w:t>
            </w:r>
            <w:r>
              <w:rPr>
                <w:noProof/>
                <w:webHidden/>
              </w:rPr>
              <w:fldChar w:fldCharType="end"/>
            </w:r>
          </w:hyperlink>
        </w:p>
        <w:p w14:paraId="3728B2D8" w14:textId="7D36BFD9"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3" w:history="1">
            <w:r w:rsidRPr="00C81742">
              <w:rPr>
                <w:rStyle w:val="Hiperhivatkozs"/>
                <w:noProof/>
              </w:rPr>
              <w:t>3.2.3 Alkalmazás komponensek</w:t>
            </w:r>
            <w:r>
              <w:rPr>
                <w:noProof/>
                <w:webHidden/>
              </w:rPr>
              <w:tab/>
            </w:r>
            <w:r>
              <w:rPr>
                <w:noProof/>
                <w:webHidden/>
              </w:rPr>
              <w:fldChar w:fldCharType="begin"/>
            </w:r>
            <w:r>
              <w:rPr>
                <w:noProof/>
                <w:webHidden/>
              </w:rPr>
              <w:instrText xml:space="preserve"> PAGEREF _Toc498001703 \h </w:instrText>
            </w:r>
            <w:r>
              <w:rPr>
                <w:noProof/>
                <w:webHidden/>
              </w:rPr>
            </w:r>
            <w:r>
              <w:rPr>
                <w:noProof/>
                <w:webHidden/>
              </w:rPr>
              <w:fldChar w:fldCharType="separate"/>
            </w:r>
            <w:r>
              <w:rPr>
                <w:noProof/>
                <w:webHidden/>
              </w:rPr>
              <w:t>27</w:t>
            </w:r>
            <w:r>
              <w:rPr>
                <w:noProof/>
                <w:webHidden/>
              </w:rPr>
              <w:fldChar w:fldCharType="end"/>
            </w:r>
          </w:hyperlink>
        </w:p>
        <w:p w14:paraId="2F61E1DC" w14:textId="709F1E29" w:rsidR="0039497E" w:rsidRDefault="0039497E">
          <w:pPr>
            <w:pStyle w:val="TJ1"/>
            <w:rPr>
              <w:rFonts w:asciiTheme="minorHAnsi" w:eastAsiaTheme="minorEastAsia" w:hAnsiTheme="minorHAnsi" w:cstheme="minorBidi"/>
              <w:b w:val="0"/>
              <w:noProof/>
              <w:sz w:val="22"/>
              <w:szCs w:val="22"/>
              <w:lang w:eastAsia="hu-HU"/>
            </w:rPr>
          </w:pPr>
          <w:hyperlink w:anchor="_Toc498001704" w:history="1">
            <w:r w:rsidRPr="00C81742">
              <w:rPr>
                <w:rStyle w:val="Hiperhivatkozs"/>
                <w:noProof/>
              </w:rPr>
              <w:t>4 Az alkalmazás megvalósítása</w:t>
            </w:r>
            <w:r>
              <w:rPr>
                <w:noProof/>
                <w:webHidden/>
              </w:rPr>
              <w:tab/>
            </w:r>
            <w:r>
              <w:rPr>
                <w:noProof/>
                <w:webHidden/>
              </w:rPr>
              <w:fldChar w:fldCharType="begin"/>
            </w:r>
            <w:r>
              <w:rPr>
                <w:noProof/>
                <w:webHidden/>
              </w:rPr>
              <w:instrText xml:space="preserve"> PAGEREF _Toc498001704 \h </w:instrText>
            </w:r>
            <w:r>
              <w:rPr>
                <w:noProof/>
                <w:webHidden/>
              </w:rPr>
            </w:r>
            <w:r>
              <w:rPr>
                <w:noProof/>
                <w:webHidden/>
              </w:rPr>
              <w:fldChar w:fldCharType="separate"/>
            </w:r>
            <w:r>
              <w:rPr>
                <w:noProof/>
                <w:webHidden/>
              </w:rPr>
              <w:t>31</w:t>
            </w:r>
            <w:r>
              <w:rPr>
                <w:noProof/>
                <w:webHidden/>
              </w:rPr>
              <w:fldChar w:fldCharType="end"/>
            </w:r>
          </w:hyperlink>
        </w:p>
        <w:p w14:paraId="59228325" w14:textId="1E59F62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5" w:history="1">
            <w:r w:rsidRPr="00C81742">
              <w:rPr>
                <w:rStyle w:val="Hiperhivatkozs"/>
                <w:noProof/>
              </w:rPr>
              <w:t>4.1 Verziókezelés</w:t>
            </w:r>
            <w:r>
              <w:rPr>
                <w:noProof/>
                <w:webHidden/>
              </w:rPr>
              <w:tab/>
            </w:r>
            <w:r>
              <w:rPr>
                <w:noProof/>
                <w:webHidden/>
              </w:rPr>
              <w:fldChar w:fldCharType="begin"/>
            </w:r>
            <w:r>
              <w:rPr>
                <w:noProof/>
                <w:webHidden/>
              </w:rPr>
              <w:instrText xml:space="preserve"> PAGEREF _Toc498001705 \h </w:instrText>
            </w:r>
            <w:r>
              <w:rPr>
                <w:noProof/>
                <w:webHidden/>
              </w:rPr>
            </w:r>
            <w:r>
              <w:rPr>
                <w:noProof/>
                <w:webHidden/>
              </w:rPr>
              <w:fldChar w:fldCharType="separate"/>
            </w:r>
            <w:r>
              <w:rPr>
                <w:noProof/>
                <w:webHidden/>
              </w:rPr>
              <w:t>31</w:t>
            </w:r>
            <w:r>
              <w:rPr>
                <w:noProof/>
                <w:webHidden/>
              </w:rPr>
              <w:fldChar w:fldCharType="end"/>
            </w:r>
          </w:hyperlink>
        </w:p>
        <w:p w14:paraId="1C0E148F" w14:textId="6D692EF8"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6" w:history="1">
            <w:r w:rsidRPr="00C81742">
              <w:rPr>
                <w:rStyle w:val="Hiperhivatkozs"/>
                <w:noProof/>
              </w:rPr>
              <w:t>4.1.1 Alapvető fogalmak</w:t>
            </w:r>
            <w:r>
              <w:rPr>
                <w:noProof/>
                <w:webHidden/>
              </w:rPr>
              <w:tab/>
            </w:r>
            <w:r>
              <w:rPr>
                <w:noProof/>
                <w:webHidden/>
              </w:rPr>
              <w:fldChar w:fldCharType="begin"/>
            </w:r>
            <w:r>
              <w:rPr>
                <w:noProof/>
                <w:webHidden/>
              </w:rPr>
              <w:instrText xml:space="preserve"> PAGEREF _Toc498001706 \h </w:instrText>
            </w:r>
            <w:r>
              <w:rPr>
                <w:noProof/>
                <w:webHidden/>
              </w:rPr>
            </w:r>
            <w:r>
              <w:rPr>
                <w:noProof/>
                <w:webHidden/>
              </w:rPr>
              <w:fldChar w:fldCharType="separate"/>
            </w:r>
            <w:r>
              <w:rPr>
                <w:noProof/>
                <w:webHidden/>
              </w:rPr>
              <w:t>32</w:t>
            </w:r>
            <w:r>
              <w:rPr>
                <w:noProof/>
                <w:webHidden/>
              </w:rPr>
              <w:fldChar w:fldCharType="end"/>
            </w:r>
          </w:hyperlink>
        </w:p>
        <w:p w14:paraId="63377DED" w14:textId="0D47A482"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7" w:history="1">
            <w:r w:rsidRPr="00C81742">
              <w:rPr>
                <w:rStyle w:val="Hiperhivatkozs"/>
                <w:noProof/>
              </w:rPr>
              <w:t>4.1.2 Verziókezelők összehasonlítása</w:t>
            </w:r>
            <w:r>
              <w:rPr>
                <w:noProof/>
                <w:webHidden/>
              </w:rPr>
              <w:tab/>
            </w:r>
            <w:r>
              <w:rPr>
                <w:noProof/>
                <w:webHidden/>
              </w:rPr>
              <w:fldChar w:fldCharType="begin"/>
            </w:r>
            <w:r>
              <w:rPr>
                <w:noProof/>
                <w:webHidden/>
              </w:rPr>
              <w:instrText xml:space="preserve"> PAGEREF _Toc498001707 \h </w:instrText>
            </w:r>
            <w:r>
              <w:rPr>
                <w:noProof/>
                <w:webHidden/>
              </w:rPr>
            </w:r>
            <w:r>
              <w:rPr>
                <w:noProof/>
                <w:webHidden/>
              </w:rPr>
              <w:fldChar w:fldCharType="separate"/>
            </w:r>
            <w:r>
              <w:rPr>
                <w:noProof/>
                <w:webHidden/>
              </w:rPr>
              <w:t>33</w:t>
            </w:r>
            <w:r>
              <w:rPr>
                <w:noProof/>
                <w:webHidden/>
              </w:rPr>
              <w:fldChar w:fldCharType="end"/>
            </w:r>
          </w:hyperlink>
        </w:p>
        <w:p w14:paraId="62E6CDFA" w14:textId="6C1E868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8" w:history="1">
            <w:r w:rsidRPr="00C81742">
              <w:rPr>
                <w:rStyle w:val="Hiperhivatkozs"/>
                <w:noProof/>
              </w:rPr>
              <w:t>4.2 Felhasználói felület</w:t>
            </w:r>
            <w:r>
              <w:rPr>
                <w:noProof/>
                <w:webHidden/>
              </w:rPr>
              <w:tab/>
            </w:r>
            <w:r>
              <w:rPr>
                <w:noProof/>
                <w:webHidden/>
              </w:rPr>
              <w:fldChar w:fldCharType="begin"/>
            </w:r>
            <w:r>
              <w:rPr>
                <w:noProof/>
                <w:webHidden/>
              </w:rPr>
              <w:instrText xml:space="preserve"> PAGEREF _Toc498001708 \h </w:instrText>
            </w:r>
            <w:r>
              <w:rPr>
                <w:noProof/>
                <w:webHidden/>
              </w:rPr>
            </w:r>
            <w:r>
              <w:rPr>
                <w:noProof/>
                <w:webHidden/>
              </w:rPr>
              <w:fldChar w:fldCharType="separate"/>
            </w:r>
            <w:r>
              <w:rPr>
                <w:noProof/>
                <w:webHidden/>
              </w:rPr>
              <w:t>35</w:t>
            </w:r>
            <w:r>
              <w:rPr>
                <w:noProof/>
                <w:webHidden/>
              </w:rPr>
              <w:fldChar w:fldCharType="end"/>
            </w:r>
          </w:hyperlink>
        </w:p>
        <w:p w14:paraId="4B78EAB4" w14:textId="06956E1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9" w:history="1">
            <w:r w:rsidRPr="00C81742">
              <w:rPr>
                <w:rStyle w:val="Hiperhivatkozs"/>
                <w:noProof/>
                <w:lang w:eastAsia="hu-HU"/>
              </w:rPr>
              <w:t>4.3 Játéklogika</w:t>
            </w:r>
            <w:r>
              <w:rPr>
                <w:noProof/>
                <w:webHidden/>
              </w:rPr>
              <w:tab/>
            </w:r>
            <w:r>
              <w:rPr>
                <w:noProof/>
                <w:webHidden/>
              </w:rPr>
              <w:fldChar w:fldCharType="begin"/>
            </w:r>
            <w:r>
              <w:rPr>
                <w:noProof/>
                <w:webHidden/>
              </w:rPr>
              <w:instrText xml:space="preserve"> PAGEREF _Toc498001709 \h </w:instrText>
            </w:r>
            <w:r>
              <w:rPr>
                <w:noProof/>
                <w:webHidden/>
              </w:rPr>
            </w:r>
            <w:r>
              <w:rPr>
                <w:noProof/>
                <w:webHidden/>
              </w:rPr>
              <w:fldChar w:fldCharType="separate"/>
            </w:r>
            <w:r>
              <w:rPr>
                <w:noProof/>
                <w:webHidden/>
              </w:rPr>
              <w:t>37</w:t>
            </w:r>
            <w:r>
              <w:rPr>
                <w:noProof/>
                <w:webHidden/>
              </w:rPr>
              <w:fldChar w:fldCharType="end"/>
            </w:r>
          </w:hyperlink>
        </w:p>
        <w:p w14:paraId="78D0D108" w14:textId="3CCC1D94"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10" w:history="1">
            <w:r w:rsidRPr="00C81742">
              <w:rPr>
                <w:rStyle w:val="Hiperhivatkozs"/>
                <w:noProof/>
                <w:lang w:eastAsia="hu-HU"/>
              </w:rPr>
              <w:t>4.4 Adatbázis</w:t>
            </w:r>
            <w:r>
              <w:rPr>
                <w:noProof/>
                <w:webHidden/>
              </w:rPr>
              <w:tab/>
            </w:r>
            <w:r>
              <w:rPr>
                <w:noProof/>
                <w:webHidden/>
              </w:rPr>
              <w:fldChar w:fldCharType="begin"/>
            </w:r>
            <w:r>
              <w:rPr>
                <w:noProof/>
                <w:webHidden/>
              </w:rPr>
              <w:instrText xml:space="preserve"> PAGEREF _Toc498001710 \h </w:instrText>
            </w:r>
            <w:r>
              <w:rPr>
                <w:noProof/>
                <w:webHidden/>
              </w:rPr>
            </w:r>
            <w:r>
              <w:rPr>
                <w:noProof/>
                <w:webHidden/>
              </w:rPr>
              <w:fldChar w:fldCharType="separate"/>
            </w:r>
            <w:r>
              <w:rPr>
                <w:noProof/>
                <w:webHidden/>
              </w:rPr>
              <w:t>40</w:t>
            </w:r>
            <w:r>
              <w:rPr>
                <w:noProof/>
                <w:webHidden/>
              </w:rPr>
              <w:fldChar w:fldCharType="end"/>
            </w:r>
          </w:hyperlink>
        </w:p>
        <w:p w14:paraId="7DF01158" w14:textId="2F3E71E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11" w:history="1">
            <w:r w:rsidRPr="00C81742">
              <w:rPr>
                <w:rStyle w:val="Hiperhivatkozs"/>
                <w:noProof/>
                <w:lang w:eastAsia="hu-HU"/>
              </w:rPr>
              <w:t>4.5 Kapcsolat</w:t>
            </w:r>
            <w:r>
              <w:rPr>
                <w:noProof/>
                <w:webHidden/>
              </w:rPr>
              <w:tab/>
            </w:r>
            <w:r>
              <w:rPr>
                <w:noProof/>
                <w:webHidden/>
              </w:rPr>
              <w:fldChar w:fldCharType="begin"/>
            </w:r>
            <w:r>
              <w:rPr>
                <w:noProof/>
                <w:webHidden/>
              </w:rPr>
              <w:instrText xml:space="preserve"> PAGEREF _Toc498001711 \h </w:instrText>
            </w:r>
            <w:r>
              <w:rPr>
                <w:noProof/>
                <w:webHidden/>
              </w:rPr>
            </w:r>
            <w:r>
              <w:rPr>
                <w:noProof/>
                <w:webHidden/>
              </w:rPr>
              <w:fldChar w:fldCharType="separate"/>
            </w:r>
            <w:r>
              <w:rPr>
                <w:noProof/>
                <w:webHidden/>
              </w:rPr>
              <w:t>40</w:t>
            </w:r>
            <w:r>
              <w:rPr>
                <w:noProof/>
                <w:webHidden/>
              </w:rPr>
              <w:fldChar w:fldCharType="end"/>
            </w:r>
          </w:hyperlink>
        </w:p>
        <w:p w14:paraId="16BD4393" w14:textId="09A45867" w:rsidR="0039497E" w:rsidRDefault="0039497E">
          <w:r>
            <w:rPr>
              <w:b/>
              <w:bCs/>
            </w:rPr>
            <w:fldChar w:fldCharType="end"/>
          </w:r>
        </w:p>
      </w:sdtContent>
    </w:sdt>
    <w:p w14:paraId="60723CAC" w14:textId="0541A789" w:rsidR="0039497E" w:rsidRDefault="0039497E" w:rsidP="0039497E">
      <w:pPr>
        <w:pStyle w:val="TJ1"/>
        <w:rPr>
          <w:rFonts w:asciiTheme="minorHAnsi" w:eastAsiaTheme="minorEastAsia" w:hAnsiTheme="minorHAnsi" w:cstheme="minorBidi"/>
          <w:b w:val="0"/>
          <w:noProof/>
          <w:sz w:val="22"/>
          <w:szCs w:val="22"/>
          <w:lang w:eastAsia="hu-HU"/>
        </w:rPr>
      </w:pPr>
    </w:p>
    <w:p w14:paraId="2951C42C" w14:textId="3F82EE87" w:rsidR="003E2ECB" w:rsidRDefault="003E2ECB">
      <w:pPr>
        <w:pStyle w:val="TJ1"/>
        <w:rPr>
          <w:rFonts w:asciiTheme="minorHAnsi" w:eastAsiaTheme="minorEastAsia" w:hAnsiTheme="minorHAnsi" w:cstheme="minorBidi"/>
          <w:b w:val="0"/>
          <w:noProof/>
          <w:sz w:val="22"/>
          <w:szCs w:val="22"/>
          <w:lang w:eastAsia="hu-HU"/>
        </w:rPr>
      </w:pPr>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433184091"/>
      <w:bookmarkStart w:id="4" w:name="_Toc498001667"/>
      <w:r w:rsidRPr="00B50CAA">
        <w:lastRenderedPageBreak/>
        <w:t>Összefoglaló</w:t>
      </w:r>
      <w:bookmarkEnd w:id="3"/>
      <w:bookmarkEnd w:id="4"/>
    </w:p>
    <w:p w14:paraId="2E0E5560" w14:textId="7B9AD9FF" w:rsidR="00630A92" w:rsidRDefault="00AE7C08" w:rsidP="00630A92">
      <w:r>
        <w:t xml:space="preserve">Az elmúlt évek folyamán hatalmas növekedés következett be a hordozható eszközök piacán. Ezt főleg a mára már megfizethető árba ért okostelefonoknak és </w:t>
      </w:r>
      <w:r w:rsidR="00C545EB">
        <w:t>táblagépeknek</w:t>
      </w:r>
      <w:r>
        <w:t xml:space="preserve"> köszönhetjük, amelyeknek sikeréhez </w:t>
      </w:r>
      <w:r w:rsidR="00C15657">
        <w:t xml:space="preserve">nagyban </w:t>
      </w:r>
      <w:r>
        <w:t xml:space="preserve">hozzájárul a középkategóriás eszközök koronázatlan királya, az Android operációs rendszer. </w:t>
      </w:r>
      <w:r w:rsidR="009407B6">
        <w:t xml:space="preserve">Ezzel párhuzamosan a kereslet is megnőtt az alkalmazásokra. </w:t>
      </w:r>
      <w:r w:rsidR="00C15657">
        <w:t xml:space="preserve">Manapság </w:t>
      </w:r>
      <w:r w:rsidR="009407B6">
        <w:t>ért</w:t>
      </w:r>
      <w:r w:rsidR="00C15657">
        <w:t xml:space="preserve"> el</w:t>
      </w:r>
      <w:r w:rsidR="009407B6">
        <w:t xml:space="preserve"> oda a mobilipar, hogy egy középkategóriás eszköz is rendelkezik hatalmas számításikapacitású hardverrel, utat adva a fejlesztőknek, akik </w:t>
      </w:r>
      <w:r w:rsidR="00692BC8">
        <w:t xml:space="preserve">így </w:t>
      </w:r>
      <w:r w:rsidR="000D3D36">
        <w:t>összetettebb</w:t>
      </w:r>
      <w:r w:rsidR="009407B6">
        <w:t xml:space="preserve"> alkalmazásokat, játékokat tudnak fejleszteni. </w:t>
      </w:r>
      <w:r w:rsidR="00141A2E">
        <w:t>Egyesek szerint hátrány, mások</w:t>
      </w:r>
      <w:r w:rsidR="00750E50">
        <w:t xml:space="preserve"> szerint áldás ez a technológia.</w:t>
      </w:r>
      <w:r w:rsidR="00141A2E">
        <w:t xml:space="preserve"> </w:t>
      </w:r>
      <w:r w:rsidR="00750E50">
        <w:t>É</w:t>
      </w:r>
      <w:r w:rsidR="00141A2E">
        <w:t xml:space="preserve">n az utóbbiakhoz tartozom. </w:t>
      </w:r>
    </w:p>
    <w:p w14:paraId="76EE1937" w14:textId="5B80C814" w:rsidR="0003623B" w:rsidRDefault="003B7826" w:rsidP="00630A92">
      <w:r>
        <w:t>Jelen dolgozatomban egy alkalmazás, azon belül is egy</w:t>
      </w:r>
      <w:r w:rsidR="00E27515">
        <w:t xml:space="preserve"> kvíz</w:t>
      </w:r>
      <w:r>
        <w:t>játék fejlesztését vég</w:t>
      </w:r>
      <w:r w:rsidR="00E27515">
        <w:t>e</w:t>
      </w:r>
      <w:r>
        <w:t>z</w:t>
      </w:r>
      <w:r w:rsidR="00E27515">
        <w:t>t</w:t>
      </w:r>
      <w:r>
        <w:t>em el.</w:t>
      </w:r>
      <w:r w:rsidR="00E27515">
        <w:t xml:space="preserve"> A választás azért erre esett, mivel valami olyat szerettem volna készíteni, amit az emberek napi</w:t>
      </w:r>
      <w:r w:rsidR="00B4312C">
        <w:t xml:space="preserve"> szinten használhatnak.</w:t>
      </w:r>
      <w:r w:rsidR="00E27515">
        <w:t xml:space="preserve"> </w:t>
      </w:r>
      <w:r w:rsidR="00B4312C">
        <w:t>N</w:t>
      </w:r>
      <w:r w:rsidR="00E27515">
        <w:t xml:space="preserve">em bonyolult, mégis szórakoztató. </w:t>
      </w:r>
      <w:r w:rsidR="00FC55D3">
        <w:t xml:space="preserve">Szűkebb baráti körben versengésre, osztályban akár oktatásra is használható. </w:t>
      </w:r>
      <w:r w:rsidR="001A4893">
        <w:t xml:space="preserve">Ezen alkalmazással nem célom megreformálni az oktatást, ugyanakkor egyre jobban kezdenek elterjedni az intézményekben is az ilyes fajta számonkérési fajták. </w:t>
      </w:r>
      <w:r w:rsidR="001312F5">
        <w:t>Képzeljük el, ahogy az oktató otthon összeállítja a kérdéseket a lehetséges válaszokkal és ezt kiküldi a diákok mobileszközére. Ők megválaszolják ezt, az algoritmus pedig lepontozza a válaszokat helyben.</w:t>
      </w:r>
      <w:r w:rsidR="007704F4">
        <w:t xml:space="preserve"> Az eszközök közötti kommunikációt</w:t>
      </w:r>
      <w:r w:rsidR="004D5966">
        <w:t xml:space="preserve"> a mintaalkalmazásban</w:t>
      </w:r>
      <w:r w:rsidR="006573BF">
        <w:t xml:space="preserve"> B</w:t>
      </w:r>
      <w:r w:rsidR="007704F4">
        <w:t xml:space="preserve">luetooth technológiával oldottam meg. </w:t>
      </w:r>
      <w:r w:rsidR="001A4893">
        <w:t xml:space="preserve"> </w:t>
      </w:r>
    </w:p>
    <w:p w14:paraId="274A4EEA" w14:textId="15BB940B" w:rsidR="005334AD" w:rsidRDefault="005334AD" w:rsidP="00630A92">
      <w:r>
        <w:t>A</w:t>
      </w:r>
      <w:r w:rsidR="00D61A02">
        <w:t xml:space="preserve"> </w:t>
      </w:r>
      <w:r w:rsidR="00750E50">
        <w:t xml:space="preserve">dolgozatban szeretnék kitérni </w:t>
      </w:r>
      <w:r w:rsidR="00D61A02">
        <w:t>az Android platformra, a verziókezelőkre, a tesztelésre és azok fontosságára egy szoftver fejlesztése során.</w:t>
      </w:r>
      <w:r w:rsidR="0069214C">
        <w:t xml:space="preserve"> Bemutatom továbbá az alkalmazás működését, a készítése során felmerült problémákat, azok megoldásait és a tervezői döntéseket</w:t>
      </w:r>
      <w:r w:rsidR="00E87108">
        <w:t>,</w:t>
      </w:r>
      <w:r w:rsidR="0069214C">
        <w:t xml:space="preserve"> amelyeket érvekkel is alátámasztok.</w:t>
      </w:r>
    </w:p>
    <w:p w14:paraId="4154B661" w14:textId="3E564842" w:rsidR="00E87108" w:rsidRDefault="00E87108" w:rsidP="00630A92">
      <w:r>
        <w:t>Zárszóként összefoglalom a fejlesztés során szerzett tapasztalat</w:t>
      </w:r>
      <w:r w:rsidR="00E31AC5">
        <w:t>a</w:t>
      </w:r>
      <w:r>
        <w:t>imat, valamint leírom, hogy milyen további fejlesztési lehetőségek</w:t>
      </w:r>
      <w:r w:rsidR="004139B6">
        <w:t>et</w:t>
      </w:r>
      <w:r>
        <w:t xml:space="preserve"> </w:t>
      </w:r>
      <w:r w:rsidR="004139B6">
        <w:t>látok</w:t>
      </w:r>
      <w:r>
        <w:t xml:space="preserve"> még az elkészült rendszerben.</w:t>
      </w:r>
    </w:p>
    <w:p w14:paraId="7A3923E3" w14:textId="77777777" w:rsidR="00E87108" w:rsidRPr="00D23BFC" w:rsidRDefault="00E87108" w:rsidP="00630A92"/>
    <w:p w14:paraId="68C22B44" w14:textId="77777777" w:rsidR="0063585C" w:rsidRDefault="0063585C" w:rsidP="00816BCB">
      <w:pPr>
        <w:pStyle w:val="Fejezetcimszmozsnlkl"/>
      </w:pPr>
      <w:bookmarkStart w:id="5" w:name="_Toc433184092"/>
      <w:bookmarkStart w:id="6" w:name="_Toc498001668"/>
      <w:r w:rsidRPr="00B50CAA">
        <w:lastRenderedPageBreak/>
        <w:t>Abstract</w:t>
      </w:r>
      <w:bookmarkEnd w:id="5"/>
      <w:bookmarkEnd w:id="6"/>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46E6D99B" w:rsidR="009E4C15" w:rsidRDefault="009E4C15" w:rsidP="005334AD">
      <w:r w:rsidRPr="009E4C15">
        <w:t xml:space="preserve">In my dissertation, I would like to focus on the above-mentioned motivation, which played a major role in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 with arguments.</w:t>
      </w:r>
    </w:p>
    <w:p w14:paraId="2136E448" w14:textId="3F5876EE" w:rsidR="00C33D0B" w:rsidRDefault="00C33D0B" w:rsidP="005334AD">
      <w:r w:rsidRPr="00C33D0B">
        <w:t>As a closing note, I summarize the experiences gained during the development and describe the further development possibilities in the completed system</w:t>
      </w:r>
      <w:r>
        <w:t>.</w:t>
      </w:r>
    </w:p>
    <w:p w14:paraId="0FE98BBF" w14:textId="452BD557" w:rsidR="001A57BC" w:rsidRDefault="003F5425" w:rsidP="006A1B7F">
      <w:pPr>
        <w:pStyle w:val="Cmsor1"/>
      </w:pPr>
      <w:bookmarkStart w:id="7" w:name="_Toc332797397"/>
      <w:bookmarkStart w:id="8" w:name="_Toc433184093"/>
      <w:bookmarkStart w:id="9" w:name="_Toc498001669"/>
      <w:r>
        <w:lastRenderedPageBreak/>
        <w:t>Bevezetés</w:t>
      </w:r>
      <w:bookmarkEnd w:id="7"/>
      <w:bookmarkEnd w:id="8"/>
      <w:bookmarkEnd w:id="9"/>
    </w:p>
    <w:p w14:paraId="7EFA7F5D" w14:textId="205533F5"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w:t>
      </w:r>
      <w:r w:rsidR="000F1661">
        <w:t>kellően hat</w:t>
      </w:r>
      <w:r w:rsidR="00741D17">
        <w:t>é</w:t>
      </w:r>
      <w:r w:rsidR="000F1661">
        <w:t>kony</w:t>
      </w:r>
      <w:r w:rsidR="001E5FD1">
        <w:t xml:space="preserve">, ezért is örülök, hogy itt aránylag </w:t>
      </w:r>
      <w:r w:rsidR="00741D17">
        <w:t>szűkek a határidők</w:t>
      </w:r>
      <w:r w:rsidR="008A3762">
        <w:t>.</w:t>
      </w:r>
      <w:r w:rsidR="001E5FD1">
        <w:t xml:space="preserve"> Ezáltal jobban rá vagyok kényszerítve, hogy haladjak a témával, tanuljak és fejlődjek. </w:t>
      </w:r>
    </w:p>
    <w:p w14:paraId="21BA0C6F" w14:textId="73FD0213"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w:t>
      </w:r>
      <w:r w:rsidR="00426FBC">
        <w:t>annyira kicsi</w:t>
      </w:r>
      <w:r>
        <w:t xml:space="preserve"> a kereslet, hogy a fejlesztését le is állították már. </w:t>
      </w:r>
      <w:r w:rsidR="0075631E">
        <w:t xml:space="preserve"> </w:t>
      </w:r>
    </w:p>
    <w:p w14:paraId="1EFF0F2E" w14:textId="6C3F7EE6"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w:t>
      </w:r>
      <w:r w:rsidR="00520174">
        <w:t>eszközeiket összekapcsolva</w:t>
      </w:r>
      <w:r w:rsidR="00896F99">
        <w:t xml:space="preserve"> összemérhetik egymással a tudásokat, vagy akár egyedül is játszhatnak. A kérdések egy adatbázisban tárolódnak, így ez könnyedén bővíthető, cserélhető. Nagy potenciált látok ebben az ötletben, hiszen egy ehhez hasonló alkalmazást az oktatásba is belehet integrálni és a kvízes</w:t>
      </w:r>
      <w:r w:rsidR="00440550">
        <w:t xml:space="preserve"> jellegű</w:t>
      </w:r>
      <w:r w:rsidR="00896F99">
        <w:t xml:space="preserve"> papíralapú </w:t>
      </w:r>
      <w:r w:rsidR="00440550">
        <w:t>dolgozatokat</w:t>
      </w:r>
      <w:r w:rsidR="00896F99">
        <w:t xml:space="preserve"> erre cserélni. </w:t>
      </w:r>
    </w:p>
    <w:p w14:paraId="72B10F00" w14:textId="15253971"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F216C7">
        <w:t>, követi a m</w:t>
      </w:r>
      <w:r w:rsidR="003157ED">
        <w:t xml:space="preserve">aterial </w:t>
      </w:r>
      <w:r w:rsidR="00F216C7">
        <w:t>design elveit,</w:t>
      </w:r>
      <w:r w:rsidR="003157ED">
        <w:t xml:space="preserve"> valamint a Bluetooth API-t</w:t>
      </w:r>
      <w:r w:rsidR="001E7ABA">
        <w:t xml:space="preserve"> az eszközök összehangolt működése érdekében</w:t>
      </w:r>
      <w:r w:rsidR="003157ED">
        <w:t>.</w:t>
      </w:r>
    </w:p>
    <w:p w14:paraId="2111F55A" w14:textId="5513F019" w:rsidR="00BF1103" w:rsidRDefault="008924C4" w:rsidP="00135110">
      <w:pPr>
        <w:pStyle w:val="Cmsor1"/>
      </w:pPr>
      <w:bookmarkStart w:id="10" w:name="_Toc332797398"/>
      <w:bookmarkStart w:id="11" w:name="_Toc498001670"/>
      <w:r>
        <w:lastRenderedPageBreak/>
        <w:t>Mobil operációs</w:t>
      </w:r>
      <w:r w:rsidR="00394819">
        <w:t xml:space="preserve"> </w:t>
      </w:r>
      <w:r>
        <w:t>rendszerek</w:t>
      </w:r>
      <w:bookmarkEnd w:id="11"/>
      <w:r>
        <w:t xml:space="preserve"> </w:t>
      </w:r>
    </w:p>
    <w:p w14:paraId="78EED9B4" w14:textId="39FBE9C7" w:rsidR="00C5346B" w:rsidRPr="00C5346B" w:rsidRDefault="00C5346B" w:rsidP="00C5346B">
      <w:pPr>
        <w:ind w:firstLine="0"/>
      </w:pPr>
      <w:r w:rsidRPr="00C5346B">
        <w:rPr>
          <w:highlight w:val="yellow"/>
        </w:rPr>
        <w:t>(https://en.wikipedia.org/wiki/Mobile_operating_system)</w:t>
      </w:r>
    </w:p>
    <w:p w14:paraId="1C576576" w14:textId="69B8A603" w:rsidR="00AD4143" w:rsidRPr="00AD4143" w:rsidRDefault="00AD4143" w:rsidP="00AD4143">
      <w:pPr>
        <w:pStyle w:val="Cmsor2"/>
      </w:pPr>
      <w:bookmarkStart w:id="12" w:name="_Toc498001671"/>
      <w:r>
        <w:t>Áttekintés</w:t>
      </w:r>
      <w:bookmarkEnd w:id="12"/>
    </w:p>
    <w:p w14:paraId="1A40F2C1" w14:textId="44597A5E"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w:t>
      </w:r>
      <w:r w:rsidR="008A4343">
        <w:t xml:space="preserve">és </w:t>
      </w:r>
      <w:r w:rsidR="00BB1ECE">
        <w:t xml:space="preserve">egyéb mobil eszközök számára. </w:t>
      </w:r>
      <w:r w:rsidR="00FF3198">
        <w:t xml:space="preserve">Vannak </w:t>
      </w:r>
      <w:r w:rsidR="00BB1ECE">
        <w:t xml:space="preserve">számítógépek, mint például a </w:t>
      </w:r>
      <w:r w:rsidR="008A4343">
        <w:t>laptopok,</w:t>
      </w:r>
      <w:r w:rsidR="00FF3198">
        <w:t xml:space="preserve">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w:t>
      </w:r>
      <w:r w:rsidR="00A13E93">
        <w:t xml:space="preserve"> rendelkezik érintőképernyővel</w:t>
      </w:r>
      <w:r w:rsidR="00D9711B">
        <w:t>, akár t</w:t>
      </w:r>
      <w:r w:rsidR="00BF1103">
        <w:t>áblagép</w:t>
      </w:r>
      <w:r w:rsidR="00D9711B">
        <w:t>ként is használhatjuk laptopunkat.</w:t>
      </w:r>
    </w:p>
    <w:p w14:paraId="48640AD4" w14:textId="7EA10631"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A13E93">
        <w:t>.</w:t>
      </w:r>
      <w:r w:rsidR="009A3E7B">
        <w:t xml:space="preserve"> </w:t>
      </w:r>
      <w:r w:rsidR="00A13E93">
        <w:t>S</w:t>
      </w:r>
      <w:r w:rsidR="009A3E7B">
        <w:t>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w:t>
      </w:r>
      <w:r w:rsidR="00A13E93">
        <w:t>lió okostelefont értékesítettek. 81,7 százalékukon futott Android, 17,9 százalékon</w:t>
      </w:r>
      <w:r>
        <w:t xml:space="preserve"> iOS, 0,3 százalék</w:t>
      </w:r>
      <w:r w:rsidR="00A13E93">
        <w:t>on</w:t>
      </w:r>
      <w:r>
        <w:t xml:space="preserve"> Wi</w:t>
      </w:r>
      <w:r w:rsidR="00A13E93">
        <w:t>ndows Mobile operációs rendszer és a többi operációs rendszer osztozott a maradék 0,1 százalékon</w:t>
      </w:r>
      <w:r w:rsidR="00392F69">
        <w:t xml:space="preserve">. </w:t>
      </w:r>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4FC80697" w14:textId="353EE609" w:rsidR="00FE33A5" w:rsidRDefault="00FE33A5" w:rsidP="00780D74">
      <w:pPr>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28E3FDD1" w14:textId="76F61A88" w:rsidR="00080FE8" w:rsidRDefault="00CB27E8" w:rsidP="009B6371">
      <w:pPr>
        <w:pStyle w:val="Kpalrs"/>
      </w:pPr>
      <w:r>
        <w:t>2.1 ábra</w:t>
      </w:r>
      <w:r w:rsidR="00D233FB">
        <w:t>:</w:t>
      </w:r>
      <w:r>
        <w:t xml:space="preserve"> </w:t>
      </w:r>
      <w:hyperlink r:id="rId13" w:history="1">
        <w:r w:rsidR="00B91749" w:rsidRPr="008B5555">
          <w:rPr>
            <w:rStyle w:val="Hiperhivatkozs"/>
            <w:highlight w:val="yellow"/>
          </w:rPr>
          <w:t>https://hu.wikipedia.org/wiki/Mobil_oper%C3%A1ci%C3%B3s_rendszer</w:t>
        </w:r>
      </w:hyperlink>
    </w:p>
    <w:p w14:paraId="62BA926D" w14:textId="2BC649AC" w:rsidR="00B91749" w:rsidRDefault="00B91749" w:rsidP="009B6371">
      <w:pPr>
        <w:pStyle w:val="Kpalrs"/>
      </w:pPr>
      <w:r>
        <w:rPr>
          <w:color w:val="222222"/>
          <w:shd w:val="clear" w:color="auto" w:fill="FFD700"/>
        </w:rPr>
        <w:t> </w:t>
      </w:r>
      <w:hyperlink r:id="rId14" w:history="1">
        <w:r>
          <w:rPr>
            <w:rStyle w:val="Hiperhivatkozs"/>
            <w:rFonts w:ascii="Arial" w:hAnsi="Arial" w:cs="Arial"/>
            <w:i/>
            <w:iCs/>
            <w:color w:val="663366"/>
            <w:sz w:val="18"/>
            <w:szCs w:val="18"/>
          </w:rPr>
          <w:t>Gartner Says Sales of Mobile Devices in Second Quarter of 2011 Grew 16.5 Percent Year-on-Year; Smartphone Sales Grew 74 Percent</w:t>
        </w:r>
      </w:hyperlink>
    </w:p>
    <w:p w14:paraId="588CA8D5" w14:textId="0BA0CF80"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xml:space="preserve">, </w:t>
      </w:r>
      <w:r w:rsidR="007317E5">
        <w:t>továbbá</w:t>
      </w:r>
      <w:r w:rsidR="00942E3F">
        <w:t xml:space="preserve"> a hordozhatóságából </w:t>
      </w:r>
      <w:r w:rsidR="007317E5">
        <w:t xml:space="preserve">és kompakt méretéből </w:t>
      </w:r>
      <w:r w:rsidR="00942E3F">
        <w:t>adódóan mindig a tulajdonosnál lehet</w:t>
      </w:r>
      <w:r w:rsidR="00D06792">
        <w:t xml:space="preserve">.  </w:t>
      </w:r>
    </w:p>
    <w:p w14:paraId="04868BAF" w14:textId="73DBC3C7"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r w:rsidR="008512A8">
        <w:t>Ezáltal én a táblagépeket a luxuskategóriába sorolom, mivel a kijelző méretét leszámítva, ami egy kényelmifunkció, nem ad sokkal többet az okostelefonnál.</w:t>
      </w:r>
    </w:p>
    <w:p w14:paraId="55B701CA" w14:textId="77777777" w:rsidR="00156C4C" w:rsidRDefault="00156C4C" w:rsidP="00156C4C"/>
    <w:p w14:paraId="4990E621" w14:textId="78D9621A" w:rsidR="008A3762" w:rsidRDefault="0095592B" w:rsidP="00046AF9">
      <w:pPr>
        <w:pStyle w:val="Cmsor2"/>
      </w:pPr>
      <w:bookmarkStart w:id="13" w:name="_Toc498001672"/>
      <w:r>
        <w:t>Jelenleg érvényben lévő platformok</w:t>
      </w:r>
      <w:bookmarkEnd w:id="13"/>
    </w:p>
    <w:p w14:paraId="7F0856DF" w14:textId="748D817F" w:rsidR="00BC1603" w:rsidRDefault="00D52F13" w:rsidP="00BC1603">
      <w:r>
        <w:t>A jelenleg is forgalomban lévő</w:t>
      </w:r>
      <w:r w:rsidR="00C46440">
        <w:t xml:space="preserve"> mobilplatformokat két csoportr</w:t>
      </w:r>
      <w:r w:rsidR="00C5346B">
        <w:t xml:space="preserve">a </w:t>
      </w:r>
      <w:r w:rsidR="00C46440">
        <w:t>oszthatjuk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bookmarkStart w:id="14" w:name="_Toc498001673"/>
      <w:r>
        <w:t>Android</w:t>
      </w:r>
      <w:bookmarkEnd w:id="14"/>
    </w:p>
    <w:p w14:paraId="2A03004D" w14:textId="35A75DB0" w:rsidR="00BC1603" w:rsidRPr="00F46B98" w:rsidRDefault="00156C4C" w:rsidP="00BC1603">
      <w:r>
        <w:rPr>
          <w:noProof/>
          <w:lang w:eastAsia="hu-HU"/>
        </w:rPr>
        <w:drawing>
          <wp:anchor distT="0" distB="0" distL="114300" distR="114300" simplePos="0" relativeHeight="251658240" behindDoc="0" locked="0" layoutInCell="1" allowOverlap="1" wp14:anchorId="13894B6D" wp14:editId="0C20FFA2">
            <wp:simplePos x="0" y="0"/>
            <wp:positionH relativeFrom="margin">
              <wp:align>right</wp:align>
            </wp:positionH>
            <wp:positionV relativeFrom="margin">
              <wp:posOffset>3671570</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w:t>
      </w:r>
      <w:r w:rsidR="00E11241">
        <w:t>atformot mutatom be részletesen.</w:t>
      </w:r>
    </w:p>
    <w:p w14:paraId="41EAE072" w14:textId="49C8B14A" w:rsidR="00B91749" w:rsidRDefault="00B91749" w:rsidP="00E33C42">
      <w:pPr>
        <w:pStyle w:val="Cmsor3"/>
      </w:pPr>
      <w:bookmarkStart w:id="15" w:name="_Toc498001674"/>
      <w:r>
        <w:t>AOKP</w:t>
      </w:r>
      <w:r w:rsidR="00E33C42">
        <w:t xml:space="preserve"> </w:t>
      </w:r>
      <w:r w:rsidR="00E33C42" w:rsidRPr="00E33C42">
        <w:rPr>
          <w:highlight w:val="yellow"/>
        </w:rPr>
        <w:t>http://aokp.co/about/</w:t>
      </w:r>
      <w:bookmarkEnd w:id="15"/>
    </w:p>
    <w:p w14:paraId="1B5AE253" w14:textId="24F2E352" w:rsidR="00AA289D" w:rsidRDefault="00156C4C" w:rsidP="00BC1603">
      <w:r>
        <w:rPr>
          <w:noProof/>
          <w:lang w:eastAsia="hu-HU"/>
        </w:rPr>
        <w:drawing>
          <wp:anchor distT="0" distB="0" distL="114300" distR="114300" simplePos="0" relativeHeight="251659264" behindDoc="0" locked="0" layoutInCell="1" allowOverlap="1" wp14:anchorId="78A7A570" wp14:editId="002D5C35">
            <wp:simplePos x="0" y="0"/>
            <wp:positionH relativeFrom="margin">
              <wp:align>left</wp:align>
            </wp:positionH>
            <wp:positionV relativeFrom="margin">
              <wp:posOffset>5862320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224E39">
        <w:t>ek</w:t>
      </w:r>
      <w:r w:rsidR="009A5CDF">
        <w:t xml:space="preserve"> </w:t>
      </w:r>
      <w:r w:rsidR="00E33C42">
        <w:t xml:space="preserve">használatával sokkal több </w:t>
      </w:r>
      <w:r w:rsidR="009A5CDF">
        <w:t>hozható ki az adott</w:t>
      </w:r>
      <w:r w:rsidR="00BC1603">
        <w:t xml:space="preserve"> a készülékből.</w:t>
      </w:r>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bookmarkStart w:id="16" w:name="_Toc498001675"/>
      <w:r>
        <w:lastRenderedPageBreak/>
        <w:t>BlackBerry Secure</w:t>
      </w:r>
      <w:bookmarkEnd w:id="16"/>
      <w:r w:rsidR="004A7C33">
        <w:t xml:space="preserve"> </w:t>
      </w:r>
    </w:p>
    <w:p w14:paraId="4B3E6DA4" w14:textId="2BFB7B3D" w:rsidR="004A7C33" w:rsidRPr="004A7C33" w:rsidRDefault="004A7C33" w:rsidP="004A7C33">
      <w:pPr>
        <w:ind w:firstLine="0"/>
      </w:pPr>
      <w:r w:rsidRPr="004A7C33">
        <w:rPr>
          <w:highlight w:val="yellow"/>
        </w:rPr>
        <w:t>https://www.androidauthority.com/blackberry-announce-secure-android-os-795929/</w:t>
      </w:r>
    </w:p>
    <w:p w14:paraId="170C00C7" w14:textId="377F7DFB" w:rsidR="00BC1603" w:rsidRPr="00BC1603" w:rsidRDefault="00156C4C" w:rsidP="00BC1603">
      <w:r>
        <w:rPr>
          <w:noProof/>
          <w:lang w:eastAsia="hu-HU"/>
        </w:rPr>
        <w:drawing>
          <wp:anchor distT="0" distB="0" distL="114300" distR="114300" simplePos="0" relativeHeight="251660288" behindDoc="0" locked="0" layoutInCell="1" allowOverlap="1" wp14:anchorId="4EC65F44" wp14:editId="2687A308">
            <wp:simplePos x="0" y="0"/>
            <wp:positionH relativeFrom="margin">
              <wp:align>right</wp:align>
            </wp:positionH>
            <wp:positionV relativeFrom="margin">
              <wp:posOffset>690245</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 xml:space="preserve">mzővel kibővítve, </w:t>
      </w:r>
      <w:r w:rsidR="00E24C45">
        <w:t>melyekért</w:t>
      </w:r>
      <w:r w:rsidR="002B4819">
        <w:t xml:space="preserve"> a</w:t>
      </w:r>
      <w:r w:rsidR="004A7C33">
        <w:t>z emberek a</w:t>
      </w:r>
      <w:r w:rsidR="00227DE9">
        <w:t>nno</w:t>
      </w:r>
      <w:r w:rsidR="002B4819">
        <w:t xml:space="preserve"> BlackBerryt</w:t>
      </w:r>
      <w:r w:rsidR="007E3553">
        <w:t xml:space="preserve"> </w:t>
      </w:r>
      <w:r w:rsidR="00227DE9">
        <w:t>választotta</w:t>
      </w:r>
      <w:r w:rsidR="004A7C33">
        <w:t>k</w:t>
      </w:r>
      <w:r w:rsidR="007E3553">
        <w:t>.</w:t>
      </w:r>
      <w:r w:rsidR="004A7C33" w:rsidRPr="004A7C33">
        <w:t xml:space="preserve"> </w:t>
      </w:r>
    </w:p>
    <w:p w14:paraId="3014B875" w14:textId="5E965B01" w:rsidR="00B91749" w:rsidRDefault="00B91749" w:rsidP="00B91749">
      <w:pPr>
        <w:pStyle w:val="Cmsor3"/>
      </w:pPr>
      <w:bookmarkStart w:id="17" w:name="_Toc498001676"/>
      <w:r>
        <w:t>ColorOS</w:t>
      </w:r>
      <w:bookmarkEnd w:id="17"/>
    </w:p>
    <w:p w14:paraId="193D7881" w14:textId="48317A13" w:rsidR="00917C3F" w:rsidRPr="00917C3F" w:rsidRDefault="00156C4C" w:rsidP="0046504D">
      <w:pPr>
        <w:rPr>
          <w:noProof/>
          <w:lang w:eastAsia="hu-HU"/>
        </w:rPr>
      </w:pPr>
      <w:r>
        <w:rPr>
          <w:noProof/>
          <w:lang w:eastAsia="hu-HU"/>
        </w:rPr>
        <w:drawing>
          <wp:anchor distT="0" distB="0" distL="114300" distR="114300" simplePos="0" relativeHeight="251661312" behindDoc="0" locked="0" layoutInCell="1" allowOverlap="1" wp14:anchorId="6704BD59" wp14:editId="02BD6179">
            <wp:simplePos x="0" y="0"/>
            <wp:positionH relativeFrom="margin">
              <wp:align>left</wp:align>
            </wp:positionH>
            <wp:positionV relativeFrom="margin">
              <wp:posOffset>2852420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F">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r w:rsidR="0046504D" w:rsidRPr="0046504D">
        <w:rPr>
          <w:highlight w:val="yellow"/>
        </w:rPr>
        <w:t>https://www.oppo.com/en/coloros/</w:t>
      </w:r>
    </w:p>
    <w:p w14:paraId="25F5339A" w14:textId="7555330B" w:rsidR="00B91749" w:rsidRDefault="00B91749" w:rsidP="00B91749">
      <w:pPr>
        <w:pStyle w:val="Cmsor3"/>
      </w:pPr>
      <w:bookmarkStart w:id="18" w:name="_Toc498001677"/>
      <w:r>
        <w:t>EMUI</w:t>
      </w:r>
      <w:bookmarkEnd w:id="18"/>
    </w:p>
    <w:p w14:paraId="7A09DA89" w14:textId="46B5BDD0" w:rsidR="00BD3ADA" w:rsidRPr="0046504D" w:rsidRDefault="00156C4C" w:rsidP="00BD3ADA">
      <w:r>
        <w:rPr>
          <w:noProof/>
          <w:lang w:eastAsia="hu-HU"/>
        </w:rPr>
        <w:drawing>
          <wp:anchor distT="0" distB="0" distL="114300" distR="114300" simplePos="0" relativeHeight="251662336" behindDoc="0" locked="0" layoutInCell="1" allowOverlap="1" wp14:anchorId="7ADED88E" wp14:editId="38E14245">
            <wp:simplePos x="0" y="0"/>
            <wp:positionH relativeFrom="margin">
              <wp:align>right</wp:align>
            </wp:positionH>
            <wp:positionV relativeFrom="margin">
              <wp:posOffset>4319270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46D7E488" w:rsidR="00B91749" w:rsidRDefault="00B91749" w:rsidP="00B91749">
      <w:pPr>
        <w:pStyle w:val="Cmsor3"/>
      </w:pPr>
      <w:bookmarkStart w:id="19" w:name="_Toc498001678"/>
      <w:r>
        <w:t>Flyme OS</w:t>
      </w:r>
      <w:bookmarkEnd w:id="19"/>
    </w:p>
    <w:p w14:paraId="3624C6C0" w14:textId="7321E480" w:rsidR="00BD3ADA" w:rsidRDefault="00AC0A39" w:rsidP="00BD3ADA">
      <w:r>
        <w:rPr>
          <w:noProof/>
          <w:lang w:eastAsia="hu-HU"/>
        </w:rPr>
        <w:drawing>
          <wp:anchor distT="0" distB="0" distL="114300" distR="114300" simplePos="0" relativeHeight="251663360" behindDoc="0" locked="0" layoutInCell="1" allowOverlap="1" wp14:anchorId="7FE3AF34" wp14:editId="41459992">
            <wp:simplePos x="0" y="0"/>
            <wp:positionH relativeFrom="margin">
              <wp:align>left</wp:align>
            </wp:positionH>
            <wp:positionV relativeFrom="margin">
              <wp:posOffset>5652770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7777777" w:rsidR="00AC0A39" w:rsidRDefault="00AC0A39" w:rsidP="00BD3ADA"/>
    <w:p w14:paraId="1A19FBE8" w14:textId="5FD9C27B" w:rsidR="00AC0A39" w:rsidRDefault="00AC0A39" w:rsidP="00AC0A39">
      <w:pPr>
        <w:pStyle w:val="Cmsor3"/>
      </w:pPr>
      <w:bookmarkStart w:id="20" w:name="_Toc498001679"/>
      <w:r>
        <w:t>LG UX</w:t>
      </w:r>
      <w:bookmarkEnd w:id="20"/>
    </w:p>
    <w:p w14:paraId="71E1C0C1" w14:textId="4006CF8F" w:rsidR="00AC0A39" w:rsidRDefault="003D2505" w:rsidP="00AC0A39">
      <w:r>
        <w:rPr>
          <w:noProof/>
          <w:lang w:eastAsia="hu-HU"/>
        </w:rPr>
        <w:drawing>
          <wp:anchor distT="0" distB="0" distL="114300" distR="114300" simplePos="0" relativeHeight="251680768" behindDoc="0" locked="0" layoutInCell="1" allowOverlap="1" wp14:anchorId="3D290934" wp14:editId="035ECCBB">
            <wp:simplePos x="0" y="0"/>
            <wp:positionH relativeFrom="margin">
              <wp:align>right</wp:align>
            </wp:positionH>
            <wp:positionV relativeFrom="margin">
              <wp:posOffset>7489825</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 xml:space="preserve">Korábban Optimus UI néven volt ismert. Az LG UX az LG saját front-end megoldásait tartalmazó rendszer az Androidos eszközeire. </w:t>
      </w:r>
    </w:p>
    <w:p w14:paraId="62D00ED2" w14:textId="0A84D0EF" w:rsidR="00AC0A39" w:rsidRPr="009305D2" w:rsidRDefault="00AC0A39" w:rsidP="00BD3ADA">
      <w:pPr>
        <w:rPr>
          <w:noProof/>
          <w:lang w:eastAsia="hu-HU"/>
        </w:rPr>
      </w:pPr>
    </w:p>
    <w:p w14:paraId="2A5919CF" w14:textId="75B723DB" w:rsidR="00B91749" w:rsidRDefault="00B91749" w:rsidP="00B91749">
      <w:pPr>
        <w:pStyle w:val="Cmsor3"/>
      </w:pPr>
      <w:bookmarkStart w:id="21" w:name="_Toc498001680"/>
      <w:r>
        <w:lastRenderedPageBreak/>
        <w:t>HTC Sense</w:t>
      </w:r>
      <w:bookmarkEnd w:id="21"/>
    </w:p>
    <w:p w14:paraId="222111D3" w14:textId="6DFDDF1E" w:rsidR="00BD3ADA" w:rsidRDefault="00135110" w:rsidP="00BD3ADA">
      <w:pPr>
        <w:ind w:firstLine="0"/>
      </w:pPr>
      <w:hyperlink r:id="rId22" w:history="1">
        <w:r w:rsidR="00BD3ADA" w:rsidRPr="008B5555">
          <w:rPr>
            <w:rStyle w:val="Hiperhivatkozs"/>
            <w:highlight w:val="yellow"/>
          </w:rPr>
          <w:t>http://www.htc.com/hu/phone-features/htc-sense-os/</w:t>
        </w:r>
      </w:hyperlink>
    </w:p>
    <w:p w14:paraId="2D233D93" w14:textId="368238F7" w:rsidR="00B86A6C" w:rsidRPr="00BD3ADA" w:rsidRDefault="00AC0A39" w:rsidP="00BD3ADA">
      <w:pPr>
        <w:ind w:firstLine="0"/>
      </w:pPr>
      <w:r>
        <w:rPr>
          <w:noProof/>
          <w:lang w:eastAsia="hu-HU"/>
        </w:rPr>
        <w:drawing>
          <wp:anchor distT="0" distB="0" distL="114300" distR="114300" simplePos="0" relativeHeight="251682816" behindDoc="0" locked="0" layoutInCell="1" allowOverlap="1" wp14:anchorId="1F378EB3" wp14:editId="3C2190C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w:t>
      </w:r>
      <w:r w:rsidR="00227DE9">
        <w:t>vállalat Androidos eszközein fut</w:t>
      </w:r>
      <w:r w:rsidR="008146AF">
        <w:t xml:space="preserve">. </w:t>
      </w:r>
      <w:r w:rsidR="00920574">
        <w:t xml:space="preserve">Az első eszköz, amely </w:t>
      </w:r>
      <w:r w:rsidR="00424C63">
        <w:t>ezt a rendszer</w:t>
      </w:r>
      <w:r w:rsidR="00920574">
        <w:t xml:space="preserve">t használta, a Hero volt, amelyet 2009-ben mutattak be. </w:t>
      </w:r>
      <w:r w:rsidR="00B53F23">
        <w:t>A HTC Sense</w:t>
      </w:r>
      <w:r w:rsidR="00FC6675">
        <w:t xml:space="preserve"> állításuk szerint</w:t>
      </w:r>
      <w:r w:rsidR="00B53F23">
        <w:t xml:space="preserv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w:t>
      </w:r>
      <w:r w:rsidR="001D3AA0">
        <w:t xml:space="preserve"> </w:t>
      </w:r>
      <w:r w:rsidR="008B2EAE">
        <w:t>szab</w:t>
      </w:r>
      <w:r w:rsidR="009A3D4A">
        <w:t>ási</w:t>
      </w:r>
      <w:r w:rsidR="008B2EAE">
        <w:t xml:space="preserve"> beállításokat lehet elvégezni.</w:t>
      </w:r>
    </w:p>
    <w:p w14:paraId="786358CF" w14:textId="6A0BD679" w:rsidR="005B692A" w:rsidRDefault="00026195" w:rsidP="00CC7C23">
      <w:pPr>
        <w:pStyle w:val="Cmsor3"/>
      </w:pPr>
      <w:bookmarkStart w:id="22" w:name="_Toc498001681"/>
      <w:r>
        <w:t>Indu</w:t>
      </w:r>
      <w:r w:rsidR="00CC7C23">
        <w:t>s OS</w:t>
      </w:r>
      <w:bookmarkEnd w:id="22"/>
    </w:p>
    <w:p w14:paraId="1630CCC3" w14:textId="1B47A666" w:rsidR="00CC7C23" w:rsidRDefault="00135110" w:rsidP="00481569">
      <w:pPr>
        <w:ind w:firstLine="0"/>
      </w:pPr>
      <w:hyperlink r:id="rId24" w:history="1">
        <w:r w:rsidR="00481569" w:rsidRPr="008B5555">
          <w:rPr>
            <w:rStyle w:val="Hiperhivatkozs"/>
            <w:highlight w:val="yellow"/>
          </w:rPr>
          <w:t>http://www.indusos.com/about/</w:t>
        </w:r>
      </w:hyperlink>
    </w:p>
    <w:p w14:paraId="5A51EFD9" w14:textId="67304DF6" w:rsidR="00026195" w:rsidRDefault="00AC0A39" w:rsidP="00481569">
      <w:pPr>
        <w:ind w:firstLine="0"/>
        <w:rPr>
          <w:noProof/>
          <w:lang w:eastAsia="hu-HU"/>
        </w:rPr>
      </w:pPr>
      <w:r>
        <w:rPr>
          <w:noProof/>
          <w:lang w:eastAsia="hu-HU"/>
        </w:rPr>
        <w:drawing>
          <wp:anchor distT="0" distB="0" distL="114300" distR="114300" simplePos="0" relativeHeight="251665408" behindDoc="0" locked="0" layoutInCell="1" allowOverlap="1" wp14:anchorId="30CEC477" wp14:editId="588DF227">
            <wp:simplePos x="0" y="0"/>
            <wp:positionH relativeFrom="margin">
              <wp:align>right</wp:align>
            </wp:positionH>
            <wp:positionV relativeFrom="margin">
              <wp:posOffset>3865245</wp:posOffset>
            </wp:positionV>
            <wp:extent cx="1214718"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61" t="14740" r="25732" b="37277"/>
                    <a:stretch/>
                  </pic:blipFill>
                  <pic:spPr bwMode="auto">
                    <a:xfrm>
                      <a:off x="0" y="0"/>
                      <a:ext cx="1214718"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1D3AA0">
        <w:t xml:space="preserve"> </w:t>
      </w:r>
      <w:r w:rsidR="00026195">
        <w:t xml:space="preserve">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20FE5C4" w:rsidR="00481569" w:rsidRPr="00CC7C23" w:rsidRDefault="00481569" w:rsidP="00481569">
      <w:pPr>
        <w:ind w:firstLine="0"/>
      </w:pPr>
      <w:r>
        <w:tab/>
      </w:r>
    </w:p>
    <w:p w14:paraId="11906FEF" w14:textId="547477E9" w:rsidR="00CC7C23" w:rsidRDefault="00B91749" w:rsidP="00CC7C23">
      <w:pPr>
        <w:pStyle w:val="Cmsor3"/>
      </w:pPr>
      <w:bookmarkStart w:id="23" w:name="_Toc498001682"/>
      <w:r>
        <w:t>iOS</w:t>
      </w:r>
      <w:bookmarkEnd w:id="23"/>
    </w:p>
    <w:p w14:paraId="4CB47522" w14:textId="78ACE1C8" w:rsidR="00715CD6" w:rsidRDefault="00AC0A39" w:rsidP="00715CD6">
      <w:r>
        <w:rPr>
          <w:noProof/>
          <w:lang w:eastAsia="hu-HU"/>
        </w:rPr>
        <w:drawing>
          <wp:anchor distT="0" distB="0" distL="114300" distR="114300" simplePos="0" relativeHeight="251666432" behindDoc="0" locked="0" layoutInCell="1" allowOverlap="1" wp14:anchorId="36CCB3EF" wp14:editId="354C2A10">
            <wp:simplePos x="0" y="0"/>
            <wp:positionH relativeFrom="margin">
              <wp:posOffset>-635</wp:posOffset>
            </wp:positionH>
            <wp:positionV relativeFrom="margin">
              <wp:posOffset>5814695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w:t>
      </w:r>
      <w:r w:rsidR="001D3AA0">
        <w:t>mobil</w:t>
      </w:r>
      <w:r w:rsidR="00D50FBE">
        <w:t xml:space="preserve">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124D9684" w:rsidR="006E01E8" w:rsidRDefault="006E01E8" w:rsidP="00715CD6"/>
    <w:p w14:paraId="4593F41C" w14:textId="77777777" w:rsidR="006E01E8" w:rsidRPr="004A2F52" w:rsidRDefault="006E01E8" w:rsidP="00715CD6"/>
    <w:p w14:paraId="2A76A155" w14:textId="7D33FF5C" w:rsidR="00B91749" w:rsidRDefault="00B91749" w:rsidP="00B91749">
      <w:pPr>
        <w:pStyle w:val="Cmsor3"/>
      </w:pPr>
      <w:bookmarkStart w:id="24" w:name="_Toc498001683"/>
      <w:r>
        <w:lastRenderedPageBreak/>
        <w:t>Lineage OS</w:t>
      </w:r>
      <w:bookmarkEnd w:id="24"/>
    </w:p>
    <w:p w14:paraId="22B481BF" w14:textId="7131E896" w:rsidR="00717969" w:rsidRPr="00747DD4" w:rsidRDefault="003D2505" w:rsidP="00680070">
      <w:r>
        <w:rPr>
          <w:noProof/>
          <w:lang w:eastAsia="hu-HU"/>
        </w:rPr>
        <w:drawing>
          <wp:anchor distT="0" distB="0" distL="114300" distR="114300" simplePos="0" relativeHeight="251684864" behindDoc="0" locked="0" layoutInCell="1" allowOverlap="1" wp14:anchorId="751CCB89" wp14:editId="5701DE70">
            <wp:simplePos x="0" y="0"/>
            <wp:positionH relativeFrom="margin">
              <wp:align>right</wp:align>
            </wp:positionH>
            <wp:positionV relativeFrom="margin">
              <wp:posOffset>668020</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4022F04D" w14:textId="3ABED1C4" w:rsidR="00081C8E" w:rsidRDefault="00081C8E" w:rsidP="00081C8E">
      <w:pPr>
        <w:pStyle w:val="Cmsor3"/>
      </w:pPr>
      <w:bookmarkStart w:id="25" w:name="_Toc498001684"/>
      <w:r>
        <w:t>MIUI</w:t>
      </w:r>
      <w:bookmarkEnd w:id="25"/>
    </w:p>
    <w:p w14:paraId="1C6E3E21" w14:textId="4582219F" w:rsidR="00907F0D" w:rsidRPr="00907F0D" w:rsidRDefault="003D2505" w:rsidP="00780D74">
      <w:r>
        <w:rPr>
          <w:noProof/>
          <w:lang w:eastAsia="hu-HU"/>
        </w:rPr>
        <w:drawing>
          <wp:anchor distT="0" distB="0" distL="114300" distR="114300" simplePos="0" relativeHeight="251669504" behindDoc="0" locked="0" layoutInCell="1" allowOverlap="1" wp14:anchorId="07449A90" wp14:editId="787682FD">
            <wp:simplePos x="0" y="0"/>
            <wp:positionH relativeFrom="margin">
              <wp:posOffset>-635</wp:posOffset>
            </wp:positionH>
            <wp:positionV relativeFrom="margin">
              <wp:posOffset>2344150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048C538D" w14:textId="14D81674" w:rsidR="00B91749" w:rsidRDefault="00B91749" w:rsidP="00026195">
      <w:pPr>
        <w:pStyle w:val="Cmsor3"/>
      </w:pPr>
      <w:bookmarkStart w:id="26" w:name="_Toc498001685"/>
      <w:r>
        <w:t>Oxygen</w:t>
      </w:r>
      <w:r w:rsidR="00AC73B6">
        <w:t xml:space="preserve"> </w:t>
      </w:r>
      <w:r>
        <w:t>OS</w:t>
      </w:r>
      <w:bookmarkEnd w:id="26"/>
    </w:p>
    <w:p w14:paraId="5045FFCE" w14:textId="40E21351" w:rsidR="00BD00FD" w:rsidRPr="00BD00FD" w:rsidRDefault="003D2505" w:rsidP="00BD00FD">
      <w:r>
        <w:rPr>
          <w:noProof/>
          <w:lang w:eastAsia="hu-HU"/>
        </w:rPr>
        <w:drawing>
          <wp:anchor distT="0" distB="0" distL="114300" distR="114300" simplePos="0" relativeHeight="251670528" behindDoc="0" locked="0" layoutInCell="1" allowOverlap="1" wp14:anchorId="51AA1FC4" wp14:editId="6D3DEBAA">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1F440778" w:rsidR="00026195" w:rsidRDefault="00026195" w:rsidP="00AC73B6">
      <w:pPr>
        <w:pStyle w:val="Cmsor3"/>
      </w:pPr>
      <w:bookmarkStart w:id="27" w:name="_Toc498001686"/>
      <w:r>
        <w:t>Sailfish OS</w:t>
      </w:r>
      <w:r w:rsidR="00AC73B6">
        <w:t xml:space="preserve"> </w:t>
      </w:r>
      <w:r w:rsidR="00AC73B6" w:rsidRPr="00AC73B6">
        <w:rPr>
          <w:highlight w:val="yellow"/>
        </w:rPr>
        <w:t>https://sailfishos.org/about/</w:t>
      </w:r>
      <w:bookmarkEnd w:id="27"/>
    </w:p>
    <w:p w14:paraId="21903573" w14:textId="12A7B904" w:rsidR="00F92C19" w:rsidRDefault="00156C4C" w:rsidP="00F92C19">
      <w:r>
        <w:rPr>
          <w:noProof/>
          <w:lang w:eastAsia="hu-HU"/>
        </w:rPr>
        <w:drawing>
          <wp:anchor distT="0" distB="0" distL="114300" distR="114300" simplePos="0" relativeHeight="251671552" behindDoc="0" locked="0" layoutInCell="1" allowOverlap="1" wp14:anchorId="60B81FB4" wp14:editId="0A69E23E">
            <wp:simplePos x="0" y="0"/>
            <wp:positionH relativeFrom="margin">
              <wp:align>left</wp:align>
            </wp:positionH>
            <wp:positionV relativeFrom="margin">
              <wp:posOffset>6865228</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p>
    <w:p w14:paraId="47717976" w14:textId="77777777" w:rsidR="00156C4C" w:rsidRPr="00F92C19" w:rsidRDefault="00156C4C" w:rsidP="00F92C19"/>
    <w:p w14:paraId="0F94C916" w14:textId="769EE0F1" w:rsidR="00C07CED" w:rsidRDefault="00B91749" w:rsidP="00C07CED">
      <w:pPr>
        <w:pStyle w:val="Cmsor3"/>
      </w:pPr>
      <w:bookmarkStart w:id="28" w:name="_Toc498001687"/>
      <w:r>
        <w:lastRenderedPageBreak/>
        <w:t>Samsung Experience</w:t>
      </w:r>
      <w:bookmarkEnd w:id="28"/>
    </w:p>
    <w:p w14:paraId="5363B70F" w14:textId="48287CDB" w:rsidR="003739B6" w:rsidRPr="003739B6" w:rsidRDefault="003D2505" w:rsidP="003739B6">
      <w:r>
        <w:rPr>
          <w:noProof/>
          <w:lang w:eastAsia="hu-HU"/>
        </w:rPr>
        <w:drawing>
          <wp:anchor distT="0" distB="0" distL="114300" distR="114300" simplePos="0" relativeHeight="251686912" behindDoc="0" locked="0" layoutInCell="1" allowOverlap="1" wp14:anchorId="17F9880A" wp14:editId="48116824">
            <wp:simplePos x="0" y="0"/>
            <wp:positionH relativeFrom="margin">
              <wp:align>right</wp:align>
            </wp:positionH>
            <wp:positionV relativeFrom="margin">
              <wp:posOffset>355600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1DA059B" w:rsidR="00026195" w:rsidRDefault="00026195" w:rsidP="00026195">
      <w:pPr>
        <w:pStyle w:val="Cmsor3"/>
      </w:pPr>
      <w:bookmarkStart w:id="29" w:name="_Toc498001688"/>
      <w:r>
        <w:t>Tizen</w:t>
      </w:r>
      <w:bookmarkEnd w:id="29"/>
    </w:p>
    <w:p w14:paraId="7CA76B0D" w14:textId="2CFB519D" w:rsidR="00EA0FE5" w:rsidRDefault="00EA0FE5" w:rsidP="00EA0FE5">
      <w:pPr>
        <w:ind w:firstLine="0"/>
      </w:pPr>
      <w:r w:rsidRPr="00EA0FE5">
        <w:rPr>
          <w:highlight w:val="yellow"/>
        </w:rPr>
        <w:t>https://www.tizen.org/about</w:t>
      </w:r>
      <w:r>
        <w:t xml:space="preserve"> </w:t>
      </w:r>
    </w:p>
    <w:p w14:paraId="1FE9D746" w14:textId="4076CA81" w:rsidR="00EA0FE5" w:rsidRPr="00EA0FE5" w:rsidRDefault="003D2505" w:rsidP="00EA0FE5">
      <w:r>
        <w:rPr>
          <w:noProof/>
          <w:lang w:eastAsia="hu-HU"/>
        </w:rPr>
        <w:drawing>
          <wp:anchor distT="0" distB="0" distL="114300" distR="114300" simplePos="0" relativeHeight="251673600" behindDoc="0" locked="0" layoutInCell="1" allowOverlap="1" wp14:anchorId="4E36D588" wp14:editId="40D9F4AB">
            <wp:simplePos x="0" y="0"/>
            <wp:positionH relativeFrom="margin">
              <wp:posOffset>-635</wp:posOffset>
            </wp:positionH>
            <wp:positionV relativeFrom="margin">
              <wp:posOffset>2512695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p>
    <w:p w14:paraId="12022EDC" w14:textId="5BAA7603" w:rsidR="00B91749" w:rsidRDefault="00B91749" w:rsidP="00B91749">
      <w:pPr>
        <w:pStyle w:val="Cmsor3"/>
      </w:pPr>
      <w:bookmarkStart w:id="30" w:name="_Toc498001689"/>
      <w:r>
        <w:t>ZenUI</w:t>
      </w:r>
      <w:bookmarkEnd w:id="30"/>
    </w:p>
    <w:p w14:paraId="30BF2901" w14:textId="357E3006" w:rsidR="00683F01" w:rsidRPr="00683F01" w:rsidRDefault="003D2505" w:rsidP="00683F01">
      <w:r>
        <w:rPr>
          <w:noProof/>
          <w:lang w:eastAsia="hu-HU"/>
        </w:rPr>
        <w:drawing>
          <wp:anchor distT="0" distB="0" distL="114300" distR="114300" simplePos="0" relativeHeight="251674624" behindDoc="0" locked="0" layoutInCell="1" allowOverlap="1" wp14:anchorId="69439379" wp14:editId="10CA54E1">
            <wp:simplePos x="0" y="0"/>
            <wp:positionH relativeFrom="margin">
              <wp:align>right</wp:align>
            </wp:positionH>
            <wp:positionV relativeFrom="margin">
              <wp:posOffset>4576445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F4F5722" w:rsidR="00B91749" w:rsidRDefault="00B91749" w:rsidP="00BD7750"/>
    <w:p w14:paraId="5F34DB40" w14:textId="65B60AC0" w:rsidR="002F6A8A" w:rsidRDefault="002F6A8A" w:rsidP="002F6A8A">
      <w:pPr>
        <w:pStyle w:val="Cmsor2"/>
      </w:pPr>
      <w:bookmarkStart w:id="31" w:name="_Toc498001690"/>
      <w:r>
        <w:t>Karbantartás alatt lévő platformok</w:t>
      </w:r>
      <w:bookmarkEnd w:id="31"/>
    </w:p>
    <w:p w14:paraId="35BDBBFC" w14:textId="78CE194F" w:rsidR="002F6A8A" w:rsidRDefault="002F6A8A" w:rsidP="00AC0A39">
      <w:r>
        <w:t xml:space="preserve">Az alábbi két platformon már nem zajlik aktív fejlesztés, </w:t>
      </w:r>
      <w:r w:rsidR="00680070">
        <w:t xml:space="preserve">ugyanakkor </w:t>
      </w:r>
      <w:r>
        <w:t xml:space="preserve">nem elhanyagolhatók. Mindkettőnek </w:t>
      </w:r>
      <w:r w:rsidR="000B0F50">
        <w:t>jelentős felhasználói</w:t>
      </w:r>
      <w:r>
        <w:t xml:space="preserve"> tábora alakult ki </w:t>
      </w:r>
      <w:r w:rsidR="007E71BE">
        <w:t xml:space="preserve">az évek során </w:t>
      </w:r>
      <w:r>
        <w:t>és meghatározó szerepük volt a mobil</w:t>
      </w:r>
      <w:r w:rsidR="00170192">
        <w:t xml:space="preserve">telefonok </w:t>
      </w:r>
      <w:r>
        <w:t>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t xml:space="preserve">felhasználóval </w:t>
      </w:r>
      <w:r>
        <w:t xml:space="preserve">rendelkező operációs rendszerekre pedig egyre kevesebb fejlesztő fejlesztett, ezáltal még többen pártoltak át </w:t>
      </w:r>
      <w:r w:rsidR="00DD332C">
        <w:t>más gyártókhoz</w:t>
      </w:r>
      <w:r>
        <w:t>.</w:t>
      </w:r>
      <w:r w:rsidR="00156C4C">
        <w:br w:type="page"/>
      </w:r>
    </w:p>
    <w:p w14:paraId="3B5F862A" w14:textId="57488589" w:rsidR="0079237C" w:rsidRDefault="0079237C" w:rsidP="0079237C">
      <w:pPr>
        <w:pStyle w:val="Cmsor3"/>
      </w:pPr>
      <w:bookmarkStart w:id="32" w:name="_Toc498001691"/>
      <w:r>
        <w:lastRenderedPageBreak/>
        <w:t>BlackBerry 10</w:t>
      </w:r>
      <w:bookmarkEnd w:id="32"/>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437C2F2" w14:textId="21DECF74" w:rsidR="00616061" w:rsidRPr="00616061" w:rsidRDefault="00536A91" w:rsidP="00536A91">
      <w:pPr>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70DE14A6" w14:textId="14DB52A0" w:rsidR="0079237C" w:rsidRDefault="0079237C" w:rsidP="0079237C">
      <w:pPr>
        <w:pStyle w:val="Cmsor3"/>
      </w:pPr>
      <w:bookmarkStart w:id="33" w:name="_Toc498001692"/>
      <w:r>
        <w:t>Windows 10 mobile</w:t>
      </w:r>
      <w:bookmarkEnd w:id="33"/>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7D9FC970" w14:textId="6D7EFFD0" w:rsidR="00B50CAA" w:rsidRDefault="007630FB" w:rsidP="00CE2C36">
      <w:pPr>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10"/>
    </w:p>
    <w:p w14:paraId="3C28BB22" w14:textId="0EB03795" w:rsidR="00CE2C36" w:rsidRDefault="00CE2C36" w:rsidP="00CE2C36">
      <w:pPr>
        <w:jc w:val="center"/>
      </w:pPr>
    </w:p>
    <w:p w14:paraId="561106C7" w14:textId="594ED29E" w:rsidR="00936644" w:rsidRDefault="00936644" w:rsidP="00936644">
      <w:pPr>
        <w:pStyle w:val="Cmsor1"/>
      </w:pPr>
      <w:bookmarkStart w:id="34" w:name="_Toc498001693"/>
      <w:r>
        <w:lastRenderedPageBreak/>
        <w:t>Alkalmazás készítése Android platformra</w:t>
      </w:r>
      <w:bookmarkEnd w:id="34"/>
    </w:p>
    <w:p w14:paraId="655BA996" w14:textId="4CAAD94D" w:rsidR="00C54960" w:rsidRDefault="009F22D6" w:rsidP="00C54960">
      <w:pPr>
        <w:pStyle w:val="Cmsor2"/>
      </w:pPr>
      <w:bookmarkStart w:id="35" w:name="_Toc498001694"/>
      <w:r>
        <w:t xml:space="preserve">Android </w:t>
      </w:r>
      <w:r w:rsidR="007E1803">
        <w:t>megszületése</w:t>
      </w:r>
      <w:bookmarkEnd w:id="35"/>
    </w:p>
    <w:p w14:paraId="5969ECF5" w14:textId="0A929C31" w:rsidR="00340F6A" w:rsidRPr="00340F6A" w:rsidRDefault="006C6ACE" w:rsidP="00340F6A">
      <w:pPr>
        <w:pStyle w:val="Cmsor3"/>
      </w:pPr>
      <w:bookmarkStart w:id="36" w:name="_Toc498001695"/>
      <w:r w:rsidRPr="006C6ACE">
        <w:t>Bevezetés</w:t>
      </w:r>
      <w:bookmarkEnd w:id="36"/>
      <w:r w:rsidRPr="006C6ACE">
        <w:t xml:space="preserve"> </w:t>
      </w:r>
    </w:p>
    <w:p w14:paraId="55F1F085" w14:textId="77777777" w:rsidR="00340F6A" w:rsidRDefault="00340F6A" w:rsidP="00340F6A">
      <w:pPr>
        <w:ind w:firstLine="0"/>
      </w:pPr>
      <w:hyperlink r:id="rId36" w:history="1">
        <w:r w:rsidRPr="002E0654">
          <w:rPr>
            <w:rStyle w:val="Hiperhivatkozs"/>
            <w:highlight w:val="yellow"/>
          </w:rPr>
          <w:t>https://www.androidcentral.com/android-history</w:t>
        </w:r>
      </w:hyperlink>
    </w:p>
    <w:p w14:paraId="52DB2440" w14:textId="1417A97C" w:rsidR="006C6ACE" w:rsidRDefault="0035796F" w:rsidP="00340F6A">
      <w:r>
        <w:t>Az Android nem egyik napról a másikra jött létre. A világuralkodó mobil operációs rendsz</w:t>
      </w:r>
      <w:r w:rsidR="009563C0">
        <w:t>erének eredete egészen az előző</w:t>
      </w:r>
      <w:r>
        <w:t xml:space="preserve">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26AB671A" w14:textId="7D8296A0" w:rsidR="004E4402" w:rsidRDefault="007212C4" w:rsidP="00340F6A">
      <w:r>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t>Évekkel az Android létezése előtt volt egy kisméretű mobilszoftver cég, a Danger. A cégnek a leghíresebb terméke az úgynevezett Hiptop készülék volt, amelyen a felhasználónak lehetősége volt többek között emailezni, vagy böngészni az interneten.</w:t>
      </w:r>
      <w:r w:rsidR="009563C0">
        <w:t xml:space="preserve"> Erről mellékeltem egy ábrát jobboldalt.</w:t>
      </w:r>
      <w:r w:rsidR="00B2579C">
        <w:t xml:space="preserve"> Mind</w:t>
      </w:r>
      <w:r>
        <w:t xml:space="preserve">ezt, egy teljes értékű billentyűzettel. A Danger céget egy veteránnak mondható Apple mérnök alapította, név szerint Andy Rubin, akinek a neve nem elhanyagolható. Egy másik cég, nevezetesen az Android Inc, amelyet ugyan nem Rubin alapított, ugyanakkor éveken át ő </w:t>
      </w:r>
      <w:r w:rsidR="00B2579C">
        <w:t>támogatta</w:t>
      </w:r>
      <w:r>
        <w:t xml:space="preserve">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6B771EEC" w14:textId="77777777" w:rsidR="004E4402" w:rsidRDefault="004E4402" w:rsidP="007212C4">
      <w:pPr>
        <w:ind w:left="720"/>
      </w:pPr>
    </w:p>
    <w:p w14:paraId="44CB6DE1" w14:textId="57926FAE" w:rsidR="00F9524A" w:rsidRDefault="00757A78" w:rsidP="00340F6A">
      <w:r>
        <w:lastRenderedPageBreak/>
        <w:t>Ezzel egy</w:t>
      </w:r>
      <w:r w:rsidR="00B701A0">
        <w:t xml:space="preserve">időben a Google-nek is szüksége volt egy okostelefonokkal foglalkozó cégre, hiszen versenyben szeretett volna maradni a Microsoft-tal és </w:t>
      </w:r>
      <w:r w:rsidR="004E4402">
        <w:t xml:space="preserve">a </w:t>
      </w:r>
      <w:r w:rsidR="00B701A0">
        <w:t xml:space="preserve">BlackBerry-vel. A keresőóriás </w:t>
      </w:r>
      <w:r w:rsidR="008B7E08">
        <w:t>terve az volt, hogy</w:t>
      </w:r>
      <w:r w:rsidR="00B701A0">
        <w:t xml:space="preserve"> minél több telefonon </w:t>
      </w:r>
      <w:r w:rsidR="008B7E08">
        <w:t>lesz</w:t>
      </w:r>
      <w:r w:rsidR="00B701A0">
        <w:t xml:space="preserve"> az alapértelmezett keresőmotor az ő megoldásuk és ennek </w:t>
      </w:r>
      <w:r>
        <w:t>megvalósítására</w:t>
      </w:r>
      <w:r w:rsidR="00B701A0">
        <w:t xml:space="preserve"> az Android egy meglehetősen jó lehetőséget kínált.</w:t>
      </w:r>
    </w:p>
    <w:p w14:paraId="17D2FA91" w14:textId="4FAAB488" w:rsidR="00122C7C" w:rsidRDefault="00122C7C" w:rsidP="00122C7C">
      <w:pPr>
        <w:pStyle w:val="Cmsor3"/>
      </w:pPr>
      <w:bookmarkStart w:id="37" w:name="_Toc498001696"/>
      <w:r>
        <w:t>A</w:t>
      </w:r>
      <w:r w:rsidR="00440353">
        <w:t>z iPhone hatásai</w:t>
      </w:r>
      <w:bookmarkEnd w:id="37"/>
    </w:p>
    <w:p w14:paraId="76F39018" w14:textId="249753A6" w:rsidR="00994DC0" w:rsidRDefault="00BC03A3" w:rsidP="00340F6A">
      <w:r>
        <w:t xml:space="preserve">Minden iparágban vannak vetélytársak, akik ösztönzően hatnak egymásra. </w:t>
      </w:r>
      <w:r w:rsidR="00BE4041">
        <w:t>Ez</w:t>
      </w:r>
      <w:r w:rsidR="004B0F38">
        <w:t xml:space="preserve"> a </w:t>
      </w:r>
      <w:r w:rsidR="00BE4041">
        <w:t>mobiliparra hatványozottan</w:t>
      </w:r>
      <w:r>
        <w:t xml:space="preserve"> igaz</w:t>
      </w:r>
      <w:r w:rsidR="008458AA">
        <w:t>.</w:t>
      </w:r>
      <w:r w:rsidR="00D55492">
        <w:t xml:space="preserve"> </w:t>
      </w:r>
      <w:r w:rsidR="008458AA">
        <w:t>N</w:t>
      </w:r>
      <w:r w:rsidR="00D55492">
        <w:t>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w:t>
      </w:r>
      <w:r w:rsidR="008458AA">
        <w:t xml:space="preserve">ljesen újra </w:t>
      </w:r>
      <w:r w:rsidR="00407067">
        <w:t xml:space="preserve">gondolt felhasználói felületet mutattak be és bár nem ők voltak az elsők, akik érintőképernyőt szereltek telefonba, mégis az ő megoldások volt </w:t>
      </w:r>
      <w:r w:rsidR="008458AA">
        <w:t xml:space="preserve">a gyakorlatban </w:t>
      </w:r>
      <w:r w:rsidR="00407067">
        <w:t xml:space="preserve">legjobban használható. </w:t>
      </w:r>
      <w:r w:rsidR="005F2046">
        <w:t xml:space="preserve">A riválisok viszont nem hittek ezekben a megoldásokban, így kezdetben </w:t>
      </w:r>
      <w:r w:rsidR="00CC1DD8">
        <w:t xml:space="preserve">figyelmen </w:t>
      </w:r>
      <w:r w:rsidR="003138A8">
        <w:t>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7DFBC983" w:rsidR="00122C7C" w:rsidRPr="008569F4" w:rsidRDefault="002B3FDB" w:rsidP="00340F6A">
      <w:r>
        <w:t>Idővel kiderült, hogy a magas ár és néhány alapve</w:t>
      </w:r>
      <w:r w:rsidR="00CC1DD8">
        <w:t xml:space="preserve">tő funkció hiányának ellenére </w:t>
      </w:r>
      <w:r>
        <w:t xml:space="preserve">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p>
    <w:p w14:paraId="07FA44C8" w14:textId="7927FA57" w:rsidR="00C54960" w:rsidRDefault="007937DD" w:rsidP="00C54960">
      <w:pPr>
        <w:pStyle w:val="Cmsor3"/>
      </w:pPr>
      <w:bookmarkStart w:id="38" w:name="_Toc498001697"/>
      <w:r>
        <w:t>Az első Androidos készülék</w:t>
      </w:r>
      <w:bookmarkEnd w:id="38"/>
    </w:p>
    <w:p w14:paraId="0DBBCE06" w14:textId="0F15581E" w:rsidR="00B55A80" w:rsidRDefault="00B55A80" w:rsidP="00B55A80">
      <w:pPr>
        <w:ind w:firstLine="0"/>
      </w:pPr>
      <w:hyperlink r:id="rId38" w:history="1">
        <w:r w:rsidRPr="002E0654">
          <w:rPr>
            <w:rStyle w:val="Hiperhivatkozs"/>
            <w:highlight w:val="yellow"/>
          </w:rPr>
          <w:t>https://www.androidcentral.com/android-pre-history</w:t>
        </w:r>
      </w:hyperlink>
    </w:p>
    <w:p w14:paraId="30038E5F" w14:textId="22E09264"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w:t>
      </w:r>
      <w:r w:rsidR="0065279B">
        <w:t>z egyidőben</w:t>
      </w:r>
      <w:r w:rsidR="00241318">
        <w:t xml:space="preserve"> több alkalmazás </w:t>
      </w:r>
      <w:r w:rsidR="0074664D">
        <w:t xml:space="preserve">futtatása </w:t>
      </w:r>
      <w:r w:rsidR="00241318">
        <w:t xml:space="preserve">(multitasking), vagy éppen a szövegek </w:t>
      </w:r>
      <w:r w:rsidR="00241318">
        <w:lastRenderedPageBreak/>
        <w:t xml:space="preserve">másolása és beillesztése (copy-paste). </w:t>
      </w:r>
      <w:r w:rsidR="000C79AC">
        <w:t>Hardveresen nem volt egy erőmű, ugyanakkor 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147AE896" w:rsidR="0035796F" w:rsidRDefault="00392416" w:rsidP="00C001B8">
      <w:pPr>
        <w:ind w:firstLine="0"/>
      </w:pPr>
      <w:r>
        <w:tab/>
        <w:t xml:space="preserve">Ebben az időben a BlackBerry dominálta a piacot a Curve sorozatával és a cégek, mint például az Apple és </w:t>
      </w:r>
      <w:r w:rsidR="00CE5A6E">
        <w:t xml:space="preserve">a </w:t>
      </w:r>
      <w:r>
        <w:t xml:space="preserve">Google nem akartak beállni a sorba, ők máshogy akarták csinálni a dolgokat. </w:t>
      </w:r>
      <w:r w:rsidR="00A144DE">
        <w:t>A döntésük nagyon jónak bizonyultak, elvégre az idő egyértelműen ez</w:t>
      </w:r>
      <w:r w:rsidR="00CE5A6E">
        <w:t>eket az elképzeléseket igazolja</w:t>
      </w:r>
      <w:r w:rsidR="00A144DE">
        <w:t>.</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w:t>
      </w:r>
      <w:r w:rsidR="00A60083">
        <w:t>,</w:t>
      </w:r>
      <w:r w:rsidR="00244C7E">
        <w:t xml:space="preserve"> uralkodói</w:t>
      </w:r>
      <w:r w:rsidR="00A0325C">
        <w:t xml:space="preserve"> felemelkedéséhez.</w:t>
      </w:r>
      <w:r w:rsidR="00A60083">
        <w:t xml:space="preserve"> A G1 a 3.1-es ábrán látható.</w:t>
      </w:r>
    </w:p>
    <w:p w14:paraId="22A49B18" w14:textId="10C6F919" w:rsidR="0031177B" w:rsidRDefault="0031177B" w:rsidP="0031177B">
      <w:pPr>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3C4EE0AA" w14:textId="45FBAF9F" w:rsidR="006B3A85" w:rsidRDefault="006B3A85" w:rsidP="009B6371">
      <w:pPr>
        <w:pStyle w:val="Kpalrs"/>
      </w:pPr>
      <w:r>
        <w:t>3.1 ábra</w:t>
      </w:r>
      <w:r w:rsidR="00D233FB">
        <w:t>:</w:t>
      </w:r>
    </w:p>
    <w:p w14:paraId="4A895277" w14:textId="0FBFEE92" w:rsidR="0031177B" w:rsidRPr="0035796F" w:rsidRDefault="0031177B" w:rsidP="0031177B">
      <w:pPr>
        <w:ind w:firstLine="0"/>
        <w:jc w:val="center"/>
      </w:pPr>
      <w:r w:rsidRPr="0031177B">
        <w:rPr>
          <w:highlight w:val="yellow"/>
        </w:rPr>
        <w:t>https://venturebeat.com/wp-content/uploads/2008/10/android.jpg?strip=all</w:t>
      </w:r>
    </w:p>
    <w:p w14:paraId="5B592ACB" w14:textId="1378DCA8" w:rsidR="00C54960" w:rsidRDefault="00831E84" w:rsidP="00831E84">
      <w:pPr>
        <w:pStyle w:val="Cmsor3"/>
      </w:pPr>
      <w:bookmarkStart w:id="39" w:name="_Toc498001698"/>
      <w:r>
        <w:t>Verziók</w:t>
      </w:r>
      <w:bookmarkEnd w:id="39"/>
    </w:p>
    <w:p w14:paraId="1EB5D93F" w14:textId="19C2AC89" w:rsidR="005B708E" w:rsidRPr="005B708E" w:rsidRDefault="005B708E" w:rsidP="005B708E">
      <w:r w:rsidRPr="005B708E">
        <w:rPr>
          <w:highlight w:val="yellow"/>
        </w:rPr>
        <w:t>https://en.wikipedia.org/wiki/Android_version_history</w:t>
      </w:r>
    </w:p>
    <w:p w14:paraId="7DF1316A" w14:textId="41EB2362" w:rsidR="00C333F5" w:rsidRDefault="00102AE0" w:rsidP="00102AE0">
      <w:pPr>
        <w:ind w:left="720"/>
      </w:pPr>
      <w:r>
        <w:t xml:space="preserve">Véleményem szerint az informatikusok egyetérthetnek abban, hogy tökéletes szoftver nincsen. </w:t>
      </w:r>
      <w:r w:rsidR="005D48C9">
        <w:t>M</w:t>
      </w:r>
      <w:r>
        <w:t>indig lesz olyan dolog,</w:t>
      </w:r>
      <w:r w:rsidR="00172959">
        <w:t xml:space="preserve"> legyen az bármennyire is apró, amit javítani kell.</w:t>
      </w:r>
      <w:r>
        <w:t xml:space="preserve"> </w:t>
      </w:r>
      <w:r w:rsidR="00172959">
        <w:t>Esetleg egy-egy</w:t>
      </w:r>
      <w:r>
        <w:t xml:space="preserve"> új funkció</w:t>
      </w:r>
      <w:r w:rsidR="00172959">
        <w:t>,</w:t>
      </w:r>
      <w:r w:rsidR="00B43F5D">
        <w:t xml:space="preserve"> amit a meglévők </w:t>
      </w:r>
      <w:r>
        <w:t>mellé</w:t>
      </w:r>
      <w:r w:rsidR="00B43F5D">
        <w:t>,</w:t>
      </w:r>
      <w:r>
        <w:t xml:space="preserve"> vagy helyett érdemes </w:t>
      </w:r>
      <w:r w:rsidR="00B43F5D">
        <w:t>beépíteni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1FF8A886" w:rsidR="00540C48" w:rsidRDefault="001C0AF8" w:rsidP="002A2E4B">
      <w:pPr>
        <w:ind w:left="720"/>
      </w:pPr>
      <w:r>
        <w:lastRenderedPageBreak/>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Természetesen nem 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Ez a három jellemző név szerint a 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7DFF2926" w14:textId="44AD7E0A"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lastRenderedPageBreak/>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B64A70">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auto"/>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0B037D">
        <w:trPr>
          <w:trHeight w:val="1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2.1</w:t>
            </w:r>
          </w:p>
        </w:tc>
        <w:tc>
          <w:tcPr>
            <w:tcW w:w="3064" w:type="dxa"/>
            <w:vMerge/>
            <w:tcBorders>
              <w:top w:val="single" w:sz="4" w:space="0" w:color="auto"/>
              <w:left w:val="single" w:sz="4" w:space="0" w:color="auto"/>
              <w:bottom w:val="single" w:sz="4" w:space="0" w:color="auto"/>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B64A70">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7F45CA9F" w14:textId="380B329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3D62300F">
                  <wp:extent cx="898342" cy="828675"/>
                  <wp:effectExtent l="0" t="0" r="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5752" cy="835510"/>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248E2C89" w:rsidR="007D2F73" w:rsidRPr="007D2F73" w:rsidRDefault="00BF1356" w:rsidP="004654E1">
            <w:pPr>
              <w:spacing w:after="0" w:line="240" w:lineRule="auto"/>
              <w:ind w:firstLine="0"/>
              <w:jc w:val="center"/>
              <w:rPr>
                <w:rFonts w:ascii="Calibri" w:hAnsi="Calibri" w:cs="Calibri"/>
                <w:color w:val="000000"/>
                <w:sz w:val="22"/>
                <w:szCs w:val="22"/>
                <w:lang w:eastAsia="hu-HU"/>
              </w:rPr>
            </w:pPr>
            <w:r>
              <w:rPr>
                <w:rFonts w:ascii="Calibri" w:hAnsi="Calibri" w:cs="Calibri"/>
                <w:color w:val="000000"/>
                <w:sz w:val="22"/>
                <w:szCs w:val="22"/>
                <w:lang w:eastAsia="hu-HU"/>
              </w:rPr>
              <w:t>2017. December</w:t>
            </w:r>
          </w:p>
        </w:tc>
      </w:tr>
    </w:tbl>
    <w:p w14:paraId="0926BA08" w14:textId="77777777" w:rsidR="006B3A85" w:rsidRDefault="006B3A85" w:rsidP="00540C48"/>
    <w:p w14:paraId="0C23F260" w14:textId="1CFD6392" w:rsidR="00411659" w:rsidRDefault="006B3A85" w:rsidP="009B6371">
      <w:pPr>
        <w:pStyle w:val="Kpalrs"/>
      </w:pPr>
      <w:r>
        <w:t>3.2 ábra</w:t>
      </w:r>
      <w:r w:rsidR="0060401B">
        <w:t>: Android verziói</w:t>
      </w:r>
    </w:p>
    <w:p w14:paraId="136B398F" w14:textId="13EC0E29" w:rsidR="00411659" w:rsidRDefault="00411659" w:rsidP="00540C48"/>
    <w:p w14:paraId="61E7EED1" w14:textId="1A824869" w:rsidR="00411659" w:rsidRDefault="00411659" w:rsidP="00540C48">
      <w:r>
        <w:t xml:space="preserve">A táblázatból jól látszik, hogy az utóbbi időben egy nagyobb frissítést megközelítőleg éves szinten ad ki az Android. </w:t>
      </w:r>
      <w:r w:rsidR="00427873">
        <w:t>Ilyenkor az aktuális csúcskészülékek általában idővel megkapják ezt a frissítést, jellemzően a Google saját telefonjai, a Nexus széria</w:t>
      </w:r>
      <w:r w:rsidR="001900D8">
        <w:t xml:space="preserve"> (manapság már Pixel)</w:t>
      </w:r>
      <w:r w:rsidR="00427873">
        <w:t xml:space="preserve">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Bár ezen még a legú</w:t>
      </w:r>
      <w:r w:rsidR="00BC3409">
        <w:t xml:space="preserve">jabb frissítést tartalmazó Oreo </w:t>
      </w:r>
      <w:r w:rsidR="00B6719B">
        <w:t xml:space="preserve">nem látszik, a számokból kivehető, hogy aránylag sok verzió van forgalomban. Ebben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25F3B3D7" w14:textId="3F54DED4" w:rsidR="004B43CE" w:rsidRDefault="004B43CE" w:rsidP="004B43CE">
      <w:pPr>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35F539C4" w14:textId="3919EE2A" w:rsidR="006B3A85" w:rsidRDefault="006B3A85" w:rsidP="009B6371">
      <w:pPr>
        <w:pStyle w:val="Kpalrs"/>
      </w:pPr>
      <w:r>
        <w:t>3.3 ábra</w:t>
      </w:r>
      <w:r w:rsidR="002077EC">
        <w:t>:</w:t>
      </w:r>
    </w:p>
    <w:p w14:paraId="42E042D9" w14:textId="77777777" w:rsidR="003C4CF8" w:rsidRDefault="00FA4DB5" w:rsidP="009B6371">
      <w:pPr>
        <w:pStyle w:val="Kpalrs"/>
      </w:pPr>
      <w:hyperlink r:id="rId56" w:history="1">
        <w:r w:rsidRPr="002E0654">
          <w:rPr>
            <w:rStyle w:val="Hiperhivatkozs"/>
            <w:highlight w:val="yellow"/>
          </w:rPr>
          <w:t>https://en.wikipedia.org/wiki/Android_version_history</w:t>
        </w:r>
      </w:hyperlink>
    </w:p>
    <w:p w14:paraId="751D1455" w14:textId="77777777" w:rsidR="003C4CF8" w:rsidRDefault="003C4CF8">
      <w:pPr>
        <w:spacing w:after="0" w:line="240" w:lineRule="auto"/>
        <w:ind w:firstLine="0"/>
        <w:jc w:val="left"/>
      </w:pPr>
      <w:r>
        <w:br w:type="page"/>
      </w:r>
    </w:p>
    <w:p w14:paraId="7E14F909" w14:textId="69205968" w:rsidR="003C4CF8" w:rsidRDefault="003C4CF8" w:rsidP="003C4CF8">
      <w:pPr>
        <w:pStyle w:val="Cmsor3"/>
      </w:pPr>
      <w:bookmarkStart w:id="40" w:name="_Toc498001699"/>
      <w:r>
        <w:lastRenderedPageBreak/>
        <w:t>Platform architektúra</w:t>
      </w:r>
      <w:bookmarkEnd w:id="40"/>
      <w:r>
        <w:t xml:space="preserve"> </w:t>
      </w:r>
    </w:p>
    <w:p w14:paraId="6E536A8C" w14:textId="3CA82F5D" w:rsidR="00CE3379" w:rsidRDefault="00CE3379" w:rsidP="00CE3379">
      <w:pPr>
        <w:ind w:firstLine="0"/>
      </w:pPr>
      <w:hyperlink r:id="rId57" w:history="1">
        <w:r w:rsidRPr="00CE3379">
          <w:rPr>
            <w:rStyle w:val="Hiperhivatkozs"/>
            <w:highlight w:val="yellow"/>
          </w:rPr>
          <w:t>https://www.tutorialspoint.com/android/android_architecture.htm</w:t>
        </w:r>
      </w:hyperlink>
    </w:p>
    <w:p w14:paraId="5D44EA5C" w14:textId="155A8802" w:rsidR="003C4CF8" w:rsidRDefault="003C4CF8" w:rsidP="003C4CF8">
      <w:r>
        <w:t xml:space="preserve">Az Android egy nyílt forráskódú, Linux alapú szoftvercsomag, amely számos eszköz számára készült. </w:t>
      </w:r>
      <w:r w:rsidR="00CE3379">
        <w:t>Nagyjából 5 nagy részre osztható és 4 fő rétegre</w:t>
      </w:r>
      <w:r w:rsidR="00636E93">
        <w:t xml:space="preserve"> az alábbi ábra szerint, amelyen az architektúra diagram látható.</w:t>
      </w:r>
      <w:r w:rsidR="003B13FE">
        <w:t xml:space="preserve"> A rétegeket alulról bejárva mutatom be.</w:t>
      </w:r>
    </w:p>
    <w:p w14:paraId="3C87B1BE" w14:textId="0101B162" w:rsidR="00CA0127" w:rsidRDefault="00CA0127" w:rsidP="00CA0127">
      <w:pPr>
        <w:ind w:firstLine="0"/>
        <w:jc w:val="center"/>
      </w:pPr>
      <w:r>
        <w:rPr>
          <w:noProof/>
          <w:lang w:eastAsia="hu-HU"/>
        </w:rPr>
        <w:drawing>
          <wp:inline distT="0" distB="0" distL="0" distR="0" wp14:anchorId="6DA694FD" wp14:editId="74BBDD83">
            <wp:extent cx="5310480" cy="3709871"/>
            <wp:effectExtent l="0" t="0" r="5080" b="5080"/>
            <wp:docPr id="58" name="Kép 58" descr="https://www.researchgate.net/profile/Tshephisho_Sefara2/publication/291312610/figure/fig10/AS:470635278278662@1489219602597/Figure-43-Android-software-stack-41.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researchgate.net/profile/Tshephisho_Sefara2/publication/291312610/figure/fig10/AS:470635278278662@1489219602597/Figure-43-Android-software-stack-41.pp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6458" cy="3721033"/>
                    </a:xfrm>
                    <a:prstGeom prst="rect">
                      <a:avLst/>
                    </a:prstGeom>
                    <a:noFill/>
                    <a:ln>
                      <a:noFill/>
                    </a:ln>
                  </pic:spPr>
                </pic:pic>
              </a:graphicData>
            </a:graphic>
          </wp:inline>
        </w:drawing>
      </w:r>
    </w:p>
    <w:p w14:paraId="38FEA391" w14:textId="1A1CC575" w:rsidR="006B3A85" w:rsidRDefault="006B3A85" w:rsidP="009B6371">
      <w:pPr>
        <w:pStyle w:val="Kpalrs"/>
      </w:pPr>
      <w:r>
        <w:t>3.4 ábra</w:t>
      </w:r>
      <w:r w:rsidR="002077EC">
        <w:t>:</w:t>
      </w:r>
      <w:r w:rsidR="00BC3409">
        <w:t xml:space="preserve"> Android architektúra</w:t>
      </w:r>
    </w:p>
    <w:p w14:paraId="5610E26B" w14:textId="34913A78" w:rsidR="00CA0127" w:rsidRDefault="00E07B31" w:rsidP="00E07B31">
      <w:pPr>
        <w:pStyle w:val="Cmsor4"/>
      </w:pPr>
      <w:r>
        <w:t>Linux kernel</w:t>
      </w:r>
    </w:p>
    <w:p w14:paraId="094CAC58" w14:textId="5A20D9EE" w:rsidR="00E07B31" w:rsidRDefault="00E07B31" w:rsidP="00E07B31">
      <w:r>
        <w:t>Alulról felfele haladva az első réteg egy 3.6-os Linux</w:t>
      </w:r>
      <w:r w:rsidR="00C648F8">
        <w:t xml:space="preserve"> kernel</w:t>
      </w:r>
      <w:r>
        <w:t xml:space="preserve">, megközelítőleg 115 patch-el. </w:t>
      </w:r>
      <w:r w:rsidR="005A1E0C">
        <w:t xml:space="preserve">Absztrakciós szintet biztosít az eszköz hardverei között és tartalmazza az összes alapvető hardver drivert. Ilyen driver </w:t>
      </w:r>
      <w:r w:rsidR="00C648F8">
        <w:t>többek között</w:t>
      </w:r>
      <w:r w:rsidR="005A1E0C">
        <w:t xml:space="preserve"> a kamera, billentyűzet</w:t>
      </w:r>
      <w:r w:rsidR="006C6406">
        <w:t>, bluetooth</w:t>
      </w:r>
      <w:r w:rsidR="005A1E0C">
        <w:t xml:space="preserve"> vagy éppen a kijelző.</w:t>
      </w:r>
      <w:r w:rsidR="00C648F8">
        <w:t xml:space="preserve"> Továbbá a kernel kezeli az összes olyan dolgot, amikben a Linux igazán jó, például a hálózati eszközöket, </w:t>
      </w:r>
      <w:r w:rsidR="00D479AA">
        <w:t xml:space="preserve">az eszközvezérlőket. </w:t>
      </w:r>
    </w:p>
    <w:p w14:paraId="75AF0A61" w14:textId="5D93C947" w:rsidR="00E07B31" w:rsidRDefault="00E07B31" w:rsidP="00E07B31">
      <w:pPr>
        <w:pStyle w:val="Cmsor4"/>
      </w:pPr>
      <w:r>
        <w:t>Könyvtárak</w:t>
      </w:r>
    </w:p>
    <w:p w14:paraId="311C49BA" w14:textId="7D02F294" w:rsidR="00F01D27" w:rsidRDefault="00F01D27" w:rsidP="00F01D27">
      <w:r>
        <w:t>A Linux kernel tetején könyvtárak egész halma</w:t>
      </w:r>
      <w:r w:rsidR="00E40E1A">
        <w:t xml:space="preserve">za található. Ide tartozik a WebKit, ami egy nyílt forráskódú böngésző. A jól ismert, adatok tárolásra és megosztására szolgáló adatbázis, az SQLite. </w:t>
      </w:r>
      <w:r w:rsidR="00A84350">
        <w:t>A hang és videó rögzítésére szolgáló könyvtárak,</w:t>
      </w:r>
      <w:r w:rsidR="00C76A15">
        <w:t xml:space="preserve"> vagy éppen </w:t>
      </w:r>
      <w:r w:rsidR="00A84350">
        <w:t xml:space="preserve">az internetes védelemben </w:t>
      </w:r>
      <w:r w:rsidR="00C76A15">
        <w:t xml:space="preserve">szerepet </w:t>
      </w:r>
      <w:r w:rsidR="00A84350">
        <w:t>játsz</w:t>
      </w:r>
      <w:r w:rsidR="00C76A15">
        <w:t>ó SSL könyvtárak</w:t>
      </w:r>
      <w:r w:rsidR="00A84350">
        <w:t>.</w:t>
      </w:r>
    </w:p>
    <w:p w14:paraId="75211F28" w14:textId="5DE75091" w:rsidR="00FB1B46" w:rsidRDefault="0057327F" w:rsidP="004E0F2B">
      <w:pPr>
        <w:pStyle w:val="Cmsor4"/>
      </w:pPr>
      <w:r>
        <w:lastRenderedPageBreak/>
        <w:t>Android Runtime</w:t>
      </w:r>
    </w:p>
    <w:p w14:paraId="0E0AADF6" w14:textId="3646D85D" w:rsidR="00D8383A" w:rsidRDefault="00C36E8B" w:rsidP="00D8383A">
      <w:r>
        <w:t>Az</w:t>
      </w:r>
      <w:r w:rsidR="004A70A0">
        <w:t xml:space="preserve"> architektúra harmadik része és a második rétegben található. </w:t>
      </w:r>
      <w:r>
        <w:t>Tartalmazza az egyik kulcsfontosságú komponenst, a Dalvik Virtual Machine-t, amely egy kifejezetten Androidhoz tervezett és optimizált Java virtu</w:t>
      </w:r>
      <w:r w:rsidR="00995B38">
        <w:t>ális gép.</w:t>
      </w:r>
      <w:r w:rsidR="003347A4">
        <w:t xml:space="preserve"> A Dalvik VM </w:t>
      </w:r>
      <w:r w:rsidR="007D34C2">
        <w:t>olyan</w:t>
      </w:r>
      <w:r w:rsidR="003347A4">
        <w:t xml:space="preserve"> alapvető </w:t>
      </w:r>
      <w:r w:rsidR="007D34C2">
        <w:t xml:space="preserve">Linux </w:t>
      </w:r>
      <w:r w:rsidR="003347A4">
        <w:t>szolgáltatá</w:t>
      </w:r>
      <w:r w:rsidR="007D34C2">
        <w:t>sokat használ</w:t>
      </w:r>
      <w:r w:rsidR="003347A4">
        <w:t>, mint</w:t>
      </w:r>
      <w:r w:rsidR="007D34C2">
        <w:t xml:space="preserve"> például a memória menedzsment</w:t>
      </w:r>
      <w:r w:rsidR="003347A4">
        <w:t xml:space="preserve"> vagy a sz</w:t>
      </w:r>
      <w:r w:rsidR="007D34C2">
        <w:t>álkezelés</w:t>
      </w:r>
      <w:r w:rsidR="00946F62">
        <w:t>, ami lényegesnek számít a Java nyelvben.</w:t>
      </w:r>
      <w:r w:rsidR="00B7769B">
        <w:t xml:space="preserve"> Továbbá a VM lehetővé teszi, hogy minden alkalmazás egy saját folyamatban fusson, saját Dalvik VM példánnyal. </w:t>
      </w:r>
      <w:r w:rsidR="00CB081A">
        <w:t xml:space="preserve">Az Android Runtime a Dalvik Virtual Machinen kívül tartalmaz még egy sor alapvető könyvtárat, melyek </w:t>
      </w:r>
      <w:r w:rsidR="0017084E">
        <w:t xml:space="preserve">segítségével </w:t>
      </w:r>
      <w:r w:rsidR="00CB081A">
        <w:t>a fejlesztők a szabványos Java nyelv</w:t>
      </w:r>
      <w:r w:rsidR="0017084E">
        <w:t>et</w:t>
      </w:r>
      <w:r w:rsidR="00CB081A">
        <w:t xml:space="preserve"> </w:t>
      </w:r>
      <w:r w:rsidR="0017084E">
        <w:t>felhasználva írhat</w:t>
      </w:r>
      <w:r w:rsidR="00CB081A">
        <w:t>nak alkalmazásokat.</w:t>
      </w:r>
    </w:p>
    <w:p w14:paraId="56E73DBA" w14:textId="584B21D5" w:rsidR="00E85BE6" w:rsidRDefault="00E85BE6" w:rsidP="00E85BE6">
      <w:pPr>
        <w:pStyle w:val="Cmsor4"/>
      </w:pPr>
      <w:r>
        <w:t>Alkalmazás keretrendszer</w:t>
      </w:r>
    </w:p>
    <w:p w14:paraId="6FB41E11" w14:textId="21C783AB" w:rsidR="0074664D" w:rsidRDefault="00545987" w:rsidP="00E85BE6">
      <w:r>
        <w:t>Az alkalmazásokhoz biztosít számos magasabb szintű szolgáltatást, Java osztályok formájában.</w:t>
      </w:r>
      <w:r w:rsidR="00C51377">
        <w:t xml:space="preserve"> A fejlesztők értelemszerűen ezeket a szolgáltatásokat felhasználhatják az alkalmazásfejlesztés során. </w:t>
      </w:r>
    </w:p>
    <w:p w14:paraId="7E1301F9" w14:textId="4A9476B4" w:rsidR="00DF323E" w:rsidRDefault="00DF323E" w:rsidP="00DF323E">
      <w:pPr>
        <w:pStyle w:val="Cmsor4"/>
      </w:pPr>
      <w:r>
        <w:t>Alkalmazások</w:t>
      </w:r>
    </w:p>
    <w:p w14:paraId="555DBAA6" w14:textId="3A2C8EEA" w:rsidR="00E85BE6" w:rsidRDefault="00DF323E" w:rsidP="00163DE9">
      <w:r>
        <w:t>A legfelső rétegben található az összes Android alkalmazás.</w:t>
      </w:r>
      <w:r w:rsidR="00BF58B4">
        <w:t xml:space="preserve"> Ilyen alkalmazások például a névjegyzék, böngésző, játékok.</w:t>
      </w:r>
      <w:r>
        <w:t xml:space="preserve"> </w:t>
      </w:r>
      <w:r w:rsidR="00AC7722">
        <w:t>A</w:t>
      </w:r>
      <w:r w:rsidR="008B18FF">
        <w:t xml:space="preserve"> fejlesztők által írt és telepített alkalmazások is itt kapnak helyet. </w:t>
      </w:r>
    </w:p>
    <w:p w14:paraId="7D4A0589" w14:textId="7EDE1B24" w:rsidR="0067496E" w:rsidRDefault="0067496E" w:rsidP="0067496E">
      <w:pPr>
        <w:spacing w:after="0" w:line="240" w:lineRule="auto"/>
        <w:ind w:firstLine="0"/>
        <w:jc w:val="left"/>
      </w:pPr>
      <w:r>
        <w:br w:type="page"/>
      </w:r>
    </w:p>
    <w:p w14:paraId="6BD068B3" w14:textId="53F03BEB" w:rsidR="00C54960" w:rsidRDefault="00C333F5" w:rsidP="00C333F5">
      <w:pPr>
        <w:pStyle w:val="Cmsor2"/>
      </w:pPr>
      <w:bookmarkStart w:id="41" w:name="_Toc498001700"/>
      <w:r>
        <w:lastRenderedPageBreak/>
        <w:t xml:space="preserve">Alkalmazásfejlesztés </w:t>
      </w:r>
      <w:r w:rsidR="007724C1">
        <w:t>Android platformra</w:t>
      </w:r>
      <w:bookmarkEnd w:id="41"/>
    </w:p>
    <w:p w14:paraId="4237950A" w14:textId="29F03A50" w:rsidR="0024290F" w:rsidRDefault="0024290F" w:rsidP="0024290F">
      <w:pPr>
        <w:pStyle w:val="Cmsor3"/>
      </w:pPr>
      <w:bookmarkStart w:id="42" w:name="_Toc498001701"/>
      <w:r>
        <w:t>Áttekintés</w:t>
      </w:r>
      <w:bookmarkEnd w:id="42"/>
    </w:p>
    <w:p w14:paraId="7FF9E706" w14:textId="744F3885" w:rsidR="00B10472" w:rsidRPr="00B10472" w:rsidRDefault="00B10472" w:rsidP="00B10472">
      <w:pPr>
        <w:ind w:firstLine="0"/>
      </w:pPr>
      <w:r w:rsidRPr="00B10472">
        <w:rPr>
          <w:highlight w:val="yellow"/>
        </w:rPr>
        <w:t>https://en.wikipedia.org/wiki/Android_software_development</w:t>
      </w:r>
    </w:p>
    <w:p w14:paraId="2335114E" w14:textId="4BF40AB0"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 xml:space="preserve">amkönyvtárakat, </w:t>
      </w:r>
      <w:r w:rsidR="00C86849">
        <w:t>hibakeresőt</w:t>
      </w:r>
      <w:r w:rsidR="00B10472">
        <w:t xml:space="preserve">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232DF1DA"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w:t>
      </w:r>
      <w:r w:rsidR="00A67AE6">
        <w:t>t</w:t>
      </w:r>
      <w:r w:rsidR="008F03F3">
        <w:t xml:space="preserve"> nem javasolt.</w:t>
      </w:r>
    </w:p>
    <w:p w14:paraId="7E6CCEDD" w14:textId="6562CF2E" w:rsidR="001A2EFF" w:rsidRDefault="001A2EFF" w:rsidP="00D42D5A">
      <w:r w:rsidRPr="001A2EFF">
        <w:rPr>
          <w:highlight w:val="yellow"/>
        </w:rPr>
        <w:t>https://prog.hu/hirek/4188/elkeszult-a-legujabb-java-gyilkos-nyelv-a-kotlin-1-0-s-verzioja</w:t>
      </w:r>
    </w:p>
    <w:p w14:paraId="6EF3DA8C" w14:textId="12C0C9E4" w:rsidR="00581EC3" w:rsidRDefault="008F03F3" w:rsidP="00D42D5A">
      <w:r>
        <w:t xml:space="preserve"> </w:t>
      </w:r>
      <w:r w:rsidR="001A2EFF">
        <w:t xml:space="preserve">A JetBrains fejlesztői </w:t>
      </w:r>
      <w:r w:rsidR="00D222D6">
        <w:t>körülbelül másfél éve jelentették be és adták</w:t>
      </w:r>
      <w:r w:rsidR="001A2EFF">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rsidR="001A2EFF">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A67AE6">
        <w:t>2017</w:t>
      </w:r>
      <w:r w:rsidR="000F1301">
        <w:t xml:space="preserve"> októberében</w:t>
      </w:r>
      <w:r w:rsidR="00256F78">
        <w:t xml:space="preserve"> megjelent Android Studio 3.0-ás verziója támogatja. </w:t>
      </w:r>
    </w:p>
    <w:p w14:paraId="42324845" w14:textId="0A5EF9F0" w:rsidR="00A61A04" w:rsidRDefault="00A61A04" w:rsidP="00D42D5A"/>
    <w:p w14:paraId="42D7E91E" w14:textId="1163068E" w:rsidR="00A61A04" w:rsidRDefault="00A61A04" w:rsidP="00A61A04">
      <w:pPr>
        <w:pStyle w:val="Cmsor3"/>
      </w:pPr>
      <w:bookmarkStart w:id="43" w:name="_Toc498001702"/>
      <w:r>
        <w:lastRenderedPageBreak/>
        <w:t>Android Studio</w:t>
      </w:r>
      <w:bookmarkEnd w:id="43"/>
    </w:p>
    <w:p w14:paraId="5F4BC4A2" w14:textId="70BD80E9" w:rsidR="00B14D57" w:rsidRDefault="00B14D57" w:rsidP="002A3FE8">
      <w:pPr>
        <w:ind w:firstLine="0"/>
      </w:pPr>
      <w:hyperlink r:id="rId59" w:history="1">
        <w:r w:rsidRPr="00B14D57">
          <w:rPr>
            <w:rStyle w:val="Hiperhivatkozs"/>
            <w:highlight w:val="yellow"/>
          </w:rPr>
          <w:t>https://developer.android.com/studio/intro/index.html</w:t>
        </w:r>
      </w:hyperlink>
    </w:p>
    <w:p w14:paraId="27C2E012" w14:textId="4A326F2A"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említett</w:t>
      </w:r>
      <w:r w:rsidR="00E3655A">
        <w:t xml:space="preserve"> JetBrains IntelliJ szolgál</w:t>
      </w:r>
      <w:r w:rsidR="0012035E">
        <w:t>.</w:t>
      </w:r>
      <w:r>
        <w:t xml:space="preserve"> </w:t>
      </w:r>
      <w:r w:rsidR="00791517">
        <w:t xml:space="preserve">Az IntelliJ </w:t>
      </w:r>
      <w:r w:rsidR="00CB5895">
        <w:t>számos</w:t>
      </w:r>
      <w:r w:rsidR="00791517">
        <w:t xml:space="preserve">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lkezik C++ és NDK támogatással. Ami pedig véleményem szerint a legfontosabb jellemzője, hogy egységes környezetet nyújt</w:t>
      </w:r>
      <w:r w:rsidR="009B004D">
        <w:t>,</w:t>
      </w:r>
      <w:r w:rsidR="006C0153">
        <w:t xml:space="preserve"> ahol az összes Androidos eszközre lehet fejleszteni. </w:t>
      </w:r>
    </w:p>
    <w:p w14:paraId="75FC7603" w14:textId="5FD184AE"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A861A6">
        <w:t xml:space="preserve"> Az alkalmazás</w:t>
      </w:r>
      <w:r w:rsidR="007573CC">
        <w:t>leíró (manifest) állomány deklarálja</w:t>
      </w:r>
      <w:r w:rsidR="00A861A6">
        <w:t xml:space="preserve"> többek között</w:t>
      </w:r>
      <w:r w:rsidR="007573CC">
        <w:t xml:space="preserve"> az alkalmazás komponenseinek listáját, a szükséges minimális Android (API) verziót, valamint a szükséges hardver konfigurációt.</w:t>
      </w:r>
      <w:r w:rsidR="00100104">
        <w:t xml:space="preserve"> </w:t>
      </w:r>
    </w:p>
    <w:p w14:paraId="7EA2C692" w14:textId="21A14D3C" w:rsidR="00E70C62" w:rsidRDefault="00E70C62" w:rsidP="00E229A7">
      <w:pPr>
        <w:ind w:firstLine="0"/>
      </w:pPr>
      <w:r w:rsidRPr="00E70C62">
        <w:rPr>
          <w:highlight w:val="yellow"/>
        </w:rPr>
        <w:t>https://developer.android.com/studio/intro/index.html#gradle_build_system</w:t>
      </w:r>
    </w:p>
    <w:p w14:paraId="42CB8C66" w14:textId="220EB6C9" w:rsidR="00E229A7" w:rsidRDefault="00E229A7" w:rsidP="00E229A7">
      <w:pPr>
        <w:ind w:firstLine="0"/>
      </w:pPr>
      <w:r>
        <w:tab/>
        <w:t>Az Android Studio Gradle-t használ</w:t>
      </w:r>
      <w:r w:rsidR="000F5381">
        <w:t xml:space="preserve"> az alkalmazások build-elésének alapjához. </w:t>
      </w:r>
      <w:r w:rsidR="00E70C62">
        <w:t xml:space="preserve">A build rendszer integrálva van az Android Studio-ba, de akár parancssorból is futtatható. </w:t>
      </w:r>
      <w:r w:rsidR="006B5395">
        <w:t>A Gradle rengeteg jellemzővel rendelkezik, segítségével a build folyamat testre</w:t>
      </w:r>
      <w:r w:rsidR="00A831F2">
        <w:t xml:space="preserve"> </w:t>
      </w:r>
      <w:r w:rsidR="006B5395">
        <w:t xml:space="preserve">szabható. </w:t>
      </w:r>
      <w:r w:rsidR="00A831F2">
        <w:t>Több APK létrehozható vele ugyanahhoz a projekthez, melyek külön</w:t>
      </w:r>
      <w:r w:rsidR="00295830">
        <w:t>böző jellemzőkkel rendelkeznek és lehetővé teszi a kódok újra felhasználását.</w:t>
      </w:r>
    </w:p>
    <w:p w14:paraId="2986F884" w14:textId="30F30449" w:rsidR="00410EDB" w:rsidRDefault="00410EDB" w:rsidP="00E229A7">
      <w:pPr>
        <w:ind w:firstLine="0"/>
      </w:pPr>
    </w:p>
    <w:p w14:paraId="75F83A9C" w14:textId="77777777" w:rsidR="00F0233F" w:rsidRDefault="00F0233F" w:rsidP="00E229A7">
      <w:pPr>
        <w:ind w:firstLine="0"/>
      </w:pPr>
    </w:p>
    <w:p w14:paraId="78C0EF1A" w14:textId="77777777" w:rsidR="000D2E89" w:rsidRDefault="000D2E89" w:rsidP="00E229A7">
      <w:pPr>
        <w:ind w:firstLine="0"/>
      </w:pPr>
    </w:p>
    <w:p w14:paraId="55E08015" w14:textId="77777777" w:rsidR="00410EDB" w:rsidRDefault="00410EDB" w:rsidP="00410EDB">
      <w:pPr>
        <w:pStyle w:val="Cmsor3"/>
      </w:pPr>
      <w:bookmarkStart w:id="44" w:name="_Toc498001703"/>
      <w:r>
        <w:lastRenderedPageBreak/>
        <w:t>Alkalmazás komponensek</w:t>
      </w:r>
      <w:bookmarkEnd w:id="44"/>
    </w:p>
    <w:p w14:paraId="209E95CC" w14:textId="77777777" w:rsidR="00410EDB" w:rsidRPr="00D34CB4" w:rsidRDefault="00410EDB" w:rsidP="00410EDB">
      <w:pPr>
        <w:ind w:firstLine="0"/>
      </w:pPr>
      <w:r w:rsidRPr="00D34CB4">
        <w:rPr>
          <w:highlight w:val="yellow"/>
        </w:rPr>
        <w:t>https://www.tutorialspoint.com/android/android_application_components.htm</w:t>
      </w:r>
    </w:p>
    <w:p w14:paraId="7EE589B9" w14:textId="7B7BFC7F" w:rsidR="00410EDB" w:rsidRDefault="00410EDB" w:rsidP="00410EDB">
      <w:r>
        <w:t>Az An</w:t>
      </w:r>
      <w:r w:rsidR="00281473">
        <w:t xml:space="preserve">droid alkalmazás alapvető építő </w:t>
      </w:r>
      <w:r>
        <w:t>kövei. Ezek a komponensek megtalálhatók a manifest fájlban. A manifest felsorolja az alkalmazásban található összes komponenst és hogy azok hogyan kapcsolódnak egymással. Bár rengeteg komponens van, jelle</w:t>
      </w:r>
      <w:r w:rsidR="00281473">
        <w:t>mzően egy Android alkalmazás az alábbi 4-re épül</w:t>
      </w:r>
      <w:r>
        <w:t>:</w:t>
      </w:r>
    </w:p>
    <w:p w14:paraId="46E17D83" w14:textId="77777777" w:rsidR="00410EDB" w:rsidRDefault="00410EDB" w:rsidP="00410EDB">
      <w:pPr>
        <w:pStyle w:val="Listaszerbekezds"/>
        <w:numPr>
          <w:ilvl w:val="0"/>
          <w:numId w:val="28"/>
        </w:numPr>
      </w:pPr>
      <w:r>
        <w:t>Activity – különálló nézet, saját kezelőfelülettel</w:t>
      </w:r>
    </w:p>
    <w:p w14:paraId="5398D571" w14:textId="77777777" w:rsidR="00410EDB" w:rsidRDefault="00410EDB" w:rsidP="00410EDB">
      <w:pPr>
        <w:pStyle w:val="Listaszerbekezds"/>
        <w:numPr>
          <w:ilvl w:val="0"/>
          <w:numId w:val="28"/>
        </w:numPr>
      </w:pPr>
      <w:r>
        <w:t>Service – egy hosszabb ideig háttérben futó feladatot jelképez</w:t>
      </w:r>
    </w:p>
    <w:p w14:paraId="29413B80" w14:textId="77777777" w:rsidR="00410EDB" w:rsidRDefault="00410EDB" w:rsidP="00410EDB">
      <w:pPr>
        <w:pStyle w:val="Listaszerbekezds"/>
        <w:numPr>
          <w:ilvl w:val="0"/>
          <w:numId w:val="28"/>
        </w:numPr>
      </w:pPr>
      <w:r>
        <w:t>Broadcast Receiver – rendszer szintű eseményekre reagál</w:t>
      </w:r>
    </w:p>
    <w:p w14:paraId="4694631C" w14:textId="77777777" w:rsidR="00410EDB" w:rsidRPr="004D4D3C" w:rsidRDefault="00410EDB" w:rsidP="00410EDB">
      <w:pPr>
        <w:pStyle w:val="Listaszerbekezds"/>
        <w:numPr>
          <w:ilvl w:val="0"/>
          <w:numId w:val="28"/>
        </w:numPr>
      </w:pPr>
      <w:r>
        <w:t>Content Provider – megosztott adatforrás kezelése</w:t>
      </w:r>
    </w:p>
    <w:p w14:paraId="45AAF932" w14:textId="77777777" w:rsidR="00410EDB" w:rsidRDefault="00410EDB" w:rsidP="00410EDB"/>
    <w:p w14:paraId="4B26CCB4" w14:textId="77777777" w:rsidR="00410EDB" w:rsidRDefault="00410EDB" w:rsidP="00410EDB">
      <w:pPr>
        <w:pStyle w:val="Cmsor4"/>
      </w:pPr>
      <w:r>
        <w:t>Activity</w:t>
      </w:r>
    </w:p>
    <w:p w14:paraId="2A87F18E" w14:textId="4BC201F0" w:rsidR="00410EDB" w:rsidRDefault="00410EDB" w:rsidP="00410EDB">
      <w:r>
        <w:t xml:space="preserve">Képernyőt reprezentál a felhasználói felületen. Minden Activity egy új képernyő a készülék kijelzőjén. Például, ha van egy email alkalmazás, ott az egyik Activity, amelyik megmutatja listába rendezve az emaileket, amint rákattintunk egy emailre az átvisz egy másikba, ahol pedig már az email tartalma látható. Természetesen Activity-k között szabad átjárás van mindkét irányba, a stack elvein alapulva. Azaz, ha egy új Activity indul, az az előző tetejére (stack tetejére) kerül, amikor pedig visszalépünk egyet, </w:t>
      </w:r>
      <w:r w:rsidR="00351F3E">
        <w:t>a legfelső eltűnik, majd</w:t>
      </w:r>
      <w:r>
        <w:t xml:space="preserve"> az egyel alatta lévőre ugrunk. Mindig, amelyik képernyőt látjuk, az a stack legtetején lévő Activity. Egy alkalmazásnak általában több Activity-je van, ilyenkor nekünk kel</w:t>
      </w:r>
      <w:r w:rsidR="000323AA">
        <w:t>l eldönteni, melyik legyen a kezdő</w:t>
      </w:r>
      <w:r>
        <w:t>képernyő, melyik jelenjen meg az alkalmazás indításával.</w:t>
      </w:r>
    </w:p>
    <w:p w14:paraId="3C4A9819" w14:textId="1691DA61" w:rsidR="00410EDB" w:rsidRDefault="00410EDB" w:rsidP="00410EDB">
      <w:r>
        <w:t xml:space="preserve">Egy Activity, életciklusa során rengeteg metódust hív a megfelelő sorrendben, hogy felépítse, vagy éppen </w:t>
      </w:r>
      <w:r w:rsidR="00AD187A">
        <w:t>lerombolja</w:t>
      </w:r>
      <w:r>
        <w:t xml:space="preserve"> magát. Az alkalmazás készítése során nem kötelező az összes metódust </w:t>
      </w:r>
      <w:r w:rsidR="00196234">
        <w:t>külön implementálni</w:t>
      </w:r>
      <w:r>
        <w:t xml:space="preserve">. Azonban tudni kell, hogy melyiket célszerű </w:t>
      </w:r>
      <w:r w:rsidR="00EE65DC">
        <w:t>felülírni</w:t>
      </w:r>
      <w:r>
        <w:t xml:space="preserve"> ahhoz, hogy az alkalmazás az elvártnak megfelelő működést</w:t>
      </w:r>
      <w:r w:rsidR="001918AF">
        <w:t>, viselkedést</w:t>
      </w:r>
      <w:r>
        <w:t xml:space="preserve"> produkálja.</w:t>
      </w:r>
      <w:r w:rsidR="00FD7E0B">
        <w:t xml:space="preserve"> Egy ilyen életciklus a 3.5-ös ábrán látható.</w:t>
      </w:r>
    </w:p>
    <w:p w14:paraId="14B9C3D0" w14:textId="2A1A37D4" w:rsidR="00410EDB" w:rsidRDefault="00410EDB" w:rsidP="00410EDB">
      <w:pPr>
        <w:jc w:val="center"/>
      </w:pPr>
      <w:r>
        <w:rPr>
          <w:noProof/>
          <w:lang w:eastAsia="hu-HU"/>
        </w:rPr>
        <w:lastRenderedPageBreak/>
        <w:drawing>
          <wp:inline distT="0" distB="0" distL="0" distR="0" wp14:anchorId="44F7D82D" wp14:editId="32448227">
            <wp:extent cx="3640482" cy="4706590"/>
            <wp:effectExtent l="0" t="0" r="0" b="0"/>
            <wp:docPr id="59" name="Kép 59"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7162" cy="4792797"/>
                    </a:xfrm>
                    <a:prstGeom prst="rect">
                      <a:avLst/>
                    </a:prstGeom>
                    <a:noFill/>
                    <a:ln>
                      <a:noFill/>
                    </a:ln>
                  </pic:spPr>
                </pic:pic>
              </a:graphicData>
            </a:graphic>
          </wp:inline>
        </w:drawing>
      </w:r>
    </w:p>
    <w:p w14:paraId="4ADC7FB4" w14:textId="57EEE302" w:rsidR="006B3A85" w:rsidRDefault="006B3A85" w:rsidP="009B6371">
      <w:pPr>
        <w:pStyle w:val="Kpalrs"/>
      </w:pPr>
      <w:r>
        <w:t>3.5 ábra</w:t>
      </w:r>
      <w:r w:rsidR="002077EC">
        <w:t>:</w:t>
      </w:r>
      <w:r w:rsidR="009F64E1">
        <w:t xml:space="preserve"> Activity életciklus</w:t>
      </w:r>
    </w:p>
    <w:p w14:paraId="3599B60A" w14:textId="77777777" w:rsidR="00410EDB" w:rsidRDefault="00410EDB" w:rsidP="00410EDB"/>
    <w:p w14:paraId="64E96F4D" w14:textId="08DB4915" w:rsidR="00410EDB" w:rsidRDefault="00410EDB" w:rsidP="00410EDB">
      <w:r>
        <w:t xml:space="preserve">Az Activity létrehozásakor az onCreate() </w:t>
      </w:r>
      <w:r w:rsidR="002D46DA">
        <w:t>az első callback metódus, ami hí</w:t>
      </w:r>
      <w:r>
        <w:t xml:space="preserve">vódik. Ebben szokás összekapcsolni a kóddal az XML-ben leírt felületeket, vezérlőket, hogy azokat Java kódból tudjuk használni, állítani. Utána következik az onStart(), amely lefutása után az Activity látható lesz a felhasználó számára, majd az onResume(), amikor már felhasználói interakciókat is fogad az Activity. Egy Activity ha szünetelt állapotba kerül, nem tud felhasználói </w:t>
      </w:r>
      <w:r w:rsidR="002D46DA">
        <w:t>utasításokat</w:t>
      </w:r>
      <w:r w:rsidR="00923AD3">
        <w:t xml:space="preserve"> fogadni, vagy futtatni kódot.</w:t>
      </w:r>
      <w:r>
        <w:t xml:space="preserve"> </w:t>
      </w:r>
      <w:r w:rsidR="00923AD3">
        <w:t>E</w:t>
      </w:r>
      <w:r>
        <w:t xml:space="preserve">zért ha van olyan erőforrás, amit később még szeretnénk használni, azt az onPause() metódust felülírva érdemes elmenteni. A szünetelt állapot akkor következik be, ha egy másik Activity előrébb van, de ez még látszik. A rendszer </w:t>
      </w:r>
      <w:r w:rsidR="00923AD3">
        <w:t>különösen</w:t>
      </w:r>
      <w:r>
        <w:t xml:space="preserve"> alacsony memóriaállapot esetén </w:t>
      </w:r>
      <w:r w:rsidR="0030140B">
        <w:t>bezárja a nem előtérben lévő Activity-t</w:t>
      </w:r>
      <w:r>
        <w:t xml:space="preserve">. Az onResume() metódus hívásával lehet visszatérni szünetelt állapotból futóba. Ilyenkor az Activity előtérben van és a fókusz rá irányul. Amint az Activity már egyáltalán nem látható, akkor hívódik az onStop(), </w:t>
      </w:r>
      <w:r>
        <w:lastRenderedPageBreak/>
        <w:t xml:space="preserve">ilyenkor az Activity még él, de egy másik már teljesen elfedi, nem látszik belőle semmi. Mivel az Activity még él, lehetőség van újra futó állapotba tenni. Ehhez az onRestart()-ot kell meghívni, amelyet az onStart(), onResume() metódusok hívása követ. </w:t>
      </w:r>
      <w:r w:rsidR="00587E95">
        <w:t>Optimális</w:t>
      </w:r>
      <w:r>
        <w:t xml:space="preserve"> esetben hívodik még az onDestroy() is, amely során a rendszer megsemmisíti az Activity-t és minden még lefoglalt erőforrást felszabadít. Azért írtam, hogy </w:t>
      </w:r>
      <w:r w:rsidR="00587E95">
        <w:t>optimális</w:t>
      </w:r>
      <w:r>
        <w:t xml:space="preserve"> esetben, mivel kritikus memóriahiány esetén ez elmaradhat. </w:t>
      </w:r>
    </w:p>
    <w:p w14:paraId="6A5FDCB9" w14:textId="77777777" w:rsidR="00410EDB" w:rsidRDefault="00410EDB" w:rsidP="00410EDB">
      <w:pPr>
        <w:pStyle w:val="Cmsor4"/>
      </w:pPr>
      <w:r>
        <w:t>Service</w:t>
      </w:r>
    </w:p>
    <w:p w14:paraId="7AA399CB" w14:textId="77777777" w:rsidR="00410EDB" w:rsidRPr="008925FE" w:rsidRDefault="00410EDB" w:rsidP="00410EDB">
      <w:r w:rsidRPr="008925FE">
        <w:rPr>
          <w:highlight w:val="yellow"/>
        </w:rPr>
        <w:t>https://www.tutorialspoint.com/android/android_services.htm</w:t>
      </w:r>
    </w:p>
    <w:p w14:paraId="714FF2DC" w14:textId="77777777" w:rsidR="00410EDB" w:rsidRDefault="00410EDB" w:rsidP="00410EDB">
      <w:r>
        <w:t>Háttérben fut, hosszú ideig tartó műveleteket hajt végre. Tipikus példája a háttérben szóló zene, miközben a felhasználó egy másik alkalmazásban van. Alapvetően két állapotban lehet egy Service:</w:t>
      </w:r>
    </w:p>
    <w:p w14:paraId="2324D457" w14:textId="19CAADAF" w:rsidR="00410EDB" w:rsidRDefault="00410EDB" w:rsidP="00410EDB">
      <w:pPr>
        <w:pStyle w:val="Listaszerbekezds"/>
        <w:numPr>
          <w:ilvl w:val="0"/>
          <w:numId w:val="29"/>
        </w:numPr>
      </w:pPr>
      <w:r>
        <w:t>Started – Amikor egy másik komponens elindítja a startService() metódus hívásával. Amint elindul egy Service, az a végtelenségig futhat, még akkor is, ha az őt létrehozó komponens megsemmisül</w:t>
      </w:r>
      <w:r w:rsidR="006E7376">
        <w:t>t</w:t>
      </w:r>
      <w:r>
        <w:t>.</w:t>
      </w:r>
    </w:p>
    <w:p w14:paraId="56F2CF2B" w14:textId="77777777" w:rsidR="00410EDB" w:rsidRDefault="00410EDB" w:rsidP="00410EDB">
      <w:pPr>
        <w:pStyle w:val="Listaszerbekezds"/>
        <w:numPr>
          <w:ilvl w:val="0"/>
          <w:numId w:val="29"/>
        </w:numPr>
      </w:pPr>
      <w:r>
        <w:t>Bound – Amikor egy alkalmazás komponens hívja a bindService() metódust és a Service-hez kötődik. Ezzel egy kliens-szerver interfészt kialakítva, ami lehetővé teszi a komponensek számára, hogy a interakciókat intézzenek a Service felé.</w:t>
      </w:r>
    </w:p>
    <w:p w14:paraId="3C027BFD" w14:textId="77777777" w:rsidR="00410EDB" w:rsidRDefault="00410EDB" w:rsidP="00410EDB">
      <w:pPr>
        <w:ind w:firstLine="0"/>
      </w:pPr>
      <w:r>
        <w:t xml:space="preserve">Az Activity-hez hasonlóan a Service-nek is van életciklusa, hasonló metódusokkal, melyek implementálásával figyelhetők a Service állapotváltozásai. Így, a megfelelő szakaszban lehet elvégezni a munkát. </w:t>
      </w:r>
    </w:p>
    <w:p w14:paraId="465B6ACF" w14:textId="77777777" w:rsidR="00410EDB" w:rsidRDefault="00410EDB" w:rsidP="00410EDB">
      <w:pPr>
        <w:pStyle w:val="Cmsor4"/>
      </w:pPr>
      <w:r>
        <w:t>Broadcast Receiver</w:t>
      </w:r>
    </w:p>
    <w:p w14:paraId="3C1D4F22" w14:textId="77777777" w:rsidR="00410EDB" w:rsidRDefault="00410EDB" w:rsidP="00410EDB">
      <w:r>
        <w:t>Egyszerűen reagál, az egyéb alkalmazásokból származó, vagy rendszerszintű üzenetekre. Egy alkalmazás például letölt egy fájlt, és broadcast szerűen értesítést küld, hogy a letöltés befejeződött, a fájl használható. Ezt az üzenetet a Broadcast Receiver segítségével lehet elkapni és a kívánt módon lereagálni.</w:t>
      </w:r>
    </w:p>
    <w:p w14:paraId="4B718D37" w14:textId="77777777" w:rsidR="00410EDB" w:rsidRDefault="00410EDB" w:rsidP="00410EDB">
      <w:pPr>
        <w:pStyle w:val="Cmsor4"/>
      </w:pPr>
      <w:r>
        <w:t>Content Provider</w:t>
      </w:r>
    </w:p>
    <w:p w14:paraId="5E4343DB" w14:textId="77777777" w:rsidR="00410EDB" w:rsidRDefault="00410EDB" w:rsidP="00410EDB">
      <w:r>
        <w:t>Kérésre adatokat szolgáltat egyik alkalmazásból másikak alkalmazásokba. Az ilyen kéréseket a ContentResolver osztály kezeli. Az adatok tárolódhatnak  fájlrendszerben, az adatbázisban, vagy valahol teljesen máshol is.</w:t>
      </w:r>
    </w:p>
    <w:p w14:paraId="558F1055" w14:textId="77777777" w:rsidR="00410EDB" w:rsidRDefault="00410EDB" w:rsidP="00410EDB">
      <w:pPr>
        <w:pStyle w:val="Cmsor4"/>
      </w:pPr>
      <w:r>
        <w:lastRenderedPageBreak/>
        <w:t>További komponensek</w:t>
      </w:r>
    </w:p>
    <w:p w14:paraId="6C727CAB" w14:textId="77777777" w:rsidR="00410EDB" w:rsidRDefault="00410EDB" w:rsidP="00410EDB">
      <w:r>
        <w:t>Vannak még további komponensek, melyek az előzőek felépítésében játszanak szerepet. Ezek a komponensek a következők:</w:t>
      </w:r>
    </w:p>
    <w:p w14:paraId="7F25AC9F" w14:textId="77777777" w:rsidR="00410EDB" w:rsidRDefault="00410EDB" w:rsidP="00410EDB">
      <w:pPr>
        <w:pStyle w:val="Listaszerbekezds"/>
        <w:numPr>
          <w:ilvl w:val="0"/>
          <w:numId w:val="31"/>
        </w:numPr>
      </w:pPr>
      <w:r>
        <w:t>Fragments – A képernyő egy nagyobb részéért felelős objektumok.</w:t>
      </w:r>
    </w:p>
    <w:p w14:paraId="635C3D61" w14:textId="77777777" w:rsidR="00410EDB" w:rsidRDefault="00410EDB" w:rsidP="00410EDB">
      <w:pPr>
        <w:pStyle w:val="Listaszerbekezds"/>
        <w:numPr>
          <w:ilvl w:val="0"/>
          <w:numId w:val="31"/>
        </w:numPr>
      </w:pPr>
      <w:r>
        <w:t>Views – A képernyőn kirajzolódó elemek, mint például egy gomb.</w:t>
      </w:r>
    </w:p>
    <w:p w14:paraId="64ABA88C" w14:textId="2AD1C3B6" w:rsidR="00410EDB" w:rsidRDefault="00410EDB" w:rsidP="00410EDB">
      <w:pPr>
        <w:pStyle w:val="Listaszerbekezds"/>
        <w:numPr>
          <w:ilvl w:val="0"/>
          <w:numId w:val="31"/>
        </w:numPr>
      </w:pPr>
      <w:r>
        <w:t xml:space="preserve">Layouts – Szabályozzák a </w:t>
      </w:r>
      <w:r w:rsidR="001670EC">
        <w:t>nézetek</w:t>
      </w:r>
      <w:r>
        <w:t xml:space="preserve"> elhelyezkedését a képernyőn</w:t>
      </w:r>
    </w:p>
    <w:p w14:paraId="286DFBCC" w14:textId="77777777" w:rsidR="00410EDB" w:rsidRDefault="00410EDB" w:rsidP="00410EDB">
      <w:pPr>
        <w:pStyle w:val="Listaszerbekezds"/>
        <w:numPr>
          <w:ilvl w:val="0"/>
          <w:numId w:val="31"/>
        </w:numPr>
      </w:pPr>
      <w:r>
        <w:t>Intents – Komponensek közötti üzenetek küldésére szolgál</w:t>
      </w:r>
    </w:p>
    <w:p w14:paraId="1E617B08" w14:textId="77777777" w:rsidR="00410EDB" w:rsidRDefault="00410EDB" w:rsidP="00410EDB">
      <w:pPr>
        <w:pStyle w:val="Listaszerbekezds"/>
        <w:numPr>
          <w:ilvl w:val="0"/>
          <w:numId w:val="31"/>
        </w:numPr>
      </w:pPr>
      <w:r>
        <w:t>Resources – Nem forráskód alapú erőforrás fájlok. Például képek.</w:t>
      </w:r>
    </w:p>
    <w:p w14:paraId="156DAC7E" w14:textId="594DD446" w:rsidR="00410EDB" w:rsidRDefault="00410EDB" w:rsidP="0067496E">
      <w:pPr>
        <w:pStyle w:val="Listaszerbekezds"/>
        <w:numPr>
          <w:ilvl w:val="0"/>
          <w:numId w:val="31"/>
        </w:numPr>
      </w:pPr>
      <w:r>
        <w:t xml:space="preserve">Manifest -  Az alkalmazás konfigurációs fájlja. </w:t>
      </w:r>
    </w:p>
    <w:p w14:paraId="09AA7A27" w14:textId="11837060" w:rsidR="00D8327A" w:rsidRDefault="00933E0F" w:rsidP="00D8327A">
      <w:pPr>
        <w:pStyle w:val="Cmsor1"/>
      </w:pPr>
      <w:bookmarkStart w:id="45" w:name="_Toc498001704"/>
      <w:r>
        <w:lastRenderedPageBreak/>
        <w:t>Az alkalmazás megvalósítása</w:t>
      </w:r>
      <w:bookmarkEnd w:id="45"/>
    </w:p>
    <w:p w14:paraId="7A7AD050" w14:textId="7B532D30" w:rsidR="00DD7FC8" w:rsidRPr="00DD7FC8" w:rsidRDefault="00DD7FC8" w:rsidP="00DD7FC8">
      <w:r>
        <w:t xml:space="preserve">Minden szoftver elkészítése tervezéssel indul. Pontosan mit szeretnénk, mit várunk el a program működésétől. Miután ez megvan, utána lehet gondolkodni a megvalósításon. </w:t>
      </w:r>
      <w:r w:rsidR="005A4D31">
        <w:t>A tervezés kezdetekor számomra nyilvánvaló</w:t>
      </w:r>
      <w:r w:rsidR="0069082C">
        <w:t xml:space="preserve"> volt, hogy az alkalmazásom 5</w:t>
      </w:r>
      <w:r w:rsidR="005A4D31">
        <w:t xml:space="preserve"> </w:t>
      </w:r>
      <w:r w:rsidR="00CB0E35">
        <w:t>fő részre</w:t>
      </w:r>
      <w:r w:rsidR="005A4D31">
        <w:t xml:space="preserve"> lesz bontható a funkciók szerint, így az összetartozó osztályokat külön csomagba tettem.</w:t>
      </w:r>
      <w:r w:rsidR="0069082C">
        <w:t xml:space="preserve"> Ezek a komponensek felelősek </w:t>
      </w:r>
      <w:r w:rsidR="00465F99">
        <w:t xml:space="preserve">a </w:t>
      </w:r>
      <w:r w:rsidR="0069082C">
        <w:t>felh</w:t>
      </w:r>
      <w:r w:rsidR="00C11412">
        <w:t>asználói felület,</w:t>
      </w:r>
      <w:r w:rsidR="0069082C">
        <w:t xml:space="preserve"> játéklogika</w:t>
      </w:r>
      <w:r w:rsidR="00C11412">
        <w:t>, adatbázis</w:t>
      </w:r>
      <w:r w:rsidR="0069082C">
        <w:t xml:space="preserve"> és a bluetooth kapcsolat megvalósításáét. Az utolsó komponens pedig egy úgynevezett hasznossági csomag, ahol főleg konstansokat tárolok, illetve az előbb említett komponensek is tárolnak benne temporális adatokat.</w:t>
      </w:r>
      <w:r w:rsidR="005A4D31">
        <w:t xml:space="preserve"> </w:t>
      </w:r>
      <w:r w:rsidR="00465F99">
        <w:t>Ezen</w:t>
      </w:r>
      <w:r w:rsidR="00DD57C9">
        <w:t>felül</w:t>
      </w:r>
      <w:r w:rsidR="00465F99">
        <w:t>,</w:t>
      </w:r>
      <w:r w:rsidR="00DD57C9">
        <w:t xml:space="preserve"> szükségesnek éreztem még egy verziókezelő használatát is</w:t>
      </w:r>
      <w:r w:rsidR="00EC639D">
        <w:t>, mellyel követhetem a fejlesztésem állomásait</w:t>
      </w:r>
      <w:r w:rsidR="00DD57C9">
        <w:t>.</w:t>
      </w:r>
    </w:p>
    <w:p w14:paraId="20501014" w14:textId="599862A3" w:rsidR="00147DCD" w:rsidRDefault="00147DCD" w:rsidP="00147DCD">
      <w:pPr>
        <w:pStyle w:val="Cmsor2"/>
      </w:pPr>
      <w:bookmarkStart w:id="46" w:name="_Toc498001705"/>
      <w:r>
        <w:t>Verziókezelés</w:t>
      </w:r>
      <w:bookmarkEnd w:id="46"/>
    </w:p>
    <w:p w14:paraId="00787FE0" w14:textId="7FBB0AF1" w:rsidR="00147DCD" w:rsidRDefault="00147DCD" w:rsidP="00147DCD">
      <w:pPr>
        <w:ind w:firstLine="0"/>
      </w:pPr>
      <w:hyperlink r:id="rId61" w:history="1">
        <w:r w:rsidRPr="002E0654">
          <w:rPr>
            <w:rStyle w:val="Hiperhivatkozs"/>
            <w:highlight w:val="yellow"/>
          </w:rPr>
          <w:t>http://bmeaut.github.io/snippets/snippets/0114_VerziokezelokOsszehasonlitasa/</w:t>
        </w:r>
      </w:hyperlink>
    </w:p>
    <w:p w14:paraId="6D5C9DDD" w14:textId="4D965F98" w:rsidR="00147DCD" w:rsidRDefault="00147DCD" w:rsidP="00147DCD">
      <w:r>
        <w:t>Mielőtt elkezdem részletesen bemutatni az alkalmazásom terveinek és megvalósításának részleteit, lényegesnek tartom megemlíteni a verziókezelők fontosságát</w:t>
      </w:r>
      <w:r w:rsidR="00EE30AB">
        <w:t xml:space="preserve"> szoftverfejlesztés során.</w:t>
      </w:r>
      <w:r w:rsidR="007824AD">
        <w:t xml:space="preserve"> </w:t>
      </w:r>
      <w:r w:rsidR="000420A3">
        <w:t>A projekt méretétől függetlenül érdemes használni valamelyik verziókezelőt, azonban a nagyobb méretű fejlesztéseknél hosszútávon elhanyagolhatatlan.</w:t>
      </w:r>
      <w:r w:rsidR="0084626B">
        <w:t xml:space="preserve"> </w:t>
      </w:r>
    </w:p>
    <w:p w14:paraId="1CDE26FC" w14:textId="57F8C36A" w:rsidR="0084626B" w:rsidRDefault="0084626B" w:rsidP="00147DCD">
      <w:r>
        <w:t xml:space="preserve">Egy projekt tipikusan több fájlból áll, legyen szó forráskódról vagy dokumentumról, amelyek folyamatosan változnak. Viszont néha előfordul, hogy elő kell hívnunk egy korábbi verzióját </w:t>
      </w:r>
      <w:r w:rsidR="00F56484">
        <w:t xml:space="preserve">egy vagy több fájlnak. </w:t>
      </w:r>
      <w:r w:rsidR="004D5074">
        <w:t>Ennek több oka is lehet, a leggyakoribb, hogy valamilyen funkció elromlott, ami korábban még működött, ekkor csupán vissza kell lépnünk a még működő verzióra és megnézni, mi változott azóta.</w:t>
      </w:r>
      <w:r w:rsidR="00E7747B">
        <w:t xml:space="preserve"> Előfordul az is, hogy valaki egyszerre több verziót fejleszt. </w:t>
      </w:r>
      <w:r w:rsidR="00A12382">
        <w:t xml:space="preserve">Felteszem, a legtöbb kezdő fejlesztő az első munkáinál előszeretettel használta az éppen működő verzió becsomagolását és elmentését egy másik merevlemezre, vagy valamelyik felhőszolgáltatásba. </w:t>
      </w:r>
      <w:r w:rsidR="00F548B1">
        <w:t>Ez egy ideig működhet, ugyanakkor nem egy szép megoldás,</w:t>
      </w:r>
      <w:r w:rsidR="0068142C">
        <w:t xml:space="preserve"> több mentés esetén már a fájlok nevei is feleslegesen összetetté válhatnak.</w:t>
      </w:r>
      <w:r w:rsidR="00F548B1">
        <w:t xml:space="preserve"> </w:t>
      </w:r>
      <w:r w:rsidR="00EB6A0D">
        <w:t>Továbbá</w:t>
      </w:r>
      <w:r w:rsidR="006D08AB">
        <w:t>,</w:t>
      </w:r>
      <w:r w:rsidR="00F548B1">
        <w:t xml:space="preserve"> ha többen dolgoznak egyazon projekten, akkor nem </w:t>
      </w:r>
      <w:r w:rsidR="00A83008">
        <w:t xml:space="preserve">egy hatékonyan </w:t>
      </w:r>
      <w:r w:rsidR="00F548B1">
        <w:t>járható út.</w:t>
      </w:r>
      <w:r w:rsidR="004D5074">
        <w:t xml:space="preserve"> </w:t>
      </w:r>
    </w:p>
    <w:p w14:paraId="7D6D96DD" w14:textId="18C0ADC3" w:rsidR="005D004A" w:rsidRDefault="005D004A" w:rsidP="00147DCD"/>
    <w:p w14:paraId="32D6E0AA" w14:textId="6F8113AB" w:rsidR="005D004A" w:rsidRDefault="005D004A" w:rsidP="00147DCD"/>
    <w:p w14:paraId="45DC6FA5" w14:textId="77777777" w:rsidR="005D004A" w:rsidRDefault="005D004A" w:rsidP="00147DCD"/>
    <w:p w14:paraId="544E6B80" w14:textId="03DF6793" w:rsidR="001D4855" w:rsidRDefault="001D4855" w:rsidP="00147DCD">
      <w:r>
        <w:t xml:space="preserve">Egy verziókezelő szoftvertől elvárjuk, hogy az előbb megírtakra egy könnyen használható megoldást nyújtson. </w:t>
      </w:r>
      <w:r w:rsidR="00544A12">
        <w:t>Használatával mindig lehessen tudni, hogy melyik az aktuális verzió, ha ebből több van. akkor mindegyiket lehessen követni</w:t>
      </w:r>
      <w:r w:rsidR="004078A5">
        <w:t>, illetve korábbiakat is vissza lehessen állítani</w:t>
      </w:r>
      <w:r w:rsidR="00544A12">
        <w:t xml:space="preserve">. </w:t>
      </w:r>
      <w:r w:rsidR="00BE4694">
        <w:t xml:space="preserve">Lehetővé kell tennie, hogy több fejlesztő is dolgozhasson egy projekten és kezelnie az olyan helyzeteket, amikor többen módosítanak </w:t>
      </w:r>
      <w:r w:rsidR="002879F4">
        <w:t>valamit</w:t>
      </w:r>
      <w:r w:rsidR="009730A1">
        <w:t xml:space="preserve">. </w:t>
      </w:r>
      <w:r w:rsidR="001A087D">
        <w:t>Ezen</w:t>
      </w:r>
      <w:r w:rsidR="00BA511C">
        <w:t xml:space="preserve"> </w:t>
      </w:r>
      <w:r w:rsidR="001A087D">
        <w:t>felül pedig hasznosak lehetnek olyan funkciók, melyek lehetővé teszik a munkát a verziókezelő szerverrel való kapcsolat nélkül</w:t>
      </w:r>
      <w:r w:rsidR="00BA511C">
        <w:t xml:space="preserve">. Gyakran előfordul az is, hogy valamin dolgozunk, nem szeretnénk belőle új verziót létrehozni, viszont később szükségünk lesz rá, amíg egy magasabb prioritású dologgal foglalkozunk. </w:t>
      </w:r>
      <w:r w:rsidR="001B727F">
        <w:t xml:space="preserve">Ekkor ezeket a változtatásokat lehessen ideiglenesen félrerakni és később előhívni. </w:t>
      </w:r>
    </w:p>
    <w:p w14:paraId="2C953517" w14:textId="69631CEF" w:rsidR="008D7E66" w:rsidRDefault="008D7E66" w:rsidP="00147DCD"/>
    <w:p w14:paraId="1A59E607" w14:textId="271E5FB2" w:rsidR="008D7E66" w:rsidRDefault="005C4969" w:rsidP="005C4969">
      <w:pPr>
        <w:pStyle w:val="Cmsor3"/>
      </w:pPr>
      <w:bookmarkStart w:id="47" w:name="_Toc498001706"/>
      <w:r>
        <w:t>Alapvető fogalmak</w:t>
      </w:r>
      <w:bookmarkEnd w:id="47"/>
    </w:p>
    <w:p w14:paraId="5349EE14" w14:textId="063E384D" w:rsidR="005C4969" w:rsidRDefault="00D74844" w:rsidP="005C4969">
      <w:r>
        <w:t>A verziókezelők használata előtt tisztában kell lenni a fogalmakkal, melyek egy ilyen szoftver használata során gyakran előkerülnek. A leggyakoribbakat felsorolás szerűen bemutatom.</w:t>
      </w:r>
    </w:p>
    <w:p w14:paraId="3905E074" w14:textId="278F0863" w:rsidR="003D223C" w:rsidRDefault="005448E4" w:rsidP="005448E4">
      <w:pPr>
        <w:pStyle w:val="Listaszerbekezds"/>
        <w:numPr>
          <w:ilvl w:val="0"/>
          <w:numId w:val="32"/>
        </w:numPr>
      </w:pPr>
      <w:r>
        <w:t>repository – Itt tárolódnak a verziók, illetve azok változtatásai</w:t>
      </w:r>
      <w:r w:rsidR="00E855E1">
        <w:t>.</w:t>
      </w:r>
    </w:p>
    <w:p w14:paraId="0039B8E3" w14:textId="77777777" w:rsidR="00E855E1" w:rsidRDefault="003D223C" w:rsidP="005448E4">
      <w:pPr>
        <w:pStyle w:val="Listaszerbekezds"/>
        <w:numPr>
          <w:ilvl w:val="0"/>
          <w:numId w:val="32"/>
        </w:numPr>
      </w:pPr>
      <w:r>
        <w:t>munkakönyvtár – Itt található az aktuális verzió, amin dolgozunk.</w:t>
      </w:r>
    </w:p>
    <w:p w14:paraId="1C02935A" w14:textId="46BE6ED9" w:rsidR="005448E4" w:rsidRDefault="00E855E1" w:rsidP="005448E4">
      <w:pPr>
        <w:pStyle w:val="Listaszerbekezds"/>
        <w:numPr>
          <w:ilvl w:val="0"/>
          <w:numId w:val="32"/>
        </w:numPr>
      </w:pPr>
      <w:r>
        <w:t xml:space="preserve">commit </w:t>
      </w:r>
      <w:r w:rsidR="00FE3756">
        <w:t xml:space="preserve">(changeset) </w:t>
      </w:r>
      <w:r>
        <w:t xml:space="preserve">– Egy változás csomag, ami két egymásutáni verzió különbségét tartalmazza. </w:t>
      </w:r>
      <w:r w:rsidR="005448E4">
        <w:t xml:space="preserve"> </w:t>
      </w:r>
    </w:p>
    <w:p w14:paraId="12AF526D" w14:textId="5D35AEAA" w:rsidR="00FE3756" w:rsidRDefault="000E178A" w:rsidP="005448E4">
      <w:pPr>
        <w:pStyle w:val="Listaszerbekezds"/>
        <w:numPr>
          <w:ilvl w:val="0"/>
          <w:numId w:val="32"/>
        </w:numPr>
      </w:pPr>
      <w:r>
        <w:t xml:space="preserve">commit (check-in) - </w:t>
      </w:r>
      <w:r w:rsidR="00FE3756">
        <w:t>Szintén commit</w:t>
      </w:r>
      <w:r w:rsidR="0022789D">
        <w:t>-</w:t>
      </w:r>
      <w:r w:rsidR="00FE3756">
        <w:t xml:space="preserve">nak hívjuk azt a műveletet, amikor a munkakönyvtár egy állapotát elmentjük. </w:t>
      </w:r>
    </w:p>
    <w:p w14:paraId="26E365B4" w14:textId="3A1D113D" w:rsidR="0022789D" w:rsidRDefault="00B8664B" w:rsidP="0022789D">
      <w:pPr>
        <w:pStyle w:val="Listaszerbekezds"/>
        <w:numPr>
          <w:ilvl w:val="0"/>
          <w:numId w:val="32"/>
        </w:numPr>
      </w:pPr>
      <w:r>
        <w:t>revert – Az a művelet, amikor vi</w:t>
      </w:r>
      <w:r w:rsidR="0022789D">
        <w:t>sszavonunk egy commit műveletet, azaz visszatérünk egy korábbi verzióra.</w:t>
      </w:r>
    </w:p>
    <w:p w14:paraId="082B1AD2" w14:textId="7F5A40CA" w:rsidR="0022789D" w:rsidRDefault="0022789D" w:rsidP="0022789D">
      <w:pPr>
        <w:pStyle w:val="Listaszerbekezds"/>
        <w:numPr>
          <w:ilvl w:val="0"/>
          <w:numId w:val="32"/>
        </w:numPr>
      </w:pPr>
      <w:r>
        <w:t>branch – A commit-ok gráfjának egy ága. Egy projekt fejlesztése gyakran több ágon fut.</w:t>
      </w:r>
    </w:p>
    <w:p w14:paraId="447479E5" w14:textId="12AC9EC8" w:rsidR="00AD639D" w:rsidRDefault="00AD639D" w:rsidP="0022789D">
      <w:pPr>
        <w:pStyle w:val="Listaszerbekezds"/>
        <w:numPr>
          <w:ilvl w:val="0"/>
          <w:numId w:val="32"/>
        </w:numPr>
      </w:pPr>
      <w:r>
        <w:t>trunk – Több ág esetén a főág.</w:t>
      </w:r>
      <w:r w:rsidR="006F1511">
        <w:t xml:space="preserve"> A többi csak ideiglenes.</w:t>
      </w:r>
    </w:p>
    <w:p w14:paraId="03541DD3" w14:textId="3CD90F50" w:rsidR="008340D2" w:rsidRDefault="008340D2" w:rsidP="0022789D">
      <w:pPr>
        <w:pStyle w:val="Listaszerbekezds"/>
        <w:numPr>
          <w:ilvl w:val="0"/>
          <w:numId w:val="32"/>
        </w:numPr>
      </w:pPr>
      <w:r>
        <w:t>merge – A több fejlesztő által készített változtatások összeolvasztása</w:t>
      </w:r>
    </w:p>
    <w:p w14:paraId="6E2D5669" w14:textId="1A38F4AA" w:rsidR="00FB5289" w:rsidRDefault="00FB5289" w:rsidP="0022789D">
      <w:pPr>
        <w:pStyle w:val="Listaszerbekezds"/>
        <w:numPr>
          <w:ilvl w:val="0"/>
          <w:numId w:val="32"/>
        </w:numPr>
      </w:pPr>
      <w:r>
        <w:lastRenderedPageBreak/>
        <w:t>merge conflict – Az összeolvasztás során fellépő ütközések, melyeket kézzel kell feloldani. Például, ha egy fájlban ugyanazt a sort változtatta két fejlesztő egyszerre.</w:t>
      </w:r>
    </w:p>
    <w:p w14:paraId="160EDBF4" w14:textId="696C1D4B" w:rsidR="00593C7B" w:rsidRDefault="00593C7B" w:rsidP="0022789D">
      <w:pPr>
        <w:pStyle w:val="Listaszerbekezds"/>
        <w:numPr>
          <w:ilvl w:val="0"/>
          <w:numId w:val="32"/>
        </w:numPr>
      </w:pPr>
      <w:r>
        <w:t xml:space="preserve">3-way-merge – Az összeolvasztási folyamat egyik széles körben alkalmazott módszere. </w:t>
      </w:r>
      <w:r w:rsidR="00D77372">
        <w:t>Lényege, hogy a két összefésülendő verzió ősét is megkeresi, majd minden, az őstől eltérő változásról meg kell mondani, hogy a 3 lehetőség közül melyiket válassza.</w:t>
      </w:r>
    </w:p>
    <w:p w14:paraId="57EFCBDA" w14:textId="444E3FBD" w:rsidR="00061AD6" w:rsidRDefault="00061AD6" w:rsidP="005D004A">
      <w:pPr>
        <w:pStyle w:val="Listaszerbekezds"/>
        <w:numPr>
          <w:ilvl w:val="0"/>
          <w:numId w:val="32"/>
        </w:numPr>
      </w:pPr>
      <w:r>
        <w:t xml:space="preserve">tag </w:t>
      </w:r>
      <w:r w:rsidR="00A63918">
        <w:t>–</w:t>
      </w:r>
      <w:r>
        <w:t xml:space="preserve"> </w:t>
      </w:r>
      <w:r w:rsidR="00A63918">
        <w:t>Bizonyos állapotok megjelölése.</w:t>
      </w:r>
      <w:r w:rsidR="00F04D7A">
        <w:t xml:space="preserve"> Ilyen címke lehet például az a verzió a szakdolgozatból, amely felkerült a diplomaterv portálra.</w:t>
      </w:r>
    </w:p>
    <w:p w14:paraId="08F001B7" w14:textId="77777777" w:rsidR="005D004A" w:rsidRDefault="005D004A" w:rsidP="005D004A">
      <w:pPr>
        <w:pStyle w:val="Listaszerbekezds"/>
        <w:ind w:left="1440" w:firstLine="0"/>
      </w:pPr>
    </w:p>
    <w:p w14:paraId="3DE56525" w14:textId="1E7E8AB9" w:rsidR="00A86C6A" w:rsidRDefault="00A86C6A" w:rsidP="00A86C6A">
      <w:pPr>
        <w:pStyle w:val="Cmsor3"/>
      </w:pPr>
      <w:bookmarkStart w:id="48" w:name="_Toc498001707"/>
      <w:r>
        <w:t>Verziókezelők összehasonlítása</w:t>
      </w:r>
      <w:bookmarkEnd w:id="48"/>
    </w:p>
    <w:p w14:paraId="3721912E" w14:textId="4B90A21B" w:rsidR="00DB1CEA" w:rsidRDefault="00432C32" w:rsidP="00DB1CEA">
      <w:r>
        <w:t xml:space="preserve">Ahogy a legtöbb területen, úgy itt is rengeteg szoftver létezik, melyekkel ellátható egy program fejlesztésének verziókövetése. </w:t>
      </w:r>
      <w:r w:rsidR="005F6FCB">
        <w:t xml:space="preserve">Két nagy részre lehet osztani ezt a csoportot, centralizált, illetve elosztott. </w:t>
      </w:r>
      <w:r w:rsidR="00B94650">
        <w:t>Most elsősorban ennek a két csoportnak a neves képviselőit</w:t>
      </w:r>
      <w:r w:rsidR="00B40664">
        <w:t>, a Git-et és a Team Foundation Server-t (TFS)</w:t>
      </w:r>
      <w:r w:rsidR="00B94650">
        <w:t xml:space="preserve"> fogom röviden összehasonlítani, mivel ennek a két kategóriának a többi tagja nagyon hasonlóan működik. </w:t>
      </w:r>
    </w:p>
    <w:p w14:paraId="4A904A0D" w14:textId="2BF4C201" w:rsidR="00AE3E25" w:rsidRDefault="00E1724A" w:rsidP="00DB1CEA">
      <w:r>
        <w:t>A TFS fő eltérése</w:t>
      </w:r>
      <w:r w:rsidR="00417D0F">
        <w:t>i közül</w:t>
      </w:r>
      <w:r w:rsidR="00E600AB">
        <w:t xml:space="preserve"> a Git-hez képest</w:t>
      </w:r>
      <w:r w:rsidR="00417D0F">
        <w:t xml:space="preserve"> az első</w:t>
      </w:r>
      <w:r w:rsidR="00E600AB">
        <w:t xml:space="preserve">, hogy mivel centralizált verziókövető, ezért a munkához alapvetően online kapcsolat kell a szerverrel, míg Git esetében minden fejlesztő rendelkezik egy lokális tárolóval, amit időnként szinkronizál a szerveren lévővel. </w:t>
      </w:r>
      <w:r w:rsidR="00417D0F">
        <w:t>Sokkal inkább a lineáris fejlesztést</w:t>
      </w:r>
      <w:r w:rsidR="00B9445D">
        <w:t xml:space="preserve"> helyezi előtérbe, nem jellemzőek az elágazások, mindenki ugyanazon az ágon dolgozik. </w:t>
      </w:r>
      <w:r w:rsidR="0089265D">
        <w:t xml:space="preserve">A TSF egyik előnye, hogy mivel a központi szerver lehetővé teszi a fájlok zárolását, ami megakadályozza, hogy több fejlesztő egyszerre nyúljon </w:t>
      </w:r>
      <w:r w:rsidR="0088283B">
        <w:t>egy fájl tartalmához. Ennek következménye, hogy ritká</w:t>
      </w:r>
      <w:r w:rsidR="00DB3DDD">
        <w:t>bban jön létre</w:t>
      </w:r>
      <w:r w:rsidR="0089265D">
        <w:t xml:space="preserve"> összefésülési ütközést.</w:t>
      </w:r>
      <w:r w:rsidR="00ED756E">
        <w:t xml:space="preserve"> Természetesen TSF alatt is lehetőség van több ágon dolgozni, azonban itt a munkakönyvtárban lévő forráskódok duplikálását is magával hordozza. Például, ha két ágon dolgozunk, akkor két teljes munkakönyvtár jön létre a gépünkön. </w:t>
      </w:r>
      <w:r w:rsidR="00583C76">
        <w:t xml:space="preserve">TSF-hez szokott fejlesztők számára a Git-ben főleg a sok ág és összefésülés olyakor ijesztő lehet. </w:t>
      </w:r>
    </w:p>
    <w:p w14:paraId="6EB835CC" w14:textId="2BB51D4C" w:rsidR="00AF2424" w:rsidRDefault="00AE3E25" w:rsidP="00AE3E25">
      <w:pPr>
        <w:spacing w:after="0" w:line="240" w:lineRule="auto"/>
        <w:ind w:firstLine="0"/>
        <w:jc w:val="left"/>
      </w:pPr>
      <w:r>
        <w:br w:type="page"/>
      </w:r>
    </w:p>
    <w:p w14:paraId="19D566A9" w14:textId="1F5C5B97" w:rsidR="000D2E89" w:rsidRDefault="00583C76" w:rsidP="007233C7">
      <w:r>
        <w:lastRenderedPageBreak/>
        <w:t xml:space="preserve">Én a fejlesztői éveim során használtam </w:t>
      </w:r>
      <w:r w:rsidR="00904B3C">
        <w:t xml:space="preserve">céges környezetben </w:t>
      </w:r>
      <w:r>
        <w:t xml:space="preserve">centralizált és elosztott verziókezelőt is és bár jelenlegi projektemet egyedül készítettem, mégis az elosztott verziókezelők képviselője, a Git mellett döntöttem. </w:t>
      </w:r>
      <w:r w:rsidR="007233C7">
        <w:t xml:space="preserve">Döntésemben részben szerepet játszott, hogy internetkapcsolat nélkül is tudtam menteni a módosításaimat, illetve volt rá példa, hogy egyszerre több ágon fejlesztettem, mivel egy olyan funkciót készítettem, ami több időt vett igénybe, ugyanakkor működő verziója sem volt. </w:t>
      </w:r>
      <w:r w:rsidR="00A75ED2">
        <w:t xml:space="preserve">Mellékeltem </w:t>
      </w:r>
      <w:r w:rsidR="00D5284C">
        <w:t>egy képet a saját fejlesztési ágam e</w:t>
      </w:r>
      <w:r w:rsidR="00962BC2">
        <w:t>gy korábbi állapotának részletéről</w:t>
      </w:r>
      <w:r w:rsidR="00A75ED2">
        <w:t>. Az ábrán jól látszik, hogy míg az ágon egy funkció fejlesztése történik, azt félrerakva dolgozhattam máson is. A főágat pedig csak akkor fésültem össze az ideiglenes ággal, amikor az már működő kódokat tartalmazott elérve ezzel azt, hogy a főág minden pontjában egy működő verziója van az alkalmazásomnak.</w:t>
      </w:r>
      <w:r w:rsidR="00032BA5">
        <w:t xml:space="preserve"> Számos grafikus kezelőfelülettel rendelkező szoftver készült a Git-hez,</w:t>
      </w:r>
      <w:r w:rsidR="0062485E">
        <w:t xml:space="preserve"> melyek megkönnyítik a verziókezelés használatát és grafikusan ábrázolja a fejlesztési ágat.</w:t>
      </w:r>
      <w:r w:rsidR="00032BA5">
        <w:t xml:space="preserve"> </w:t>
      </w:r>
      <w:r w:rsidR="0062485E">
        <w:t>É</w:t>
      </w:r>
      <w:r w:rsidR="00032BA5">
        <w:t xml:space="preserve">n a Git Extension-t használtam. </w:t>
      </w:r>
    </w:p>
    <w:p w14:paraId="2E460D51" w14:textId="4E7BC4D5" w:rsidR="007C5D24" w:rsidRDefault="007C5D24" w:rsidP="00CB27E8">
      <w:r>
        <w:rPr>
          <w:noProof/>
          <w:lang w:eastAsia="hu-HU"/>
        </w:rPr>
        <w:drawing>
          <wp:inline distT="0" distB="0" distL="0" distR="0" wp14:anchorId="22102CF1" wp14:editId="61F9CC3D">
            <wp:extent cx="4137035" cy="4552545"/>
            <wp:effectExtent l="0" t="0" r="0" b="63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0847" cy="4567745"/>
                    </a:xfrm>
                    <a:prstGeom prst="rect">
                      <a:avLst/>
                    </a:prstGeom>
                  </pic:spPr>
                </pic:pic>
              </a:graphicData>
            </a:graphic>
          </wp:inline>
        </w:drawing>
      </w:r>
    </w:p>
    <w:p w14:paraId="7D3AEF8C" w14:textId="6214BB1E" w:rsidR="007C5D24" w:rsidRDefault="006B3A85" w:rsidP="009B6371">
      <w:pPr>
        <w:pStyle w:val="Kpalrs"/>
      </w:pPr>
      <w:r>
        <w:t>4.1 ábra</w:t>
      </w:r>
      <w:r w:rsidR="002077EC">
        <w:t>:</w:t>
      </w:r>
      <w:r>
        <w:t xml:space="preserve"> </w:t>
      </w:r>
      <w:r w:rsidR="000956CF">
        <w:t>az alkalmazásom fejlesztési ágáról</w:t>
      </w:r>
    </w:p>
    <w:p w14:paraId="36C73CD1" w14:textId="77EC8BD4" w:rsidR="00DD7FC8" w:rsidRDefault="00A1422E" w:rsidP="00DD7FC8">
      <w:pPr>
        <w:pStyle w:val="Cmsor2"/>
      </w:pPr>
      <w:bookmarkStart w:id="49" w:name="_Toc498001708"/>
      <w:r>
        <w:lastRenderedPageBreak/>
        <w:t>Felhasználói felület</w:t>
      </w:r>
      <w:bookmarkEnd w:id="49"/>
    </w:p>
    <w:p w14:paraId="48BD3D06" w14:textId="057068DF" w:rsidR="00A1422E" w:rsidRDefault="004A1F3E" w:rsidP="00A1422E">
      <w:r>
        <w:t xml:space="preserve">Régóta használok okostelefont, ezáltal rengeteg alkalmazást láttam. Mindig is az olyanokat szerettem, amikbe belépve ha csinálni akartam valamit, nem kellett egy pillanatig sem gondolkodnom, hogy melyik menüpont alatt találom. </w:t>
      </w:r>
      <w:r w:rsidR="00A22927">
        <w:t xml:space="preserve">Az egyszerűséget többre tartom, mint a túl sok funkció miatt átláthatatlanná váló alkalmazásokat. </w:t>
      </w:r>
      <w:r w:rsidR="001867EF">
        <w:t xml:space="preserve">Ezt a gondolatmenetet követve egy letisztult, egyszerű felhasználói feleülettel rendelkező alkalmazást készítettem, amely nem terheli a felhasználót felesleges információkkal, vagy a figyelmét elterelő animációkkal. </w:t>
      </w:r>
    </w:p>
    <w:p w14:paraId="4473F82C" w14:textId="3F15CF94" w:rsidR="00C762E7" w:rsidRDefault="00F27FDD" w:rsidP="00A1422E">
      <w:hyperlink r:id="rId63" w:history="1">
        <w:r w:rsidRPr="002E0654">
          <w:rPr>
            <w:rStyle w:val="Hiperhivatkozs"/>
            <w:highlight w:val="yellow"/>
          </w:rPr>
          <w:t>https://developer.android.com/design/material/index.html</w:t>
        </w:r>
      </w:hyperlink>
    </w:p>
    <w:p w14:paraId="3F5AC9E7" w14:textId="4096B6C1" w:rsidR="00F27FDD" w:rsidRDefault="00997C4F" w:rsidP="00A1422E">
      <w:r>
        <w:t>Az Android támogatja a Material Design</w:t>
      </w:r>
      <w:r w:rsidR="00370A50">
        <w:t xml:space="preserve"> elveit követő</w:t>
      </w:r>
      <w:r>
        <w:t xml:space="preserve"> alkalmazásokat, amit igyekeztem kihasználni. E</w:t>
      </w:r>
      <w:r w:rsidR="00F27FDD">
        <w:t xml:space="preserve">gy átfogó útmutatót ad több eszközön való vizuális tervezéshez. </w:t>
      </w:r>
      <w:r w:rsidR="00A23E76">
        <w:t xml:space="preserve">A Material Design </w:t>
      </w:r>
      <w:r w:rsidR="008606E3">
        <w:t>kialakításához érdemes használni a legalább API 21-es szinttel rendelkező An</w:t>
      </w:r>
      <w:r w:rsidR="000315FC">
        <w:t>droid ú</w:t>
      </w:r>
      <w:r w:rsidR="008606E3">
        <w:t xml:space="preserve">j komponenseit és funkcióit. </w:t>
      </w:r>
      <w:r w:rsidR="00C14DE0">
        <w:t>Ehhez biztosít az Android új témát és widgeteket és új API-t, amely biztosít saját animációkat és árnyékolási technikákat.</w:t>
      </w:r>
      <w:r w:rsidR="004B1E8E">
        <w:t xml:space="preserve"> </w:t>
      </w:r>
      <w:r w:rsidR="000F27B7">
        <w:t xml:space="preserve">A két új widget kártyák és listák megjelenítésére szolgál. </w:t>
      </w:r>
    </w:p>
    <w:p w14:paraId="28A0D3FE" w14:textId="390DFD39" w:rsidR="00E3046C" w:rsidRDefault="00507406" w:rsidP="00A1422E">
      <w:r w:rsidRPr="00507406">
        <w:rPr>
          <w:noProof/>
          <w:lang w:eastAsia="hu-HU"/>
        </w:rPr>
        <w:drawing>
          <wp:anchor distT="0" distB="0" distL="114300" distR="114300" simplePos="0" relativeHeight="251688960" behindDoc="0" locked="0" layoutInCell="1" allowOverlap="1" wp14:anchorId="7590CDBF" wp14:editId="4F7863B5">
            <wp:simplePos x="0" y="0"/>
            <wp:positionH relativeFrom="margin">
              <wp:align>right</wp:align>
            </wp:positionH>
            <wp:positionV relativeFrom="margin">
              <wp:align>bottom</wp:align>
            </wp:positionV>
            <wp:extent cx="2038985" cy="3997960"/>
            <wp:effectExtent l="0" t="0" r="0" b="2540"/>
            <wp:wrapSquare wrapText="bothSides"/>
            <wp:docPr id="62" name="Kép 62" descr="C:\Users\Gergő\Desktop\Screenshot_1510078940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ergő\Desktop\Screenshot_1510078940_framed.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2459" t="7992" r="13615" b="7483"/>
                    <a:stretch/>
                  </pic:blipFill>
                  <pic:spPr bwMode="auto">
                    <a:xfrm>
                      <a:off x="0" y="0"/>
                      <a:ext cx="2038985" cy="399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228">
        <w:t xml:space="preserve">A felhasználói felület elkészítése során létrehoztam számos nézetet, amik a különböző Activity-ken jelennek meg. </w:t>
      </w:r>
      <w:r>
        <w:t>Az alkalmazásba belépve a jobb oldalon látható</w:t>
      </w:r>
      <w:r w:rsidR="00F24521">
        <w:t xml:space="preserve"> nyitóképernyő fogadja a felhasználót.</w:t>
      </w:r>
      <w:r>
        <w:t xml:space="preserve"> </w:t>
      </w:r>
      <w:r w:rsidR="0060349F">
        <w:t xml:space="preserve">Az egyszerűségre törekedtem így az üdvözlőszöveget egy rövid bemutatkozás olvasható, hogy pontosan hova is navigál az alul lévő 3 gomb. 3 játékmód közül választhat a felhasználó, ezeket a játéklogika részben kifejtem, hogy pontosan melyik, hogyan épül fel. </w:t>
      </w:r>
      <w:r w:rsidR="00B715E4">
        <w:t xml:space="preserve">A képernyők kialakításánál a LinearLayout-ot részesítettem előnyben, mivel nagyon egyszerű és könnyen átlátható, még ha több is van egymásba ágyazva. </w:t>
      </w:r>
    </w:p>
    <w:p w14:paraId="49010E7B" w14:textId="514FE51E" w:rsidR="00507406" w:rsidRDefault="00767575" w:rsidP="00A1422E">
      <w:r>
        <w:t xml:space="preserve">Az alkalmazás elkészítése során rengeteg stílust definiáltam. </w:t>
      </w:r>
      <w:r w:rsidR="00E3046C">
        <w:t>Egy stílus nem más, mint attribútumok összessége, amely egy meghatározott nézeted ad valamilyen nézetnek, például egy gombnak, vagy akár az egész ablaknak.</w:t>
      </w:r>
    </w:p>
    <w:p w14:paraId="01159F9F" w14:textId="10A9E67E" w:rsidR="00832728" w:rsidRDefault="00832728" w:rsidP="00832728">
      <w:pPr>
        <w:ind w:firstLine="0"/>
      </w:pPr>
      <w:r>
        <w:lastRenderedPageBreak/>
        <w:t xml:space="preserve">Olyan attribútumokat lehet benne specifikálni, mint például a magasság, padding, betűszín, háttérszín és még folytathatnám a sort. </w:t>
      </w:r>
      <w:r w:rsidR="00E50DEA">
        <w:t xml:space="preserve">A stílusok, mivel nem forráskódalapú, így az erőforrások mappa alatt kapott helyet, ugyanakkor elválasztva az elrendezést meghatározó XML-ektől. </w:t>
      </w:r>
      <w:r w:rsidR="00AC60B1">
        <w:t xml:space="preserve">A felhasználói felület fejlesztése közben létrehoztam különböző gomb és szöveg stílusokat. Bár a szövegekre és gombokra beállítottam egy-egy stílust globálisan, ha azt szerettem volna, hogy valamelyik vezérlőm kinézete eltérjen az alapértelmezettől, csupán a nézet XML-jében kellett a kívánt stílusra hivatkozni. Arra is van lehetőség, hogy egyesével, minden egyes elemnél megmondjuk, pontosan melyik stílust szeretnénk használni, azonban mivel a legtöbb helyen én ugyanazt a stílust alkalmaztam, ezért jobb döntésnek véltem, hogy globálisan adom meg. Hiszen ha szeretnék a jövőben egy új külsőt adni az alkalmazásnak, akkor elég a stílusok erőforrás fájlt átírnom. </w:t>
      </w:r>
      <w:r w:rsidR="003E327C">
        <w:t>A stílusokhoz hasonlóan a színeknek is saját XML erőforrás fájljuk van.</w:t>
      </w:r>
      <w:r w:rsidR="00EF7C86">
        <w:t xml:space="preserve"> Az itt definiált színeknek nevet adva lehetett rájuk hivatkozni a későbbiekben. Ez a fajta fejlesztés nagyon szimpatikus volt számomra, hiszen az előbb leírtakat ismételve, ha jól terveztük az alkalmazásunkat, akkor nagyon könnyen lehet a későbbiekben már stílust és szín</w:t>
      </w:r>
      <w:r w:rsidR="00BA1A56">
        <w:t>eket beállítani</w:t>
      </w:r>
      <w:r w:rsidR="00EF7C86">
        <w:t>.</w:t>
      </w:r>
      <w:r w:rsidR="00927BB4">
        <w:t xml:space="preserve"> A material design-ban nagyban szerepet játszanak a színek </w:t>
      </w:r>
      <w:r w:rsidR="00E51009">
        <w:t>és a betűtípusok. A betűtípusok stílusainak elkészítésekor</w:t>
      </w:r>
      <w:r w:rsidR="00927BB4">
        <w:t xml:space="preserve"> a „Roboto”-t </w:t>
      </w:r>
      <w:r w:rsidR="00F43B77">
        <w:t>használtam</w:t>
      </w:r>
      <w:r w:rsidR="00927BB4">
        <w:t>, illetve ennek variációit</w:t>
      </w:r>
      <w:r w:rsidR="00E72612">
        <w:t>. A színek beállításainál pedig egy, a témához kapcsolódó weboldalt használtam fel, ami kettő, tetszőleges szín kiválasztása esetén legenerálja a konkrét színek erőforrásfájlt. Természetesen</w:t>
      </w:r>
      <w:r w:rsidR="003E3808">
        <w:t xml:space="preserve"> ez bővíthető más színekkel is. Én az alábbi palettát használom az alkal</w:t>
      </w:r>
      <w:r w:rsidR="00AB5512">
        <w:t>mazásomban.</w:t>
      </w:r>
    </w:p>
    <w:p w14:paraId="07A48BE7" w14:textId="2B75D653" w:rsidR="00421FA0" w:rsidRDefault="00D609FF" w:rsidP="00832728">
      <w:pPr>
        <w:ind w:firstLine="0"/>
        <w:rPr>
          <w:noProof/>
          <w:lang w:eastAsia="hu-HU"/>
        </w:rPr>
      </w:pPr>
      <w:r>
        <w:rPr>
          <w:noProof/>
          <w:lang w:eastAsia="hu-HU"/>
        </w:rPr>
        <w:drawing>
          <wp:inline distT="0" distB="0" distL="0" distR="0" wp14:anchorId="13DD1B04" wp14:editId="5A5BBE91">
            <wp:extent cx="5400040" cy="2112645"/>
            <wp:effectExtent l="0" t="0" r="0" b="190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112645"/>
                    </a:xfrm>
                    <a:prstGeom prst="rect">
                      <a:avLst/>
                    </a:prstGeom>
                  </pic:spPr>
                </pic:pic>
              </a:graphicData>
            </a:graphic>
          </wp:inline>
        </w:drawing>
      </w:r>
    </w:p>
    <w:p w14:paraId="193035D8" w14:textId="34C725C8" w:rsidR="00421FA0" w:rsidRDefault="00421FA0" w:rsidP="009B6371">
      <w:pPr>
        <w:pStyle w:val="Kpalrs"/>
        <w:rPr>
          <w:noProof/>
          <w:lang w:eastAsia="hu-HU"/>
        </w:rPr>
      </w:pPr>
      <w:r>
        <w:rPr>
          <w:noProof/>
          <w:lang w:eastAsia="hu-HU"/>
        </w:rPr>
        <w:t>4.2 ábra</w:t>
      </w:r>
      <w:r w:rsidR="002077EC">
        <w:rPr>
          <w:noProof/>
          <w:lang w:eastAsia="hu-HU"/>
        </w:rPr>
        <w:t>:</w:t>
      </w:r>
      <w:r>
        <w:rPr>
          <w:noProof/>
          <w:lang w:eastAsia="hu-HU"/>
        </w:rPr>
        <w:t xml:space="preserve"> </w:t>
      </w:r>
      <w:r w:rsidR="00D609FF" w:rsidRPr="00D609FF">
        <w:rPr>
          <w:noProof/>
          <w:highlight w:val="yellow"/>
          <w:lang w:eastAsia="hu-HU"/>
        </w:rPr>
        <w:t>https://www.materialpalette.com/cyan/orange</w:t>
      </w:r>
    </w:p>
    <w:p w14:paraId="132A7444" w14:textId="3FF34961" w:rsidR="006F087D" w:rsidRDefault="006F087D" w:rsidP="00832728">
      <w:pPr>
        <w:ind w:firstLine="0"/>
        <w:rPr>
          <w:noProof/>
          <w:lang w:eastAsia="hu-HU"/>
        </w:rPr>
      </w:pPr>
    </w:p>
    <w:p w14:paraId="7352E228" w14:textId="1655FCA2" w:rsidR="006F087D" w:rsidRDefault="006F087D" w:rsidP="00832728">
      <w:pPr>
        <w:ind w:firstLine="0"/>
        <w:rPr>
          <w:noProof/>
          <w:lang w:eastAsia="hu-HU"/>
        </w:rPr>
      </w:pPr>
    </w:p>
    <w:p w14:paraId="7BC98367" w14:textId="511A67D6" w:rsidR="006F087D" w:rsidRDefault="006F087D" w:rsidP="006F087D">
      <w:pPr>
        <w:pStyle w:val="Cmsor2"/>
        <w:rPr>
          <w:noProof/>
          <w:lang w:eastAsia="hu-HU"/>
        </w:rPr>
      </w:pPr>
      <w:bookmarkStart w:id="50" w:name="_Toc498001709"/>
      <w:r>
        <w:rPr>
          <w:noProof/>
          <w:lang w:eastAsia="hu-HU"/>
        </w:rPr>
        <w:lastRenderedPageBreak/>
        <w:t>Játéklogika</w:t>
      </w:r>
      <w:bookmarkEnd w:id="50"/>
    </w:p>
    <w:p w14:paraId="0675047F" w14:textId="4416861F" w:rsidR="00507406" w:rsidRDefault="003A2EB1" w:rsidP="00E526BE">
      <w:pPr>
        <w:rPr>
          <w:lang w:eastAsia="hu-HU"/>
        </w:rPr>
      </w:pPr>
      <w:r>
        <w:rPr>
          <w:lang w:eastAsia="hu-HU"/>
        </w:rPr>
        <w:t>Ebben a részben a játékmenet</w:t>
      </w:r>
      <w:r w:rsidR="00317DAA">
        <w:rPr>
          <w:lang w:eastAsia="hu-HU"/>
        </w:rPr>
        <w:t>et</w:t>
      </w:r>
      <w:r>
        <w:rPr>
          <w:lang w:eastAsia="hu-HU"/>
        </w:rPr>
        <w:t xml:space="preserve">, a különböző játékmódokat és azok felépítését mutatom be. </w:t>
      </w:r>
      <w:r w:rsidR="00D2443B">
        <w:rPr>
          <w:lang w:eastAsia="hu-HU"/>
        </w:rPr>
        <w:t>Az indítóképernyőn 3 gomb található, ezek a gombok biztosítják az egyes játékmódokba a belépést. A feladataim között szerepelt a játékos mód, illetve egy vezérlő mód megvalósítása.</w:t>
      </w:r>
      <w:r w:rsidR="00E526BE" w:rsidRPr="00E526BE">
        <w:rPr>
          <w:lang w:eastAsia="hu-HU"/>
        </w:rPr>
        <w:t xml:space="preserve"> </w:t>
      </w:r>
      <w:r w:rsidR="00D2443B">
        <w:rPr>
          <w:lang w:eastAsia="hu-HU"/>
        </w:rPr>
        <w:t>Az alkalmazásban ezek sorrendben „Player” és „Quiz</w:t>
      </w:r>
      <w:r w:rsidR="00F03A64">
        <w:rPr>
          <w:lang w:eastAsia="hu-HU"/>
        </w:rPr>
        <w:t xml:space="preserve"> </w:t>
      </w:r>
      <w:r w:rsidR="00D2443B">
        <w:rPr>
          <w:lang w:eastAsia="hu-HU"/>
        </w:rPr>
        <w:t>Master” néven jelennek meg. Ezen felül pedig létrehoztam egy egyszemélyes végtelen játékmódot, ahol a játékos akárm</w:t>
      </w:r>
      <w:r w:rsidR="0057570F">
        <w:rPr>
          <w:lang w:eastAsia="hu-HU"/>
        </w:rPr>
        <w:t>eddig játszhat, ez az „Endless” nevet kapta.</w:t>
      </w:r>
      <w:r w:rsidR="00E660A6">
        <w:rPr>
          <w:lang w:eastAsia="hu-HU"/>
        </w:rPr>
        <w:t xml:space="preserve"> Mivel az alkalmazásban lehetőség van egyszemé</w:t>
      </w:r>
      <w:r w:rsidR="000B037D">
        <w:rPr>
          <w:lang w:eastAsia="hu-HU"/>
        </w:rPr>
        <w:t xml:space="preserve">lyes, valamint többjátékos </w:t>
      </w:r>
      <w:r w:rsidR="00E660A6">
        <w:rPr>
          <w:lang w:eastAsia="hu-HU"/>
        </w:rPr>
        <w:t>módban is játszani, mindke</w:t>
      </w:r>
      <w:r w:rsidR="000B037D">
        <w:rPr>
          <w:lang w:eastAsia="hu-HU"/>
        </w:rPr>
        <w:t>ttőt bemutatom. Az „Endless</w:t>
      </w:r>
      <w:r w:rsidR="00E660A6">
        <w:rPr>
          <w:lang w:eastAsia="hu-HU"/>
        </w:rPr>
        <w:t>” bemutatásával kezdem, ahol egyedül játszhat a felhasználó.</w:t>
      </w:r>
      <w:r w:rsidR="000339FE">
        <w:rPr>
          <w:lang w:eastAsia="hu-HU"/>
        </w:rPr>
        <w:t xml:space="preserve"> </w:t>
      </w:r>
    </w:p>
    <w:p w14:paraId="5B22B3E1" w14:textId="4DC94EA3" w:rsidR="005279D2" w:rsidRDefault="000339FE" w:rsidP="005279D2">
      <w:r w:rsidRPr="000339FE">
        <w:t>A játéklogika elkészítése során igyekeztem követni a clean code alapelveit, ami nagyban megkönnyítette a dolgomat, amikor már jelentős méretű volt az alkalmazás forráskódja.</w:t>
      </w:r>
      <w:r w:rsidR="007E0EBB">
        <w:t xml:space="preserve"> A játék magja alapvetően egy egyszerű kvízjáték. A képernyőn megjelenik egy kérdés 4 lehetséges válasszal, melyek közül csak egy helyes. Minden kérdést időre kell megválaszolni, és ha a játékos jól válaszol, a pontszáma annyival nő, amennyi a megmaradt ideje másodpercben.</w:t>
      </w:r>
      <w:r w:rsidR="008F052F">
        <w:t xml:space="preserve"> Értelemszerűen a pontszámításnak a többjátékos módban van jelentősége, nem pedig a végtelen módban. </w:t>
      </w:r>
      <w:r w:rsidR="00852A40">
        <w:t>Az „Endless” gombra kattintva egyből i</w:t>
      </w:r>
      <w:r w:rsidR="005279D2">
        <w:t>ndul a játék és a játékosnak 30 másodperce van választ adni.</w:t>
      </w:r>
    </w:p>
    <w:p w14:paraId="201B9C19" w14:textId="6D8669FF" w:rsidR="005279D2" w:rsidRDefault="005279D2" w:rsidP="005279D2">
      <w:pPr>
        <w:ind w:firstLine="0"/>
        <w:jc w:val="center"/>
      </w:pPr>
      <w:r w:rsidRPr="005279D2">
        <w:rPr>
          <w:noProof/>
          <w:lang w:eastAsia="hu-HU"/>
        </w:rPr>
        <w:drawing>
          <wp:inline distT="0" distB="0" distL="0" distR="0" wp14:anchorId="3E66D33C" wp14:editId="307142ED">
            <wp:extent cx="1691356" cy="3358723"/>
            <wp:effectExtent l="0" t="0" r="4445" b="0"/>
            <wp:docPr id="65" name="Kép 65" descr="C:\Users\Gergő\Desktop\ScreenShots\Screenshot_151008055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ergő\Desktop\ScreenShots\Screenshot_1510080558_framed.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3407" t="7817" r="13870" b="7968"/>
                    <a:stretch/>
                  </pic:blipFill>
                  <pic:spPr bwMode="auto">
                    <a:xfrm>
                      <a:off x="0" y="0"/>
                      <a:ext cx="1707453" cy="3390689"/>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6A6D43FC" wp14:editId="40BE31A8">
            <wp:extent cx="1673157" cy="3346312"/>
            <wp:effectExtent l="0" t="0" r="3810" b="6985"/>
            <wp:docPr id="66" name="Kép 66" descr="C:\Users\Gergő\Desktop\ScreenShots\Screenshot_151008056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ergő\Desktop\ScreenShots\Screenshot_1510080568_framed.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3559" t="7907" r="13890" b="7477"/>
                    <a:stretch/>
                  </pic:blipFill>
                  <pic:spPr bwMode="auto">
                    <a:xfrm>
                      <a:off x="0" y="0"/>
                      <a:ext cx="1683565" cy="3367127"/>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58C2462E" wp14:editId="0F5821FD">
            <wp:extent cx="1682885" cy="3341728"/>
            <wp:effectExtent l="0" t="0" r="0" b="0"/>
            <wp:docPr id="68" name="Kép 68" descr="C:\Users\Gergő\Desktop\ScreenShots\Screenshot_151008066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ergő\Desktop\ScreenShots\Screenshot_1510080661_framed.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3474" t="8159" r="13953" b="7804"/>
                    <a:stretch/>
                  </pic:blipFill>
                  <pic:spPr bwMode="auto">
                    <a:xfrm>
                      <a:off x="0" y="0"/>
                      <a:ext cx="1700533" cy="3376772"/>
                    </a:xfrm>
                    <a:prstGeom prst="rect">
                      <a:avLst/>
                    </a:prstGeom>
                    <a:noFill/>
                    <a:ln>
                      <a:noFill/>
                    </a:ln>
                    <a:extLst>
                      <a:ext uri="{53640926-AAD7-44D8-BBD7-CCE9431645EC}">
                        <a14:shadowObscured xmlns:a14="http://schemas.microsoft.com/office/drawing/2010/main"/>
                      </a:ext>
                    </a:extLst>
                  </pic:spPr>
                </pic:pic>
              </a:graphicData>
            </a:graphic>
          </wp:inline>
        </w:drawing>
      </w:r>
    </w:p>
    <w:p w14:paraId="589D553F" w14:textId="4E9670D1" w:rsidR="005279D2" w:rsidRDefault="005279D2" w:rsidP="009B6371">
      <w:pPr>
        <w:pStyle w:val="Kpalrs"/>
      </w:pPr>
      <w:r>
        <w:t>4.3 ábra</w:t>
      </w:r>
      <w:r w:rsidR="002077EC">
        <w:t>:</w:t>
      </w:r>
      <w:r>
        <w:t xml:space="preserve"> végtelen játékmód képernyőképei</w:t>
      </w:r>
    </w:p>
    <w:p w14:paraId="250A6D99" w14:textId="132E3612" w:rsidR="005279D2" w:rsidRDefault="005279D2" w:rsidP="005279D2">
      <w:pPr>
        <w:rPr>
          <w:rStyle w:val="Norml"/>
          <w:noProof/>
          <w:snapToGrid w:val="0"/>
          <w:color w:val="000000"/>
          <w:w w:val="0"/>
          <w:sz w:val="0"/>
          <w:szCs w:val="0"/>
          <w:u w:color="000000"/>
          <w:bdr w:val="none" w:sz="0" w:space="0" w:color="000000"/>
          <w:shd w:val="clear" w:color="000000" w:fill="000000"/>
          <w:lang w:eastAsia="hu-HU"/>
        </w:rPr>
      </w:pPr>
      <w:r w:rsidRPr="005279D2">
        <w:rPr>
          <w:rStyle w:val="Norml"/>
          <w:snapToGrid w:val="0"/>
          <w:color w:val="000000"/>
          <w:w w:val="0"/>
          <w:sz w:val="0"/>
          <w:szCs w:val="0"/>
          <w:u w:color="000000"/>
          <w:bdr w:val="none" w:sz="0" w:space="0" w:color="000000"/>
          <w:shd w:val="clear" w:color="000000" w:fill="000000"/>
          <w:lang w:val="x-none" w:eastAsia="x-none" w:bidi="x-none"/>
        </w:rPr>
        <w:t xml:space="preserve">  </w:t>
      </w:r>
    </w:p>
    <w:p w14:paraId="0EBC1B3F" w14:textId="7E7BC5FE" w:rsidR="005279D2" w:rsidRDefault="00AB0916" w:rsidP="00AB0916">
      <w:pPr>
        <w:ind w:firstLine="0"/>
        <w:rPr>
          <w:noProof/>
          <w:lang w:eastAsia="hu-HU"/>
        </w:rPr>
      </w:pPr>
      <w:r>
        <w:rPr>
          <w:noProof/>
          <w:lang w:eastAsia="hu-HU"/>
        </w:rPr>
        <w:lastRenderedPageBreak/>
        <w:t xml:space="preserve">A játék elindulása utána az adatbázisból véletlenszerűen kisorsol a rendszer egy kérdést és az első képernyőképen látható módon közli a felhasználó felé. </w:t>
      </w:r>
      <w:r w:rsidR="00336662">
        <w:rPr>
          <w:noProof/>
          <w:lang w:eastAsia="hu-HU"/>
        </w:rPr>
        <w:t xml:space="preserve">Amennyiben a játékos rossz választ ad, vagy lejár a kérdésre adott idő, úgy egy üzenet formájában a játék tájékoztatja a játékost, hogy mi lett volna a jó válasz és ugrik a következő véletlenszerűen sorsolt kérdésre. </w:t>
      </w:r>
      <w:r w:rsidR="004976E7">
        <w:rPr>
          <w:noProof/>
          <w:lang w:eastAsia="hu-HU"/>
        </w:rPr>
        <w:t xml:space="preserve">Ameddig van olyan kérdés az adatbázisban, ami még nem szerepelt, addig nincsen kérdésismétlés. Mivel végtelen mód, ezért </w:t>
      </w:r>
      <w:r w:rsidR="00BC13A0">
        <w:rPr>
          <w:noProof/>
          <w:lang w:eastAsia="hu-HU"/>
        </w:rPr>
        <w:t xml:space="preserve">ha sokáig játszik a játékos, </w:t>
      </w:r>
      <w:r w:rsidR="004976E7">
        <w:rPr>
          <w:noProof/>
          <w:lang w:eastAsia="hu-HU"/>
        </w:rPr>
        <w:t xml:space="preserve">egy idő után elfogynak a kérdések és akkor a meglévőek fognak újra visszajönni. </w:t>
      </w:r>
      <w:r w:rsidR="00D651D4">
        <w:rPr>
          <w:noProof/>
          <w:lang w:eastAsia="hu-HU"/>
        </w:rPr>
        <w:t xml:space="preserve">Az úgynevezett játékmotor, ami a kérdéseket adagolja egy CountDownTimer felhasználásával oldottam meg. Miután megadtam neki az időt, illetve, hogy milyen időközökkel számoljon vissza, felülírtam a az onTick() és onFinish() eseményeit. </w:t>
      </w:r>
      <w:r w:rsidR="007106A0">
        <w:rPr>
          <w:noProof/>
          <w:lang w:eastAsia="hu-HU"/>
        </w:rPr>
        <w:t xml:space="preserve">Az onTick()-en belül ciklikusan minden gombank felülírtam az onClick() eseményét, ezzel lekezelve, hogy mi történjen, ha a felhasználó akármelyik gombra kattint, azaz választ ad a kérdésre. Az onFinish()-be pedig akkor fut bele a kód, ha lejárt a megadott idő kattintás nélkül, azaz, ha a játékos nem választott a lehetséges válaszok közül. </w:t>
      </w:r>
    </w:p>
    <w:p w14:paraId="2B649C97" w14:textId="7BC1EC22" w:rsidR="00F03A64" w:rsidRDefault="003467D8" w:rsidP="00AB0916">
      <w:pPr>
        <w:ind w:firstLine="0"/>
        <w:rPr>
          <w:noProof/>
          <w:lang w:eastAsia="hu-HU"/>
        </w:rPr>
      </w:pPr>
      <w:r>
        <w:rPr>
          <w:noProof/>
          <w:lang w:eastAsia="hu-HU"/>
        </w:rPr>
        <w:tab/>
        <w:t xml:space="preserve">A másik két játékmódot </w:t>
      </w:r>
      <w:r w:rsidR="009424E6">
        <w:rPr>
          <w:noProof/>
          <w:lang w:eastAsia="hu-HU"/>
        </w:rPr>
        <w:t>együtt mutatom be</w:t>
      </w:r>
      <w:r>
        <w:rPr>
          <w:noProof/>
          <w:lang w:eastAsia="hu-HU"/>
        </w:rPr>
        <w:t xml:space="preserve">, hiszen az egyik nem létezhet a másik nélkül. A többjátékos mód esetén a játékosnak döntenie kell, hogy melyik szerepet szeretné vállalni. Egy szenárió úgy néz ki, hogy van tetszőleges számú játékos és kizárólag egy darab játékmester, akihez a játékosok csatlakozhatnak. </w:t>
      </w:r>
      <w:r w:rsidR="00550D5F">
        <w:rPr>
          <w:noProof/>
          <w:lang w:eastAsia="hu-HU"/>
        </w:rPr>
        <w:t xml:space="preserve">Mivel többjátékos mód, a játékosok választhatnak maguknak becenevet. </w:t>
      </w:r>
      <w:bookmarkStart w:id="51" w:name="_GoBack"/>
      <w:bookmarkEnd w:id="51"/>
    </w:p>
    <w:p w14:paraId="48DE822B" w14:textId="29686682" w:rsidR="00F03A64" w:rsidRDefault="00F03A64" w:rsidP="00906121">
      <w:pPr>
        <w:ind w:firstLine="0"/>
        <w:jc w:val="center"/>
        <w:rPr>
          <w:noProof/>
          <w:lang w:eastAsia="hu-HU"/>
        </w:rPr>
      </w:pPr>
      <w:r w:rsidRPr="00F03A64">
        <w:rPr>
          <w:noProof/>
          <w:lang w:eastAsia="hu-HU"/>
        </w:rPr>
        <w:drawing>
          <wp:inline distT="0" distB="0" distL="0" distR="0" wp14:anchorId="6103B268" wp14:editId="4D63A665">
            <wp:extent cx="1585608" cy="3207252"/>
            <wp:effectExtent l="0" t="0" r="0" b="0"/>
            <wp:docPr id="74" name="Kép 74" descr="C:\Users\Gergő\Desktop\ScreenShots\Screenshot_1510080267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ergő\Desktop\ScreenShots\Screenshot_1510080267_framed.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3614" t="7939" r="14486" b="7252"/>
                    <a:stretch/>
                  </pic:blipFill>
                  <pic:spPr bwMode="auto">
                    <a:xfrm>
                      <a:off x="0" y="0"/>
                      <a:ext cx="1592408" cy="3221006"/>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1260195A" wp14:editId="7ACE880A">
            <wp:extent cx="1605064" cy="3210127"/>
            <wp:effectExtent l="0" t="0" r="0" b="0"/>
            <wp:docPr id="76" name="Kép 76" descr="C:\Users\Gergő\Desktop\ScreenShots\Screenshot_1510080276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ergő\Desktop\ScreenShots\Screenshot_1510080276_framed.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3640" t="7955" r="14193" b="7877"/>
                    <a:stretch/>
                  </pic:blipFill>
                  <pic:spPr bwMode="auto">
                    <a:xfrm>
                      <a:off x="0" y="0"/>
                      <a:ext cx="1617379" cy="3234757"/>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5B7F06DC" wp14:editId="580BD156">
            <wp:extent cx="1624519" cy="3211549"/>
            <wp:effectExtent l="0" t="0" r="0" b="8255"/>
            <wp:docPr id="77" name="Kép 77" descr="C:\Users\Gergő\Desktop\ScreenShots\Screenshot_151008052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ergő\Desktop\ScreenShots\Screenshot_1510080521_framed.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2997" t="7909" r="13523" b="7382"/>
                    <a:stretch/>
                  </pic:blipFill>
                  <pic:spPr bwMode="auto">
                    <a:xfrm>
                      <a:off x="0" y="0"/>
                      <a:ext cx="1647353" cy="3256689"/>
                    </a:xfrm>
                    <a:prstGeom prst="rect">
                      <a:avLst/>
                    </a:prstGeom>
                    <a:noFill/>
                    <a:ln>
                      <a:noFill/>
                    </a:ln>
                    <a:extLst>
                      <a:ext uri="{53640926-AAD7-44D8-BBD7-CCE9431645EC}">
                        <a14:shadowObscured xmlns:a14="http://schemas.microsoft.com/office/drawing/2010/main"/>
                      </a:ext>
                    </a:extLst>
                  </pic:spPr>
                </pic:pic>
              </a:graphicData>
            </a:graphic>
          </wp:inline>
        </w:drawing>
      </w:r>
    </w:p>
    <w:p w14:paraId="549C6E67" w14:textId="3FC1D417" w:rsidR="00F03A64" w:rsidRDefault="00F03A64" w:rsidP="009B6371">
      <w:pPr>
        <w:pStyle w:val="Kpalrs"/>
        <w:rPr>
          <w:noProof/>
          <w:lang w:eastAsia="hu-HU"/>
        </w:rPr>
      </w:pPr>
      <w:r>
        <w:rPr>
          <w:noProof/>
          <w:lang w:eastAsia="hu-HU"/>
        </w:rPr>
        <w:t>4.4 ábra</w:t>
      </w:r>
      <w:r w:rsidR="002077EC">
        <w:rPr>
          <w:noProof/>
          <w:lang w:eastAsia="hu-HU"/>
        </w:rPr>
        <w:t>:</w:t>
      </w:r>
      <w:r>
        <w:rPr>
          <w:noProof/>
          <w:lang w:eastAsia="hu-HU"/>
        </w:rPr>
        <w:t xml:space="preserve"> Player játékmód</w:t>
      </w:r>
    </w:p>
    <w:p w14:paraId="4704C4B8" w14:textId="7F0F190C" w:rsidR="005012C1" w:rsidRDefault="00EA44C3" w:rsidP="00F03A64">
      <w:pPr>
        <w:ind w:firstLine="0"/>
        <w:rPr>
          <w:noProof/>
          <w:lang w:eastAsia="hu-HU"/>
        </w:rPr>
      </w:pPr>
      <w:r w:rsidRPr="005012C1">
        <w:rPr>
          <w:noProof/>
          <w:lang w:eastAsia="hu-HU"/>
        </w:rPr>
        <w:lastRenderedPageBreak/>
        <w:drawing>
          <wp:anchor distT="0" distB="0" distL="114300" distR="114300" simplePos="0" relativeHeight="251689984" behindDoc="0" locked="0" layoutInCell="1" allowOverlap="1" wp14:anchorId="31B9D663" wp14:editId="27A5BB21">
            <wp:simplePos x="0" y="0"/>
            <wp:positionH relativeFrom="margin">
              <wp:align>right</wp:align>
            </wp:positionH>
            <wp:positionV relativeFrom="margin">
              <wp:posOffset>3191131</wp:posOffset>
            </wp:positionV>
            <wp:extent cx="1808480" cy="3573145"/>
            <wp:effectExtent l="0" t="0" r="1270" b="8255"/>
            <wp:wrapSquare wrapText="bothSides"/>
            <wp:docPr id="80" name="Kép 80" descr="C:\Users\Gergő\Desktop\ScreenShots\Screenshot_1510080344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ergő\Desktop\ScreenShots\Screenshot_1510080344_framed.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3243" t="7722" r="13290" b="7646"/>
                    <a:stretch/>
                  </pic:blipFill>
                  <pic:spPr bwMode="auto">
                    <a:xfrm>
                      <a:off x="0" y="0"/>
                      <a:ext cx="1808480" cy="357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A64">
        <w:rPr>
          <w:noProof/>
          <w:lang w:eastAsia="hu-HU"/>
        </w:rPr>
        <w:t>A „Player” vagy „Quiz Master” opció választása esetén a képernyőn feljövő dialógusab</w:t>
      </w:r>
      <w:r w:rsidR="002E703A">
        <w:rPr>
          <w:noProof/>
          <w:lang w:eastAsia="hu-HU"/>
        </w:rPr>
        <w:t>lakban adható</w:t>
      </w:r>
      <w:r w:rsidR="00F03A64">
        <w:rPr>
          <w:noProof/>
          <w:lang w:eastAsia="hu-HU"/>
        </w:rPr>
        <w:t xml:space="preserve"> meg a játékosn</w:t>
      </w:r>
      <w:r w:rsidR="002E703A">
        <w:rPr>
          <w:noProof/>
          <w:lang w:eastAsia="hu-HU"/>
        </w:rPr>
        <w:t>é</w:t>
      </w:r>
      <w:r w:rsidR="00F03A64">
        <w:rPr>
          <w:noProof/>
          <w:lang w:eastAsia="hu-HU"/>
        </w:rPr>
        <w:t>v. A játékos módot választva pedig az elérhető szobák listjáj</w:t>
      </w:r>
      <w:r w:rsidR="00AD7FB4">
        <w:rPr>
          <w:noProof/>
          <w:lang w:eastAsia="hu-HU"/>
        </w:rPr>
        <w:t xml:space="preserve">át láthatjuk, amelyhez a „Join” gomb megnyomásával csatlakozhatunk. Miután beléptünk egy szobába, meg kell várnunk, amíg a játékmester elindítja a játékot. </w:t>
      </w:r>
      <w:r w:rsidR="00F15D08">
        <w:rPr>
          <w:noProof/>
          <w:lang w:eastAsia="hu-HU"/>
        </w:rPr>
        <w:t>Ennek a folyamata a 4.4-es ábrán látható.</w:t>
      </w:r>
      <w:r w:rsidR="00844163">
        <w:rPr>
          <w:noProof/>
          <w:lang w:eastAsia="hu-HU"/>
        </w:rPr>
        <w:t xml:space="preserve"> Miután elindult a játék, annak kinézete már semmiben nem tér el a végtel</w:t>
      </w:r>
      <w:r w:rsidR="005B42F6">
        <w:rPr>
          <w:noProof/>
          <w:lang w:eastAsia="hu-HU"/>
        </w:rPr>
        <w:t xml:space="preserve">en módban bemutatott játékétól. A játékosok nevét, illetve pontszámát egy „Player” objektumban tárolom és példányosítom, amint egy játékos csatlakozik. </w:t>
      </w:r>
      <w:r w:rsidR="009E0D64">
        <w:rPr>
          <w:noProof/>
          <w:lang w:eastAsia="hu-HU"/>
        </w:rPr>
        <w:t xml:space="preserve">A játékmester adatait pedig a „Quiz Master” objektumban kezelem. </w:t>
      </w:r>
      <w:r w:rsidR="00A52102">
        <w:rPr>
          <w:noProof/>
          <w:lang w:eastAsia="hu-HU"/>
        </w:rPr>
        <w:t xml:space="preserve">Mivel ez egy játék, így értelemszerűen a játékmesternek is van dolga a játék során. Kezdetben felmerült, hogy a szoba létrehozásakor beállíthassa-e többek között a válaszidőt, vagy éppen a kérdések témáját. Ezt az ötletet bár elkezdtem implementálni, miután kezdett alakot ölteni, rájöttem, hogy felesleges komplexitást okoz, annyi beállítanivaló pedig nincsen, hogy ezért külön menüpontot hozzak létre. Ehelyett az a megoldás született, ezzel is gyorsítva a játékot, hogy a játékmester miután beírta a nevét és a „Play”-re kattintott, már létre is hozta a szobát. Miután csatlakoztak a játékosok és elindította a játékot, akkor pedig kap minden kérdés előtt 10 másodpercet, hogy kiválassza, melyik témából sorsolja a rendszer a kérdést. Amennyiben nem dönt a megadott időn belül, úgy a játék választ témát, értelemszerűen a felsoroltak közül. </w:t>
      </w:r>
      <w:r w:rsidR="00664806">
        <w:rPr>
          <w:noProof/>
          <w:lang w:eastAsia="hu-HU"/>
        </w:rPr>
        <w:t xml:space="preserve">Felvetődött bennem, hogy a konkrét kérdést is kiválaszthassa a vezérlő, ugyanakkor arra a döntésre jutottam, hogy túl sokáig tartana, mire végigolvassa a kérdéseket, ha pedig témát választ, úgy a játékosoknak kevesebbet kell várniuk a kérdések előtt. </w:t>
      </w:r>
      <w:r w:rsidR="007D771D">
        <w:rPr>
          <w:noProof/>
          <w:lang w:eastAsia="hu-HU"/>
        </w:rPr>
        <w:t xml:space="preserve">A </w:t>
      </w:r>
      <w:r>
        <w:rPr>
          <w:noProof/>
          <w:lang w:eastAsia="hu-HU"/>
        </w:rPr>
        <w:t xml:space="preserve">jobboldalt lévő </w:t>
      </w:r>
      <w:r w:rsidR="007D771D">
        <w:rPr>
          <w:noProof/>
          <w:lang w:eastAsia="hu-HU"/>
        </w:rPr>
        <w:t>ábrán látható a kvízmester játékfelülete.</w:t>
      </w:r>
      <w:r>
        <w:rPr>
          <w:noProof/>
          <w:lang w:eastAsia="hu-HU"/>
        </w:rPr>
        <w:t xml:space="preserve"> </w:t>
      </w:r>
    </w:p>
    <w:p w14:paraId="2201FA54" w14:textId="0A880E1C" w:rsidR="00496B1B" w:rsidRDefault="00D021F3" w:rsidP="00F03A64">
      <w:pPr>
        <w:ind w:firstLine="0"/>
        <w:rPr>
          <w:noProof/>
          <w:lang w:eastAsia="hu-HU"/>
        </w:rPr>
      </w:pPr>
      <w:r>
        <w:rPr>
          <w:noProof/>
          <w:lang w:eastAsia="hu-HU"/>
        </w:rPr>
        <w:tab/>
        <w:t>Két ötletem volt a játék végét tekintően. Az egyik, hogy akkor ér véget, ha valaki elérei az előre megadott pontszámot. Azonban ez nem tűnt jónak, hiszen ha valakinek szerencséje van, pont az elején kap számára kedvező kérdéseket, így nem lenne teljesmértékben fair a játék. Ehelyett egy előre meghatározott kérdésszám áll rendelkezésre, így minden játékos versenyben maradhat az utolsó kérdés leteltéig.</w:t>
      </w:r>
      <w:r w:rsidR="00AB4C22">
        <w:rPr>
          <w:noProof/>
          <w:lang w:eastAsia="hu-HU"/>
        </w:rPr>
        <w:t xml:space="preserve"> </w:t>
      </w:r>
      <w:r w:rsidR="00496B1B">
        <w:rPr>
          <w:noProof/>
          <w:lang w:eastAsia="hu-HU"/>
        </w:rPr>
        <w:t xml:space="preserve">A játék végetértével egy eredménytáblán lesz látható </w:t>
      </w:r>
      <w:r w:rsidR="00B00FD7">
        <w:rPr>
          <w:noProof/>
          <w:lang w:eastAsia="hu-HU"/>
        </w:rPr>
        <w:t xml:space="preserve">sorrendben </w:t>
      </w:r>
      <w:r w:rsidR="00496B1B">
        <w:rPr>
          <w:noProof/>
          <w:lang w:eastAsia="hu-HU"/>
        </w:rPr>
        <w:t xml:space="preserve">az egyes játékosok pontszáma. </w:t>
      </w:r>
    </w:p>
    <w:p w14:paraId="209211C1" w14:textId="017CA942" w:rsidR="003133D2" w:rsidRDefault="00D07838" w:rsidP="00D07838">
      <w:pPr>
        <w:pStyle w:val="Cmsor2"/>
        <w:rPr>
          <w:noProof/>
          <w:lang w:eastAsia="hu-HU"/>
        </w:rPr>
      </w:pPr>
      <w:bookmarkStart w:id="52" w:name="_Toc498001710"/>
      <w:r>
        <w:rPr>
          <w:noProof/>
          <w:lang w:eastAsia="hu-HU"/>
        </w:rPr>
        <w:lastRenderedPageBreak/>
        <w:t>Adatbázis</w:t>
      </w:r>
      <w:bookmarkEnd w:id="52"/>
    </w:p>
    <w:p w14:paraId="2675EC1F" w14:textId="6D1E4E44" w:rsidR="00700BF5" w:rsidRDefault="004A7DAA" w:rsidP="00700BF5">
      <w:pPr>
        <w:rPr>
          <w:lang w:eastAsia="hu-HU"/>
        </w:rPr>
      </w:pPr>
      <w:r>
        <w:rPr>
          <w:lang w:eastAsia="hu-HU"/>
        </w:rPr>
        <w:t xml:space="preserve">A kvízjáték megtervezésének egyik lényeges fázisa volt, hogy mit és hogyan érdemes tárolni. </w:t>
      </w:r>
      <w:r w:rsidR="00767B75">
        <w:rPr>
          <w:lang w:eastAsia="hu-HU"/>
        </w:rPr>
        <w:t>Először triviálisnak vettem, hogy eltárolom a játékosok neveit, pontszámukat és a dátumot, hogy mikor játszottak. Ezt az ötletet tüzetesebben átgondolva arra jutottam, hogy nem túl célszerű. Egyjátékos mód esetén nem is kell megadni nevet, ráadásul ha többjátékosmód esetén mindig tárolom az eredményeket lokálisan, akkor az alkalmazás helyigé</w:t>
      </w:r>
      <w:r w:rsidR="00027373">
        <w:rPr>
          <w:lang w:eastAsia="hu-HU"/>
        </w:rPr>
        <w:t xml:space="preserve">nye minden egyes játék után nő. Arra jutottam, hogy többjátékos mód esetén érdemes lehet letárolni például az első tíz játékos nevét, ugyanakkor ezt </w:t>
      </w:r>
      <w:r w:rsidR="006D3D48">
        <w:rPr>
          <w:lang w:eastAsia="hu-HU"/>
        </w:rPr>
        <w:t>a jelenlegi alkalmazásban nem</w:t>
      </w:r>
      <w:r w:rsidR="00C53C42">
        <w:rPr>
          <w:lang w:eastAsia="hu-HU"/>
        </w:rPr>
        <w:t xml:space="preserve"> való</w:t>
      </w:r>
      <w:r w:rsidR="00027373">
        <w:rPr>
          <w:lang w:eastAsia="hu-HU"/>
        </w:rPr>
        <w:t xml:space="preserve">sítottam meg. </w:t>
      </w:r>
      <w:r w:rsidR="004E679D">
        <w:rPr>
          <w:lang w:eastAsia="hu-HU"/>
        </w:rPr>
        <w:t xml:space="preserve">A kérdések eltárolása viszont elkerülhetetlen. Egy kérdés több részből áll össze. Van maga a kérdéskarakterlánc, </w:t>
      </w:r>
      <w:r w:rsidR="00F34138">
        <w:rPr>
          <w:lang w:eastAsia="hu-HU"/>
        </w:rPr>
        <w:t>4 lehetséges válasz, melyek közül csak egy a helyes, illetve egy téma</w:t>
      </w:r>
      <w:r w:rsidR="0084606E">
        <w:rPr>
          <w:lang w:eastAsia="hu-HU"/>
        </w:rPr>
        <w:t>.</w:t>
      </w:r>
    </w:p>
    <w:p w14:paraId="3EAD7A18" w14:textId="1194E49F" w:rsidR="000316BC" w:rsidRDefault="000316BC" w:rsidP="00700BF5">
      <w:pPr>
        <w:rPr>
          <w:lang w:eastAsia="hu-HU"/>
        </w:rPr>
      </w:pPr>
      <w:r>
        <w:rPr>
          <w:lang w:eastAsia="hu-HU"/>
        </w:rPr>
        <w:t xml:space="preserve">Az adattárolás kiválasztásakor több lehetőség is felvetődött. </w:t>
      </w:r>
      <w:r w:rsidR="00927E7D">
        <w:rPr>
          <w:lang w:eastAsia="hu-HU"/>
        </w:rPr>
        <w:t>A felhő alapú FireBase, ahol a Google online tárhelyeit használhatjuk adatok tárolására. Ennek hátránya, hogy a kérdések letöltéséhez internetkapcsolat kell én pedig tipikusan az a felhasználó vagyok, aki</w:t>
      </w:r>
      <w:r w:rsidR="004F27D7">
        <w:rPr>
          <w:lang w:eastAsia="hu-HU"/>
        </w:rPr>
        <w:t xml:space="preserve"> mobiltelefonon az offline játékokat preferálja. </w:t>
      </w:r>
      <w:r w:rsidR="001D56EB">
        <w:rPr>
          <w:lang w:eastAsia="hu-HU"/>
        </w:rPr>
        <w:t xml:space="preserve">Ezért azt elvetettem. Az SQLite használatához már nem szükséges internetkapcsolat, ugyanakkor az SQL parancsokat saját kezűleg kell megírni a Java kódban. </w:t>
      </w:r>
      <w:r w:rsidR="00E6310B">
        <w:rPr>
          <w:lang w:eastAsia="hu-HU"/>
        </w:rPr>
        <w:t xml:space="preserve">Ez egy egyszeri odafigyelést és precizitást igényel, miután pedig elkészült, már egyszerűen használhatók. </w:t>
      </w:r>
      <w:r w:rsidR="00867E62">
        <w:rPr>
          <w:lang w:eastAsia="hu-HU"/>
        </w:rPr>
        <w:t>Én azonban a harmadik lehetőséget választottam és használtam fel az alkalmazásomban, név szerint a Sugar</w:t>
      </w:r>
      <w:r w:rsidR="00980FBC">
        <w:rPr>
          <w:lang w:eastAsia="hu-HU"/>
        </w:rPr>
        <w:t xml:space="preserve"> </w:t>
      </w:r>
      <w:r w:rsidR="00867E62">
        <w:rPr>
          <w:lang w:eastAsia="hu-HU"/>
        </w:rPr>
        <w:t>ORM-et.</w:t>
      </w:r>
      <w:r w:rsidR="00927E7D">
        <w:rPr>
          <w:lang w:eastAsia="hu-HU"/>
        </w:rPr>
        <w:t xml:space="preserve"> </w:t>
      </w:r>
      <w:r w:rsidR="00FF59F0">
        <w:rPr>
          <w:lang w:eastAsia="hu-HU"/>
        </w:rPr>
        <w:t>A Sugar ORM jelentősen egyszerűsíti az SQLite a</w:t>
      </w:r>
      <w:r w:rsidR="00C66321">
        <w:rPr>
          <w:lang w:eastAsia="hu-HU"/>
        </w:rPr>
        <w:t>datbázissal való interakciókat és a legfontosabb parancsok implementálva vannak benn</w:t>
      </w:r>
      <w:r w:rsidR="00176BB5">
        <w:rPr>
          <w:lang w:eastAsia="hu-HU"/>
        </w:rPr>
        <w:t>e, így csak használni kell azokat.</w:t>
      </w:r>
      <w:r w:rsidR="00E47A41">
        <w:rPr>
          <w:lang w:eastAsia="hu-HU"/>
        </w:rPr>
        <w:t xml:space="preserve"> A Sugar ORM használatával tehát nem kell SQL parancsokat írni, gondoskodik az adatbázis létrehozásáról és az egyedek közötti kapcsolatokról. Továbbá egy egyszerű API-t biztosít, amivel kéréseket intézhetünk az adatbázis felé. </w:t>
      </w:r>
      <w:hyperlink r:id="rId73" w:history="1">
        <w:r w:rsidR="00824BCC" w:rsidRPr="002E0654">
          <w:rPr>
            <w:rStyle w:val="Hiperhivatkozs"/>
            <w:highlight w:val="yellow"/>
            <w:lang w:eastAsia="hu-HU"/>
          </w:rPr>
          <w:t>http://satyan.github.io/sugar/</w:t>
        </w:r>
      </w:hyperlink>
    </w:p>
    <w:p w14:paraId="7764E2FD" w14:textId="77777777" w:rsidR="001679A5" w:rsidRDefault="0062681B" w:rsidP="00700BF5">
      <w:pPr>
        <w:rPr>
          <w:lang w:eastAsia="hu-HU"/>
        </w:rPr>
      </w:pPr>
      <w:r>
        <w:rPr>
          <w:lang w:eastAsia="hu-HU"/>
        </w:rPr>
        <w:t>Kódszinten az adattárolás</w:t>
      </w:r>
      <w:r w:rsidR="00416CD1">
        <w:rPr>
          <w:lang w:eastAsia="hu-HU"/>
        </w:rPr>
        <w:t xml:space="preserve"> megvalósításához</w:t>
      </w:r>
      <w:r>
        <w:rPr>
          <w:lang w:eastAsia="hu-HU"/>
        </w:rPr>
        <w:t xml:space="preserve"> 2 os</w:t>
      </w:r>
      <w:r w:rsidR="00416CD1">
        <w:rPr>
          <w:lang w:eastAsia="hu-HU"/>
        </w:rPr>
        <w:t xml:space="preserve">ztályt és egy típust (enum) használok. </w:t>
      </w:r>
      <w:r w:rsidR="006A1903">
        <w:rPr>
          <w:lang w:eastAsia="hu-HU"/>
        </w:rPr>
        <w:t>A típusban deklaráltam a lehetsé</w:t>
      </w:r>
      <w:r w:rsidR="00D56936">
        <w:rPr>
          <w:lang w:eastAsia="hu-HU"/>
        </w:rPr>
        <w:t>ges kérdéstípusokat, jelenleg 10</w:t>
      </w:r>
      <w:r w:rsidR="00CB3F89">
        <w:rPr>
          <w:lang w:eastAsia="hu-HU"/>
        </w:rPr>
        <w:t xml:space="preserve"> féle van.</w:t>
      </w:r>
      <w:r w:rsidR="00E67916">
        <w:rPr>
          <w:lang w:eastAsia="hu-HU"/>
        </w:rPr>
        <w:t xml:space="preserve"> Minden</w:t>
      </w:r>
      <w:r w:rsidR="00FE7704">
        <w:rPr>
          <w:lang w:eastAsia="hu-HU"/>
        </w:rPr>
        <w:t xml:space="preserve"> egyes</w:t>
      </w:r>
      <w:r w:rsidR="00E67916">
        <w:rPr>
          <w:lang w:eastAsia="hu-HU"/>
        </w:rPr>
        <w:t xml:space="preserve"> kérdés a „Question” osztály egy példánya, amiben a fent említett 6 attribútum kap helyet. </w:t>
      </w:r>
      <w:r w:rsidR="00FE7704">
        <w:rPr>
          <w:lang w:eastAsia="hu-HU"/>
        </w:rPr>
        <w:t xml:space="preserve">A lekérések és adatfelöltést a „Request” singleton osztályban valósítottam meg. </w:t>
      </w:r>
      <w:r w:rsidR="00B603C8">
        <w:rPr>
          <w:lang w:eastAsia="hu-HU"/>
        </w:rPr>
        <w:t>A kérdések pedig e</w:t>
      </w:r>
      <w:r w:rsidR="00B6356A">
        <w:rPr>
          <w:lang w:eastAsia="hu-HU"/>
        </w:rPr>
        <w:t xml:space="preserve">gy szöveges fájlban tárolódnak, egy előre meghatározott mintát követve, hogy azokat hibátlanul feldolgozza az alkalmazás. </w:t>
      </w:r>
      <w:r w:rsidR="003266A1">
        <w:rPr>
          <w:lang w:eastAsia="hu-HU"/>
        </w:rPr>
        <w:t xml:space="preserve">A kérdések tehát adatbázisban tárolódnak, viszont a beviteli módhoz elkerülhetetlen a fájlból való olvasás. </w:t>
      </w:r>
      <w:r w:rsidR="001737A4">
        <w:rPr>
          <w:lang w:eastAsia="hu-HU"/>
        </w:rPr>
        <w:t xml:space="preserve">A kód végigmegy a fájl minden során és azokat soronként egy </w:t>
      </w:r>
      <w:r w:rsidR="001737A4">
        <w:rPr>
          <w:lang w:eastAsia="hu-HU"/>
        </w:rPr>
        <w:lastRenderedPageBreak/>
        <w:t xml:space="preserve">„Question” objektumba teszi, majd ezt az objektumot egy listához adja hozzá. </w:t>
      </w:r>
      <w:r w:rsidR="00C814AC">
        <w:rPr>
          <w:lang w:eastAsia="hu-HU"/>
        </w:rPr>
        <w:t xml:space="preserve">Így mire végig ér a fájlon a kód, az eredmény egy lista lesz, amelyben már a kérdések objektum formájában tárolódnak és könnyen használhatók kódból. </w:t>
      </w:r>
      <w:r w:rsidR="000B050D">
        <w:rPr>
          <w:lang w:eastAsia="hu-HU"/>
        </w:rPr>
        <w:t>A</w:t>
      </w:r>
      <w:r w:rsidR="00203E29">
        <w:rPr>
          <w:lang w:eastAsia="hu-HU"/>
        </w:rPr>
        <w:t xml:space="preserve"> művelet</w:t>
      </w:r>
      <w:r w:rsidR="00EC4A10">
        <w:rPr>
          <w:lang w:eastAsia="hu-HU"/>
        </w:rPr>
        <w:t>,</w:t>
      </w:r>
      <w:r w:rsidR="00203E29">
        <w:rPr>
          <w:lang w:eastAsia="hu-HU"/>
        </w:rPr>
        <w:t xml:space="preserve"> bár nem tart sokáig, felesleges minden egyes alkalommal elvégezni. Amint belépünk az alkalmazásba, a kezdőképernyő onCreate() metódusában már megtörténik a beolvasás</w:t>
      </w:r>
      <w:r w:rsidR="00E120F9">
        <w:rPr>
          <w:lang w:eastAsia="hu-HU"/>
        </w:rPr>
        <w:t xml:space="preserve">. </w:t>
      </w:r>
      <w:r w:rsidR="00030B88">
        <w:rPr>
          <w:lang w:eastAsia="hu-HU"/>
        </w:rPr>
        <w:t xml:space="preserve">A singleton minta pedig lehetővé teszi, hogy a „Request” osztályból egyidőben legfeljebb egy példány legyen. </w:t>
      </w:r>
      <w:r w:rsidR="008C7327">
        <w:rPr>
          <w:lang w:eastAsia="hu-HU"/>
        </w:rPr>
        <w:t>Ez a példány az első b</w:t>
      </w:r>
      <w:r w:rsidR="0003123D">
        <w:rPr>
          <w:lang w:eastAsia="hu-HU"/>
        </w:rPr>
        <w:t xml:space="preserve">eolvasást megelőzően jön </w:t>
      </w:r>
      <w:r w:rsidR="00033253">
        <w:rPr>
          <w:lang w:eastAsia="hu-HU"/>
        </w:rPr>
        <w:t>létre.</w:t>
      </w:r>
    </w:p>
    <w:p w14:paraId="74E8AF88" w14:textId="04376491" w:rsidR="00824BCC" w:rsidRDefault="001679A5" w:rsidP="00700BF5">
      <w:pPr>
        <w:rPr>
          <w:lang w:eastAsia="hu-HU"/>
        </w:rPr>
      </w:pPr>
      <w:r>
        <w:rPr>
          <w:lang w:eastAsia="hu-HU"/>
        </w:rPr>
        <w:t>A játéklogikában nem tértem ki rá, mivel úgy éreztem, ide tartozik</w:t>
      </w:r>
      <w:r w:rsidR="000C3A62">
        <w:rPr>
          <w:lang w:eastAsia="hu-HU"/>
        </w:rPr>
        <w:t xml:space="preserve"> </w:t>
      </w:r>
      <w:r>
        <w:rPr>
          <w:lang w:eastAsia="hu-HU"/>
        </w:rPr>
        <w:t xml:space="preserve">a kérdések adagolása. </w:t>
      </w:r>
      <w:r w:rsidR="00EE4042">
        <w:rPr>
          <w:lang w:eastAsia="hu-HU"/>
        </w:rPr>
        <w:t>Miután létrejön egy példány és a listája feltöltődött a kérdésekkel, ezt a listát lekérem és ebből véletlenszerűen választva egyet betöltök a</w:t>
      </w:r>
      <w:r w:rsidR="00500568">
        <w:rPr>
          <w:lang w:eastAsia="hu-HU"/>
        </w:rPr>
        <w:t xml:space="preserve"> játékos </w:t>
      </w:r>
      <w:r w:rsidR="00457FC2">
        <w:rPr>
          <w:lang w:eastAsia="hu-HU"/>
        </w:rPr>
        <w:t xml:space="preserve">szemei </w:t>
      </w:r>
      <w:r w:rsidR="00500568">
        <w:rPr>
          <w:lang w:eastAsia="hu-HU"/>
        </w:rPr>
        <w:t>elé.</w:t>
      </w:r>
      <w:r w:rsidR="00EE4042">
        <w:rPr>
          <w:lang w:eastAsia="hu-HU"/>
        </w:rPr>
        <w:t xml:space="preserve"> </w:t>
      </w:r>
      <w:r w:rsidR="00F11747">
        <w:rPr>
          <w:lang w:eastAsia="hu-HU"/>
        </w:rPr>
        <w:t xml:space="preserve">A megkettőzés elkerülésének érdekében </w:t>
      </w:r>
      <w:r w:rsidR="002163C2">
        <w:rPr>
          <w:lang w:eastAsia="hu-HU"/>
        </w:rPr>
        <w:t xml:space="preserve">utána ezt egyből törlöm is a listából. </w:t>
      </w:r>
      <w:r w:rsidR="007358BB">
        <w:rPr>
          <w:lang w:eastAsia="hu-HU"/>
        </w:rPr>
        <w:t xml:space="preserve">Ezzel csupán az volt a gond, hogy például ha valaki a végtelen módban végig ér az összes kérdésen, lefagy az alkalmazás, mivel nincsen több kérdés. Így nem a példány listáját használtam fel, hanem azt lemásoltam. Amikor pedig a másolt listából elfogytak a kérdések, újra belemásoltam a példány listájának elemeit. </w:t>
      </w:r>
      <w:r w:rsidR="003B2CC5">
        <w:rPr>
          <w:lang w:eastAsia="hu-HU"/>
        </w:rPr>
        <w:t>Így elkerültem azt, hogy ne kelljen költségesen újra beolvasni a fájlból az összes kérdést.</w:t>
      </w:r>
      <w:r w:rsidR="00DD5DF7">
        <w:rPr>
          <w:lang w:eastAsia="hu-HU"/>
        </w:rPr>
        <w:t xml:space="preserve"> </w:t>
      </w:r>
      <w:r w:rsidR="00890D63">
        <w:rPr>
          <w:lang w:eastAsia="hu-HU"/>
        </w:rPr>
        <w:t xml:space="preserve">A kérdések véletlenszerűségéről pedig </w:t>
      </w:r>
      <w:r w:rsidR="00A91B30">
        <w:rPr>
          <w:lang w:eastAsia="hu-HU"/>
        </w:rPr>
        <w:t>két helyen is</w:t>
      </w:r>
      <w:r w:rsidR="00890D63">
        <w:rPr>
          <w:lang w:eastAsia="hu-HU"/>
        </w:rPr>
        <w:t xml:space="preserve"> gondoskodok</w:t>
      </w:r>
      <w:r w:rsidR="00C175B5">
        <w:rPr>
          <w:lang w:eastAsia="hu-HU"/>
        </w:rPr>
        <w:t xml:space="preserve">, hogy semmiképp ne forduljon elő </w:t>
      </w:r>
      <w:r w:rsidR="004E11B3">
        <w:rPr>
          <w:lang w:eastAsia="hu-HU"/>
        </w:rPr>
        <w:t xml:space="preserve">azonos </w:t>
      </w:r>
      <w:r w:rsidR="006F7BC6">
        <w:rPr>
          <w:lang w:eastAsia="hu-HU"/>
        </w:rPr>
        <w:t>kérdés</w:t>
      </w:r>
      <w:r w:rsidR="00DE0629">
        <w:rPr>
          <w:lang w:eastAsia="hu-HU"/>
        </w:rPr>
        <w:t xml:space="preserve"> </w:t>
      </w:r>
      <w:r w:rsidR="004E11B3">
        <w:rPr>
          <w:lang w:eastAsia="hu-HU"/>
        </w:rPr>
        <w:t>sorrend</w:t>
      </w:r>
      <w:r w:rsidR="00890D63">
        <w:rPr>
          <w:lang w:eastAsia="hu-HU"/>
        </w:rPr>
        <w:t xml:space="preserve">. </w:t>
      </w:r>
    </w:p>
    <w:p w14:paraId="007CFB68" w14:textId="220C5D16" w:rsidR="002A12B0" w:rsidRPr="00F03A64" w:rsidRDefault="00700BF5" w:rsidP="002A12B0">
      <w:pPr>
        <w:pStyle w:val="Cmsor2"/>
        <w:rPr>
          <w:lang w:eastAsia="hu-HU"/>
        </w:rPr>
      </w:pPr>
      <w:bookmarkStart w:id="53" w:name="_Toc498001711"/>
      <w:r>
        <w:rPr>
          <w:lang w:eastAsia="hu-HU"/>
        </w:rPr>
        <w:t>Kapcsola</w:t>
      </w:r>
      <w:bookmarkEnd w:id="53"/>
      <w:r w:rsidR="006F22A3">
        <w:rPr>
          <w:lang w:eastAsia="hu-HU"/>
        </w:rPr>
        <w:t>t</w:t>
      </w:r>
    </w:p>
    <w:sectPr w:rsidR="002A12B0" w:rsidRPr="00F03A64" w:rsidSect="00D23BFC">
      <w:headerReference w:type="even" r:id="rId74"/>
      <w:footerReference w:type="default" r:id="rId75"/>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443559" w:rsidRDefault="00443559">
      <w:pPr>
        <w:pStyle w:val="Jegyzetszveg"/>
      </w:pPr>
      <w:r>
        <w:rPr>
          <w:rStyle w:val="Jegyzethivatkozs"/>
        </w:rPr>
        <w:annotationRef/>
      </w:r>
      <w:r>
        <w:t>saját neved</w:t>
      </w:r>
    </w:p>
  </w:comment>
  <w:comment w:id="1" w:author="Kővári Bence" w:date="2015-10-19T10:50:00Z" w:initials="KB">
    <w:p w14:paraId="3497861D" w14:textId="77777777" w:rsidR="00443559" w:rsidRDefault="00443559">
      <w:pPr>
        <w:pStyle w:val="Jegyzetszveg"/>
      </w:pPr>
      <w:r>
        <w:rPr>
          <w:rStyle w:val="Jegyzethivatkozs"/>
        </w:rPr>
        <w:annotationRef/>
      </w:r>
      <w:r>
        <w:t>Csak az egyiket hagyd a szövegben</w:t>
      </w:r>
    </w:p>
    <w:p w14:paraId="3400C567" w14:textId="77777777" w:rsidR="00443559" w:rsidRDefault="00443559">
      <w:pPr>
        <w:pStyle w:val="Jegyzetszveg"/>
      </w:pPr>
      <w:r>
        <w:t>BSc: szakdolgozatot</w:t>
      </w:r>
    </w:p>
    <w:p w14:paraId="1CA1C31B" w14:textId="77777777" w:rsidR="00443559" w:rsidRDefault="00443559">
      <w:pPr>
        <w:pStyle w:val="Jegyzetszveg"/>
      </w:pPr>
      <w:r>
        <w:t>MSc: diplomatervet</w:t>
      </w:r>
    </w:p>
  </w:comment>
  <w:comment w:id="2" w:author="Kővári Bence" w:date="2015-10-19T10:52:00Z" w:initials="KB">
    <w:p w14:paraId="04C6AF9D" w14:textId="77777777" w:rsidR="00443559" w:rsidRDefault="00443559">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FBDB2D" w14:textId="77777777" w:rsidR="00711B1E" w:rsidRDefault="00711B1E">
      <w:r>
        <w:separator/>
      </w:r>
    </w:p>
  </w:endnote>
  <w:endnote w:type="continuationSeparator" w:id="0">
    <w:p w14:paraId="7EF707B6" w14:textId="77777777" w:rsidR="00711B1E" w:rsidRDefault="00711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443559" w:rsidRDefault="00443559">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41F56D03" w:rsidR="00443559" w:rsidRDefault="0044355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906121">
      <w:rPr>
        <w:rStyle w:val="Oldalszm"/>
        <w:noProof/>
      </w:rPr>
      <w:t>41</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85A53" w14:textId="77777777" w:rsidR="00711B1E" w:rsidRDefault="00711B1E">
      <w:r>
        <w:separator/>
      </w:r>
    </w:p>
  </w:footnote>
  <w:footnote w:type="continuationSeparator" w:id="0">
    <w:p w14:paraId="23DC3B89" w14:textId="77777777" w:rsidR="00711B1E" w:rsidRDefault="00711B1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443559" w:rsidRDefault="00443559"/>
  <w:p w14:paraId="2C6DFBBE" w14:textId="77777777" w:rsidR="00443559" w:rsidRDefault="00443559"/>
  <w:p w14:paraId="125F8157" w14:textId="77777777" w:rsidR="00443559" w:rsidRDefault="0044355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164080A"/>
    <w:multiLevelType w:val="hybridMultilevel"/>
    <w:tmpl w:val="17EACE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B80CDB"/>
    <w:multiLevelType w:val="hybridMultilevel"/>
    <w:tmpl w:val="AF282D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24D4A36"/>
    <w:multiLevelType w:val="hybridMultilevel"/>
    <w:tmpl w:val="1D7A5088"/>
    <w:lvl w:ilvl="0" w:tplc="040E0001">
      <w:start w:val="1"/>
      <w:numFmt w:val="bullet"/>
      <w:lvlText w:val=""/>
      <w:lvlJc w:val="left"/>
      <w:pPr>
        <w:ind w:left="1501" w:hanging="360"/>
      </w:pPr>
      <w:rPr>
        <w:rFonts w:ascii="Symbol" w:hAnsi="Symbol" w:hint="default"/>
      </w:rPr>
    </w:lvl>
    <w:lvl w:ilvl="1" w:tplc="040E0019" w:tentative="1">
      <w:start w:val="1"/>
      <w:numFmt w:val="lowerLetter"/>
      <w:lvlText w:val="%2."/>
      <w:lvlJc w:val="left"/>
      <w:pPr>
        <w:ind w:left="2221" w:hanging="360"/>
      </w:pPr>
    </w:lvl>
    <w:lvl w:ilvl="2" w:tplc="040E001B" w:tentative="1">
      <w:start w:val="1"/>
      <w:numFmt w:val="lowerRoman"/>
      <w:lvlText w:val="%3."/>
      <w:lvlJc w:val="right"/>
      <w:pPr>
        <w:ind w:left="2941" w:hanging="180"/>
      </w:pPr>
    </w:lvl>
    <w:lvl w:ilvl="3" w:tplc="040E000F" w:tentative="1">
      <w:start w:val="1"/>
      <w:numFmt w:val="decimal"/>
      <w:lvlText w:val="%4."/>
      <w:lvlJc w:val="left"/>
      <w:pPr>
        <w:ind w:left="3661" w:hanging="360"/>
      </w:pPr>
    </w:lvl>
    <w:lvl w:ilvl="4" w:tplc="040E0019" w:tentative="1">
      <w:start w:val="1"/>
      <w:numFmt w:val="lowerLetter"/>
      <w:lvlText w:val="%5."/>
      <w:lvlJc w:val="left"/>
      <w:pPr>
        <w:ind w:left="4381" w:hanging="360"/>
      </w:pPr>
    </w:lvl>
    <w:lvl w:ilvl="5" w:tplc="040E001B" w:tentative="1">
      <w:start w:val="1"/>
      <w:numFmt w:val="lowerRoman"/>
      <w:lvlText w:val="%6."/>
      <w:lvlJc w:val="right"/>
      <w:pPr>
        <w:ind w:left="5101" w:hanging="180"/>
      </w:pPr>
    </w:lvl>
    <w:lvl w:ilvl="6" w:tplc="040E000F" w:tentative="1">
      <w:start w:val="1"/>
      <w:numFmt w:val="decimal"/>
      <w:lvlText w:val="%7."/>
      <w:lvlJc w:val="left"/>
      <w:pPr>
        <w:ind w:left="5821" w:hanging="360"/>
      </w:pPr>
    </w:lvl>
    <w:lvl w:ilvl="7" w:tplc="040E0019" w:tentative="1">
      <w:start w:val="1"/>
      <w:numFmt w:val="lowerLetter"/>
      <w:lvlText w:val="%8."/>
      <w:lvlJc w:val="left"/>
      <w:pPr>
        <w:ind w:left="6541" w:hanging="360"/>
      </w:pPr>
    </w:lvl>
    <w:lvl w:ilvl="8" w:tplc="040E001B" w:tentative="1">
      <w:start w:val="1"/>
      <w:numFmt w:val="lowerRoman"/>
      <w:lvlText w:val="%9."/>
      <w:lvlJc w:val="right"/>
      <w:pPr>
        <w:ind w:left="7261" w:hanging="180"/>
      </w:p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B5397"/>
    <w:multiLevelType w:val="hybridMultilevel"/>
    <w:tmpl w:val="C6A0896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4F4F5954"/>
    <w:multiLevelType w:val="hybridMultilevel"/>
    <w:tmpl w:val="54A6F8E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F45E552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0"/>
  </w:num>
  <w:num w:numId="3">
    <w:abstractNumId w:val="14"/>
  </w:num>
  <w:num w:numId="4">
    <w:abstractNumId w:val="21"/>
  </w:num>
  <w:num w:numId="5">
    <w:abstractNumId w:val="24"/>
  </w:num>
  <w:num w:numId="6">
    <w:abstractNumId w:val="27"/>
  </w:num>
  <w:num w:numId="7">
    <w:abstractNumId w:val="18"/>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8"/>
  </w:num>
  <w:num w:numId="28">
    <w:abstractNumId w:val="23"/>
  </w:num>
  <w:num w:numId="29">
    <w:abstractNumId w:val="25"/>
  </w:num>
  <w:num w:numId="30">
    <w:abstractNumId w:val="26"/>
  </w:num>
  <w:num w:numId="31">
    <w:abstractNumId w:val="17"/>
  </w:num>
  <w:num w:numId="32">
    <w:abstractNumId w:val="22"/>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1023"/>
    <w:rsid w:val="0000552C"/>
    <w:rsid w:val="000062F4"/>
    <w:rsid w:val="0001192F"/>
    <w:rsid w:val="00026195"/>
    <w:rsid w:val="00027373"/>
    <w:rsid w:val="00030B88"/>
    <w:rsid w:val="0003123D"/>
    <w:rsid w:val="000315FC"/>
    <w:rsid w:val="000316BC"/>
    <w:rsid w:val="000323AA"/>
    <w:rsid w:val="00032BA5"/>
    <w:rsid w:val="00033253"/>
    <w:rsid w:val="000339FE"/>
    <w:rsid w:val="00034268"/>
    <w:rsid w:val="00035BAE"/>
    <w:rsid w:val="0003623B"/>
    <w:rsid w:val="000420A3"/>
    <w:rsid w:val="0004506A"/>
    <w:rsid w:val="00046AF9"/>
    <w:rsid w:val="000571F2"/>
    <w:rsid w:val="00061191"/>
    <w:rsid w:val="00061AD6"/>
    <w:rsid w:val="0006770A"/>
    <w:rsid w:val="00072612"/>
    <w:rsid w:val="00073589"/>
    <w:rsid w:val="000741A0"/>
    <w:rsid w:val="00080FE8"/>
    <w:rsid w:val="00081C8E"/>
    <w:rsid w:val="00082FCA"/>
    <w:rsid w:val="00087D08"/>
    <w:rsid w:val="000956CF"/>
    <w:rsid w:val="00097228"/>
    <w:rsid w:val="000978F3"/>
    <w:rsid w:val="000A3B32"/>
    <w:rsid w:val="000A6D13"/>
    <w:rsid w:val="000A7483"/>
    <w:rsid w:val="000B037D"/>
    <w:rsid w:val="000B050D"/>
    <w:rsid w:val="000B0F50"/>
    <w:rsid w:val="000B53E0"/>
    <w:rsid w:val="000B5B5A"/>
    <w:rsid w:val="000B5D82"/>
    <w:rsid w:val="000B6FFC"/>
    <w:rsid w:val="000C3A62"/>
    <w:rsid w:val="000C79AC"/>
    <w:rsid w:val="000D2E89"/>
    <w:rsid w:val="000D3D36"/>
    <w:rsid w:val="000D48D6"/>
    <w:rsid w:val="000D4978"/>
    <w:rsid w:val="000E178A"/>
    <w:rsid w:val="000E17FA"/>
    <w:rsid w:val="000F1301"/>
    <w:rsid w:val="000F1661"/>
    <w:rsid w:val="000F2787"/>
    <w:rsid w:val="000F27B7"/>
    <w:rsid w:val="000F3EA7"/>
    <w:rsid w:val="000F4BAD"/>
    <w:rsid w:val="000F5381"/>
    <w:rsid w:val="00100104"/>
    <w:rsid w:val="0010137C"/>
    <w:rsid w:val="001021A6"/>
    <w:rsid w:val="00102AE0"/>
    <w:rsid w:val="00102BAB"/>
    <w:rsid w:val="00113811"/>
    <w:rsid w:val="0012035E"/>
    <w:rsid w:val="00122C7C"/>
    <w:rsid w:val="001312F5"/>
    <w:rsid w:val="00132984"/>
    <w:rsid w:val="00133BA7"/>
    <w:rsid w:val="0013432B"/>
    <w:rsid w:val="00135110"/>
    <w:rsid w:val="00141A2E"/>
    <w:rsid w:val="00142979"/>
    <w:rsid w:val="0014500D"/>
    <w:rsid w:val="00147DCD"/>
    <w:rsid w:val="00147F4F"/>
    <w:rsid w:val="00150C83"/>
    <w:rsid w:val="001517D2"/>
    <w:rsid w:val="001522F2"/>
    <w:rsid w:val="00153800"/>
    <w:rsid w:val="00156C4C"/>
    <w:rsid w:val="00161370"/>
    <w:rsid w:val="00163DE9"/>
    <w:rsid w:val="001670EC"/>
    <w:rsid w:val="001679A5"/>
    <w:rsid w:val="00170192"/>
    <w:rsid w:val="0017084E"/>
    <w:rsid w:val="00171054"/>
    <w:rsid w:val="00172959"/>
    <w:rsid w:val="001737A4"/>
    <w:rsid w:val="00176BB5"/>
    <w:rsid w:val="001825FF"/>
    <w:rsid w:val="00183AD3"/>
    <w:rsid w:val="001867EF"/>
    <w:rsid w:val="001900D8"/>
    <w:rsid w:val="001918AF"/>
    <w:rsid w:val="00195DA5"/>
    <w:rsid w:val="00195DD2"/>
    <w:rsid w:val="00196234"/>
    <w:rsid w:val="001A06F4"/>
    <w:rsid w:val="001A087D"/>
    <w:rsid w:val="001A2350"/>
    <w:rsid w:val="001A2A59"/>
    <w:rsid w:val="001A2EFF"/>
    <w:rsid w:val="001A4893"/>
    <w:rsid w:val="001A51AC"/>
    <w:rsid w:val="001A57BC"/>
    <w:rsid w:val="001A6165"/>
    <w:rsid w:val="001A69C7"/>
    <w:rsid w:val="001B1E0D"/>
    <w:rsid w:val="001B21E3"/>
    <w:rsid w:val="001B32F6"/>
    <w:rsid w:val="001B5CDA"/>
    <w:rsid w:val="001B727F"/>
    <w:rsid w:val="001C0AF8"/>
    <w:rsid w:val="001C52BB"/>
    <w:rsid w:val="001D0407"/>
    <w:rsid w:val="001D3AA0"/>
    <w:rsid w:val="001D4855"/>
    <w:rsid w:val="001D56EB"/>
    <w:rsid w:val="001D659E"/>
    <w:rsid w:val="001E27A1"/>
    <w:rsid w:val="001E2D94"/>
    <w:rsid w:val="001E5FD1"/>
    <w:rsid w:val="001E7ABA"/>
    <w:rsid w:val="001F0D7A"/>
    <w:rsid w:val="001F57CF"/>
    <w:rsid w:val="00203E00"/>
    <w:rsid w:val="00203E29"/>
    <w:rsid w:val="002077EC"/>
    <w:rsid w:val="002102C3"/>
    <w:rsid w:val="00215244"/>
    <w:rsid w:val="002163C2"/>
    <w:rsid w:val="00220552"/>
    <w:rsid w:val="00224E39"/>
    <w:rsid w:val="00225F65"/>
    <w:rsid w:val="00227347"/>
    <w:rsid w:val="0022789D"/>
    <w:rsid w:val="00227DE9"/>
    <w:rsid w:val="00236C09"/>
    <w:rsid w:val="00237262"/>
    <w:rsid w:val="00237646"/>
    <w:rsid w:val="00241318"/>
    <w:rsid w:val="0024290F"/>
    <w:rsid w:val="00242C4D"/>
    <w:rsid w:val="00244C7E"/>
    <w:rsid w:val="00246E54"/>
    <w:rsid w:val="002563EF"/>
    <w:rsid w:val="00256F78"/>
    <w:rsid w:val="00267430"/>
    <w:rsid w:val="00267677"/>
    <w:rsid w:val="00281473"/>
    <w:rsid w:val="002815E4"/>
    <w:rsid w:val="002841F9"/>
    <w:rsid w:val="002879F4"/>
    <w:rsid w:val="00290230"/>
    <w:rsid w:val="00295830"/>
    <w:rsid w:val="00296D61"/>
    <w:rsid w:val="002A0DC7"/>
    <w:rsid w:val="002A12B0"/>
    <w:rsid w:val="002A1397"/>
    <w:rsid w:val="002A2E4B"/>
    <w:rsid w:val="002A3FE8"/>
    <w:rsid w:val="002B3FDB"/>
    <w:rsid w:val="002B4819"/>
    <w:rsid w:val="002D0621"/>
    <w:rsid w:val="002D2C06"/>
    <w:rsid w:val="002D46DA"/>
    <w:rsid w:val="002D6BCD"/>
    <w:rsid w:val="002D716F"/>
    <w:rsid w:val="002D7DA9"/>
    <w:rsid w:val="002E1D2A"/>
    <w:rsid w:val="002E2419"/>
    <w:rsid w:val="002E4185"/>
    <w:rsid w:val="002E4C2D"/>
    <w:rsid w:val="002E66C2"/>
    <w:rsid w:val="002E6B90"/>
    <w:rsid w:val="002E703A"/>
    <w:rsid w:val="002F6A8A"/>
    <w:rsid w:val="003008E1"/>
    <w:rsid w:val="00301185"/>
    <w:rsid w:val="0030140B"/>
    <w:rsid w:val="00302BB3"/>
    <w:rsid w:val="00305E08"/>
    <w:rsid w:val="00307B2E"/>
    <w:rsid w:val="0031177B"/>
    <w:rsid w:val="00313013"/>
    <w:rsid w:val="003133D2"/>
    <w:rsid w:val="003138A8"/>
    <w:rsid w:val="003157ED"/>
    <w:rsid w:val="00317DAA"/>
    <w:rsid w:val="003210F8"/>
    <w:rsid w:val="00325797"/>
    <w:rsid w:val="003266A1"/>
    <w:rsid w:val="003347A4"/>
    <w:rsid w:val="00336662"/>
    <w:rsid w:val="00340F6A"/>
    <w:rsid w:val="0034637B"/>
    <w:rsid w:val="003467D8"/>
    <w:rsid w:val="00350AEC"/>
    <w:rsid w:val="00351F3E"/>
    <w:rsid w:val="00352828"/>
    <w:rsid w:val="0035422A"/>
    <w:rsid w:val="00355336"/>
    <w:rsid w:val="0035796F"/>
    <w:rsid w:val="00361AB2"/>
    <w:rsid w:val="00361B44"/>
    <w:rsid w:val="00362184"/>
    <w:rsid w:val="00362665"/>
    <w:rsid w:val="00370A50"/>
    <w:rsid w:val="003724AA"/>
    <w:rsid w:val="0037381F"/>
    <w:rsid w:val="003739B6"/>
    <w:rsid w:val="00375513"/>
    <w:rsid w:val="00376685"/>
    <w:rsid w:val="00380740"/>
    <w:rsid w:val="003812C3"/>
    <w:rsid w:val="00385B41"/>
    <w:rsid w:val="00390E19"/>
    <w:rsid w:val="00392416"/>
    <w:rsid w:val="00392F69"/>
    <w:rsid w:val="00394819"/>
    <w:rsid w:val="0039497E"/>
    <w:rsid w:val="00396676"/>
    <w:rsid w:val="003970C2"/>
    <w:rsid w:val="003A2EB1"/>
    <w:rsid w:val="003A4CDB"/>
    <w:rsid w:val="003B13FE"/>
    <w:rsid w:val="003B2CC5"/>
    <w:rsid w:val="003B4313"/>
    <w:rsid w:val="003B77D0"/>
    <w:rsid w:val="003B7826"/>
    <w:rsid w:val="003C092D"/>
    <w:rsid w:val="003C307B"/>
    <w:rsid w:val="003C4CF8"/>
    <w:rsid w:val="003C594E"/>
    <w:rsid w:val="003C7747"/>
    <w:rsid w:val="003C7862"/>
    <w:rsid w:val="003C79DB"/>
    <w:rsid w:val="003D223C"/>
    <w:rsid w:val="003D2505"/>
    <w:rsid w:val="003D596B"/>
    <w:rsid w:val="003E0A55"/>
    <w:rsid w:val="003E0E6D"/>
    <w:rsid w:val="003E2ECB"/>
    <w:rsid w:val="003E327C"/>
    <w:rsid w:val="003E3808"/>
    <w:rsid w:val="003E70B1"/>
    <w:rsid w:val="003F02CA"/>
    <w:rsid w:val="003F4F61"/>
    <w:rsid w:val="003F5425"/>
    <w:rsid w:val="003F55DC"/>
    <w:rsid w:val="003F7254"/>
    <w:rsid w:val="0040594B"/>
    <w:rsid w:val="00407067"/>
    <w:rsid w:val="004078A5"/>
    <w:rsid w:val="00410924"/>
    <w:rsid w:val="00410EDB"/>
    <w:rsid w:val="00411659"/>
    <w:rsid w:val="00411E6A"/>
    <w:rsid w:val="004139B6"/>
    <w:rsid w:val="00414612"/>
    <w:rsid w:val="00416CD1"/>
    <w:rsid w:val="00417D0F"/>
    <w:rsid w:val="00421FA0"/>
    <w:rsid w:val="00424C63"/>
    <w:rsid w:val="00426FBC"/>
    <w:rsid w:val="00427422"/>
    <w:rsid w:val="00427873"/>
    <w:rsid w:val="00432C32"/>
    <w:rsid w:val="00435358"/>
    <w:rsid w:val="00440353"/>
    <w:rsid w:val="00440550"/>
    <w:rsid w:val="0044084E"/>
    <w:rsid w:val="00443559"/>
    <w:rsid w:val="0045336C"/>
    <w:rsid w:val="00457FC2"/>
    <w:rsid w:val="00463BC0"/>
    <w:rsid w:val="0046504D"/>
    <w:rsid w:val="004654E1"/>
    <w:rsid w:val="00465F99"/>
    <w:rsid w:val="00467C45"/>
    <w:rsid w:val="00472F8B"/>
    <w:rsid w:val="00474F00"/>
    <w:rsid w:val="00475A15"/>
    <w:rsid w:val="0047671D"/>
    <w:rsid w:val="004778F3"/>
    <w:rsid w:val="00481306"/>
    <w:rsid w:val="00481396"/>
    <w:rsid w:val="00481569"/>
    <w:rsid w:val="0048395A"/>
    <w:rsid w:val="004851C7"/>
    <w:rsid w:val="00487EF4"/>
    <w:rsid w:val="00491D1C"/>
    <w:rsid w:val="00496B1B"/>
    <w:rsid w:val="00496D6B"/>
    <w:rsid w:val="004976E7"/>
    <w:rsid w:val="004979CD"/>
    <w:rsid w:val="004A1B5C"/>
    <w:rsid w:val="004A1F3E"/>
    <w:rsid w:val="004A2F52"/>
    <w:rsid w:val="004A3A01"/>
    <w:rsid w:val="004A70A0"/>
    <w:rsid w:val="004A7C33"/>
    <w:rsid w:val="004A7DAA"/>
    <w:rsid w:val="004B0F38"/>
    <w:rsid w:val="004B1E8E"/>
    <w:rsid w:val="004B43CE"/>
    <w:rsid w:val="004B73CD"/>
    <w:rsid w:val="004B7F72"/>
    <w:rsid w:val="004D2F57"/>
    <w:rsid w:val="004D4D3C"/>
    <w:rsid w:val="004D5074"/>
    <w:rsid w:val="004D5966"/>
    <w:rsid w:val="004E044C"/>
    <w:rsid w:val="004E0F2B"/>
    <w:rsid w:val="004E11B3"/>
    <w:rsid w:val="004E1923"/>
    <w:rsid w:val="004E4402"/>
    <w:rsid w:val="004E5C4C"/>
    <w:rsid w:val="004E651C"/>
    <w:rsid w:val="004E679D"/>
    <w:rsid w:val="004F27D7"/>
    <w:rsid w:val="00500568"/>
    <w:rsid w:val="005012C1"/>
    <w:rsid w:val="00502632"/>
    <w:rsid w:val="00502A30"/>
    <w:rsid w:val="00507406"/>
    <w:rsid w:val="00510D1C"/>
    <w:rsid w:val="005120F0"/>
    <w:rsid w:val="00515657"/>
    <w:rsid w:val="00515C8B"/>
    <w:rsid w:val="00520174"/>
    <w:rsid w:val="0052307B"/>
    <w:rsid w:val="00524937"/>
    <w:rsid w:val="005259C7"/>
    <w:rsid w:val="005259D7"/>
    <w:rsid w:val="00526A1B"/>
    <w:rsid w:val="005279D2"/>
    <w:rsid w:val="00527F61"/>
    <w:rsid w:val="00532DAC"/>
    <w:rsid w:val="00533029"/>
    <w:rsid w:val="0053328B"/>
    <w:rsid w:val="005334AD"/>
    <w:rsid w:val="00536A91"/>
    <w:rsid w:val="00540C48"/>
    <w:rsid w:val="005448E4"/>
    <w:rsid w:val="00544A12"/>
    <w:rsid w:val="0054517F"/>
    <w:rsid w:val="00545987"/>
    <w:rsid w:val="005509DF"/>
    <w:rsid w:val="00550D5F"/>
    <w:rsid w:val="005524FC"/>
    <w:rsid w:val="005551E2"/>
    <w:rsid w:val="00562B13"/>
    <w:rsid w:val="00562B70"/>
    <w:rsid w:val="00564AE2"/>
    <w:rsid w:val="00565947"/>
    <w:rsid w:val="00570D18"/>
    <w:rsid w:val="00570F3E"/>
    <w:rsid w:val="005726C8"/>
    <w:rsid w:val="0057327F"/>
    <w:rsid w:val="0057570F"/>
    <w:rsid w:val="00576495"/>
    <w:rsid w:val="00581EC3"/>
    <w:rsid w:val="00583C76"/>
    <w:rsid w:val="00584C0A"/>
    <w:rsid w:val="00587E95"/>
    <w:rsid w:val="00592BDA"/>
    <w:rsid w:val="00592CD8"/>
    <w:rsid w:val="00593C7B"/>
    <w:rsid w:val="0059553B"/>
    <w:rsid w:val="00595D1D"/>
    <w:rsid w:val="005A1E0C"/>
    <w:rsid w:val="005A45E5"/>
    <w:rsid w:val="005A481A"/>
    <w:rsid w:val="005A4D31"/>
    <w:rsid w:val="005B3CF8"/>
    <w:rsid w:val="005B42F6"/>
    <w:rsid w:val="005B692A"/>
    <w:rsid w:val="005B708E"/>
    <w:rsid w:val="005C4969"/>
    <w:rsid w:val="005C6C55"/>
    <w:rsid w:val="005C714B"/>
    <w:rsid w:val="005D004A"/>
    <w:rsid w:val="005D1FC6"/>
    <w:rsid w:val="005D3443"/>
    <w:rsid w:val="005D48C9"/>
    <w:rsid w:val="005D5BDA"/>
    <w:rsid w:val="005E01E0"/>
    <w:rsid w:val="005E0CC1"/>
    <w:rsid w:val="005E3A35"/>
    <w:rsid w:val="005F2046"/>
    <w:rsid w:val="005F4AEE"/>
    <w:rsid w:val="005F6FCB"/>
    <w:rsid w:val="0060349F"/>
    <w:rsid w:val="006034C7"/>
    <w:rsid w:val="0060401B"/>
    <w:rsid w:val="00604808"/>
    <w:rsid w:val="0060514C"/>
    <w:rsid w:val="0061225F"/>
    <w:rsid w:val="00612C4C"/>
    <w:rsid w:val="00614A83"/>
    <w:rsid w:val="00616061"/>
    <w:rsid w:val="0062045A"/>
    <w:rsid w:val="00621728"/>
    <w:rsid w:val="0062185B"/>
    <w:rsid w:val="0062372B"/>
    <w:rsid w:val="00623D56"/>
    <w:rsid w:val="0062485E"/>
    <w:rsid w:val="00624943"/>
    <w:rsid w:val="00625E6B"/>
    <w:rsid w:val="006266F1"/>
    <w:rsid w:val="0062681B"/>
    <w:rsid w:val="00627522"/>
    <w:rsid w:val="00627E85"/>
    <w:rsid w:val="00630A92"/>
    <w:rsid w:val="0063585C"/>
    <w:rsid w:val="00636E93"/>
    <w:rsid w:val="00641018"/>
    <w:rsid w:val="006459E6"/>
    <w:rsid w:val="00650B2D"/>
    <w:rsid w:val="00650C7C"/>
    <w:rsid w:val="0065279B"/>
    <w:rsid w:val="0065536D"/>
    <w:rsid w:val="00656695"/>
    <w:rsid w:val="006573BF"/>
    <w:rsid w:val="00662E8E"/>
    <w:rsid w:val="00664806"/>
    <w:rsid w:val="00667046"/>
    <w:rsid w:val="0067496E"/>
    <w:rsid w:val="00675281"/>
    <w:rsid w:val="00680070"/>
    <w:rsid w:val="0068142C"/>
    <w:rsid w:val="00681E99"/>
    <w:rsid w:val="00683F01"/>
    <w:rsid w:val="006850A8"/>
    <w:rsid w:val="0069082C"/>
    <w:rsid w:val="0069214C"/>
    <w:rsid w:val="00692605"/>
    <w:rsid w:val="00692BC8"/>
    <w:rsid w:val="00693BD0"/>
    <w:rsid w:val="006A0276"/>
    <w:rsid w:val="006A1903"/>
    <w:rsid w:val="006A1B7F"/>
    <w:rsid w:val="006B1D8B"/>
    <w:rsid w:val="006B3A85"/>
    <w:rsid w:val="006B5395"/>
    <w:rsid w:val="006C0153"/>
    <w:rsid w:val="006C6406"/>
    <w:rsid w:val="006C6ACE"/>
    <w:rsid w:val="006D08AB"/>
    <w:rsid w:val="006D338C"/>
    <w:rsid w:val="006D3D48"/>
    <w:rsid w:val="006E01E8"/>
    <w:rsid w:val="006E129C"/>
    <w:rsid w:val="006E3115"/>
    <w:rsid w:val="006E4E19"/>
    <w:rsid w:val="006E6506"/>
    <w:rsid w:val="006E7376"/>
    <w:rsid w:val="006F087D"/>
    <w:rsid w:val="006F1511"/>
    <w:rsid w:val="006F22A3"/>
    <w:rsid w:val="006F31F9"/>
    <w:rsid w:val="006F512E"/>
    <w:rsid w:val="006F7BC6"/>
    <w:rsid w:val="00700BF5"/>
    <w:rsid w:val="00700E3A"/>
    <w:rsid w:val="007106A0"/>
    <w:rsid w:val="00711B1E"/>
    <w:rsid w:val="0071372B"/>
    <w:rsid w:val="00715CD6"/>
    <w:rsid w:val="007171B8"/>
    <w:rsid w:val="00717969"/>
    <w:rsid w:val="007212C4"/>
    <w:rsid w:val="007233C7"/>
    <w:rsid w:val="00727A13"/>
    <w:rsid w:val="00730B3C"/>
    <w:rsid w:val="007317E5"/>
    <w:rsid w:val="007358BB"/>
    <w:rsid w:val="00737748"/>
    <w:rsid w:val="00741D17"/>
    <w:rsid w:val="00745693"/>
    <w:rsid w:val="0074664D"/>
    <w:rsid w:val="00747DD4"/>
    <w:rsid w:val="00750E50"/>
    <w:rsid w:val="00755BEC"/>
    <w:rsid w:val="007561A6"/>
    <w:rsid w:val="0075631E"/>
    <w:rsid w:val="00756B6F"/>
    <w:rsid w:val="00756D62"/>
    <w:rsid w:val="007573CC"/>
    <w:rsid w:val="00757A78"/>
    <w:rsid w:val="007630FB"/>
    <w:rsid w:val="00767575"/>
    <w:rsid w:val="00767B75"/>
    <w:rsid w:val="007704F4"/>
    <w:rsid w:val="007724C1"/>
    <w:rsid w:val="0077344F"/>
    <w:rsid w:val="00776E3E"/>
    <w:rsid w:val="00780D74"/>
    <w:rsid w:val="007824AD"/>
    <w:rsid w:val="00784DE8"/>
    <w:rsid w:val="00791276"/>
    <w:rsid w:val="00791517"/>
    <w:rsid w:val="0079237C"/>
    <w:rsid w:val="007937DD"/>
    <w:rsid w:val="00794FE0"/>
    <w:rsid w:val="007A2938"/>
    <w:rsid w:val="007A4BD1"/>
    <w:rsid w:val="007B02A5"/>
    <w:rsid w:val="007B11A9"/>
    <w:rsid w:val="007B5CF7"/>
    <w:rsid w:val="007B65F1"/>
    <w:rsid w:val="007C5D24"/>
    <w:rsid w:val="007D2F73"/>
    <w:rsid w:val="007D34C2"/>
    <w:rsid w:val="007D43D8"/>
    <w:rsid w:val="007D54EB"/>
    <w:rsid w:val="007D6BD3"/>
    <w:rsid w:val="007D771D"/>
    <w:rsid w:val="007E0EBB"/>
    <w:rsid w:val="007E14B2"/>
    <w:rsid w:val="007E1803"/>
    <w:rsid w:val="007E3553"/>
    <w:rsid w:val="007E5B2C"/>
    <w:rsid w:val="007E71BE"/>
    <w:rsid w:val="007E75DB"/>
    <w:rsid w:val="007E7B62"/>
    <w:rsid w:val="00801BAB"/>
    <w:rsid w:val="00805AA2"/>
    <w:rsid w:val="008069A9"/>
    <w:rsid w:val="008146AF"/>
    <w:rsid w:val="00814922"/>
    <w:rsid w:val="0081651F"/>
    <w:rsid w:val="00816BCB"/>
    <w:rsid w:val="00824BCC"/>
    <w:rsid w:val="008268A1"/>
    <w:rsid w:val="00826AED"/>
    <w:rsid w:val="0083093F"/>
    <w:rsid w:val="00831E84"/>
    <w:rsid w:val="00832728"/>
    <w:rsid w:val="008340D2"/>
    <w:rsid w:val="00835BF2"/>
    <w:rsid w:val="00835C64"/>
    <w:rsid w:val="00843159"/>
    <w:rsid w:val="00844163"/>
    <w:rsid w:val="00844960"/>
    <w:rsid w:val="008454A6"/>
    <w:rsid w:val="008458AA"/>
    <w:rsid w:val="0084606E"/>
    <w:rsid w:val="0084626B"/>
    <w:rsid w:val="008512A8"/>
    <w:rsid w:val="00851968"/>
    <w:rsid w:val="00852A40"/>
    <w:rsid w:val="00854BDC"/>
    <w:rsid w:val="008569F4"/>
    <w:rsid w:val="00856A47"/>
    <w:rsid w:val="008577CE"/>
    <w:rsid w:val="008606E3"/>
    <w:rsid w:val="00867AF0"/>
    <w:rsid w:val="00867E62"/>
    <w:rsid w:val="00877820"/>
    <w:rsid w:val="0088283B"/>
    <w:rsid w:val="00886D19"/>
    <w:rsid w:val="00890D63"/>
    <w:rsid w:val="008924C4"/>
    <w:rsid w:val="008925FE"/>
    <w:rsid w:val="0089265D"/>
    <w:rsid w:val="00896F99"/>
    <w:rsid w:val="00897441"/>
    <w:rsid w:val="008A3762"/>
    <w:rsid w:val="008A4343"/>
    <w:rsid w:val="008B18FF"/>
    <w:rsid w:val="008B2EAE"/>
    <w:rsid w:val="008B7E08"/>
    <w:rsid w:val="008C0CE2"/>
    <w:rsid w:val="008C5682"/>
    <w:rsid w:val="008C570B"/>
    <w:rsid w:val="008C5B52"/>
    <w:rsid w:val="008C7327"/>
    <w:rsid w:val="008D6540"/>
    <w:rsid w:val="008D7E66"/>
    <w:rsid w:val="008E0B24"/>
    <w:rsid w:val="008E7228"/>
    <w:rsid w:val="008F03F3"/>
    <w:rsid w:val="008F052F"/>
    <w:rsid w:val="008F662E"/>
    <w:rsid w:val="00900194"/>
    <w:rsid w:val="009008BA"/>
    <w:rsid w:val="0090122F"/>
    <w:rsid w:val="009021FD"/>
    <w:rsid w:val="00903AAA"/>
    <w:rsid w:val="00903DF3"/>
    <w:rsid w:val="00904B3C"/>
    <w:rsid w:val="0090541F"/>
    <w:rsid w:val="00905BFD"/>
    <w:rsid w:val="00906121"/>
    <w:rsid w:val="00907E6A"/>
    <w:rsid w:val="00907F0D"/>
    <w:rsid w:val="00917C3F"/>
    <w:rsid w:val="00920574"/>
    <w:rsid w:val="00922070"/>
    <w:rsid w:val="00923AD3"/>
    <w:rsid w:val="009271E4"/>
    <w:rsid w:val="00927BB4"/>
    <w:rsid w:val="00927E7D"/>
    <w:rsid w:val="009305D2"/>
    <w:rsid w:val="009315B1"/>
    <w:rsid w:val="00933E0F"/>
    <w:rsid w:val="00936644"/>
    <w:rsid w:val="009407B6"/>
    <w:rsid w:val="00940CB1"/>
    <w:rsid w:val="009424E6"/>
    <w:rsid w:val="00942E3F"/>
    <w:rsid w:val="00944541"/>
    <w:rsid w:val="0094496E"/>
    <w:rsid w:val="0094574D"/>
    <w:rsid w:val="00946F62"/>
    <w:rsid w:val="00947CF4"/>
    <w:rsid w:val="00953164"/>
    <w:rsid w:val="0095592B"/>
    <w:rsid w:val="009563C0"/>
    <w:rsid w:val="00962BC2"/>
    <w:rsid w:val="00963063"/>
    <w:rsid w:val="009730A1"/>
    <w:rsid w:val="00975479"/>
    <w:rsid w:val="00980FBC"/>
    <w:rsid w:val="00981648"/>
    <w:rsid w:val="0098226D"/>
    <w:rsid w:val="0098532E"/>
    <w:rsid w:val="00994DC0"/>
    <w:rsid w:val="00995B38"/>
    <w:rsid w:val="00997C4F"/>
    <w:rsid w:val="009A3D4A"/>
    <w:rsid w:val="009A3E7B"/>
    <w:rsid w:val="009A438E"/>
    <w:rsid w:val="009A5CDF"/>
    <w:rsid w:val="009B004D"/>
    <w:rsid w:val="009B1AB8"/>
    <w:rsid w:val="009B2EED"/>
    <w:rsid w:val="009B631D"/>
    <w:rsid w:val="009B6371"/>
    <w:rsid w:val="009C168D"/>
    <w:rsid w:val="009C1C93"/>
    <w:rsid w:val="009C2C0C"/>
    <w:rsid w:val="009D14B7"/>
    <w:rsid w:val="009D2FD8"/>
    <w:rsid w:val="009D5898"/>
    <w:rsid w:val="009E08C5"/>
    <w:rsid w:val="009E0BB5"/>
    <w:rsid w:val="009E0D64"/>
    <w:rsid w:val="009E4C15"/>
    <w:rsid w:val="009F165E"/>
    <w:rsid w:val="009F22D6"/>
    <w:rsid w:val="009F290E"/>
    <w:rsid w:val="009F2DC7"/>
    <w:rsid w:val="009F64E1"/>
    <w:rsid w:val="009F6AAC"/>
    <w:rsid w:val="00A0325C"/>
    <w:rsid w:val="00A12382"/>
    <w:rsid w:val="00A13E93"/>
    <w:rsid w:val="00A1422E"/>
    <w:rsid w:val="00A144DE"/>
    <w:rsid w:val="00A15A4C"/>
    <w:rsid w:val="00A20324"/>
    <w:rsid w:val="00A22927"/>
    <w:rsid w:val="00A23E76"/>
    <w:rsid w:val="00A34DC4"/>
    <w:rsid w:val="00A35D90"/>
    <w:rsid w:val="00A3733F"/>
    <w:rsid w:val="00A52102"/>
    <w:rsid w:val="00A55DA7"/>
    <w:rsid w:val="00A60083"/>
    <w:rsid w:val="00A61A04"/>
    <w:rsid w:val="00A620CC"/>
    <w:rsid w:val="00A63918"/>
    <w:rsid w:val="00A64AA8"/>
    <w:rsid w:val="00A66A50"/>
    <w:rsid w:val="00A67AE6"/>
    <w:rsid w:val="00A75ED2"/>
    <w:rsid w:val="00A8074A"/>
    <w:rsid w:val="00A82718"/>
    <w:rsid w:val="00A83008"/>
    <w:rsid w:val="00A831F2"/>
    <w:rsid w:val="00A840B6"/>
    <w:rsid w:val="00A84350"/>
    <w:rsid w:val="00A861A6"/>
    <w:rsid w:val="00A86C6A"/>
    <w:rsid w:val="00A91B30"/>
    <w:rsid w:val="00A92A03"/>
    <w:rsid w:val="00A93ED5"/>
    <w:rsid w:val="00A9757F"/>
    <w:rsid w:val="00AA289D"/>
    <w:rsid w:val="00AA63D5"/>
    <w:rsid w:val="00AB0916"/>
    <w:rsid w:val="00AB4C22"/>
    <w:rsid w:val="00AB511F"/>
    <w:rsid w:val="00AB5512"/>
    <w:rsid w:val="00AC0A39"/>
    <w:rsid w:val="00AC362E"/>
    <w:rsid w:val="00AC4989"/>
    <w:rsid w:val="00AC60B1"/>
    <w:rsid w:val="00AC73B6"/>
    <w:rsid w:val="00AC7722"/>
    <w:rsid w:val="00AD0A83"/>
    <w:rsid w:val="00AD187A"/>
    <w:rsid w:val="00AD30A5"/>
    <w:rsid w:val="00AD4143"/>
    <w:rsid w:val="00AD639D"/>
    <w:rsid w:val="00AD7FB4"/>
    <w:rsid w:val="00AE05C4"/>
    <w:rsid w:val="00AE15D7"/>
    <w:rsid w:val="00AE3E25"/>
    <w:rsid w:val="00AE46BB"/>
    <w:rsid w:val="00AE7C08"/>
    <w:rsid w:val="00AF2424"/>
    <w:rsid w:val="00B00FD7"/>
    <w:rsid w:val="00B00FDC"/>
    <w:rsid w:val="00B043FE"/>
    <w:rsid w:val="00B10472"/>
    <w:rsid w:val="00B1053F"/>
    <w:rsid w:val="00B13681"/>
    <w:rsid w:val="00B13FD0"/>
    <w:rsid w:val="00B14D57"/>
    <w:rsid w:val="00B15736"/>
    <w:rsid w:val="00B1779B"/>
    <w:rsid w:val="00B2579C"/>
    <w:rsid w:val="00B3049A"/>
    <w:rsid w:val="00B34954"/>
    <w:rsid w:val="00B40664"/>
    <w:rsid w:val="00B409C3"/>
    <w:rsid w:val="00B40F47"/>
    <w:rsid w:val="00B4104A"/>
    <w:rsid w:val="00B4312C"/>
    <w:rsid w:val="00B43F5D"/>
    <w:rsid w:val="00B45828"/>
    <w:rsid w:val="00B50CAA"/>
    <w:rsid w:val="00B52CD3"/>
    <w:rsid w:val="00B53F23"/>
    <w:rsid w:val="00B55A80"/>
    <w:rsid w:val="00B603C8"/>
    <w:rsid w:val="00B6356A"/>
    <w:rsid w:val="00B64A70"/>
    <w:rsid w:val="00B66D95"/>
    <w:rsid w:val="00B6719B"/>
    <w:rsid w:val="00B701A0"/>
    <w:rsid w:val="00B7086B"/>
    <w:rsid w:val="00B715E4"/>
    <w:rsid w:val="00B7769B"/>
    <w:rsid w:val="00B8224A"/>
    <w:rsid w:val="00B85DCC"/>
    <w:rsid w:val="00B8664B"/>
    <w:rsid w:val="00B86A6C"/>
    <w:rsid w:val="00B86D5C"/>
    <w:rsid w:val="00B90627"/>
    <w:rsid w:val="00B91749"/>
    <w:rsid w:val="00B92309"/>
    <w:rsid w:val="00B9445D"/>
    <w:rsid w:val="00B94650"/>
    <w:rsid w:val="00B957E9"/>
    <w:rsid w:val="00B96880"/>
    <w:rsid w:val="00BA0785"/>
    <w:rsid w:val="00BA154D"/>
    <w:rsid w:val="00BA1A56"/>
    <w:rsid w:val="00BA511C"/>
    <w:rsid w:val="00BA57C1"/>
    <w:rsid w:val="00BB1ECE"/>
    <w:rsid w:val="00BB31AF"/>
    <w:rsid w:val="00BC03A3"/>
    <w:rsid w:val="00BC0D59"/>
    <w:rsid w:val="00BC13A0"/>
    <w:rsid w:val="00BC1603"/>
    <w:rsid w:val="00BC2FB8"/>
    <w:rsid w:val="00BC3409"/>
    <w:rsid w:val="00BD00FD"/>
    <w:rsid w:val="00BD3ADA"/>
    <w:rsid w:val="00BD7750"/>
    <w:rsid w:val="00BE0959"/>
    <w:rsid w:val="00BE4041"/>
    <w:rsid w:val="00BE4694"/>
    <w:rsid w:val="00BE4B4E"/>
    <w:rsid w:val="00BF1103"/>
    <w:rsid w:val="00BF1356"/>
    <w:rsid w:val="00BF58B4"/>
    <w:rsid w:val="00BF5C1A"/>
    <w:rsid w:val="00BF6782"/>
    <w:rsid w:val="00BF73A2"/>
    <w:rsid w:val="00C001B8"/>
    <w:rsid w:val="00C00553"/>
    <w:rsid w:val="00C00B3C"/>
    <w:rsid w:val="00C0366C"/>
    <w:rsid w:val="00C07CED"/>
    <w:rsid w:val="00C11412"/>
    <w:rsid w:val="00C1160B"/>
    <w:rsid w:val="00C14DE0"/>
    <w:rsid w:val="00C15657"/>
    <w:rsid w:val="00C169AB"/>
    <w:rsid w:val="00C175B5"/>
    <w:rsid w:val="00C2686E"/>
    <w:rsid w:val="00C31260"/>
    <w:rsid w:val="00C333F5"/>
    <w:rsid w:val="00C33D0B"/>
    <w:rsid w:val="00C36E8B"/>
    <w:rsid w:val="00C46440"/>
    <w:rsid w:val="00C47DB1"/>
    <w:rsid w:val="00C51377"/>
    <w:rsid w:val="00C5346B"/>
    <w:rsid w:val="00C53C42"/>
    <w:rsid w:val="00C53F92"/>
    <w:rsid w:val="00C542CE"/>
    <w:rsid w:val="00C54382"/>
    <w:rsid w:val="00C545EB"/>
    <w:rsid w:val="00C54960"/>
    <w:rsid w:val="00C55F48"/>
    <w:rsid w:val="00C612E3"/>
    <w:rsid w:val="00C648F8"/>
    <w:rsid w:val="00C66321"/>
    <w:rsid w:val="00C700B6"/>
    <w:rsid w:val="00C73DEE"/>
    <w:rsid w:val="00C762E7"/>
    <w:rsid w:val="00C76A15"/>
    <w:rsid w:val="00C77E10"/>
    <w:rsid w:val="00C814AC"/>
    <w:rsid w:val="00C81657"/>
    <w:rsid w:val="00C8419C"/>
    <w:rsid w:val="00C86849"/>
    <w:rsid w:val="00C872E3"/>
    <w:rsid w:val="00C92D03"/>
    <w:rsid w:val="00C94815"/>
    <w:rsid w:val="00CA0127"/>
    <w:rsid w:val="00CB081A"/>
    <w:rsid w:val="00CB0E35"/>
    <w:rsid w:val="00CB27E8"/>
    <w:rsid w:val="00CB3F89"/>
    <w:rsid w:val="00CB5895"/>
    <w:rsid w:val="00CC1DD8"/>
    <w:rsid w:val="00CC2118"/>
    <w:rsid w:val="00CC52B6"/>
    <w:rsid w:val="00CC7C23"/>
    <w:rsid w:val="00CD0787"/>
    <w:rsid w:val="00CD2BAA"/>
    <w:rsid w:val="00CD4DD4"/>
    <w:rsid w:val="00CD58D9"/>
    <w:rsid w:val="00CE2021"/>
    <w:rsid w:val="00CE2590"/>
    <w:rsid w:val="00CE2C36"/>
    <w:rsid w:val="00CE3379"/>
    <w:rsid w:val="00CE3E61"/>
    <w:rsid w:val="00CE5A6E"/>
    <w:rsid w:val="00CE6305"/>
    <w:rsid w:val="00CF5B76"/>
    <w:rsid w:val="00D021F3"/>
    <w:rsid w:val="00D03C10"/>
    <w:rsid w:val="00D06792"/>
    <w:rsid w:val="00D07335"/>
    <w:rsid w:val="00D07838"/>
    <w:rsid w:val="00D1632F"/>
    <w:rsid w:val="00D20C18"/>
    <w:rsid w:val="00D222D6"/>
    <w:rsid w:val="00D22B3E"/>
    <w:rsid w:val="00D233FB"/>
    <w:rsid w:val="00D235C5"/>
    <w:rsid w:val="00D23BFC"/>
    <w:rsid w:val="00D2443B"/>
    <w:rsid w:val="00D25C41"/>
    <w:rsid w:val="00D34CB4"/>
    <w:rsid w:val="00D37EC8"/>
    <w:rsid w:val="00D429F2"/>
    <w:rsid w:val="00D42D5A"/>
    <w:rsid w:val="00D454CA"/>
    <w:rsid w:val="00D479AA"/>
    <w:rsid w:val="00D50FBE"/>
    <w:rsid w:val="00D5284C"/>
    <w:rsid w:val="00D52F13"/>
    <w:rsid w:val="00D53F5A"/>
    <w:rsid w:val="00D55492"/>
    <w:rsid w:val="00D56936"/>
    <w:rsid w:val="00D6081B"/>
    <w:rsid w:val="00D609FF"/>
    <w:rsid w:val="00D61A02"/>
    <w:rsid w:val="00D64917"/>
    <w:rsid w:val="00D651D4"/>
    <w:rsid w:val="00D73AAC"/>
    <w:rsid w:val="00D74844"/>
    <w:rsid w:val="00D77372"/>
    <w:rsid w:val="00D8135F"/>
    <w:rsid w:val="00D81927"/>
    <w:rsid w:val="00D82885"/>
    <w:rsid w:val="00D8327A"/>
    <w:rsid w:val="00D8383A"/>
    <w:rsid w:val="00D95E2C"/>
    <w:rsid w:val="00D9711B"/>
    <w:rsid w:val="00DA7B5F"/>
    <w:rsid w:val="00DB05E5"/>
    <w:rsid w:val="00DB1CEA"/>
    <w:rsid w:val="00DB3DDD"/>
    <w:rsid w:val="00DB5471"/>
    <w:rsid w:val="00DC1793"/>
    <w:rsid w:val="00DC4EAD"/>
    <w:rsid w:val="00DD332C"/>
    <w:rsid w:val="00DD45AD"/>
    <w:rsid w:val="00DD57C9"/>
    <w:rsid w:val="00DD5DF7"/>
    <w:rsid w:val="00DD6A58"/>
    <w:rsid w:val="00DD7FC8"/>
    <w:rsid w:val="00DE0311"/>
    <w:rsid w:val="00DE0629"/>
    <w:rsid w:val="00DE326E"/>
    <w:rsid w:val="00DE34F4"/>
    <w:rsid w:val="00DE359B"/>
    <w:rsid w:val="00DE4047"/>
    <w:rsid w:val="00DF323E"/>
    <w:rsid w:val="00E00E84"/>
    <w:rsid w:val="00E014C3"/>
    <w:rsid w:val="00E014EB"/>
    <w:rsid w:val="00E03AC2"/>
    <w:rsid w:val="00E07B31"/>
    <w:rsid w:val="00E07EE4"/>
    <w:rsid w:val="00E11241"/>
    <w:rsid w:val="00E120F9"/>
    <w:rsid w:val="00E1724A"/>
    <w:rsid w:val="00E20536"/>
    <w:rsid w:val="00E229A7"/>
    <w:rsid w:val="00E24C45"/>
    <w:rsid w:val="00E269CD"/>
    <w:rsid w:val="00E27515"/>
    <w:rsid w:val="00E3046C"/>
    <w:rsid w:val="00E31AC5"/>
    <w:rsid w:val="00E32C3E"/>
    <w:rsid w:val="00E33C42"/>
    <w:rsid w:val="00E3655A"/>
    <w:rsid w:val="00E40E1A"/>
    <w:rsid w:val="00E42F0D"/>
    <w:rsid w:val="00E47A41"/>
    <w:rsid w:val="00E50DEA"/>
    <w:rsid w:val="00E51009"/>
    <w:rsid w:val="00E526BE"/>
    <w:rsid w:val="00E52FF3"/>
    <w:rsid w:val="00E600AB"/>
    <w:rsid w:val="00E60B44"/>
    <w:rsid w:val="00E614EE"/>
    <w:rsid w:val="00E6310B"/>
    <w:rsid w:val="00E660A6"/>
    <w:rsid w:val="00E67916"/>
    <w:rsid w:val="00E70C62"/>
    <w:rsid w:val="00E70CBE"/>
    <w:rsid w:val="00E7103C"/>
    <w:rsid w:val="00E72612"/>
    <w:rsid w:val="00E7747B"/>
    <w:rsid w:val="00E83311"/>
    <w:rsid w:val="00E8385C"/>
    <w:rsid w:val="00E83AB6"/>
    <w:rsid w:val="00E855E1"/>
    <w:rsid w:val="00E85BE6"/>
    <w:rsid w:val="00E86A0C"/>
    <w:rsid w:val="00E87108"/>
    <w:rsid w:val="00E954ED"/>
    <w:rsid w:val="00EA0FE5"/>
    <w:rsid w:val="00EA3D03"/>
    <w:rsid w:val="00EA44C3"/>
    <w:rsid w:val="00EB32F4"/>
    <w:rsid w:val="00EB6A0D"/>
    <w:rsid w:val="00EC4A10"/>
    <w:rsid w:val="00EC639D"/>
    <w:rsid w:val="00ED756E"/>
    <w:rsid w:val="00EE1A1F"/>
    <w:rsid w:val="00EE2264"/>
    <w:rsid w:val="00EE30AB"/>
    <w:rsid w:val="00EE31FB"/>
    <w:rsid w:val="00EE4042"/>
    <w:rsid w:val="00EE4792"/>
    <w:rsid w:val="00EE47F2"/>
    <w:rsid w:val="00EE5F88"/>
    <w:rsid w:val="00EE60A7"/>
    <w:rsid w:val="00EE65DC"/>
    <w:rsid w:val="00EF3A84"/>
    <w:rsid w:val="00EF7981"/>
    <w:rsid w:val="00EF7C86"/>
    <w:rsid w:val="00F0009E"/>
    <w:rsid w:val="00F01D27"/>
    <w:rsid w:val="00F0233F"/>
    <w:rsid w:val="00F03A64"/>
    <w:rsid w:val="00F04D7A"/>
    <w:rsid w:val="00F050F9"/>
    <w:rsid w:val="00F0533E"/>
    <w:rsid w:val="00F11747"/>
    <w:rsid w:val="00F15D08"/>
    <w:rsid w:val="00F216C7"/>
    <w:rsid w:val="00F24521"/>
    <w:rsid w:val="00F26544"/>
    <w:rsid w:val="00F27FDD"/>
    <w:rsid w:val="00F31B58"/>
    <w:rsid w:val="00F34138"/>
    <w:rsid w:val="00F41BF0"/>
    <w:rsid w:val="00F43B77"/>
    <w:rsid w:val="00F44F50"/>
    <w:rsid w:val="00F461CD"/>
    <w:rsid w:val="00F46B98"/>
    <w:rsid w:val="00F47B5A"/>
    <w:rsid w:val="00F47B7E"/>
    <w:rsid w:val="00F548B1"/>
    <w:rsid w:val="00F550FA"/>
    <w:rsid w:val="00F55549"/>
    <w:rsid w:val="00F56484"/>
    <w:rsid w:val="00F62ABF"/>
    <w:rsid w:val="00F64941"/>
    <w:rsid w:val="00F71460"/>
    <w:rsid w:val="00F72D75"/>
    <w:rsid w:val="00F74828"/>
    <w:rsid w:val="00F74897"/>
    <w:rsid w:val="00F8164D"/>
    <w:rsid w:val="00F92C19"/>
    <w:rsid w:val="00F94B40"/>
    <w:rsid w:val="00F9524A"/>
    <w:rsid w:val="00FA0807"/>
    <w:rsid w:val="00FA0917"/>
    <w:rsid w:val="00FA4DB5"/>
    <w:rsid w:val="00FA7958"/>
    <w:rsid w:val="00FB1B46"/>
    <w:rsid w:val="00FB2751"/>
    <w:rsid w:val="00FB5289"/>
    <w:rsid w:val="00FB73F8"/>
    <w:rsid w:val="00FC3097"/>
    <w:rsid w:val="00FC55D3"/>
    <w:rsid w:val="00FC6675"/>
    <w:rsid w:val="00FD753F"/>
    <w:rsid w:val="00FD7E0B"/>
    <w:rsid w:val="00FE33A5"/>
    <w:rsid w:val="00FE3756"/>
    <w:rsid w:val="00FE7704"/>
    <w:rsid w:val="00FF16AF"/>
    <w:rsid w:val="00FF3198"/>
    <w:rsid w:val="00FF59F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png"/><Relationship Id="rId42" Type="http://schemas.openxmlformats.org/officeDocument/2006/relationships/image" Target="media/image26.jpeg"/><Relationship Id="rId47" Type="http://schemas.openxmlformats.org/officeDocument/2006/relationships/image" Target="media/image31.png"/><Relationship Id="rId63" Type="http://schemas.openxmlformats.org/officeDocument/2006/relationships/hyperlink" Target="https://developer.android.com/design/material/index.html" TargetMode="External"/><Relationship Id="rId68" Type="http://schemas.openxmlformats.org/officeDocument/2006/relationships/image" Target="media/image47.png"/><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www.indusos.com/about/" TargetMode="Externa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5.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bmeaut.github.io/snippets/snippets/0114_VerziokezelokOsszehasonlitasa/" TargetMode="External"/><Relationship Id="rId19" Type="http://schemas.openxmlformats.org/officeDocument/2006/relationships/image" Target="media/image7.png"/><Relationship Id="rId14" Type="http://schemas.openxmlformats.org/officeDocument/2006/relationships/hyperlink" Target="http://www.gartner.com/it/page.jsp?id=1764714" TargetMode="External"/><Relationship Id="rId22" Type="http://schemas.openxmlformats.org/officeDocument/2006/relationships/hyperlink" Target="http://www.htc.com/hu/phone-features/htc-sense-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en.wikipedia.org/wiki/Android_version_history" TargetMode="External"/><Relationship Id="rId64" Type="http://schemas.openxmlformats.org/officeDocument/2006/relationships/image" Target="media/image43.png"/><Relationship Id="rId69" Type="http://schemas.openxmlformats.org/officeDocument/2006/relationships/image" Target="media/image48.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androidcentral.com/android-pre-history" TargetMode="External"/><Relationship Id="rId46" Type="http://schemas.openxmlformats.org/officeDocument/2006/relationships/image" Target="media/image30.png"/><Relationship Id="rId59" Type="http://schemas.openxmlformats.org/officeDocument/2006/relationships/hyperlink" Target="https://developer.android.com/studio/intro/index.html" TargetMode="External"/><Relationship Id="rId67" Type="http://schemas.openxmlformats.org/officeDocument/2006/relationships/image" Target="media/image46.png"/><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www.androidcentral.com/android-history" TargetMode="External"/><Relationship Id="rId49" Type="http://schemas.openxmlformats.org/officeDocument/2006/relationships/image" Target="media/image33.jpeg"/><Relationship Id="rId57" Type="http://schemas.openxmlformats.org/officeDocument/2006/relationships/hyperlink" Target="https://www.tutorialspoint.com/android/android_architecture.htm" TargetMode="Externa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hyperlink" Target="http://satyan.github.io/sugar/"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hu.wikipedia.org/wiki/Mobil_oper%C3%A1ci%C3%B3s_rendszer" TargetMode="External"/><Relationship Id="rId18" Type="http://schemas.openxmlformats.org/officeDocument/2006/relationships/image" Target="media/image6.jpeg"/><Relationship Id="rId39" Type="http://schemas.openxmlformats.org/officeDocument/2006/relationships/image" Target="media/image23.jpe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0B94BFC2-44C8-4955-A836-967594E44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18057</TotalTime>
  <Pages>42</Pages>
  <Words>8305</Words>
  <Characters>57312</Characters>
  <Application>Microsoft Office Word</Application>
  <DocSecurity>0</DocSecurity>
  <Lines>477</Lines>
  <Paragraphs>130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65487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880</cp:revision>
  <cp:lastPrinted>2002-07-08T12:51:00Z</cp:lastPrinted>
  <dcterms:created xsi:type="dcterms:W3CDTF">2015-10-19T08:48:00Z</dcterms:created>
  <dcterms:modified xsi:type="dcterms:W3CDTF">2017-11-09T17:34:00Z</dcterms:modified>
</cp:coreProperties>
</file>