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6B419B" w14:textId="77777777" w:rsidR="00816BCB" w:rsidRPr="00B50CAA" w:rsidRDefault="00816BCB" w:rsidP="00816BCB">
      <w:pPr>
        <w:pStyle w:val="Nyilatkozatcm"/>
      </w:pPr>
      <w:r w:rsidRPr="00B50CAA">
        <w:t>FELADATKIÍRÁS</w:t>
      </w:r>
    </w:p>
    <w:p w14:paraId="5AC09C77" w14:textId="6F0B3B33" w:rsidR="00816BCB" w:rsidRDefault="00D37EC8" w:rsidP="003A4CDB">
      <w:r>
        <w:t xml:space="preserve">Az elektronikusan beadott változatban ez az oldal törlendő. A nyomtatott változatban ennek az oldalnak a helyére a diplomaterv portálról letöltött, jóváhagyott feladatkiírást kell befűzni. </w:t>
      </w:r>
    </w:p>
    <w:p w14:paraId="1CEB0FE9" w14:textId="00CE2535" w:rsidR="00325797" w:rsidRDefault="00325797" w:rsidP="003A4CDB"/>
    <w:p w14:paraId="7F760145" w14:textId="759432A6" w:rsidR="00325797" w:rsidRDefault="00325797" w:rsidP="003A4CDB">
      <w:r w:rsidRPr="00325797">
        <w:rPr>
          <w:highlight w:val="yellow"/>
        </w:rPr>
        <w:t>TODO</w:t>
      </w:r>
      <w:r>
        <w:t>: beilleszteni ide a feladatkiiarst</w:t>
      </w:r>
    </w:p>
    <w:p w14:paraId="51680BC8" w14:textId="70D5DFBC" w:rsidR="00325797" w:rsidRDefault="00325797" w:rsidP="003A4CDB">
      <w:r w:rsidRPr="00325797">
        <w:rPr>
          <w:highlight w:val="yellow"/>
        </w:rPr>
        <w:t>TODO</w:t>
      </w:r>
      <w:r>
        <w:t>: kepek ala odairni, hogy hanyadik abra + irodalomjegyzek</w:t>
      </w:r>
    </w:p>
    <w:p w14:paraId="57F525AF" w14:textId="65A72E4B" w:rsidR="00325797" w:rsidRPr="00B50CAA" w:rsidRDefault="00325797" w:rsidP="003A4CDB">
      <w:r w:rsidRPr="00325797">
        <w:rPr>
          <w:highlight w:val="yellow"/>
        </w:rPr>
        <w:t>TODO</w:t>
      </w:r>
      <w:r>
        <w:t>: linkeket irodalomjegyzekbe kiszervezni</w:t>
      </w:r>
    </w:p>
    <w:p w14:paraId="2A3F742C" w14:textId="77777777" w:rsidR="0063585C" w:rsidRPr="004851C7" w:rsidRDefault="00816BCB" w:rsidP="00D429F2">
      <w:pPr>
        <w:pStyle w:val="Cmlaplog"/>
      </w:pPr>
      <w:r>
        <w:br w:type="page"/>
      </w:r>
      <w:r w:rsidR="009D2FD8" w:rsidRPr="004851C7">
        <w:rPr>
          <w:noProof/>
          <w:lang w:eastAsia="hu-HU"/>
        </w:rPr>
        <w:lastRenderedPageBreak/>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77777777" w:rsidR="004851C7" w:rsidRDefault="00135110" w:rsidP="00D429F2">
      <w:pPr>
        <w:pStyle w:val="Cmlapkarstanszk"/>
      </w:pPr>
      <w:fldSimple w:instr=" DOCPROPERTY  Company  \* MERGEFORMAT ">
        <w:r w:rsidR="003E2ECB">
          <w:t>Automatizálási és Alkalmazott Informatikai Tanszék</w:t>
        </w:r>
      </w:fldSimple>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5C4EDA8B" w:rsidR="0063585C" w:rsidRPr="00B50CAA" w:rsidRDefault="00142979" w:rsidP="00171054">
      <w:pPr>
        <w:pStyle w:val="Cmlapszerz"/>
      </w:pPr>
      <w:r>
        <w:t>Takács</w:t>
      </w:r>
      <w:r w:rsidR="00630A92">
        <w:t xml:space="preserve"> </w:t>
      </w:r>
      <w:r>
        <w:t>Gergő</w:t>
      </w:r>
    </w:p>
    <w:p w14:paraId="5BD632B6" w14:textId="121FE2DF" w:rsidR="0063585C" w:rsidRPr="00B50CAA" w:rsidRDefault="00142979">
      <w:pPr>
        <w:pStyle w:val="Cm"/>
      </w:pPr>
      <w:r>
        <w:t>Kvíz rendszer fejlesztése android platformra</w:t>
      </w:r>
    </w:p>
    <w:p w14:paraId="436457F8" w14:textId="77777777" w:rsidR="00630A92" w:rsidRDefault="00630A92" w:rsidP="00630A92">
      <w:pPr>
        <w:keepLines/>
        <w:spacing w:after="0"/>
        <w:ind w:firstLine="0"/>
        <w:jc w:val="center"/>
        <w:rPr>
          <w:smallCaps/>
        </w:rPr>
      </w:pP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4D26AE0E" w14:textId="77777777" w:rsidR="00630A92" w:rsidRDefault="00630A92" w:rsidP="00630A92">
      <w:pPr>
        <w:keepLines/>
        <w:spacing w:after="0"/>
        <w:ind w:firstLine="0"/>
        <w:jc w:val="center"/>
        <w:rPr>
          <w:smallCaps/>
        </w:rPr>
      </w:pPr>
    </w:p>
    <w:p w14:paraId="5FF02A1F" w14:textId="77777777" w:rsidR="00630A92" w:rsidRDefault="00630A92" w:rsidP="00630A92">
      <w:pPr>
        <w:keepLines/>
        <w:spacing w:after="0"/>
        <w:ind w:firstLine="0"/>
        <w:jc w:val="center"/>
        <w:rPr>
          <w:smallCaps/>
        </w:rPr>
      </w:pPr>
    </w:p>
    <w:p w14:paraId="1B8CDBB4" w14:textId="77777777" w:rsidR="00630A92" w:rsidRDefault="00630A92" w:rsidP="00630A92">
      <w:pPr>
        <w:keepLines/>
        <w:spacing w:after="0"/>
        <w:ind w:firstLine="0"/>
        <w:jc w:val="center"/>
        <w:rPr>
          <w:smallCaps/>
        </w:rPr>
      </w:pPr>
    </w:p>
    <w:p w14:paraId="05D54636" w14:textId="77777777" w:rsidR="00630A92" w:rsidRDefault="00630A92" w:rsidP="00630A92">
      <w:pPr>
        <w:keepLines/>
        <w:spacing w:after="0"/>
        <w:ind w:firstLine="0"/>
        <w:jc w:val="center"/>
        <w:rPr>
          <w:smallCaps/>
        </w:rPr>
      </w:pPr>
    </w:p>
    <w:p w14:paraId="61F33379" w14:textId="77777777" w:rsidR="00630A92" w:rsidRDefault="00630A92" w:rsidP="00630A92">
      <w:pPr>
        <w:keepLines/>
        <w:spacing w:after="0"/>
        <w:ind w:firstLine="0"/>
        <w:jc w:val="center"/>
        <w:rPr>
          <w:smallCaps/>
        </w:rPr>
      </w:pPr>
    </w:p>
    <w:p w14:paraId="113A12EC" w14:textId="02B1DE82" w:rsidR="00630A92" w:rsidRDefault="00630A92" w:rsidP="000D48D6">
      <w:pPr>
        <w:keepLines/>
        <w:spacing w:after="0"/>
        <w:ind w:firstLine="0"/>
        <w:rPr>
          <w:smallCaps/>
        </w:rPr>
      </w:pPr>
    </w:p>
    <w:p w14:paraId="260C5957" w14:textId="67B1C79F" w:rsidR="000D48D6" w:rsidRDefault="00630A92" w:rsidP="000D48D6">
      <w:pPr>
        <w:keepLines/>
        <w:spacing w:after="0"/>
        <w:ind w:firstLine="0"/>
        <w:jc w:val="center"/>
        <w:rPr>
          <w:smallCaps/>
        </w:rPr>
      </w:pPr>
      <w:r>
        <w:rPr>
          <w:smallCaps/>
        </w:rPr>
        <w:t>Konzulens</w:t>
      </w:r>
    </w:p>
    <w:p w14:paraId="2A43FE39" w14:textId="3C5B4B2E" w:rsidR="000D48D6" w:rsidRPr="000D48D6" w:rsidRDefault="000D48D6" w:rsidP="000D48D6">
      <w:pPr>
        <w:keepLines/>
        <w:spacing w:after="0"/>
        <w:ind w:firstLine="0"/>
        <w:jc w:val="center"/>
        <w:rPr>
          <w:smallCaps/>
          <w:sz w:val="36"/>
          <w:szCs w:val="36"/>
        </w:rPr>
      </w:pPr>
      <w:r w:rsidRPr="000D48D6">
        <w:rPr>
          <w:smallCaps/>
          <w:sz w:val="36"/>
          <w:szCs w:val="36"/>
        </w:rPr>
        <w:t>Gazdi László</w:t>
      </w:r>
    </w:p>
    <w:p w14:paraId="59CFD63D" w14:textId="631F8EB9" w:rsidR="0063585C" w:rsidRPr="00B50CAA" w:rsidRDefault="00630A92" w:rsidP="00630A92">
      <w:pPr>
        <w:spacing w:after="0"/>
        <w:ind w:firstLine="0"/>
        <w:jc w:val="center"/>
      </w:pPr>
      <w:r>
        <w:t>BUDAPEST, 201</w:t>
      </w:r>
      <w:r w:rsidR="000D48D6">
        <w:t>7</w:t>
      </w:r>
    </w:p>
    <w:p w14:paraId="155AD015" w14:textId="77777777" w:rsidR="0063585C" w:rsidRPr="00B50CAA" w:rsidRDefault="0063585C" w:rsidP="00B96880">
      <w:pPr>
        <w:pStyle w:val="Fejezetcmtartalomjegyzknlkl"/>
      </w:pPr>
      <w:r w:rsidRPr="00B50CAA">
        <w:lastRenderedPageBreak/>
        <w:t>Tartalomjegyzék</w:t>
      </w:r>
    </w:p>
    <w:p w14:paraId="60723CAC" w14:textId="77777777" w:rsidR="003E2ECB"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433184091" w:history="1">
        <w:r w:rsidR="003E2ECB" w:rsidRPr="009C4645">
          <w:rPr>
            <w:rStyle w:val="Hiperhivatkozs"/>
            <w:noProof/>
          </w:rPr>
          <w:t>Összefoglaló</w:t>
        </w:r>
        <w:r w:rsidR="003E2ECB">
          <w:rPr>
            <w:noProof/>
            <w:webHidden/>
          </w:rPr>
          <w:tab/>
        </w:r>
        <w:r w:rsidR="003E2ECB">
          <w:rPr>
            <w:noProof/>
            <w:webHidden/>
          </w:rPr>
          <w:fldChar w:fldCharType="begin"/>
        </w:r>
        <w:r w:rsidR="003E2ECB">
          <w:rPr>
            <w:noProof/>
            <w:webHidden/>
          </w:rPr>
          <w:instrText xml:space="preserve"> PAGEREF _Toc433184091 \h </w:instrText>
        </w:r>
        <w:r w:rsidR="003E2ECB">
          <w:rPr>
            <w:noProof/>
            <w:webHidden/>
          </w:rPr>
        </w:r>
        <w:r w:rsidR="003E2ECB">
          <w:rPr>
            <w:noProof/>
            <w:webHidden/>
          </w:rPr>
          <w:fldChar w:fldCharType="separate"/>
        </w:r>
        <w:r w:rsidR="003E2ECB">
          <w:rPr>
            <w:noProof/>
            <w:webHidden/>
          </w:rPr>
          <w:t>6</w:t>
        </w:r>
        <w:r w:rsidR="003E2ECB">
          <w:rPr>
            <w:noProof/>
            <w:webHidden/>
          </w:rPr>
          <w:fldChar w:fldCharType="end"/>
        </w:r>
      </w:hyperlink>
    </w:p>
    <w:p w14:paraId="198E6954" w14:textId="77777777" w:rsidR="003E2ECB" w:rsidRDefault="00135110">
      <w:pPr>
        <w:pStyle w:val="TJ1"/>
        <w:rPr>
          <w:rFonts w:asciiTheme="minorHAnsi" w:eastAsiaTheme="minorEastAsia" w:hAnsiTheme="minorHAnsi" w:cstheme="minorBidi"/>
          <w:b w:val="0"/>
          <w:noProof/>
          <w:sz w:val="22"/>
          <w:szCs w:val="22"/>
          <w:lang w:eastAsia="hu-HU"/>
        </w:rPr>
      </w:pPr>
      <w:hyperlink w:anchor="_Toc433184092" w:history="1">
        <w:r w:rsidR="003E2ECB" w:rsidRPr="009C4645">
          <w:rPr>
            <w:rStyle w:val="Hiperhivatkozs"/>
            <w:noProof/>
          </w:rPr>
          <w:t>Abstract</w:t>
        </w:r>
        <w:r w:rsidR="003E2ECB">
          <w:rPr>
            <w:noProof/>
            <w:webHidden/>
          </w:rPr>
          <w:tab/>
        </w:r>
        <w:r w:rsidR="003E2ECB">
          <w:rPr>
            <w:noProof/>
            <w:webHidden/>
          </w:rPr>
          <w:fldChar w:fldCharType="begin"/>
        </w:r>
        <w:r w:rsidR="003E2ECB">
          <w:rPr>
            <w:noProof/>
            <w:webHidden/>
          </w:rPr>
          <w:instrText xml:space="preserve"> PAGEREF _Toc433184092 \h </w:instrText>
        </w:r>
        <w:r w:rsidR="003E2ECB">
          <w:rPr>
            <w:noProof/>
            <w:webHidden/>
          </w:rPr>
        </w:r>
        <w:r w:rsidR="003E2ECB">
          <w:rPr>
            <w:noProof/>
            <w:webHidden/>
          </w:rPr>
          <w:fldChar w:fldCharType="separate"/>
        </w:r>
        <w:r w:rsidR="003E2ECB">
          <w:rPr>
            <w:noProof/>
            <w:webHidden/>
          </w:rPr>
          <w:t>7</w:t>
        </w:r>
        <w:r w:rsidR="003E2ECB">
          <w:rPr>
            <w:noProof/>
            <w:webHidden/>
          </w:rPr>
          <w:fldChar w:fldCharType="end"/>
        </w:r>
      </w:hyperlink>
    </w:p>
    <w:p w14:paraId="076B8300" w14:textId="77777777" w:rsidR="003E2ECB" w:rsidRDefault="00135110">
      <w:pPr>
        <w:pStyle w:val="TJ1"/>
        <w:rPr>
          <w:rFonts w:asciiTheme="minorHAnsi" w:eastAsiaTheme="minorEastAsia" w:hAnsiTheme="minorHAnsi" w:cstheme="minorBidi"/>
          <w:b w:val="0"/>
          <w:noProof/>
          <w:sz w:val="22"/>
          <w:szCs w:val="22"/>
          <w:lang w:eastAsia="hu-HU"/>
        </w:rPr>
      </w:pPr>
      <w:hyperlink w:anchor="_Toc433184093" w:history="1">
        <w:r w:rsidR="003E2ECB" w:rsidRPr="009C4645">
          <w:rPr>
            <w:rStyle w:val="Hiperhivatkozs"/>
            <w:noProof/>
          </w:rPr>
          <w:t>1 Bevezetés</w:t>
        </w:r>
        <w:r w:rsidR="003E2ECB">
          <w:rPr>
            <w:noProof/>
            <w:webHidden/>
          </w:rPr>
          <w:tab/>
        </w:r>
        <w:r w:rsidR="003E2ECB">
          <w:rPr>
            <w:noProof/>
            <w:webHidden/>
          </w:rPr>
          <w:fldChar w:fldCharType="begin"/>
        </w:r>
        <w:r w:rsidR="003E2ECB">
          <w:rPr>
            <w:noProof/>
            <w:webHidden/>
          </w:rPr>
          <w:instrText xml:space="preserve"> PAGEREF _Toc433184093 \h </w:instrText>
        </w:r>
        <w:r w:rsidR="003E2ECB">
          <w:rPr>
            <w:noProof/>
            <w:webHidden/>
          </w:rPr>
        </w:r>
        <w:r w:rsidR="003E2ECB">
          <w:rPr>
            <w:noProof/>
            <w:webHidden/>
          </w:rPr>
          <w:fldChar w:fldCharType="separate"/>
        </w:r>
        <w:r w:rsidR="003E2ECB">
          <w:rPr>
            <w:noProof/>
            <w:webHidden/>
          </w:rPr>
          <w:t>8</w:t>
        </w:r>
        <w:r w:rsidR="003E2ECB">
          <w:rPr>
            <w:noProof/>
            <w:webHidden/>
          </w:rPr>
          <w:fldChar w:fldCharType="end"/>
        </w:r>
      </w:hyperlink>
    </w:p>
    <w:p w14:paraId="428D556A"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094" w:history="1">
        <w:r w:rsidR="003E2ECB" w:rsidRPr="009C4645">
          <w:rPr>
            <w:rStyle w:val="Hiperhivatkozs"/>
            <w:noProof/>
          </w:rPr>
          <w:t>1.1 Frissítsd a dokumentumot</w:t>
        </w:r>
        <w:r w:rsidR="003E2ECB">
          <w:rPr>
            <w:noProof/>
            <w:webHidden/>
          </w:rPr>
          <w:tab/>
        </w:r>
        <w:r w:rsidR="003E2ECB">
          <w:rPr>
            <w:noProof/>
            <w:webHidden/>
          </w:rPr>
          <w:fldChar w:fldCharType="begin"/>
        </w:r>
        <w:r w:rsidR="003E2ECB">
          <w:rPr>
            <w:noProof/>
            <w:webHidden/>
          </w:rPr>
          <w:instrText xml:space="preserve"> PAGEREF _Toc433184094 \h </w:instrText>
        </w:r>
        <w:r w:rsidR="003E2ECB">
          <w:rPr>
            <w:noProof/>
            <w:webHidden/>
          </w:rPr>
        </w:r>
        <w:r w:rsidR="003E2ECB">
          <w:rPr>
            <w:noProof/>
            <w:webHidden/>
          </w:rPr>
          <w:fldChar w:fldCharType="separate"/>
        </w:r>
        <w:r w:rsidR="003E2ECB">
          <w:rPr>
            <w:noProof/>
            <w:webHidden/>
          </w:rPr>
          <w:t>8</w:t>
        </w:r>
        <w:r w:rsidR="003E2ECB">
          <w:rPr>
            <w:noProof/>
            <w:webHidden/>
          </w:rPr>
          <w:fldChar w:fldCharType="end"/>
        </w:r>
      </w:hyperlink>
    </w:p>
    <w:p w14:paraId="4312A91C"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095" w:history="1">
        <w:r w:rsidR="003E2ECB" w:rsidRPr="009C4645">
          <w:rPr>
            <w:rStyle w:val="Hiperhivatkozs"/>
            <w:noProof/>
          </w:rPr>
          <w:t>1.2 Szakdolgozat, vagy diplomaterv</w:t>
        </w:r>
        <w:r w:rsidR="003E2ECB">
          <w:rPr>
            <w:noProof/>
            <w:webHidden/>
          </w:rPr>
          <w:tab/>
        </w:r>
        <w:r w:rsidR="003E2ECB">
          <w:rPr>
            <w:noProof/>
            <w:webHidden/>
          </w:rPr>
          <w:fldChar w:fldCharType="begin"/>
        </w:r>
        <w:r w:rsidR="003E2ECB">
          <w:rPr>
            <w:noProof/>
            <w:webHidden/>
          </w:rPr>
          <w:instrText xml:space="preserve"> PAGEREF _Toc433184095 \h </w:instrText>
        </w:r>
        <w:r w:rsidR="003E2ECB">
          <w:rPr>
            <w:noProof/>
            <w:webHidden/>
          </w:rPr>
        </w:r>
        <w:r w:rsidR="003E2ECB">
          <w:rPr>
            <w:noProof/>
            <w:webHidden/>
          </w:rPr>
          <w:fldChar w:fldCharType="separate"/>
        </w:r>
        <w:r w:rsidR="003E2ECB">
          <w:rPr>
            <w:noProof/>
            <w:webHidden/>
          </w:rPr>
          <w:t>8</w:t>
        </w:r>
        <w:r w:rsidR="003E2ECB">
          <w:rPr>
            <w:noProof/>
            <w:webHidden/>
          </w:rPr>
          <w:fldChar w:fldCharType="end"/>
        </w:r>
      </w:hyperlink>
    </w:p>
    <w:p w14:paraId="3DEE7CB3"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096" w:history="1">
        <w:r w:rsidR="003E2ECB" w:rsidRPr="009C4645">
          <w:rPr>
            <w:rStyle w:val="Hiperhivatkozs"/>
            <w:noProof/>
          </w:rPr>
          <w:t>1.3 Témaválasztás</w:t>
        </w:r>
        <w:r w:rsidR="003E2ECB">
          <w:rPr>
            <w:noProof/>
            <w:webHidden/>
          </w:rPr>
          <w:tab/>
        </w:r>
        <w:r w:rsidR="003E2ECB">
          <w:rPr>
            <w:noProof/>
            <w:webHidden/>
          </w:rPr>
          <w:fldChar w:fldCharType="begin"/>
        </w:r>
        <w:r w:rsidR="003E2ECB">
          <w:rPr>
            <w:noProof/>
            <w:webHidden/>
          </w:rPr>
          <w:instrText xml:space="preserve"> PAGEREF _Toc433184096 \h </w:instrText>
        </w:r>
        <w:r w:rsidR="003E2ECB">
          <w:rPr>
            <w:noProof/>
            <w:webHidden/>
          </w:rPr>
        </w:r>
        <w:r w:rsidR="003E2ECB">
          <w:rPr>
            <w:noProof/>
            <w:webHidden/>
          </w:rPr>
          <w:fldChar w:fldCharType="separate"/>
        </w:r>
        <w:r w:rsidR="003E2ECB">
          <w:rPr>
            <w:noProof/>
            <w:webHidden/>
          </w:rPr>
          <w:t>8</w:t>
        </w:r>
        <w:r w:rsidR="003E2ECB">
          <w:rPr>
            <w:noProof/>
            <w:webHidden/>
          </w:rPr>
          <w:fldChar w:fldCharType="end"/>
        </w:r>
      </w:hyperlink>
    </w:p>
    <w:p w14:paraId="0132BD97" w14:textId="77777777" w:rsidR="003E2ECB" w:rsidRDefault="00135110">
      <w:pPr>
        <w:pStyle w:val="TJ1"/>
        <w:rPr>
          <w:rFonts w:asciiTheme="minorHAnsi" w:eastAsiaTheme="minorEastAsia" w:hAnsiTheme="minorHAnsi" w:cstheme="minorBidi"/>
          <w:b w:val="0"/>
          <w:noProof/>
          <w:sz w:val="22"/>
          <w:szCs w:val="22"/>
          <w:lang w:eastAsia="hu-HU"/>
        </w:rPr>
      </w:pPr>
      <w:hyperlink w:anchor="_Toc433184097" w:history="1">
        <w:r w:rsidR="003E2ECB" w:rsidRPr="009C4645">
          <w:rPr>
            <w:rStyle w:val="Hiperhivatkozs"/>
            <w:noProof/>
          </w:rPr>
          <w:t>2 A dolgozat szerkezete</w:t>
        </w:r>
        <w:r w:rsidR="003E2ECB">
          <w:rPr>
            <w:noProof/>
            <w:webHidden/>
          </w:rPr>
          <w:tab/>
        </w:r>
        <w:r w:rsidR="003E2ECB">
          <w:rPr>
            <w:noProof/>
            <w:webHidden/>
          </w:rPr>
          <w:fldChar w:fldCharType="begin"/>
        </w:r>
        <w:r w:rsidR="003E2ECB">
          <w:rPr>
            <w:noProof/>
            <w:webHidden/>
          </w:rPr>
          <w:instrText xml:space="preserve"> PAGEREF _Toc433184097 \h </w:instrText>
        </w:r>
        <w:r w:rsidR="003E2ECB">
          <w:rPr>
            <w:noProof/>
            <w:webHidden/>
          </w:rPr>
        </w:r>
        <w:r w:rsidR="003E2ECB">
          <w:rPr>
            <w:noProof/>
            <w:webHidden/>
          </w:rPr>
          <w:fldChar w:fldCharType="separate"/>
        </w:r>
        <w:r w:rsidR="003E2ECB">
          <w:rPr>
            <w:noProof/>
            <w:webHidden/>
          </w:rPr>
          <w:t>10</w:t>
        </w:r>
        <w:r w:rsidR="003E2ECB">
          <w:rPr>
            <w:noProof/>
            <w:webHidden/>
          </w:rPr>
          <w:fldChar w:fldCharType="end"/>
        </w:r>
      </w:hyperlink>
    </w:p>
    <w:p w14:paraId="12A0062D"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098" w:history="1">
        <w:r w:rsidR="003E2ECB" w:rsidRPr="009C4645">
          <w:rPr>
            <w:rStyle w:val="Hiperhivatkozs"/>
            <w:noProof/>
          </w:rPr>
          <w:t>2.1 Fejezetek</w:t>
        </w:r>
        <w:r w:rsidR="003E2ECB">
          <w:rPr>
            <w:noProof/>
            <w:webHidden/>
          </w:rPr>
          <w:tab/>
        </w:r>
        <w:r w:rsidR="003E2ECB">
          <w:rPr>
            <w:noProof/>
            <w:webHidden/>
          </w:rPr>
          <w:fldChar w:fldCharType="begin"/>
        </w:r>
        <w:r w:rsidR="003E2ECB">
          <w:rPr>
            <w:noProof/>
            <w:webHidden/>
          </w:rPr>
          <w:instrText xml:space="preserve"> PAGEREF _Toc433184098 \h </w:instrText>
        </w:r>
        <w:r w:rsidR="003E2ECB">
          <w:rPr>
            <w:noProof/>
            <w:webHidden/>
          </w:rPr>
        </w:r>
        <w:r w:rsidR="003E2ECB">
          <w:rPr>
            <w:noProof/>
            <w:webHidden/>
          </w:rPr>
          <w:fldChar w:fldCharType="separate"/>
        </w:r>
        <w:r w:rsidR="003E2ECB">
          <w:rPr>
            <w:noProof/>
            <w:webHidden/>
          </w:rPr>
          <w:t>10</w:t>
        </w:r>
        <w:r w:rsidR="003E2ECB">
          <w:rPr>
            <w:noProof/>
            <w:webHidden/>
          </w:rPr>
          <w:fldChar w:fldCharType="end"/>
        </w:r>
      </w:hyperlink>
    </w:p>
    <w:p w14:paraId="2019A84B"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099" w:history="1">
        <w:r w:rsidR="003E2ECB" w:rsidRPr="009C4645">
          <w:rPr>
            <w:rStyle w:val="Hiperhivatkozs"/>
            <w:noProof/>
          </w:rPr>
          <w:t>2.1.1 Feladatkiírás</w:t>
        </w:r>
        <w:r w:rsidR="003E2ECB">
          <w:rPr>
            <w:noProof/>
            <w:webHidden/>
          </w:rPr>
          <w:tab/>
        </w:r>
        <w:r w:rsidR="003E2ECB">
          <w:rPr>
            <w:noProof/>
            <w:webHidden/>
          </w:rPr>
          <w:fldChar w:fldCharType="begin"/>
        </w:r>
        <w:r w:rsidR="003E2ECB">
          <w:rPr>
            <w:noProof/>
            <w:webHidden/>
          </w:rPr>
          <w:instrText xml:space="preserve"> PAGEREF _Toc433184099 \h </w:instrText>
        </w:r>
        <w:r w:rsidR="003E2ECB">
          <w:rPr>
            <w:noProof/>
            <w:webHidden/>
          </w:rPr>
        </w:r>
        <w:r w:rsidR="003E2ECB">
          <w:rPr>
            <w:noProof/>
            <w:webHidden/>
          </w:rPr>
          <w:fldChar w:fldCharType="separate"/>
        </w:r>
        <w:r w:rsidR="003E2ECB">
          <w:rPr>
            <w:noProof/>
            <w:webHidden/>
          </w:rPr>
          <w:t>10</w:t>
        </w:r>
        <w:r w:rsidR="003E2ECB">
          <w:rPr>
            <w:noProof/>
            <w:webHidden/>
          </w:rPr>
          <w:fldChar w:fldCharType="end"/>
        </w:r>
      </w:hyperlink>
    </w:p>
    <w:p w14:paraId="135A1037"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0" w:history="1">
        <w:r w:rsidR="003E2ECB" w:rsidRPr="009C4645">
          <w:rPr>
            <w:rStyle w:val="Hiperhivatkozs"/>
            <w:noProof/>
          </w:rPr>
          <w:t>2.1.2 Címoldal</w:t>
        </w:r>
        <w:r w:rsidR="003E2ECB">
          <w:rPr>
            <w:noProof/>
            <w:webHidden/>
          </w:rPr>
          <w:tab/>
        </w:r>
        <w:r w:rsidR="003E2ECB">
          <w:rPr>
            <w:noProof/>
            <w:webHidden/>
          </w:rPr>
          <w:fldChar w:fldCharType="begin"/>
        </w:r>
        <w:r w:rsidR="003E2ECB">
          <w:rPr>
            <w:noProof/>
            <w:webHidden/>
          </w:rPr>
          <w:instrText xml:space="preserve"> PAGEREF _Toc433184100 \h </w:instrText>
        </w:r>
        <w:r w:rsidR="003E2ECB">
          <w:rPr>
            <w:noProof/>
            <w:webHidden/>
          </w:rPr>
        </w:r>
        <w:r w:rsidR="003E2ECB">
          <w:rPr>
            <w:noProof/>
            <w:webHidden/>
          </w:rPr>
          <w:fldChar w:fldCharType="separate"/>
        </w:r>
        <w:r w:rsidR="003E2ECB">
          <w:rPr>
            <w:noProof/>
            <w:webHidden/>
          </w:rPr>
          <w:t>10</w:t>
        </w:r>
        <w:r w:rsidR="003E2ECB">
          <w:rPr>
            <w:noProof/>
            <w:webHidden/>
          </w:rPr>
          <w:fldChar w:fldCharType="end"/>
        </w:r>
      </w:hyperlink>
    </w:p>
    <w:p w14:paraId="012CCA57"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1" w:history="1">
        <w:r w:rsidR="003E2ECB" w:rsidRPr="009C4645">
          <w:rPr>
            <w:rStyle w:val="Hiperhivatkozs"/>
            <w:noProof/>
          </w:rPr>
          <w:t>2.1.3 Tartalomjegyzék</w:t>
        </w:r>
        <w:r w:rsidR="003E2ECB">
          <w:rPr>
            <w:noProof/>
            <w:webHidden/>
          </w:rPr>
          <w:tab/>
        </w:r>
        <w:r w:rsidR="003E2ECB">
          <w:rPr>
            <w:noProof/>
            <w:webHidden/>
          </w:rPr>
          <w:fldChar w:fldCharType="begin"/>
        </w:r>
        <w:r w:rsidR="003E2ECB">
          <w:rPr>
            <w:noProof/>
            <w:webHidden/>
          </w:rPr>
          <w:instrText xml:space="preserve"> PAGEREF _Toc433184101 \h </w:instrText>
        </w:r>
        <w:r w:rsidR="003E2ECB">
          <w:rPr>
            <w:noProof/>
            <w:webHidden/>
          </w:rPr>
        </w:r>
        <w:r w:rsidR="003E2ECB">
          <w:rPr>
            <w:noProof/>
            <w:webHidden/>
          </w:rPr>
          <w:fldChar w:fldCharType="separate"/>
        </w:r>
        <w:r w:rsidR="003E2ECB">
          <w:rPr>
            <w:noProof/>
            <w:webHidden/>
          </w:rPr>
          <w:t>10</w:t>
        </w:r>
        <w:r w:rsidR="003E2ECB">
          <w:rPr>
            <w:noProof/>
            <w:webHidden/>
          </w:rPr>
          <w:fldChar w:fldCharType="end"/>
        </w:r>
      </w:hyperlink>
    </w:p>
    <w:p w14:paraId="2E5B17DA"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2" w:history="1">
        <w:r w:rsidR="003E2ECB" w:rsidRPr="009C4645">
          <w:rPr>
            <w:rStyle w:val="Hiperhivatkozs"/>
            <w:noProof/>
          </w:rPr>
          <w:t>2.1.4 Nyilatkozat</w:t>
        </w:r>
        <w:r w:rsidR="003E2ECB">
          <w:rPr>
            <w:noProof/>
            <w:webHidden/>
          </w:rPr>
          <w:tab/>
        </w:r>
        <w:r w:rsidR="003E2ECB">
          <w:rPr>
            <w:noProof/>
            <w:webHidden/>
          </w:rPr>
          <w:fldChar w:fldCharType="begin"/>
        </w:r>
        <w:r w:rsidR="003E2ECB">
          <w:rPr>
            <w:noProof/>
            <w:webHidden/>
          </w:rPr>
          <w:instrText xml:space="preserve"> PAGEREF _Toc433184102 \h </w:instrText>
        </w:r>
        <w:r w:rsidR="003E2ECB">
          <w:rPr>
            <w:noProof/>
            <w:webHidden/>
          </w:rPr>
        </w:r>
        <w:r w:rsidR="003E2ECB">
          <w:rPr>
            <w:noProof/>
            <w:webHidden/>
          </w:rPr>
          <w:fldChar w:fldCharType="separate"/>
        </w:r>
        <w:r w:rsidR="003E2ECB">
          <w:rPr>
            <w:noProof/>
            <w:webHidden/>
          </w:rPr>
          <w:t>11</w:t>
        </w:r>
        <w:r w:rsidR="003E2ECB">
          <w:rPr>
            <w:noProof/>
            <w:webHidden/>
          </w:rPr>
          <w:fldChar w:fldCharType="end"/>
        </w:r>
      </w:hyperlink>
    </w:p>
    <w:p w14:paraId="77AED6C7"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3" w:history="1">
        <w:r w:rsidR="003E2ECB" w:rsidRPr="009C4645">
          <w:rPr>
            <w:rStyle w:val="Hiperhivatkozs"/>
            <w:noProof/>
          </w:rPr>
          <w:t>2.1.5 Tartalmi összefoglaló</w:t>
        </w:r>
        <w:r w:rsidR="003E2ECB">
          <w:rPr>
            <w:noProof/>
            <w:webHidden/>
          </w:rPr>
          <w:tab/>
        </w:r>
        <w:r w:rsidR="003E2ECB">
          <w:rPr>
            <w:noProof/>
            <w:webHidden/>
          </w:rPr>
          <w:fldChar w:fldCharType="begin"/>
        </w:r>
        <w:r w:rsidR="003E2ECB">
          <w:rPr>
            <w:noProof/>
            <w:webHidden/>
          </w:rPr>
          <w:instrText xml:space="preserve"> PAGEREF _Toc433184103 \h </w:instrText>
        </w:r>
        <w:r w:rsidR="003E2ECB">
          <w:rPr>
            <w:noProof/>
            <w:webHidden/>
          </w:rPr>
        </w:r>
        <w:r w:rsidR="003E2ECB">
          <w:rPr>
            <w:noProof/>
            <w:webHidden/>
          </w:rPr>
          <w:fldChar w:fldCharType="separate"/>
        </w:r>
        <w:r w:rsidR="003E2ECB">
          <w:rPr>
            <w:noProof/>
            <w:webHidden/>
          </w:rPr>
          <w:t>11</w:t>
        </w:r>
        <w:r w:rsidR="003E2ECB">
          <w:rPr>
            <w:noProof/>
            <w:webHidden/>
          </w:rPr>
          <w:fldChar w:fldCharType="end"/>
        </w:r>
      </w:hyperlink>
    </w:p>
    <w:p w14:paraId="0972966B"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4" w:history="1">
        <w:r w:rsidR="003E2ECB" w:rsidRPr="009C4645">
          <w:rPr>
            <w:rStyle w:val="Hiperhivatkozs"/>
            <w:noProof/>
          </w:rPr>
          <w:t>2.1.6 Bevezetés</w:t>
        </w:r>
        <w:r w:rsidR="003E2ECB">
          <w:rPr>
            <w:noProof/>
            <w:webHidden/>
          </w:rPr>
          <w:tab/>
        </w:r>
        <w:r w:rsidR="003E2ECB">
          <w:rPr>
            <w:noProof/>
            <w:webHidden/>
          </w:rPr>
          <w:fldChar w:fldCharType="begin"/>
        </w:r>
        <w:r w:rsidR="003E2ECB">
          <w:rPr>
            <w:noProof/>
            <w:webHidden/>
          </w:rPr>
          <w:instrText xml:space="preserve"> PAGEREF _Toc433184104 \h </w:instrText>
        </w:r>
        <w:r w:rsidR="003E2ECB">
          <w:rPr>
            <w:noProof/>
            <w:webHidden/>
          </w:rPr>
        </w:r>
        <w:r w:rsidR="003E2ECB">
          <w:rPr>
            <w:noProof/>
            <w:webHidden/>
          </w:rPr>
          <w:fldChar w:fldCharType="separate"/>
        </w:r>
        <w:r w:rsidR="003E2ECB">
          <w:rPr>
            <w:noProof/>
            <w:webHidden/>
          </w:rPr>
          <w:t>11</w:t>
        </w:r>
        <w:r w:rsidR="003E2ECB">
          <w:rPr>
            <w:noProof/>
            <w:webHidden/>
          </w:rPr>
          <w:fldChar w:fldCharType="end"/>
        </w:r>
      </w:hyperlink>
    </w:p>
    <w:p w14:paraId="0C013FBF"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5" w:history="1">
        <w:r w:rsidR="003E2ECB" w:rsidRPr="009C4645">
          <w:rPr>
            <w:rStyle w:val="Hiperhivatkozs"/>
            <w:noProof/>
          </w:rPr>
          <w:t>2.1.7 Irodalomkutatás, technológiák, hasonló alkotások bemutatása</w:t>
        </w:r>
        <w:r w:rsidR="003E2ECB">
          <w:rPr>
            <w:noProof/>
            <w:webHidden/>
          </w:rPr>
          <w:tab/>
        </w:r>
        <w:r w:rsidR="003E2ECB">
          <w:rPr>
            <w:noProof/>
            <w:webHidden/>
          </w:rPr>
          <w:fldChar w:fldCharType="begin"/>
        </w:r>
        <w:r w:rsidR="003E2ECB">
          <w:rPr>
            <w:noProof/>
            <w:webHidden/>
          </w:rPr>
          <w:instrText xml:space="preserve"> PAGEREF _Toc433184105 \h </w:instrText>
        </w:r>
        <w:r w:rsidR="003E2ECB">
          <w:rPr>
            <w:noProof/>
            <w:webHidden/>
          </w:rPr>
        </w:r>
        <w:r w:rsidR="003E2ECB">
          <w:rPr>
            <w:noProof/>
            <w:webHidden/>
          </w:rPr>
          <w:fldChar w:fldCharType="separate"/>
        </w:r>
        <w:r w:rsidR="003E2ECB">
          <w:rPr>
            <w:noProof/>
            <w:webHidden/>
          </w:rPr>
          <w:t>12</w:t>
        </w:r>
        <w:r w:rsidR="003E2ECB">
          <w:rPr>
            <w:noProof/>
            <w:webHidden/>
          </w:rPr>
          <w:fldChar w:fldCharType="end"/>
        </w:r>
      </w:hyperlink>
    </w:p>
    <w:p w14:paraId="26F730B2"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6" w:history="1">
        <w:r w:rsidR="003E2ECB" w:rsidRPr="009C4645">
          <w:rPr>
            <w:rStyle w:val="Hiperhivatkozs"/>
            <w:noProof/>
          </w:rPr>
          <w:t>2.1.8 A feladatkiírás pontosítása és részletes elemzése</w:t>
        </w:r>
        <w:r w:rsidR="003E2ECB">
          <w:rPr>
            <w:noProof/>
            <w:webHidden/>
          </w:rPr>
          <w:tab/>
        </w:r>
        <w:r w:rsidR="003E2ECB">
          <w:rPr>
            <w:noProof/>
            <w:webHidden/>
          </w:rPr>
          <w:fldChar w:fldCharType="begin"/>
        </w:r>
        <w:r w:rsidR="003E2ECB">
          <w:rPr>
            <w:noProof/>
            <w:webHidden/>
          </w:rPr>
          <w:instrText xml:space="preserve"> PAGEREF _Toc433184106 \h </w:instrText>
        </w:r>
        <w:r w:rsidR="003E2ECB">
          <w:rPr>
            <w:noProof/>
            <w:webHidden/>
          </w:rPr>
        </w:r>
        <w:r w:rsidR="003E2ECB">
          <w:rPr>
            <w:noProof/>
            <w:webHidden/>
          </w:rPr>
          <w:fldChar w:fldCharType="separate"/>
        </w:r>
        <w:r w:rsidR="003E2ECB">
          <w:rPr>
            <w:noProof/>
            <w:webHidden/>
          </w:rPr>
          <w:t>12</w:t>
        </w:r>
        <w:r w:rsidR="003E2ECB">
          <w:rPr>
            <w:noProof/>
            <w:webHidden/>
          </w:rPr>
          <w:fldChar w:fldCharType="end"/>
        </w:r>
      </w:hyperlink>
    </w:p>
    <w:p w14:paraId="7413D9E1"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7" w:history="1">
        <w:r w:rsidR="003E2ECB" w:rsidRPr="009C4645">
          <w:rPr>
            <w:rStyle w:val="Hiperhivatkozs"/>
            <w:noProof/>
          </w:rPr>
          <w:t>2.1.9 Önálló munka bemutatása</w:t>
        </w:r>
        <w:r w:rsidR="003E2ECB">
          <w:rPr>
            <w:noProof/>
            <w:webHidden/>
          </w:rPr>
          <w:tab/>
        </w:r>
        <w:r w:rsidR="003E2ECB">
          <w:rPr>
            <w:noProof/>
            <w:webHidden/>
          </w:rPr>
          <w:fldChar w:fldCharType="begin"/>
        </w:r>
        <w:r w:rsidR="003E2ECB">
          <w:rPr>
            <w:noProof/>
            <w:webHidden/>
          </w:rPr>
          <w:instrText xml:space="preserve"> PAGEREF _Toc433184107 \h </w:instrText>
        </w:r>
        <w:r w:rsidR="003E2ECB">
          <w:rPr>
            <w:noProof/>
            <w:webHidden/>
          </w:rPr>
        </w:r>
        <w:r w:rsidR="003E2ECB">
          <w:rPr>
            <w:noProof/>
            <w:webHidden/>
          </w:rPr>
          <w:fldChar w:fldCharType="separate"/>
        </w:r>
        <w:r w:rsidR="003E2ECB">
          <w:rPr>
            <w:noProof/>
            <w:webHidden/>
          </w:rPr>
          <w:t>12</w:t>
        </w:r>
        <w:r w:rsidR="003E2ECB">
          <w:rPr>
            <w:noProof/>
            <w:webHidden/>
          </w:rPr>
          <w:fldChar w:fldCharType="end"/>
        </w:r>
      </w:hyperlink>
    </w:p>
    <w:p w14:paraId="389A75F0"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8" w:history="1">
        <w:r w:rsidR="003E2ECB" w:rsidRPr="009C4645">
          <w:rPr>
            <w:rStyle w:val="Hiperhivatkozs"/>
            <w:noProof/>
          </w:rPr>
          <w:t>2.1.10 Önálló munka értékelése, mérések, eredmények bemutatása</w:t>
        </w:r>
        <w:r w:rsidR="003E2ECB">
          <w:rPr>
            <w:noProof/>
            <w:webHidden/>
          </w:rPr>
          <w:tab/>
        </w:r>
        <w:r w:rsidR="003E2ECB">
          <w:rPr>
            <w:noProof/>
            <w:webHidden/>
          </w:rPr>
          <w:fldChar w:fldCharType="begin"/>
        </w:r>
        <w:r w:rsidR="003E2ECB">
          <w:rPr>
            <w:noProof/>
            <w:webHidden/>
          </w:rPr>
          <w:instrText xml:space="preserve"> PAGEREF _Toc433184108 \h </w:instrText>
        </w:r>
        <w:r w:rsidR="003E2ECB">
          <w:rPr>
            <w:noProof/>
            <w:webHidden/>
          </w:rPr>
        </w:r>
        <w:r w:rsidR="003E2ECB">
          <w:rPr>
            <w:noProof/>
            <w:webHidden/>
          </w:rPr>
          <w:fldChar w:fldCharType="separate"/>
        </w:r>
        <w:r w:rsidR="003E2ECB">
          <w:rPr>
            <w:noProof/>
            <w:webHidden/>
          </w:rPr>
          <w:t>13</w:t>
        </w:r>
        <w:r w:rsidR="003E2ECB">
          <w:rPr>
            <w:noProof/>
            <w:webHidden/>
          </w:rPr>
          <w:fldChar w:fldCharType="end"/>
        </w:r>
      </w:hyperlink>
    </w:p>
    <w:p w14:paraId="18AB52EE"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9" w:history="1">
        <w:r w:rsidR="003E2ECB" w:rsidRPr="009C4645">
          <w:rPr>
            <w:rStyle w:val="Hiperhivatkozs"/>
            <w:noProof/>
          </w:rPr>
          <w:t>2.1.11 Összefoglaló</w:t>
        </w:r>
        <w:r w:rsidR="003E2ECB">
          <w:rPr>
            <w:noProof/>
            <w:webHidden/>
          </w:rPr>
          <w:tab/>
        </w:r>
        <w:r w:rsidR="003E2ECB">
          <w:rPr>
            <w:noProof/>
            <w:webHidden/>
          </w:rPr>
          <w:fldChar w:fldCharType="begin"/>
        </w:r>
        <w:r w:rsidR="003E2ECB">
          <w:rPr>
            <w:noProof/>
            <w:webHidden/>
          </w:rPr>
          <w:instrText xml:space="preserve"> PAGEREF _Toc433184109 \h </w:instrText>
        </w:r>
        <w:r w:rsidR="003E2ECB">
          <w:rPr>
            <w:noProof/>
            <w:webHidden/>
          </w:rPr>
        </w:r>
        <w:r w:rsidR="003E2ECB">
          <w:rPr>
            <w:noProof/>
            <w:webHidden/>
          </w:rPr>
          <w:fldChar w:fldCharType="separate"/>
        </w:r>
        <w:r w:rsidR="003E2ECB">
          <w:rPr>
            <w:noProof/>
            <w:webHidden/>
          </w:rPr>
          <w:t>14</w:t>
        </w:r>
        <w:r w:rsidR="003E2ECB">
          <w:rPr>
            <w:noProof/>
            <w:webHidden/>
          </w:rPr>
          <w:fldChar w:fldCharType="end"/>
        </w:r>
      </w:hyperlink>
    </w:p>
    <w:p w14:paraId="7F9926A9"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0" w:history="1">
        <w:r w:rsidR="003E2ECB" w:rsidRPr="009C4645">
          <w:rPr>
            <w:rStyle w:val="Hiperhivatkozs"/>
            <w:noProof/>
          </w:rPr>
          <w:t>2.1.12 Köszönetnyilvánítások</w:t>
        </w:r>
        <w:r w:rsidR="003E2ECB">
          <w:rPr>
            <w:noProof/>
            <w:webHidden/>
          </w:rPr>
          <w:tab/>
        </w:r>
        <w:r w:rsidR="003E2ECB">
          <w:rPr>
            <w:noProof/>
            <w:webHidden/>
          </w:rPr>
          <w:fldChar w:fldCharType="begin"/>
        </w:r>
        <w:r w:rsidR="003E2ECB">
          <w:rPr>
            <w:noProof/>
            <w:webHidden/>
          </w:rPr>
          <w:instrText xml:space="preserve"> PAGEREF _Toc433184110 \h </w:instrText>
        </w:r>
        <w:r w:rsidR="003E2ECB">
          <w:rPr>
            <w:noProof/>
            <w:webHidden/>
          </w:rPr>
        </w:r>
        <w:r w:rsidR="003E2ECB">
          <w:rPr>
            <w:noProof/>
            <w:webHidden/>
          </w:rPr>
          <w:fldChar w:fldCharType="separate"/>
        </w:r>
        <w:r w:rsidR="003E2ECB">
          <w:rPr>
            <w:noProof/>
            <w:webHidden/>
          </w:rPr>
          <w:t>14</w:t>
        </w:r>
        <w:r w:rsidR="003E2ECB">
          <w:rPr>
            <w:noProof/>
            <w:webHidden/>
          </w:rPr>
          <w:fldChar w:fldCharType="end"/>
        </w:r>
      </w:hyperlink>
    </w:p>
    <w:p w14:paraId="316D160F"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1" w:history="1">
        <w:r w:rsidR="003E2ECB" w:rsidRPr="009C4645">
          <w:rPr>
            <w:rStyle w:val="Hiperhivatkozs"/>
            <w:noProof/>
          </w:rPr>
          <w:t>2.1.13 Részletes és pontos irodalomjegyzék</w:t>
        </w:r>
        <w:r w:rsidR="003E2ECB">
          <w:rPr>
            <w:noProof/>
            <w:webHidden/>
          </w:rPr>
          <w:tab/>
        </w:r>
        <w:r w:rsidR="003E2ECB">
          <w:rPr>
            <w:noProof/>
            <w:webHidden/>
          </w:rPr>
          <w:fldChar w:fldCharType="begin"/>
        </w:r>
        <w:r w:rsidR="003E2ECB">
          <w:rPr>
            <w:noProof/>
            <w:webHidden/>
          </w:rPr>
          <w:instrText xml:space="preserve"> PAGEREF _Toc433184111 \h </w:instrText>
        </w:r>
        <w:r w:rsidR="003E2ECB">
          <w:rPr>
            <w:noProof/>
            <w:webHidden/>
          </w:rPr>
        </w:r>
        <w:r w:rsidR="003E2ECB">
          <w:rPr>
            <w:noProof/>
            <w:webHidden/>
          </w:rPr>
          <w:fldChar w:fldCharType="separate"/>
        </w:r>
        <w:r w:rsidR="003E2ECB">
          <w:rPr>
            <w:noProof/>
            <w:webHidden/>
          </w:rPr>
          <w:t>14</w:t>
        </w:r>
        <w:r w:rsidR="003E2ECB">
          <w:rPr>
            <w:noProof/>
            <w:webHidden/>
          </w:rPr>
          <w:fldChar w:fldCharType="end"/>
        </w:r>
      </w:hyperlink>
    </w:p>
    <w:p w14:paraId="40F4103F"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2" w:history="1">
        <w:r w:rsidR="003E2ECB" w:rsidRPr="009C4645">
          <w:rPr>
            <w:rStyle w:val="Hiperhivatkozs"/>
            <w:noProof/>
          </w:rPr>
          <w:t>2.1.14 Ábrajegyzék, táblázatjegyzék</w:t>
        </w:r>
        <w:r w:rsidR="003E2ECB">
          <w:rPr>
            <w:noProof/>
            <w:webHidden/>
          </w:rPr>
          <w:tab/>
        </w:r>
        <w:r w:rsidR="003E2ECB">
          <w:rPr>
            <w:noProof/>
            <w:webHidden/>
          </w:rPr>
          <w:fldChar w:fldCharType="begin"/>
        </w:r>
        <w:r w:rsidR="003E2ECB">
          <w:rPr>
            <w:noProof/>
            <w:webHidden/>
          </w:rPr>
          <w:instrText xml:space="preserve"> PAGEREF _Toc433184112 \h </w:instrText>
        </w:r>
        <w:r w:rsidR="003E2ECB">
          <w:rPr>
            <w:noProof/>
            <w:webHidden/>
          </w:rPr>
        </w:r>
        <w:r w:rsidR="003E2ECB">
          <w:rPr>
            <w:noProof/>
            <w:webHidden/>
          </w:rPr>
          <w:fldChar w:fldCharType="separate"/>
        </w:r>
        <w:r w:rsidR="003E2ECB">
          <w:rPr>
            <w:noProof/>
            <w:webHidden/>
          </w:rPr>
          <w:t>14</w:t>
        </w:r>
        <w:r w:rsidR="003E2ECB">
          <w:rPr>
            <w:noProof/>
            <w:webHidden/>
          </w:rPr>
          <w:fldChar w:fldCharType="end"/>
        </w:r>
      </w:hyperlink>
    </w:p>
    <w:p w14:paraId="6E200FB5"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3" w:history="1">
        <w:r w:rsidR="003E2ECB" w:rsidRPr="009C4645">
          <w:rPr>
            <w:rStyle w:val="Hiperhivatkozs"/>
            <w:noProof/>
          </w:rPr>
          <w:t>2.1.15 Függelék</w:t>
        </w:r>
        <w:r w:rsidR="003E2ECB">
          <w:rPr>
            <w:noProof/>
            <w:webHidden/>
          </w:rPr>
          <w:tab/>
        </w:r>
        <w:r w:rsidR="003E2ECB">
          <w:rPr>
            <w:noProof/>
            <w:webHidden/>
          </w:rPr>
          <w:fldChar w:fldCharType="begin"/>
        </w:r>
        <w:r w:rsidR="003E2ECB">
          <w:rPr>
            <w:noProof/>
            <w:webHidden/>
          </w:rPr>
          <w:instrText xml:space="preserve"> PAGEREF _Toc433184113 \h </w:instrText>
        </w:r>
        <w:r w:rsidR="003E2ECB">
          <w:rPr>
            <w:noProof/>
            <w:webHidden/>
          </w:rPr>
        </w:r>
        <w:r w:rsidR="003E2ECB">
          <w:rPr>
            <w:noProof/>
            <w:webHidden/>
          </w:rPr>
          <w:fldChar w:fldCharType="separate"/>
        </w:r>
        <w:r w:rsidR="003E2ECB">
          <w:rPr>
            <w:noProof/>
            <w:webHidden/>
          </w:rPr>
          <w:t>14</w:t>
        </w:r>
        <w:r w:rsidR="003E2ECB">
          <w:rPr>
            <w:noProof/>
            <w:webHidden/>
          </w:rPr>
          <w:fldChar w:fldCharType="end"/>
        </w:r>
      </w:hyperlink>
    </w:p>
    <w:p w14:paraId="5F079640"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14" w:history="1">
        <w:r w:rsidR="003E2ECB" w:rsidRPr="009C4645">
          <w:rPr>
            <w:rStyle w:val="Hiperhivatkozs"/>
            <w:noProof/>
          </w:rPr>
          <w:t>2.2 Egyéb tartalmi elemek</w:t>
        </w:r>
        <w:r w:rsidR="003E2ECB">
          <w:rPr>
            <w:noProof/>
            <w:webHidden/>
          </w:rPr>
          <w:tab/>
        </w:r>
        <w:r w:rsidR="003E2ECB">
          <w:rPr>
            <w:noProof/>
            <w:webHidden/>
          </w:rPr>
          <w:fldChar w:fldCharType="begin"/>
        </w:r>
        <w:r w:rsidR="003E2ECB">
          <w:rPr>
            <w:noProof/>
            <w:webHidden/>
          </w:rPr>
          <w:instrText xml:space="preserve"> PAGEREF _Toc433184114 \h </w:instrText>
        </w:r>
        <w:r w:rsidR="003E2ECB">
          <w:rPr>
            <w:noProof/>
            <w:webHidden/>
          </w:rPr>
        </w:r>
        <w:r w:rsidR="003E2ECB">
          <w:rPr>
            <w:noProof/>
            <w:webHidden/>
          </w:rPr>
          <w:fldChar w:fldCharType="separate"/>
        </w:r>
        <w:r w:rsidR="003E2ECB">
          <w:rPr>
            <w:noProof/>
            <w:webHidden/>
          </w:rPr>
          <w:t>15</w:t>
        </w:r>
        <w:r w:rsidR="003E2ECB">
          <w:rPr>
            <w:noProof/>
            <w:webHidden/>
          </w:rPr>
          <w:fldChar w:fldCharType="end"/>
        </w:r>
      </w:hyperlink>
    </w:p>
    <w:p w14:paraId="411C0D10"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5" w:history="1">
        <w:r w:rsidR="003E2ECB" w:rsidRPr="009C4645">
          <w:rPr>
            <w:rStyle w:val="Hiperhivatkozs"/>
            <w:noProof/>
          </w:rPr>
          <w:t>2.2.1 Stílus</w:t>
        </w:r>
        <w:r w:rsidR="003E2ECB">
          <w:rPr>
            <w:noProof/>
            <w:webHidden/>
          </w:rPr>
          <w:tab/>
        </w:r>
        <w:r w:rsidR="003E2ECB">
          <w:rPr>
            <w:noProof/>
            <w:webHidden/>
          </w:rPr>
          <w:fldChar w:fldCharType="begin"/>
        </w:r>
        <w:r w:rsidR="003E2ECB">
          <w:rPr>
            <w:noProof/>
            <w:webHidden/>
          </w:rPr>
          <w:instrText xml:space="preserve"> PAGEREF _Toc433184115 \h </w:instrText>
        </w:r>
        <w:r w:rsidR="003E2ECB">
          <w:rPr>
            <w:noProof/>
            <w:webHidden/>
          </w:rPr>
        </w:r>
        <w:r w:rsidR="003E2ECB">
          <w:rPr>
            <w:noProof/>
            <w:webHidden/>
          </w:rPr>
          <w:fldChar w:fldCharType="separate"/>
        </w:r>
        <w:r w:rsidR="003E2ECB">
          <w:rPr>
            <w:noProof/>
            <w:webHidden/>
          </w:rPr>
          <w:t>15</w:t>
        </w:r>
        <w:r w:rsidR="003E2ECB">
          <w:rPr>
            <w:noProof/>
            <w:webHidden/>
          </w:rPr>
          <w:fldChar w:fldCharType="end"/>
        </w:r>
      </w:hyperlink>
    </w:p>
    <w:p w14:paraId="6C2DE34B"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6" w:history="1">
        <w:r w:rsidR="003E2ECB" w:rsidRPr="009C4645">
          <w:rPr>
            <w:rStyle w:val="Hiperhivatkozs"/>
            <w:noProof/>
          </w:rPr>
          <w:t>2.2.2 E/1</w:t>
        </w:r>
        <w:r w:rsidR="003E2ECB">
          <w:rPr>
            <w:noProof/>
            <w:webHidden/>
          </w:rPr>
          <w:tab/>
        </w:r>
        <w:r w:rsidR="003E2ECB">
          <w:rPr>
            <w:noProof/>
            <w:webHidden/>
          </w:rPr>
          <w:fldChar w:fldCharType="begin"/>
        </w:r>
        <w:r w:rsidR="003E2ECB">
          <w:rPr>
            <w:noProof/>
            <w:webHidden/>
          </w:rPr>
          <w:instrText xml:space="preserve"> PAGEREF _Toc433184116 \h </w:instrText>
        </w:r>
        <w:r w:rsidR="003E2ECB">
          <w:rPr>
            <w:noProof/>
            <w:webHidden/>
          </w:rPr>
        </w:r>
        <w:r w:rsidR="003E2ECB">
          <w:rPr>
            <w:noProof/>
            <w:webHidden/>
          </w:rPr>
          <w:fldChar w:fldCharType="separate"/>
        </w:r>
        <w:r w:rsidR="003E2ECB">
          <w:rPr>
            <w:noProof/>
            <w:webHidden/>
          </w:rPr>
          <w:t>15</w:t>
        </w:r>
        <w:r w:rsidR="003E2ECB">
          <w:rPr>
            <w:noProof/>
            <w:webHidden/>
          </w:rPr>
          <w:fldChar w:fldCharType="end"/>
        </w:r>
      </w:hyperlink>
    </w:p>
    <w:p w14:paraId="3775B533"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7" w:history="1">
        <w:r w:rsidR="003E2ECB" w:rsidRPr="009C4645">
          <w:rPr>
            <w:rStyle w:val="Hiperhivatkozs"/>
            <w:noProof/>
          </w:rPr>
          <w:t>2.2.3 Rövidítések</w:t>
        </w:r>
        <w:r w:rsidR="003E2ECB">
          <w:rPr>
            <w:noProof/>
            <w:webHidden/>
          </w:rPr>
          <w:tab/>
        </w:r>
        <w:r w:rsidR="003E2ECB">
          <w:rPr>
            <w:noProof/>
            <w:webHidden/>
          </w:rPr>
          <w:fldChar w:fldCharType="begin"/>
        </w:r>
        <w:r w:rsidR="003E2ECB">
          <w:rPr>
            <w:noProof/>
            <w:webHidden/>
          </w:rPr>
          <w:instrText xml:space="preserve"> PAGEREF _Toc433184117 \h </w:instrText>
        </w:r>
        <w:r w:rsidR="003E2ECB">
          <w:rPr>
            <w:noProof/>
            <w:webHidden/>
          </w:rPr>
        </w:r>
        <w:r w:rsidR="003E2ECB">
          <w:rPr>
            <w:noProof/>
            <w:webHidden/>
          </w:rPr>
          <w:fldChar w:fldCharType="separate"/>
        </w:r>
        <w:r w:rsidR="003E2ECB">
          <w:rPr>
            <w:noProof/>
            <w:webHidden/>
          </w:rPr>
          <w:t>15</w:t>
        </w:r>
        <w:r w:rsidR="003E2ECB">
          <w:rPr>
            <w:noProof/>
            <w:webHidden/>
          </w:rPr>
          <w:fldChar w:fldCharType="end"/>
        </w:r>
      </w:hyperlink>
    </w:p>
    <w:p w14:paraId="39B5303B"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8" w:history="1">
        <w:r w:rsidR="003E2ECB" w:rsidRPr="009C4645">
          <w:rPr>
            <w:rStyle w:val="Hiperhivatkozs"/>
            <w:noProof/>
          </w:rPr>
          <w:t>2.2.4 Technológia megválasztása</w:t>
        </w:r>
        <w:r w:rsidR="003E2ECB">
          <w:rPr>
            <w:noProof/>
            <w:webHidden/>
          </w:rPr>
          <w:tab/>
        </w:r>
        <w:r w:rsidR="003E2ECB">
          <w:rPr>
            <w:noProof/>
            <w:webHidden/>
          </w:rPr>
          <w:fldChar w:fldCharType="begin"/>
        </w:r>
        <w:r w:rsidR="003E2ECB">
          <w:rPr>
            <w:noProof/>
            <w:webHidden/>
          </w:rPr>
          <w:instrText xml:space="preserve"> PAGEREF _Toc433184118 \h </w:instrText>
        </w:r>
        <w:r w:rsidR="003E2ECB">
          <w:rPr>
            <w:noProof/>
            <w:webHidden/>
          </w:rPr>
        </w:r>
        <w:r w:rsidR="003E2ECB">
          <w:rPr>
            <w:noProof/>
            <w:webHidden/>
          </w:rPr>
          <w:fldChar w:fldCharType="separate"/>
        </w:r>
        <w:r w:rsidR="003E2ECB">
          <w:rPr>
            <w:noProof/>
            <w:webHidden/>
          </w:rPr>
          <w:t>16</w:t>
        </w:r>
        <w:r w:rsidR="003E2ECB">
          <w:rPr>
            <w:noProof/>
            <w:webHidden/>
          </w:rPr>
          <w:fldChar w:fldCharType="end"/>
        </w:r>
      </w:hyperlink>
    </w:p>
    <w:p w14:paraId="770824F1" w14:textId="77777777" w:rsidR="003E2ECB" w:rsidRDefault="00135110">
      <w:pPr>
        <w:pStyle w:val="TJ1"/>
        <w:rPr>
          <w:rFonts w:asciiTheme="minorHAnsi" w:eastAsiaTheme="minorEastAsia" w:hAnsiTheme="minorHAnsi" w:cstheme="minorBidi"/>
          <w:b w:val="0"/>
          <w:noProof/>
          <w:sz w:val="22"/>
          <w:szCs w:val="22"/>
          <w:lang w:eastAsia="hu-HU"/>
        </w:rPr>
      </w:pPr>
      <w:hyperlink w:anchor="_Toc433184119" w:history="1">
        <w:r w:rsidR="003E2ECB" w:rsidRPr="009C4645">
          <w:rPr>
            <w:rStyle w:val="Hiperhivatkozs"/>
            <w:noProof/>
          </w:rPr>
          <w:t>3 Formázási tudnivalók</w:t>
        </w:r>
        <w:r w:rsidR="003E2ECB">
          <w:rPr>
            <w:noProof/>
            <w:webHidden/>
          </w:rPr>
          <w:tab/>
        </w:r>
        <w:r w:rsidR="003E2ECB">
          <w:rPr>
            <w:noProof/>
            <w:webHidden/>
          </w:rPr>
          <w:fldChar w:fldCharType="begin"/>
        </w:r>
        <w:r w:rsidR="003E2ECB">
          <w:rPr>
            <w:noProof/>
            <w:webHidden/>
          </w:rPr>
          <w:instrText xml:space="preserve"> PAGEREF _Toc433184119 \h </w:instrText>
        </w:r>
        <w:r w:rsidR="003E2ECB">
          <w:rPr>
            <w:noProof/>
            <w:webHidden/>
          </w:rPr>
        </w:r>
        <w:r w:rsidR="003E2ECB">
          <w:rPr>
            <w:noProof/>
            <w:webHidden/>
          </w:rPr>
          <w:fldChar w:fldCharType="separate"/>
        </w:r>
        <w:r w:rsidR="003E2ECB">
          <w:rPr>
            <w:noProof/>
            <w:webHidden/>
          </w:rPr>
          <w:t>17</w:t>
        </w:r>
        <w:r w:rsidR="003E2ECB">
          <w:rPr>
            <w:noProof/>
            <w:webHidden/>
          </w:rPr>
          <w:fldChar w:fldCharType="end"/>
        </w:r>
      </w:hyperlink>
    </w:p>
    <w:p w14:paraId="0E7E25C5"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20" w:history="1">
        <w:r w:rsidR="003E2ECB" w:rsidRPr="009C4645">
          <w:rPr>
            <w:rStyle w:val="Hiperhivatkozs"/>
            <w:noProof/>
          </w:rPr>
          <w:t>3.1 Általános tudnivalók</w:t>
        </w:r>
        <w:r w:rsidR="003E2ECB">
          <w:rPr>
            <w:noProof/>
            <w:webHidden/>
          </w:rPr>
          <w:tab/>
        </w:r>
        <w:r w:rsidR="003E2ECB">
          <w:rPr>
            <w:noProof/>
            <w:webHidden/>
          </w:rPr>
          <w:fldChar w:fldCharType="begin"/>
        </w:r>
        <w:r w:rsidR="003E2ECB">
          <w:rPr>
            <w:noProof/>
            <w:webHidden/>
          </w:rPr>
          <w:instrText xml:space="preserve"> PAGEREF _Toc433184120 \h </w:instrText>
        </w:r>
        <w:r w:rsidR="003E2ECB">
          <w:rPr>
            <w:noProof/>
            <w:webHidden/>
          </w:rPr>
        </w:r>
        <w:r w:rsidR="003E2ECB">
          <w:rPr>
            <w:noProof/>
            <w:webHidden/>
          </w:rPr>
          <w:fldChar w:fldCharType="separate"/>
        </w:r>
        <w:r w:rsidR="003E2ECB">
          <w:rPr>
            <w:noProof/>
            <w:webHidden/>
          </w:rPr>
          <w:t>17</w:t>
        </w:r>
        <w:r w:rsidR="003E2ECB">
          <w:rPr>
            <w:noProof/>
            <w:webHidden/>
          </w:rPr>
          <w:fldChar w:fldCharType="end"/>
        </w:r>
      </w:hyperlink>
    </w:p>
    <w:p w14:paraId="187B9F8E"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21" w:history="1">
        <w:r w:rsidR="003E2ECB" w:rsidRPr="009C4645">
          <w:rPr>
            <w:rStyle w:val="Hiperhivatkozs"/>
            <w:noProof/>
          </w:rPr>
          <w:t>3.2 Stílusok</w:t>
        </w:r>
        <w:r w:rsidR="003E2ECB">
          <w:rPr>
            <w:noProof/>
            <w:webHidden/>
          </w:rPr>
          <w:tab/>
        </w:r>
        <w:r w:rsidR="003E2ECB">
          <w:rPr>
            <w:noProof/>
            <w:webHidden/>
          </w:rPr>
          <w:fldChar w:fldCharType="begin"/>
        </w:r>
        <w:r w:rsidR="003E2ECB">
          <w:rPr>
            <w:noProof/>
            <w:webHidden/>
          </w:rPr>
          <w:instrText xml:space="preserve"> PAGEREF _Toc433184121 \h </w:instrText>
        </w:r>
        <w:r w:rsidR="003E2ECB">
          <w:rPr>
            <w:noProof/>
            <w:webHidden/>
          </w:rPr>
        </w:r>
        <w:r w:rsidR="003E2ECB">
          <w:rPr>
            <w:noProof/>
            <w:webHidden/>
          </w:rPr>
          <w:fldChar w:fldCharType="separate"/>
        </w:r>
        <w:r w:rsidR="003E2ECB">
          <w:rPr>
            <w:noProof/>
            <w:webHidden/>
          </w:rPr>
          <w:t>17</w:t>
        </w:r>
        <w:r w:rsidR="003E2ECB">
          <w:rPr>
            <w:noProof/>
            <w:webHidden/>
          </w:rPr>
          <w:fldChar w:fldCharType="end"/>
        </w:r>
      </w:hyperlink>
    </w:p>
    <w:p w14:paraId="59A4CBC6"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22" w:history="1">
        <w:r w:rsidR="003E2ECB" w:rsidRPr="009C4645">
          <w:rPr>
            <w:rStyle w:val="Hiperhivatkozs"/>
            <w:noProof/>
          </w:rPr>
          <w:t>3.3 Címsorok</w:t>
        </w:r>
        <w:r w:rsidR="003E2ECB">
          <w:rPr>
            <w:noProof/>
            <w:webHidden/>
          </w:rPr>
          <w:tab/>
        </w:r>
        <w:r w:rsidR="003E2ECB">
          <w:rPr>
            <w:noProof/>
            <w:webHidden/>
          </w:rPr>
          <w:fldChar w:fldCharType="begin"/>
        </w:r>
        <w:r w:rsidR="003E2ECB">
          <w:rPr>
            <w:noProof/>
            <w:webHidden/>
          </w:rPr>
          <w:instrText xml:space="preserve"> PAGEREF _Toc433184122 \h </w:instrText>
        </w:r>
        <w:r w:rsidR="003E2ECB">
          <w:rPr>
            <w:noProof/>
            <w:webHidden/>
          </w:rPr>
        </w:r>
        <w:r w:rsidR="003E2ECB">
          <w:rPr>
            <w:noProof/>
            <w:webHidden/>
          </w:rPr>
          <w:fldChar w:fldCharType="separate"/>
        </w:r>
        <w:r w:rsidR="003E2ECB">
          <w:rPr>
            <w:noProof/>
            <w:webHidden/>
          </w:rPr>
          <w:t>18</w:t>
        </w:r>
        <w:r w:rsidR="003E2ECB">
          <w:rPr>
            <w:noProof/>
            <w:webHidden/>
          </w:rPr>
          <w:fldChar w:fldCharType="end"/>
        </w:r>
      </w:hyperlink>
    </w:p>
    <w:p w14:paraId="222A45D2"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23" w:history="1">
        <w:r w:rsidR="003E2ECB" w:rsidRPr="009C4645">
          <w:rPr>
            <w:rStyle w:val="Hiperhivatkozs"/>
            <w:noProof/>
          </w:rPr>
          <w:t>3.4 Másolás, beillesztés</w:t>
        </w:r>
        <w:r w:rsidR="003E2ECB">
          <w:rPr>
            <w:noProof/>
            <w:webHidden/>
          </w:rPr>
          <w:tab/>
        </w:r>
        <w:r w:rsidR="003E2ECB">
          <w:rPr>
            <w:noProof/>
            <w:webHidden/>
          </w:rPr>
          <w:fldChar w:fldCharType="begin"/>
        </w:r>
        <w:r w:rsidR="003E2ECB">
          <w:rPr>
            <w:noProof/>
            <w:webHidden/>
          </w:rPr>
          <w:instrText xml:space="preserve"> PAGEREF _Toc433184123 \h </w:instrText>
        </w:r>
        <w:r w:rsidR="003E2ECB">
          <w:rPr>
            <w:noProof/>
            <w:webHidden/>
          </w:rPr>
        </w:r>
        <w:r w:rsidR="003E2ECB">
          <w:rPr>
            <w:noProof/>
            <w:webHidden/>
          </w:rPr>
          <w:fldChar w:fldCharType="separate"/>
        </w:r>
        <w:r w:rsidR="003E2ECB">
          <w:rPr>
            <w:noProof/>
            <w:webHidden/>
          </w:rPr>
          <w:t>18</w:t>
        </w:r>
        <w:r w:rsidR="003E2ECB">
          <w:rPr>
            <w:noProof/>
            <w:webHidden/>
          </w:rPr>
          <w:fldChar w:fldCharType="end"/>
        </w:r>
      </w:hyperlink>
    </w:p>
    <w:p w14:paraId="4AC5496D"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24" w:history="1">
        <w:r w:rsidR="003E2ECB" w:rsidRPr="009C4645">
          <w:rPr>
            <w:rStyle w:val="Hiperhivatkozs"/>
            <w:noProof/>
          </w:rPr>
          <w:t>3.5 Mezőfrissítés</w:t>
        </w:r>
        <w:r w:rsidR="003E2ECB">
          <w:rPr>
            <w:noProof/>
            <w:webHidden/>
          </w:rPr>
          <w:tab/>
        </w:r>
        <w:r w:rsidR="003E2ECB">
          <w:rPr>
            <w:noProof/>
            <w:webHidden/>
          </w:rPr>
          <w:fldChar w:fldCharType="begin"/>
        </w:r>
        <w:r w:rsidR="003E2ECB">
          <w:rPr>
            <w:noProof/>
            <w:webHidden/>
          </w:rPr>
          <w:instrText xml:space="preserve"> PAGEREF _Toc433184124 \h </w:instrText>
        </w:r>
        <w:r w:rsidR="003E2ECB">
          <w:rPr>
            <w:noProof/>
            <w:webHidden/>
          </w:rPr>
        </w:r>
        <w:r w:rsidR="003E2ECB">
          <w:rPr>
            <w:noProof/>
            <w:webHidden/>
          </w:rPr>
          <w:fldChar w:fldCharType="separate"/>
        </w:r>
        <w:r w:rsidR="003E2ECB">
          <w:rPr>
            <w:noProof/>
            <w:webHidden/>
          </w:rPr>
          <w:t>19</w:t>
        </w:r>
        <w:r w:rsidR="003E2ECB">
          <w:rPr>
            <w:noProof/>
            <w:webHidden/>
          </w:rPr>
          <w:fldChar w:fldCharType="end"/>
        </w:r>
      </w:hyperlink>
    </w:p>
    <w:p w14:paraId="0D9EC706"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25" w:history="1">
        <w:r w:rsidR="003E2ECB" w:rsidRPr="009C4645">
          <w:rPr>
            <w:rStyle w:val="Hiperhivatkozs"/>
            <w:noProof/>
          </w:rPr>
          <w:t>3.6 Helyesírás</w:t>
        </w:r>
        <w:r w:rsidR="003E2ECB">
          <w:rPr>
            <w:noProof/>
            <w:webHidden/>
          </w:rPr>
          <w:tab/>
        </w:r>
        <w:r w:rsidR="003E2ECB">
          <w:rPr>
            <w:noProof/>
            <w:webHidden/>
          </w:rPr>
          <w:fldChar w:fldCharType="begin"/>
        </w:r>
        <w:r w:rsidR="003E2ECB">
          <w:rPr>
            <w:noProof/>
            <w:webHidden/>
          </w:rPr>
          <w:instrText xml:space="preserve"> PAGEREF _Toc433184125 \h </w:instrText>
        </w:r>
        <w:r w:rsidR="003E2ECB">
          <w:rPr>
            <w:noProof/>
            <w:webHidden/>
          </w:rPr>
        </w:r>
        <w:r w:rsidR="003E2ECB">
          <w:rPr>
            <w:noProof/>
            <w:webHidden/>
          </w:rPr>
          <w:fldChar w:fldCharType="separate"/>
        </w:r>
        <w:r w:rsidR="003E2ECB">
          <w:rPr>
            <w:noProof/>
            <w:webHidden/>
          </w:rPr>
          <w:t>19</w:t>
        </w:r>
        <w:r w:rsidR="003E2ECB">
          <w:rPr>
            <w:noProof/>
            <w:webHidden/>
          </w:rPr>
          <w:fldChar w:fldCharType="end"/>
        </w:r>
      </w:hyperlink>
    </w:p>
    <w:p w14:paraId="1F45DE4A"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26" w:history="1">
        <w:r w:rsidR="003E2ECB" w:rsidRPr="009C4645">
          <w:rPr>
            <w:rStyle w:val="Hiperhivatkozs"/>
            <w:noProof/>
          </w:rPr>
          <w:t>3.6.1 Elgépelések</w:t>
        </w:r>
        <w:r w:rsidR="003E2ECB">
          <w:rPr>
            <w:noProof/>
            <w:webHidden/>
          </w:rPr>
          <w:tab/>
        </w:r>
        <w:r w:rsidR="003E2ECB">
          <w:rPr>
            <w:noProof/>
            <w:webHidden/>
          </w:rPr>
          <w:fldChar w:fldCharType="begin"/>
        </w:r>
        <w:r w:rsidR="003E2ECB">
          <w:rPr>
            <w:noProof/>
            <w:webHidden/>
          </w:rPr>
          <w:instrText xml:space="preserve"> PAGEREF _Toc433184126 \h </w:instrText>
        </w:r>
        <w:r w:rsidR="003E2ECB">
          <w:rPr>
            <w:noProof/>
            <w:webHidden/>
          </w:rPr>
        </w:r>
        <w:r w:rsidR="003E2ECB">
          <w:rPr>
            <w:noProof/>
            <w:webHidden/>
          </w:rPr>
          <w:fldChar w:fldCharType="separate"/>
        </w:r>
        <w:r w:rsidR="003E2ECB">
          <w:rPr>
            <w:noProof/>
            <w:webHidden/>
          </w:rPr>
          <w:t>19</w:t>
        </w:r>
        <w:r w:rsidR="003E2ECB">
          <w:rPr>
            <w:noProof/>
            <w:webHidden/>
          </w:rPr>
          <w:fldChar w:fldCharType="end"/>
        </w:r>
      </w:hyperlink>
    </w:p>
    <w:p w14:paraId="566D7DB2"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27" w:history="1">
        <w:r w:rsidR="003E2ECB" w:rsidRPr="009C4645">
          <w:rPr>
            <w:rStyle w:val="Hiperhivatkozs"/>
            <w:noProof/>
          </w:rPr>
          <w:t>3.6.2 Egyeztetés hiánya</w:t>
        </w:r>
        <w:r w:rsidR="003E2ECB">
          <w:rPr>
            <w:noProof/>
            <w:webHidden/>
          </w:rPr>
          <w:tab/>
        </w:r>
        <w:r w:rsidR="003E2ECB">
          <w:rPr>
            <w:noProof/>
            <w:webHidden/>
          </w:rPr>
          <w:fldChar w:fldCharType="begin"/>
        </w:r>
        <w:r w:rsidR="003E2ECB">
          <w:rPr>
            <w:noProof/>
            <w:webHidden/>
          </w:rPr>
          <w:instrText xml:space="preserve"> PAGEREF _Toc433184127 \h </w:instrText>
        </w:r>
        <w:r w:rsidR="003E2ECB">
          <w:rPr>
            <w:noProof/>
            <w:webHidden/>
          </w:rPr>
        </w:r>
        <w:r w:rsidR="003E2ECB">
          <w:rPr>
            <w:noProof/>
            <w:webHidden/>
          </w:rPr>
          <w:fldChar w:fldCharType="separate"/>
        </w:r>
        <w:r w:rsidR="003E2ECB">
          <w:rPr>
            <w:noProof/>
            <w:webHidden/>
          </w:rPr>
          <w:t>19</w:t>
        </w:r>
        <w:r w:rsidR="003E2ECB">
          <w:rPr>
            <w:noProof/>
            <w:webHidden/>
          </w:rPr>
          <w:fldChar w:fldCharType="end"/>
        </w:r>
      </w:hyperlink>
    </w:p>
    <w:p w14:paraId="417BF413"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28" w:history="1">
        <w:r w:rsidR="003E2ECB" w:rsidRPr="009C4645">
          <w:rPr>
            <w:rStyle w:val="Hiperhivatkozs"/>
            <w:noProof/>
          </w:rPr>
          <w:t>3.6.3 Külföldi szavak, kifejezések</w:t>
        </w:r>
        <w:r w:rsidR="003E2ECB">
          <w:rPr>
            <w:noProof/>
            <w:webHidden/>
          </w:rPr>
          <w:tab/>
        </w:r>
        <w:r w:rsidR="003E2ECB">
          <w:rPr>
            <w:noProof/>
            <w:webHidden/>
          </w:rPr>
          <w:fldChar w:fldCharType="begin"/>
        </w:r>
        <w:r w:rsidR="003E2ECB">
          <w:rPr>
            <w:noProof/>
            <w:webHidden/>
          </w:rPr>
          <w:instrText xml:space="preserve"> PAGEREF _Toc433184128 \h </w:instrText>
        </w:r>
        <w:r w:rsidR="003E2ECB">
          <w:rPr>
            <w:noProof/>
            <w:webHidden/>
          </w:rPr>
        </w:r>
        <w:r w:rsidR="003E2ECB">
          <w:rPr>
            <w:noProof/>
            <w:webHidden/>
          </w:rPr>
          <w:fldChar w:fldCharType="separate"/>
        </w:r>
        <w:r w:rsidR="003E2ECB">
          <w:rPr>
            <w:noProof/>
            <w:webHidden/>
          </w:rPr>
          <w:t>19</w:t>
        </w:r>
        <w:r w:rsidR="003E2ECB">
          <w:rPr>
            <w:noProof/>
            <w:webHidden/>
          </w:rPr>
          <w:fldChar w:fldCharType="end"/>
        </w:r>
      </w:hyperlink>
    </w:p>
    <w:p w14:paraId="4B4F51A5"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29" w:history="1">
        <w:r w:rsidR="003E2ECB" w:rsidRPr="009C4645">
          <w:rPr>
            <w:rStyle w:val="Hiperhivatkozs"/>
            <w:noProof/>
          </w:rPr>
          <w:t>3.6.4 Stb</w:t>
        </w:r>
        <w:r w:rsidR="003E2ECB">
          <w:rPr>
            <w:noProof/>
            <w:webHidden/>
          </w:rPr>
          <w:tab/>
        </w:r>
        <w:r w:rsidR="003E2ECB">
          <w:rPr>
            <w:noProof/>
            <w:webHidden/>
          </w:rPr>
          <w:fldChar w:fldCharType="begin"/>
        </w:r>
        <w:r w:rsidR="003E2ECB">
          <w:rPr>
            <w:noProof/>
            <w:webHidden/>
          </w:rPr>
          <w:instrText xml:space="preserve"> PAGEREF _Toc433184129 \h </w:instrText>
        </w:r>
        <w:r w:rsidR="003E2ECB">
          <w:rPr>
            <w:noProof/>
            <w:webHidden/>
          </w:rPr>
        </w:r>
        <w:r w:rsidR="003E2ECB">
          <w:rPr>
            <w:noProof/>
            <w:webHidden/>
          </w:rPr>
          <w:fldChar w:fldCharType="separate"/>
        </w:r>
        <w:r w:rsidR="003E2ECB">
          <w:rPr>
            <w:noProof/>
            <w:webHidden/>
          </w:rPr>
          <w:t>20</w:t>
        </w:r>
        <w:r w:rsidR="003E2ECB">
          <w:rPr>
            <w:noProof/>
            <w:webHidden/>
          </w:rPr>
          <w:fldChar w:fldCharType="end"/>
        </w:r>
      </w:hyperlink>
    </w:p>
    <w:p w14:paraId="3CFC117D"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30" w:history="1">
        <w:r w:rsidR="003E2ECB" w:rsidRPr="009C4645">
          <w:rPr>
            <w:rStyle w:val="Hiperhivatkozs"/>
            <w:noProof/>
          </w:rPr>
          <w:t>3.6.5 Helyesírás ellenőrző</w:t>
        </w:r>
        <w:r w:rsidR="003E2ECB">
          <w:rPr>
            <w:noProof/>
            <w:webHidden/>
          </w:rPr>
          <w:tab/>
        </w:r>
        <w:r w:rsidR="003E2ECB">
          <w:rPr>
            <w:noProof/>
            <w:webHidden/>
          </w:rPr>
          <w:fldChar w:fldCharType="begin"/>
        </w:r>
        <w:r w:rsidR="003E2ECB">
          <w:rPr>
            <w:noProof/>
            <w:webHidden/>
          </w:rPr>
          <w:instrText xml:space="preserve"> PAGEREF _Toc433184130 \h </w:instrText>
        </w:r>
        <w:r w:rsidR="003E2ECB">
          <w:rPr>
            <w:noProof/>
            <w:webHidden/>
          </w:rPr>
        </w:r>
        <w:r w:rsidR="003E2ECB">
          <w:rPr>
            <w:noProof/>
            <w:webHidden/>
          </w:rPr>
          <w:fldChar w:fldCharType="separate"/>
        </w:r>
        <w:r w:rsidR="003E2ECB">
          <w:rPr>
            <w:noProof/>
            <w:webHidden/>
          </w:rPr>
          <w:t>20</w:t>
        </w:r>
        <w:r w:rsidR="003E2ECB">
          <w:rPr>
            <w:noProof/>
            <w:webHidden/>
          </w:rPr>
          <w:fldChar w:fldCharType="end"/>
        </w:r>
      </w:hyperlink>
    </w:p>
    <w:p w14:paraId="2D37CD7D"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31" w:history="1">
        <w:r w:rsidR="003E2ECB" w:rsidRPr="009C4645">
          <w:rPr>
            <w:rStyle w:val="Hiperhivatkozs"/>
            <w:noProof/>
          </w:rPr>
          <w:t>3.7 Képek</w:t>
        </w:r>
        <w:r w:rsidR="003E2ECB">
          <w:rPr>
            <w:noProof/>
            <w:webHidden/>
          </w:rPr>
          <w:tab/>
        </w:r>
        <w:r w:rsidR="003E2ECB">
          <w:rPr>
            <w:noProof/>
            <w:webHidden/>
          </w:rPr>
          <w:fldChar w:fldCharType="begin"/>
        </w:r>
        <w:r w:rsidR="003E2ECB">
          <w:rPr>
            <w:noProof/>
            <w:webHidden/>
          </w:rPr>
          <w:instrText xml:space="preserve"> PAGEREF _Toc433184131 \h </w:instrText>
        </w:r>
        <w:r w:rsidR="003E2ECB">
          <w:rPr>
            <w:noProof/>
            <w:webHidden/>
          </w:rPr>
        </w:r>
        <w:r w:rsidR="003E2ECB">
          <w:rPr>
            <w:noProof/>
            <w:webHidden/>
          </w:rPr>
          <w:fldChar w:fldCharType="separate"/>
        </w:r>
        <w:r w:rsidR="003E2ECB">
          <w:rPr>
            <w:noProof/>
            <w:webHidden/>
          </w:rPr>
          <w:t>21</w:t>
        </w:r>
        <w:r w:rsidR="003E2ECB">
          <w:rPr>
            <w:noProof/>
            <w:webHidden/>
          </w:rPr>
          <w:fldChar w:fldCharType="end"/>
        </w:r>
      </w:hyperlink>
    </w:p>
    <w:p w14:paraId="50D30F86"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32" w:history="1">
        <w:r w:rsidR="003E2ECB" w:rsidRPr="009C4645">
          <w:rPr>
            <w:rStyle w:val="Hiperhivatkozs"/>
            <w:noProof/>
          </w:rPr>
          <w:t>3.7.1 Beszúrás, formázás</w:t>
        </w:r>
        <w:r w:rsidR="003E2ECB">
          <w:rPr>
            <w:noProof/>
            <w:webHidden/>
          </w:rPr>
          <w:tab/>
        </w:r>
        <w:r w:rsidR="003E2ECB">
          <w:rPr>
            <w:noProof/>
            <w:webHidden/>
          </w:rPr>
          <w:fldChar w:fldCharType="begin"/>
        </w:r>
        <w:r w:rsidR="003E2ECB">
          <w:rPr>
            <w:noProof/>
            <w:webHidden/>
          </w:rPr>
          <w:instrText xml:space="preserve"> PAGEREF _Toc433184132 \h </w:instrText>
        </w:r>
        <w:r w:rsidR="003E2ECB">
          <w:rPr>
            <w:noProof/>
            <w:webHidden/>
          </w:rPr>
        </w:r>
        <w:r w:rsidR="003E2ECB">
          <w:rPr>
            <w:noProof/>
            <w:webHidden/>
          </w:rPr>
          <w:fldChar w:fldCharType="separate"/>
        </w:r>
        <w:r w:rsidR="003E2ECB">
          <w:rPr>
            <w:noProof/>
            <w:webHidden/>
          </w:rPr>
          <w:t>21</w:t>
        </w:r>
        <w:r w:rsidR="003E2ECB">
          <w:rPr>
            <w:noProof/>
            <w:webHidden/>
          </w:rPr>
          <w:fldChar w:fldCharType="end"/>
        </w:r>
      </w:hyperlink>
    </w:p>
    <w:p w14:paraId="4C075CB9"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33" w:history="1">
        <w:r w:rsidR="003E2ECB" w:rsidRPr="009C4645">
          <w:rPr>
            <w:rStyle w:val="Hiperhivatkozs"/>
            <w:noProof/>
          </w:rPr>
          <w:t>3.7.2 Képminőség</w:t>
        </w:r>
        <w:r w:rsidR="003E2ECB">
          <w:rPr>
            <w:noProof/>
            <w:webHidden/>
          </w:rPr>
          <w:tab/>
        </w:r>
        <w:r w:rsidR="003E2ECB">
          <w:rPr>
            <w:noProof/>
            <w:webHidden/>
          </w:rPr>
          <w:fldChar w:fldCharType="begin"/>
        </w:r>
        <w:r w:rsidR="003E2ECB">
          <w:rPr>
            <w:noProof/>
            <w:webHidden/>
          </w:rPr>
          <w:instrText xml:space="preserve"> PAGEREF _Toc433184133 \h </w:instrText>
        </w:r>
        <w:r w:rsidR="003E2ECB">
          <w:rPr>
            <w:noProof/>
            <w:webHidden/>
          </w:rPr>
        </w:r>
        <w:r w:rsidR="003E2ECB">
          <w:rPr>
            <w:noProof/>
            <w:webHidden/>
          </w:rPr>
          <w:fldChar w:fldCharType="separate"/>
        </w:r>
        <w:r w:rsidR="003E2ECB">
          <w:rPr>
            <w:noProof/>
            <w:webHidden/>
          </w:rPr>
          <w:t>21</w:t>
        </w:r>
        <w:r w:rsidR="003E2ECB">
          <w:rPr>
            <w:noProof/>
            <w:webHidden/>
          </w:rPr>
          <w:fldChar w:fldCharType="end"/>
        </w:r>
      </w:hyperlink>
    </w:p>
    <w:p w14:paraId="517D0544"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34" w:history="1">
        <w:r w:rsidR="003E2ECB" w:rsidRPr="009C4645">
          <w:rPr>
            <w:rStyle w:val="Hiperhivatkozs"/>
            <w:noProof/>
          </w:rPr>
          <w:t>3.8 Kereszthivatkozások</w:t>
        </w:r>
        <w:r w:rsidR="003E2ECB">
          <w:rPr>
            <w:noProof/>
            <w:webHidden/>
          </w:rPr>
          <w:tab/>
        </w:r>
        <w:r w:rsidR="003E2ECB">
          <w:rPr>
            <w:noProof/>
            <w:webHidden/>
          </w:rPr>
          <w:fldChar w:fldCharType="begin"/>
        </w:r>
        <w:r w:rsidR="003E2ECB">
          <w:rPr>
            <w:noProof/>
            <w:webHidden/>
          </w:rPr>
          <w:instrText xml:space="preserve"> PAGEREF _Toc433184134 \h </w:instrText>
        </w:r>
        <w:r w:rsidR="003E2ECB">
          <w:rPr>
            <w:noProof/>
            <w:webHidden/>
          </w:rPr>
        </w:r>
        <w:r w:rsidR="003E2ECB">
          <w:rPr>
            <w:noProof/>
            <w:webHidden/>
          </w:rPr>
          <w:fldChar w:fldCharType="separate"/>
        </w:r>
        <w:r w:rsidR="003E2ECB">
          <w:rPr>
            <w:noProof/>
            <w:webHidden/>
          </w:rPr>
          <w:t>22</w:t>
        </w:r>
        <w:r w:rsidR="003E2ECB">
          <w:rPr>
            <w:noProof/>
            <w:webHidden/>
          </w:rPr>
          <w:fldChar w:fldCharType="end"/>
        </w:r>
      </w:hyperlink>
    </w:p>
    <w:p w14:paraId="443FD64C"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35" w:history="1">
        <w:r w:rsidR="003E2ECB" w:rsidRPr="009C4645">
          <w:rPr>
            <w:rStyle w:val="Hiperhivatkozs"/>
            <w:noProof/>
          </w:rPr>
          <w:t>3.9 Irodalomhivatkozások</w:t>
        </w:r>
        <w:r w:rsidR="003E2ECB">
          <w:rPr>
            <w:noProof/>
            <w:webHidden/>
          </w:rPr>
          <w:tab/>
        </w:r>
        <w:r w:rsidR="003E2ECB">
          <w:rPr>
            <w:noProof/>
            <w:webHidden/>
          </w:rPr>
          <w:fldChar w:fldCharType="begin"/>
        </w:r>
        <w:r w:rsidR="003E2ECB">
          <w:rPr>
            <w:noProof/>
            <w:webHidden/>
          </w:rPr>
          <w:instrText xml:space="preserve"> PAGEREF _Toc433184135 \h </w:instrText>
        </w:r>
        <w:r w:rsidR="003E2ECB">
          <w:rPr>
            <w:noProof/>
            <w:webHidden/>
          </w:rPr>
        </w:r>
        <w:r w:rsidR="003E2ECB">
          <w:rPr>
            <w:noProof/>
            <w:webHidden/>
          </w:rPr>
          <w:fldChar w:fldCharType="separate"/>
        </w:r>
        <w:r w:rsidR="003E2ECB">
          <w:rPr>
            <w:noProof/>
            <w:webHidden/>
          </w:rPr>
          <w:t>23</w:t>
        </w:r>
        <w:r w:rsidR="003E2ECB">
          <w:rPr>
            <w:noProof/>
            <w:webHidden/>
          </w:rPr>
          <w:fldChar w:fldCharType="end"/>
        </w:r>
      </w:hyperlink>
    </w:p>
    <w:p w14:paraId="600CFE38"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36" w:history="1">
        <w:r w:rsidR="003E2ECB" w:rsidRPr="009C4645">
          <w:rPr>
            <w:rStyle w:val="Hiperhivatkozs"/>
            <w:noProof/>
          </w:rPr>
          <w:t>3.9.1 Pozícionálás</w:t>
        </w:r>
        <w:r w:rsidR="003E2ECB">
          <w:rPr>
            <w:noProof/>
            <w:webHidden/>
          </w:rPr>
          <w:tab/>
        </w:r>
        <w:r w:rsidR="003E2ECB">
          <w:rPr>
            <w:noProof/>
            <w:webHidden/>
          </w:rPr>
          <w:fldChar w:fldCharType="begin"/>
        </w:r>
        <w:r w:rsidR="003E2ECB">
          <w:rPr>
            <w:noProof/>
            <w:webHidden/>
          </w:rPr>
          <w:instrText xml:space="preserve"> PAGEREF _Toc433184136 \h </w:instrText>
        </w:r>
        <w:r w:rsidR="003E2ECB">
          <w:rPr>
            <w:noProof/>
            <w:webHidden/>
          </w:rPr>
        </w:r>
        <w:r w:rsidR="003E2ECB">
          <w:rPr>
            <w:noProof/>
            <w:webHidden/>
          </w:rPr>
          <w:fldChar w:fldCharType="separate"/>
        </w:r>
        <w:r w:rsidR="003E2ECB">
          <w:rPr>
            <w:noProof/>
            <w:webHidden/>
          </w:rPr>
          <w:t>23</w:t>
        </w:r>
        <w:r w:rsidR="003E2ECB">
          <w:rPr>
            <w:noProof/>
            <w:webHidden/>
          </w:rPr>
          <w:fldChar w:fldCharType="end"/>
        </w:r>
      </w:hyperlink>
    </w:p>
    <w:p w14:paraId="6D8197A9"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37" w:history="1">
        <w:r w:rsidR="003E2ECB" w:rsidRPr="009C4645">
          <w:rPr>
            <w:rStyle w:val="Hiperhivatkozs"/>
            <w:noProof/>
          </w:rPr>
          <w:t>3.9.2 Mikor kell hivatkoznom?</w:t>
        </w:r>
        <w:r w:rsidR="003E2ECB">
          <w:rPr>
            <w:noProof/>
            <w:webHidden/>
          </w:rPr>
          <w:tab/>
        </w:r>
        <w:r w:rsidR="003E2ECB">
          <w:rPr>
            <w:noProof/>
            <w:webHidden/>
          </w:rPr>
          <w:fldChar w:fldCharType="begin"/>
        </w:r>
        <w:r w:rsidR="003E2ECB">
          <w:rPr>
            <w:noProof/>
            <w:webHidden/>
          </w:rPr>
          <w:instrText xml:space="preserve"> PAGEREF _Toc433184137 \h </w:instrText>
        </w:r>
        <w:r w:rsidR="003E2ECB">
          <w:rPr>
            <w:noProof/>
            <w:webHidden/>
          </w:rPr>
        </w:r>
        <w:r w:rsidR="003E2ECB">
          <w:rPr>
            <w:noProof/>
            <w:webHidden/>
          </w:rPr>
          <w:fldChar w:fldCharType="separate"/>
        </w:r>
        <w:r w:rsidR="003E2ECB">
          <w:rPr>
            <w:noProof/>
            <w:webHidden/>
          </w:rPr>
          <w:t>24</w:t>
        </w:r>
        <w:r w:rsidR="003E2ECB">
          <w:rPr>
            <w:noProof/>
            <w:webHidden/>
          </w:rPr>
          <w:fldChar w:fldCharType="end"/>
        </w:r>
      </w:hyperlink>
    </w:p>
    <w:p w14:paraId="1FA42F20"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38" w:history="1">
        <w:r w:rsidR="003E2ECB" w:rsidRPr="009C4645">
          <w:rPr>
            <w:rStyle w:val="Hiperhivatkozs"/>
            <w:noProof/>
          </w:rPr>
          <w:t>3.10 Word tippek és trükkök</w:t>
        </w:r>
        <w:r w:rsidR="003E2ECB">
          <w:rPr>
            <w:noProof/>
            <w:webHidden/>
          </w:rPr>
          <w:tab/>
        </w:r>
        <w:r w:rsidR="003E2ECB">
          <w:rPr>
            <w:noProof/>
            <w:webHidden/>
          </w:rPr>
          <w:fldChar w:fldCharType="begin"/>
        </w:r>
        <w:r w:rsidR="003E2ECB">
          <w:rPr>
            <w:noProof/>
            <w:webHidden/>
          </w:rPr>
          <w:instrText xml:space="preserve"> PAGEREF _Toc433184138 \h </w:instrText>
        </w:r>
        <w:r w:rsidR="003E2ECB">
          <w:rPr>
            <w:noProof/>
            <w:webHidden/>
          </w:rPr>
        </w:r>
        <w:r w:rsidR="003E2ECB">
          <w:rPr>
            <w:noProof/>
            <w:webHidden/>
          </w:rPr>
          <w:fldChar w:fldCharType="separate"/>
        </w:r>
        <w:r w:rsidR="003E2ECB">
          <w:rPr>
            <w:noProof/>
            <w:webHidden/>
          </w:rPr>
          <w:t>24</w:t>
        </w:r>
        <w:r w:rsidR="003E2ECB">
          <w:rPr>
            <w:noProof/>
            <w:webHidden/>
          </w:rPr>
          <w:fldChar w:fldCharType="end"/>
        </w:r>
      </w:hyperlink>
    </w:p>
    <w:p w14:paraId="78B0947F"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39" w:history="1">
        <w:r w:rsidR="003E2ECB" w:rsidRPr="009C4645">
          <w:rPr>
            <w:rStyle w:val="Hiperhivatkozs"/>
            <w:noProof/>
          </w:rPr>
          <w:t>3.10.1 Navigációs ablak</w:t>
        </w:r>
        <w:r w:rsidR="003E2ECB">
          <w:rPr>
            <w:noProof/>
            <w:webHidden/>
          </w:rPr>
          <w:tab/>
        </w:r>
        <w:r w:rsidR="003E2ECB">
          <w:rPr>
            <w:noProof/>
            <w:webHidden/>
          </w:rPr>
          <w:fldChar w:fldCharType="begin"/>
        </w:r>
        <w:r w:rsidR="003E2ECB">
          <w:rPr>
            <w:noProof/>
            <w:webHidden/>
          </w:rPr>
          <w:instrText xml:space="preserve"> PAGEREF _Toc433184139 \h </w:instrText>
        </w:r>
        <w:r w:rsidR="003E2ECB">
          <w:rPr>
            <w:noProof/>
            <w:webHidden/>
          </w:rPr>
        </w:r>
        <w:r w:rsidR="003E2ECB">
          <w:rPr>
            <w:noProof/>
            <w:webHidden/>
          </w:rPr>
          <w:fldChar w:fldCharType="separate"/>
        </w:r>
        <w:r w:rsidR="003E2ECB">
          <w:rPr>
            <w:noProof/>
            <w:webHidden/>
          </w:rPr>
          <w:t>24</w:t>
        </w:r>
        <w:r w:rsidR="003E2ECB">
          <w:rPr>
            <w:noProof/>
            <w:webHidden/>
          </w:rPr>
          <w:fldChar w:fldCharType="end"/>
        </w:r>
      </w:hyperlink>
    </w:p>
    <w:p w14:paraId="293DBCFB"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40" w:history="1">
        <w:r w:rsidR="003E2ECB" w:rsidRPr="009C4645">
          <w:rPr>
            <w:rStyle w:val="Hiperhivatkozs"/>
            <w:noProof/>
          </w:rPr>
          <w:t>3.10.2 Megjegyzések</w:t>
        </w:r>
        <w:r w:rsidR="003E2ECB">
          <w:rPr>
            <w:noProof/>
            <w:webHidden/>
          </w:rPr>
          <w:tab/>
        </w:r>
        <w:r w:rsidR="003E2ECB">
          <w:rPr>
            <w:noProof/>
            <w:webHidden/>
          </w:rPr>
          <w:fldChar w:fldCharType="begin"/>
        </w:r>
        <w:r w:rsidR="003E2ECB">
          <w:rPr>
            <w:noProof/>
            <w:webHidden/>
          </w:rPr>
          <w:instrText xml:space="preserve"> PAGEREF _Toc433184140 \h </w:instrText>
        </w:r>
        <w:r w:rsidR="003E2ECB">
          <w:rPr>
            <w:noProof/>
            <w:webHidden/>
          </w:rPr>
        </w:r>
        <w:r w:rsidR="003E2ECB">
          <w:rPr>
            <w:noProof/>
            <w:webHidden/>
          </w:rPr>
          <w:fldChar w:fldCharType="separate"/>
        </w:r>
        <w:r w:rsidR="003E2ECB">
          <w:rPr>
            <w:noProof/>
            <w:webHidden/>
          </w:rPr>
          <w:t>24</w:t>
        </w:r>
        <w:r w:rsidR="003E2ECB">
          <w:rPr>
            <w:noProof/>
            <w:webHidden/>
          </w:rPr>
          <w:fldChar w:fldCharType="end"/>
        </w:r>
      </w:hyperlink>
    </w:p>
    <w:p w14:paraId="4087B1F0"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41" w:history="1">
        <w:r w:rsidR="003E2ECB" w:rsidRPr="009C4645">
          <w:rPr>
            <w:rStyle w:val="Hiperhivatkozs"/>
            <w:noProof/>
          </w:rPr>
          <w:t>3.10.3 Korrektúra</w:t>
        </w:r>
        <w:r w:rsidR="003E2ECB">
          <w:rPr>
            <w:noProof/>
            <w:webHidden/>
          </w:rPr>
          <w:tab/>
        </w:r>
        <w:r w:rsidR="003E2ECB">
          <w:rPr>
            <w:noProof/>
            <w:webHidden/>
          </w:rPr>
          <w:fldChar w:fldCharType="begin"/>
        </w:r>
        <w:r w:rsidR="003E2ECB">
          <w:rPr>
            <w:noProof/>
            <w:webHidden/>
          </w:rPr>
          <w:instrText xml:space="preserve"> PAGEREF _Toc433184141 \h </w:instrText>
        </w:r>
        <w:r w:rsidR="003E2ECB">
          <w:rPr>
            <w:noProof/>
            <w:webHidden/>
          </w:rPr>
        </w:r>
        <w:r w:rsidR="003E2ECB">
          <w:rPr>
            <w:noProof/>
            <w:webHidden/>
          </w:rPr>
          <w:fldChar w:fldCharType="separate"/>
        </w:r>
        <w:r w:rsidR="003E2ECB">
          <w:rPr>
            <w:noProof/>
            <w:webHidden/>
          </w:rPr>
          <w:t>25</w:t>
        </w:r>
        <w:r w:rsidR="003E2ECB">
          <w:rPr>
            <w:noProof/>
            <w:webHidden/>
          </w:rPr>
          <w:fldChar w:fldCharType="end"/>
        </w:r>
      </w:hyperlink>
    </w:p>
    <w:p w14:paraId="30C22C57"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42" w:history="1">
        <w:r w:rsidR="003E2ECB" w:rsidRPr="009C4645">
          <w:rPr>
            <w:rStyle w:val="Hiperhivatkozs"/>
            <w:noProof/>
          </w:rPr>
          <w:t>3.10.4 Gyorsbillentyűk</w:t>
        </w:r>
        <w:r w:rsidR="003E2ECB">
          <w:rPr>
            <w:noProof/>
            <w:webHidden/>
          </w:rPr>
          <w:tab/>
        </w:r>
        <w:r w:rsidR="003E2ECB">
          <w:rPr>
            <w:noProof/>
            <w:webHidden/>
          </w:rPr>
          <w:fldChar w:fldCharType="begin"/>
        </w:r>
        <w:r w:rsidR="003E2ECB">
          <w:rPr>
            <w:noProof/>
            <w:webHidden/>
          </w:rPr>
          <w:instrText xml:space="preserve"> PAGEREF _Toc433184142 \h </w:instrText>
        </w:r>
        <w:r w:rsidR="003E2ECB">
          <w:rPr>
            <w:noProof/>
            <w:webHidden/>
          </w:rPr>
        </w:r>
        <w:r w:rsidR="003E2ECB">
          <w:rPr>
            <w:noProof/>
            <w:webHidden/>
          </w:rPr>
          <w:fldChar w:fldCharType="separate"/>
        </w:r>
        <w:r w:rsidR="003E2ECB">
          <w:rPr>
            <w:noProof/>
            <w:webHidden/>
          </w:rPr>
          <w:t>25</w:t>
        </w:r>
        <w:r w:rsidR="003E2ECB">
          <w:rPr>
            <w:noProof/>
            <w:webHidden/>
          </w:rPr>
          <w:fldChar w:fldCharType="end"/>
        </w:r>
      </w:hyperlink>
    </w:p>
    <w:p w14:paraId="242BCB84"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43" w:history="1">
        <w:r w:rsidR="003E2ECB" w:rsidRPr="009C4645">
          <w:rPr>
            <w:rStyle w:val="Hiperhivatkozs"/>
            <w:noProof/>
          </w:rPr>
          <w:t>3.11 Kódrészletek</w:t>
        </w:r>
        <w:r w:rsidR="003E2ECB">
          <w:rPr>
            <w:noProof/>
            <w:webHidden/>
          </w:rPr>
          <w:tab/>
        </w:r>
        <w:r w:rsidR="003E2ECB">
          <w:rPr>
            <w:noProof/>
            <w:webHidden/>
          </w:rPr>
          <w:fldChar w:fldCharType="begin"/>
        </w:r>
        <w:r w:rsidR="003E2ECB">
          <w:rPr>
            <w:noProof/>
            <w:webHidden/>
          </w:rPr>
          <w:instrText xml:space="preserve"> PAGEREF _Toc433184143 \h </w:instrText>
        </w:r>
        <w:r w:rsidR="003E2ECB">
          <w:rPr>
            <w:noProof/>
            <w:webHidden/>
          </w:rPr>
        </w:r>
        <w:r w:rsidR="003E2ECB">
          <w:rPr>
            <w:noProof/>
            <w:webHidden/>
          </w:rPr>
          <w:fldChar w:fldCharType="separate"/>
        </w:r>
        <w:r w:rsidR="003E2ECB">
          <w:rPr>
            <w:noProof/>
            <w:webHidden/>
          </w:rPr>
          <w:t>25</w:t>
        </w:r>
        <w:r w:rsidR="003E2ECB">
          <w:rPr>
            <w:noProof/>
            <w:webHidden/>
          </w:rPr>
          <w:fldChar w:fldCharType="end"/>
        </w:r>
      </w:hyperlink>
    </w:p>
    <w:p w14:paraId="3F2B4C7D"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44" w:history="1">
        <w:r w:rsidR="003E2ECB" w:rsidRPr="009C4645">
          <w:rPr>
            <w:rStyle w:val="Hiperhivatkozs"/>
            <w:noProof/>
          </w:rPr>
          <w:t>3.11.1 Formázás</w:t>
        </w:r>
        <w:r w:rsidR="003E2ECB">
          <w:rPr>
            <w:noProof/>
            <w:webHidden/>
          </w:rPr>
          <w:tab/>
        </w:r>
        <w:r w:rsidR="003E2ECB">
          <w:rPr>
            <w:noProof/>
            <w:webHidden/>
          </w:rPr>
          <w:fldChar w:fldCharType="begin"/>
        </w:r>
        <w:r w:rsidR="003E2ECB">
          <w:rPr>
            <w:noProof/>
            <w:webHidden/>
          </w:rPr>
          <w:instrText xml:space="preserve"> PAGEREF _Toc433184144 \h </w:instrText>
        </w:r>
        <w:r w:rsidR="003E2ECB">
          <w:rPr>
            <w:noProof/>
            <w:webHidden/>
          </w:rPr>
        </w:r>
        <w:r w:rsidR="003E2ECB">
          <w:rPr>
            <w:noProof/>
            <w:webHidden/>
          </w:rPr>
          <w:fldChar w:fldCharType="separate"/>
        </w:r>
        <w:r w:rsidR="003E2ECB">
          <w:rPr>
            <w:noProof/>
            <w:webHidden/>
          </w:rPr>
          <w:t>26</w:t>
        </w:r>
        <w:r w:rsidR="003E2ECB">
          <w:rPr>
            <w:noProof/>
            <w:webHidden/>
          </w:rPr>
          <w:fldChar w:fldCharType="end"/>
        </w:r>
      </w:hyperlink>
    </w:p>
    <w:p w14:paraId="7B222076"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45" w:history="1">
        <w:r w:rsidR="003E2ECB" w:rsidRPr="009C4645">
          <w:rPr>
            <w:rStyle w:val="Hiperhivatkozs"/>
            <w:noProof/>
          </w:rPr>
          <w:t>3.11.2 Irodalomjegyzék</w:t>
        </w:r>
        <w:r w:rsidR="003E2ECB">
          <w:rPr>
            <w:noProof/>
            <w:webHidden/>
          </w:rPr>
          <w:tab/>
        </w:r>
        <w:r w:rsidR="003E2ECB">
          <w:rPr>
            <w:noProof/>
            <w:webHidden/>
          </w:rPr>
          <w:fldChar w:fldCharType="begin"/>
        </w:r>
        <w:r w:rsidR="003E2ECB">
          <w:rPr>
            <w:noProof/>
            <w:webHidden/>
          </w:rPr>
          <w:instrText xml:space="preserve"> PAGEREF _Toc433184145 \h </w:instrText>
        </w:r>
        <w:r w:rsidR="003E2ECB">
          <w:rPr>
            <w:noProof/>
            <w:webHidden/>
          </w:rPr>
        </w:r>
        <w:r w:rsidR="003E2ECB">
          <w:rPr>
            <w:noProof/>
            <w:webHidden/>
          </w:rPr>
          <w:fldChar w:fldCharType="separate"/>
        </w:r>
        <w:r w:rsidR="003E2ECB">
          <w:rPr>
            <w:noProof/>
            <w:webHidden/>
          </w:rPr>
          <w:t>27</w:t>
        </w:r>
        <w:r w:rsidR="003E2ECB">
          <w:rPr>
            <w:noProof/>
            <w:webHidden/>
          </w:rPr>
          <w:fldChar w:fldCharType="end"/>
        </w:r>
      </w:hyperlink>
    </w:p>
    <w:p w14:paraId="674452E4"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46" w:history="1">
        <w:r w:rsidR="003E2ECB" w:rsidRPr="009C4645">
          <w:rPr>
            <w:rStyle w:val="Hiperhivatkozs"/>
            <w:noProof/>
          </w:rPr>
          <w:t>3.12 Utolsó simítások</w:t>
        </w:r>
        <w:r w:rsidR="003E2ECB">
          <w:rPr>
            <w:noProof/>
            <w:webHidden/>
          </w:rPr>
          <w:tab/>
        </w:r>
        <w:r w:rsidR="003E2ECB">
          <w:rPr>
            <w:noProof/>
            <w:webHidden/>
          </w:rPr>
          <w:fldChar w:fldCharType="begin"/>
        </w:r>
        <w:r w:rsidR="003E2ECB">
          <w:rPr>
            <w:noProof/>
            <w:webHidden/>
          </w:rPr>
          <w:instrText xml:space="preserve"> PAGEREF _Toc433184146 \h </w:instrText>
        </w:r>
        <w:r w:rsidR="003E2ECB">
          <w:rPr>
            <w:noProof/>
            <w:webHidden/>
          </w:rPr>
        </w:r>
        <w:r w:rsidR="003E2ECB">
          <w:rPr>
            <w:noProof/>
            <w:webHidden/>
          </w:rPr>
          <w:fldChar w:fldCharType="separate"/>
        </w:r>
        <w:r w:rsidR="003E2ECB">
          <w:rPr>
            <w:noProof/>
            <w:webHidden/>
          </w:rPr>
          <w:t>27</w:t>
        </w:r>
        <w:r w:rsidR="003E2ECB">
          <w:rPr>
            <w:noProof/>
            <w:webHidden/>
          </w:rPr>
          <w:fldChar w:fldCharType="end"/>
        </w:r>
      </w:hyperlink>
    </w:p>
    <w:p w14:paraId="432CD0C4" w14:textId="77777777" w:rsidR="003E2ECB" w:rsidRDefault="00135110">
      <w:pPr>
        <w:pStyle w:val="TJ1"/>
        <w:rPr>
          <w:rFonts w:asciiTheme="minorHAnsi" w:eastAsiaTheme="minorEastAsia" w:hAnsiTheme="minorHAnsi" w:cstheme="minorBidi"/>
          <w:b w:val="0"/>
          <w:noProof/>
          <w:sz w:val="22"/>
          <w:szCs w:val="22"/>
          <w:lang w:eastAsia="hu-HU"/>
        </w:rPr>
      </w:pPr>
      <w:hyperlink w:anchor="_Toc433184147" w:history="1">
        <w:r w:rsidR="003E2ECB" w:rsidRPr="009C4645">
          <w:rPr>
            <w:rStyle w:val="Hiperhivatkozs"/>
            <w:noProof/>
          </w:rPr>
          <w:t>4 Irodalomjegyzék</w:t>
        </w:r>
        <w:r w:rsidR="003E2ECB">
          <w:rPr>
            <w:noProof/>
            <w:webHidden/>
          </w:rPr>
          <w:tab/>
        </w:r>
        <w:r w:rsidR="003E2ECB">
          <w:rPr>
            <w:noProof/>
            <w:webHidden/>
          </w:rPr>
          <w:fldChar w:fldCharType="begin"/>
        </w:r>
        <w:r w:rsidR="003E2ECB">
          <w:rPr>
            <w:noProof/>
            <w:webHidden/>
          </w:rPr>
          <w:instrText xml:space="preserve"> PAGEREF _Toc433184147 \h </w:instrText>
        </w:r>
        <w:r w:rsidR="003E2ECB">
          <w:rPr>
            <w:noProof/>
            <w:webHidden/>
          </w:rPr>
        </w:r>
        <w:r w:rsidR="003E2ECB">
          <w:rPr>
            <w:noProof/>
            <w:webHidden/>
          </w:rPr>
          <w:fldChar w:fldCharType="separate"/>
        </w:r>
        <w:r w:rsidR="003E2ECB">
          <w:rPr>
            <w:noProof/>
            <w:webHidden/>
          </w:rPr>
          <w:t>28</w:t>
        </w:r>
        <w:r w:rsidR="003E2ECB">
          <w:rPr>
            <w:noProof/>
            <w:webHidden/>
          </w:rPr>
          <w:fldChar w:fldCharType="end"/>
        </w:r>
      </w:hyperlink>
    </w:p>
    <w:p w14:paraId="2951C42C" w14:textId="77777777" w:rsidR="003E2ECB" w:rsidRDefault="00135110">
      <w:pPr>
        <w:pStyle w:val="TJ1"/>
        <w:rPr>
          <w:rFonts w:asciiTheme="minorHAnsi" w:eastAsiaTheme="minorEastAsia" w:hAnsiTheme="minorHAnsi" w:cstheme="minorBidi"/>
          <w:b w:val="0"/>
          <w:noProof/>
          <w:sz w:val="22"/>
          <w:szCs w:val="22"/>
          <w:lang w:eastAsia="hu-HU"/>
        </w:rPr>
      </w:pPr>
      <w:hyperlink w:anchor="_Toc433184148" w:history="1">
        <w:r w:rsidR="003E2ECB" w:rsidRPr="009C4645">
          <w:rPr>
            <w:rStyle w:val="Hiperhivatkozs"/>
            <w:noProof/>
          </w:rPr>
          <w:t>Függelék</w:t>
        </w:r>
        <w:r w:rsidR="003E2ECB">
          <w:rPr>
            <w:noProof/>
            <w:webHidden/>
          </w:rPr>
          <w:tab/>
        </w:r>
        <w:r w:rsidR="003E2ECB">
          <w:rPr>
            <w:noProof/>
            <w:webHidden/>
          </w:rPr>
          <w:fldChar w:fldCharType="begin"/>
        </w:r>
        <w:r w:rsidR="003E2ECB">
          <w:rPr>
            <w:noProof/>
            <w:webHidden/>
          </w:rPr>
          <w:instrText xml:space="preserve"> PAGEREF _Toc433184148 \h </w:instrText>
        </w:r>
        <w:r w:rsidR="003E2ECB">
          <w:rPr>
            <w:noProof/>
            <w:webHidden/>
          </w:rPr>
        </w:r>
        <w:r w:rsidR="003E2ECB">
          <w:rPr>
            <w:noProof/>
            <w:webHidden/>
          </w:rPr>
          <w:fldChar w:fldCharType="separate"/>
        </w:r>
        <w:r w:rsidR="003E2ECB">
          <w:rPr>
            <w:noProof/>
            <w:webHidden/>
          </w:rPr>
          <w:t>29</w:t>
        </w:r>
        <w:r w:rsidR="003E2ECB">
          <w:rPr>
            <w:noProof/>
            <w:webHidden/>
          </w:rPr>
          <w:fldChar w:fldCharType="end"/>
        </w:r>
      </w:hyperlink>
    </w:p>
    <w:p w14:paraId="45012F29" w14:textId="77777777" w:rsidR="00730B3C" w:rsidRDefault="00730B3C">
      <w:r>
        <w:rPr>
          <w:b/>
          <w:bCs/>
        </w:rPr>
        <w:fldChar w:fldCharType="end"/>
      </w:r>
    </w:p>
    <w:p w14:paraId="597B17CD" w14:textId="77777777" w:rsidR="0063585C" w:rsidRPr="00B50CAA" w:rsidRDefault="0063585C" w:rsidP="00491D1C">
      <w:pPr>
        <w:pStyle w:val="Kpalrs"/>
      </w:pPr>
    </w:p>
    <w:p w14:paraId="624D007E" w14:textId="77777777" w:rsidR="00681E99" w:rsidRPr="00B50CAA" w:rsidRDefault="00681E99" w:rsidP="00854BDC">
      <w:pPr>
        <w:pStyle w:val="Nyilatkozatcm"/>
      </w:pPr>
      <w:r w:rsidRPr="00B50CAA">
        <w:lastRenderedPageBreak/>
        <w:t>Hallgatói nyilatkozat</w:t>
      </w:r>
    </w:p>
    <w:p w14:paraId="3F18C6A1" w14:textId="4EB15702" w:rsidR="00681E99" w:rsidRDefault="00681E99" w:rsidP="005E01E0">
      <w:pPr>
        <w:pStyle w:val="Nyilatkozatszveg"/>
      </w:pPr>
      <w:r w:rsidRPr="00B50CAA">
        <w:t xml:space="preserve">Alulírott </w:t>
      </w:r>
      <w:r w:rsidR="00435358">
        <w:rPr>
          <w:b/>
          <w:bCs/>
        </w:rPr>
        <w:t>Takács Gergő</w:t>
      </w:r>
      <w:r w:rsidR="00630A92">
        <w:rPr>
          <w:rStyle w:val="Jegyzethivatkozs"/>
        </w:rPr>
        <w:commentReference w:id="0"/>
      </w:r>
      <w:r w:rsidRPr="00B50CAA">
        <w:t xml:space="preserve">, szigorló hallgató kijelentem, hogy ezt a </w:t>
      </w:r>
      <w:commentRangeStart w:id="1"/>
      <w:r>
        <w:t xml:space="preserve">szakdolgozatot/ </w:t>
      </w:r>
      <w:r w:rsidRPr="00B50CAA">
        <w:t>diplomatervet</w:t>
      </w:r>
      <w:commentRangeEnd w:id="1"/>
      <w:r w:rsidR="00630A92">
        <w:rPr>
          <w:rStyle w:val="Jegyzethivatkozs"/>
        </w:rPr>
        <w:commentReference w:id="1"/>
      </w:r>
      <w:r w:rsidRPr="00B50CAA">
        <w:t xml:space="preserve">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77777777" w:rsidR="00681E99" w:rsidRPr="00EE1A1F" w:rsidRDefault="00681E99" w:rsidP="005E01E0">
      <w:pPr>
        <w:pStyle w:val="Nyilatkozatszveg"/>
      </w:pPr>
      <w:r w:rsidRPr="00EE1A1F">
        <w:t>Hozzájárulok, hogy a jel</w:t>
      </w:r>
      <w:r w:rsidR="00630A92">
        <w:t>en munkám alapadatait (szerző</w:t>
      </w:r>
      <w:r w:rsidRPr="00EE1A1F">
        <w:t xml:space="preserve">,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656B19FA" w:rsidR="00681E99" w:rsidRPr="00B50CAA" w:rsidRDefault="00681E99" w:rsidP="00681E99">
      <w:pPr>
        <w:pStyle w:val="Nyilatkozatkeltezs"/>
      </w:pPr>
      <w:r w:rsidRPr="00B50CAA">
        <w:t xml:space="preserve">Kelt: Budapest, </w:t>
      </w:r>
      <w:commentRangeStart w:id="2"/>
      <w:r w:rsidR="00630A92">
        <w:t>2</w:t>
      </w:r>
      <w:r w:rsidR="00BF5C1A">
        <w:t>017</w:t>
      </w:r>
      <w:r w:rsidR="00630A92">
        <w:t xml:space="preserve">. 10. </w:t>
      </w:r>
      <w:commentRangeEnd w:id="2"/>
      <w:r w:rsidR="00BF5C1A">
        <w:t>27</w:t>
      </w:r>
      <w:r w:rsidR="00396676">
        <w:t>.</w:t>
      </w:r>
      <w:r w:rsidR="00630A92">
        <w:rPr>
          <w:rStyle w:val="Jegyzethivatkozs"/>
        </w:rPr>
        <w:commentReference w:id="2"/>
      </w:r>
    </w:p>
    <w:p w14:paraId="47749B79" w14:textId="77777777" w:rsidR="00681E99" w:rsidRDefault="005E01E0" w:rsidP="00854BDC">
      <w:pPr>
        <w:pStyle w:val="Nyilatkozatalrs"/>
      </w:pPr>
      <w:r>
        <w:tab/>
      </w:r>
      <w:r w:rsidR="00854BDC">
        <w:t>...</w:t>
      </w:r>
      <w:r>
        <w:t>…………………………………………….</w:t>
      </w:r>
    </w:p>
    <w:p w14:paraId="5F7D501E" w14:textId="0546E520" w:rsidR="005E01E0" w:rsidRDefault="00630A92" w:rsidP="00630A92">
      <w:pPr>
        <w:pStyle w:val="Nyilatkozatalrs"/>
        <w:ind w:firstLine="634"/>
      </w:pPr>
      <w:r>
        <w:t xml:space="preserve">                         </w:t>
      </w:r>
      <w:r w:rsidR="009E0BB5">
        <w:t>Takács Gergő</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11"/>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816BCB">
      <w:pPr>
        <w:pStyle w:val="Fejezetcimszmozsnlkl"/>
      </w:pPr>
      <w:bookmarkStart w:id="3" w:name="_Toc433184091"/>
      <w:r w:rsidRPr="00B50CAA">
        <w:lastRenderedPageBreak/>
        <w:t>Összefoglaló</w:t>
      </w:r>
      <w:bookmarkEnd w:id="3"/>
    </w:p>
    <w:p w14:paraId="2E0E5560" w14:textId="3C1F1CE2" w:rsidR="00630A92" w:rsidRDefault="00AE7C08" w:rsidP="00630A92">
      <w:r>
        <w:t xml:space="preserve">Az elmúlt évek folyamán hatalmas növekedés következett be a hordozható eszközök piacán. Ezt főleg a mára már megfizethető árba ért okostelefonoknak és tableteknek köszönhetjük, amelyeknek sikeréhez </w:t>
      </w:r>
      <w:r w:rsidR="00C15657">
        <w:t xml:space="preserve">nagyban </w:t>
      </w:r>
      <w:r>
        <w:t xml:space="preserve">hozzájárul a középkategóriás eszközök koronázatlan királya, az Android operációs rendszer. </w:t>
      </w:r>
      <w:r w:rsidR="009407B6">
        <w:t xml:space="preserve">Ezzel párhuzamosan a kereslet is megnőtt az alkalmazásokra. </w:t>
      </w:r>
      <w:r w:rsidR="00C15657">
        <w:t xml:space="preserve">Manapság </w:t>
      </w:r>
      <w:r w:rsidR="009407B6">
        <w:t>ért</w:t>
      </w:r>
      <w:r w:rsidR="00C15657">
        <w:t xml:space="preserve"> el</w:t>
      </w:r>
      <w:r w:rsidR="009407B6">
        <w:t xml:space="preserve"> oda a mobilipar, hogy egy középkategóriás eszköz is rendelkezik hatalmas számításikapacitású hardverrel, utat adva a fejlesztőknek, akik </w:t>
      </w:r>
      <w:r w:rsidR="00692BC8">
        <w:t xml:space="preserve">így </w:t>
      </w:r>
      <w:r w:rsidR="009407B6">
        <w:t xml:space="preserve">komplexebb alkalmazásokat, játékokat tudnak fejleszteni. </w:t>
      </w:r>
      <w:r w:rsidR="00141A2E">
        <w:t xml:space="preserve">Egyesek szerint hátrány, mások szerint áldás ez a technológia, én az utóbbiakhoz tartozom. </w:t>
      </w:r>
    </w:p>
    <w:p w14:paraId="76EE1937" w14:textId="5B80C814" w:rsidR="0003623B" w:rsidRDefault="003B7826" w:rsidP="00630A92">
      <w:r>
        <w:t>Jelen dolgozatomban egy alkalmazás, azon belül is egy</w:t>
      </w:r>
      <w:r w:rsidR="00E27515">
        <w:t xml:space="preserve"> kvíz</w:t>
      </w:r>
      <w:r>
        <w:t>játék fejlesztését vég</w:t>
      </w:r>
      <w:r w:rsidR="00E27515">
        <w:t>e</w:t>
      </w:r>
      <w:r>
        <w:t>z</w:t>
      </w:r>
      <w:r w:rsidR="00E27515">
        <w:t>t</w:t>
      </w:r>
      <w:r>
        <w:t>em el.</w:t>
      </w:r>
      <w:r w:rsidR="00E27515">
        <w:t xml:space="preserve"> A választás azért erre esett, mivel valami olyat szerettem volna készíteni, amit az emberek napi</w:t>
      </w:r>
      <w:r w:rsidR="00B4312C">
        <w:t xml:space="preserve"> szinten használhatnak.</w:t>
      </w:r>
      <w:r w:rsidR="00E27515">
        <w:t xml:space="preserve"> </w:t>
      </w:r>
      <w:r w:rsidR="00B4312C">
        <w:t>N</w:t>
      </w:r>
      <w:r w:rsidR="00E27515">
        <w:t xml:space="preserve">em bonyolult, mégis szórakoztató. </w:t>
      </w:r>
      <w:r w:rsidR="00FC55D3">
        <w:t xml:space="preserve">Szűkebb baráti körben versengésre, osztályban akár oktatásra is használható. </w:t>
      </w:r>
      <w:r w:rsidR="001A4893">
        <w:t xml:space="preserve">Ezen alkalmazással nem célom megreformálni az oktatást, ugyanakkor egyre jobban kezdenek elterjedni az intézményekben is az ilyes fajta számonkérési fajták. </w:t>
      </w:r>
      <w:r w:rsidR="001312F5">
        <w:t>Képzeljük el, ahogy az oktató otthon összeállítja a kérdéseket a lehetséges válaszokkal és ezt kiküldi a diákok mobileszközére. Ők megválaszolják ezt, az algoritmus pedig lepontozza a válaszokat helyben.</w:t>
      </w:r>
      <w:r w:rsidR="007704F4">
        <w:t xml:space="preserve"> Az eszközök közötti kommunikációt</w:t>
      </w:r>
      <w:r w:rsidR="004D5966">
        <w:t xml:space="preserve"> a mintaalkalmazásban</w:t>
      </w:r>
      <w:r w:rsidR="006573BF">
        <w:t xml:space="preserve"> B</w:t>
      </w:r>
      <w:r w:rsidR="007704F4">
        <w:t xml:space="preserve">luetooth technológiával oldottam meg. </w:t>
      </w:r>
      <w:r w:rsidR="001A4893">
        <w:t xml:space="preserve"> </w:t>
      </w:r>
    </w:p>
    <w:p w14:paraId="274A4EEA" w14:textId="274FF41D" w:rsidR="005334AD" w:rsidRDefault="005334AD" w:rsidP="00630A92">
      <w:r>
        <w:t>A</w:t>
      </w:r>
      <w:r w:rsidR="00D61A02">
        <w:t xml:space="preserve"> dolgozatban szeretnék kitérni a fent említett motivációmra, ami a döntéshozatalban nagy szerepet játszott. Továbbá az Android platformra, a verziókezelőkre, a tesztelésre és azok fontosságára egy szoftver fejlesztése során.</w:t>
      </w:r>
      <w:r w:rsidR="0069214C">
        <w:t xml:space="preserve"> Bemutatom továbbá az alkalmazás működését, a készítése során felmerült problémákat, azok megoldásait és a tervezői döntéseket</w:t>
      </w:r>
      <w:r w:rsidR="00E87108">
        <w:t>,</w:t>
      </w:r>
      <w:r w:rsidR="0069214C">
        <w:t xml:space="preserve"> amelyeket érvekkel is alátámasztok.</w:t>
      </w:r>
    </w:p>
    <w:p w14:paraId="4154B661" w14:textId="1D1D33FB" w:rsidR="00E87108" w:rsidRDefault="00E87108" w:rsidP="00630A92">
      <w:r>
        <w:t>Zárszóként összefoglalom a fejlesztés során szerzett tapasztalat</w:t>
      </w:r>
      <w:r w:rsidR="00E31AC5">
        <w:t>a</w:t>
      </w:r>
      <w:r>
        <w:t>imat, valamint leírom, hogy milyen további fejlesztési lehetőségek vannak még az elkészült rendszerben.</w:t>
      </w:r>
    </w:p>
    <w:p w14:paraId="7A3923E3" w14:textId="77777777" w:rsidR="00E87108" w:rsidRPr="00D23BFC" w:rsidRDefault="00E87108" w:rsidP="00630A92"/>
    <w:p w14:paraId="68C22B44" w14:textId="77777777" w:rsidR="0063585C" w:rsidRDefault="0063585C" w:rsidP="00816BCB">
      <w:pPr>
        <w:pStyle w:val="Fejezetcimszmozsnlkl"/>
      </w:pPr>
      <w:bookmarkStart w:id="4" w:name="_Toc433184092"/>
      <w:r w:rsidRPr="00B50CAA">
        <w:lastRenderedPageBreak/>
        <w:t>Abstract</w:t>
      </w:r>
      <w:bookmarkEnd w:id="4"/>
    </w:p>
    <w:p w14:paraId="7C02BBBF" w14:textId="1B59E489" w:rsidR="005334AD" w:rsidRDefault="00242C4D" w:rsidP="005334AD">
      <w:r w:rsidRPr="00242C4D">
        <w:t>Over the past few years, there has been a huge increase in the market for portable devices. This is mainly due to smartphones and tablets which are now</w:t>
      </w:r>
      <w:r>
        <w:t xml:space="preserve"> on</w:t>
      </w:r>
      <w:r w:rsidRPr="00242C4D">
        <w:t xml:space="preserve"> affordable prices, and the success of the unmatched king of mid-range devices, the Android operating system. At the same time, demand has also increased for applications. Today, the mobile industry has achieved a mid-range device with hardware with enormous computing capacity, giving developers the opportunity to develop more complex applications and games. Some say disadvantage, others say that technology is a b</w:t>
      </w:r>
      <w:r>
        <w:t>less. I</w:t>
      </w:r>
      <w:r w:rsidR="003F4F61">
        <w:t xml:space="preserve"> enrich</w:t>
      </w:r>
      <w:r w:rsidR="00867AF0">
        <w:t xml:space="preserve"> the number of</w:t>
      </w:r>
      <w:r w:rsidR="003F4F61">
        <w:t xml:space="preserve"> people in the </w:t>
      </w:r>
      <w:r>
        <w:t>the latter.</w:t>
      </w:r>
    </w:p>
    <w:p w14:paraId="62A11D7B" w14:textId="1AEC5FEF" w:rsidR="00EF7981" w:rsidRDefault="00EF7981" w:rsidP="005334AD">
      <w:r w:rsidRPr="00EF7981">
        <w:t xml:space="preserve">In my dissertation I developed an application, </w:t>
      </w:r>
      <w:r>
        <w:t>more precisely</w:t>
      </w:r>
      <w:r w:rsidRPr="00EF7981">
        <w:t xml:space="preserve"> a quiz game. The choice came about because I wanted to do something that people can use on a daily basis. It's not complicated, </w:t>
      </w:r>
      <w:r w:rsidR="003E0A55">
        <w:t>but also</w:t>
      </w:r>
      <w:r w:rsidRPr="00EF7981">
        <w:t xml:space="preserve"> fun. It can be used in competitions</w:t>
      </w:r>
      <w:r w:rsidR="003E0A55">
        <w:t xml:space="preserve"> between</w:t>
      </w:r>
      <w:r w:rsidR="003E0A55" w:rsidRPr="00EF7981">
        <w:t xml:space="preserve"> narrower circle of friends</w:t>
      </w:r>
      <w:r w:rsidR="003E0A55">
        <w:t>, or in</w:t>
      </w:r>
      <w:r w:rsidRPr="00EF7981">
        <w:t xml:space="preserve"> class </w:t>
      </w:r>
      <w:r w:rsidR="003E0A55">
        <w:t>for</w:t>
      </w:r>
      <w:r w:rsidRPr="00EF7981">
        <w:t xml:space="preserve"> education. With this application, I do not int</w:t>
      </w:r>
      <w:r w:rsidR="00195DD2">
        <w:t>end to reform the education, however</w:t>
      </w:r>
      <w:r w:rsidRPr="00EF7981">
        <w:t xml:space="preserve"> at the same time th</w:t>
      </w:r>
      <w:r w:rsidR="00B13681">
        <w:t>is</w:t>
      </w:r>
      <w:r w:rsidRPr="00EF7981">
        <w:t xml:space="preserve"> </w:t>
      </w:r>
      <w:r w:rsidR="00B13681">
        <w:t xml:space="preserve">the number of this </w:t>
      </w:r>
      <w:r w:rsidRPr="00EF7981">
        <w:t xml:space="preserve">kind of </w:t>
      </w:r>
      <w:r w:rsidR="00B13681">
        <w:t>tests</w:t>
      </w:r>
      <w:r w:rsidRPr="00EF7981">
        <w:t xml:space="preserve"> are beginning to grow in</w:t>
      </w:r>
      <w:r w:rsidR="00B13681">
        <w:t xml:space="preserve"> more and more</w:t>
      </w:r>
      <w:r w:rsidRPr="00EF7981">
        <w:t xml:space="preserve"> institutions. Imagine how the tutor at home compiles the questions with the possible answers and sends it to the students' mobile device. They will answer </w:t>
      </w:r>
      <w:r w:rsidR="00BA57C1">
        <w:t>it</w:t>
      </w:r>
      <w:r w:rsidRPr="00EF7981">
        <w:t>, the</w:t>
      </w:r>
      <w:r w:rsidR="00755BEC">
        <w:t>n the</w:t>
      </w:r>
      <w:r w:rsidRPr="00EF7981">
        <w:t xml:space="preserve"> algorithm will </w:t>
      </w:r>
      <w:r w:rsidR="00307B2E">
        <w:t xml:space="preserve">give </w:t>
      </w:r>
      <w:r w:rsidR="00755BEC">
        <w:t>a</w:t>
      </w:r>
      <w:r w:rsidR="00307B2E">
        <w:t xml:space="preserve"> decent grade based on the</w:t>
      </w:r>
      <w:r w:rsidRPr="00EF7981">
        <w:t xml:space="preserve"> answers locally. I have been able to communicate between devices i</w:t>
      </w:r>
      <w:r w:rsidR="00D64917">
        <w:t>n the sample application using B</w:t>
      </w:r>
      <w:r w:rsidRPr="00EF7981">
        <w:t>luetooth technology</w:t>
      </w:r>
      <w:r w:rsidR="00F8164D">
        <w:t>.</w:t>
      </w:r>
    </w:p>
    <w:p w14:paraId="7D81465C" w14:textId="46E6D99B" w:rsidR="009E4C15" w:rsidRDefault="009E4C15" w:rsidP="005334AD">
      <w:r w:rsidRPr="009E4C15">
        <w:t xml:space="preserve">In my dissertation, I would like to focus on the above-mentioned motivation, which played a major role in decision-making. In addition to the Android platform, version managers, testing, and their importance in </w:t>
      </w:r>
      <w:r>
        <w:t>software development</w:t>
      </w:r>
      <w:r w:rsidRPr="009E4C15">
        <w:t xml:space="preserve">. I also show you how the application works, the problems that have arisen, their solutions and the design decisions that I </w:t>
      </w:r>
      <w:r w:rsidR="0083093F">
        <w:t>support with arguments.</w:t>
      </w:r>
    </w:p>
    <w:p w14:paraId="2136E448" w14:textId="3F5876EE" w:rsidR="00C33D0B" w:rsidRDefault="00C33D0B" w:rsidP="005334AD">
      <w:r w:rsidRPr="00C33D0B">
        <w:t>As a closing note, I summarize the experiences gained during the development and describe the further development possibilities in the completed system</w:t>
      </w:r>
      <w:r>
        <w:t>.</w:t>
      </w:r>
    </w:p>
    <w:p w14:paraId="0FE98BBF" w14:textId="452BD557" w:rsidR="001A57BC" w:rsidRDefault="003F5425" w:rsidP="006A1B7F">
      <w:pPr>
        <w:pStyle w:val="Cmsor1"/>
      </w:pPr>
      <w:bookmarkStart w:id="5" w:name="_Toc332797397"/>
      <w:bookmarkStart w:id="6" w:name="_Toc433184093"/>
      <w:r>
        <w:lastRenderedPageBreak/>
        <w:t>Bevezetés</w:t>
      </w:r>
      <w:bookmarkEnd w:id="5"/>
      <w:bookmarkEnd w:id="6"/>
    </w:p>
    <w:p w14:paraId="7EFA7F5D" w14:textId="026CB241" w:rsidR="008A3762" w:rsidRDefault="000A3B32" w:rsidP="000F4BAD">
      <w:r>
        <w:t>A</w:t>
      </w:r>
      <w:r w:rsidR="001E5FD1">
        <w:t xml:space="preserve"> szakdolgozat egy remek lehetőség arra, hogy egy általunk ismeretlen témában elmerüljünk, amire eddig nem tudtunk, vagy csak nem akartunk időt szakítani. Nekem rengeteg ilyen témám van. Azonban egy projekt előre haladása határidők nélkül nem lesz effektív, ezért is örülök, hogy itt aránylag ezek a határidők szűkek</w:t>
      </w:r>
      <w:r w:rsidR="008A3762">
        <w:t>.</w:t>
      </w:r>
      <w:r w:rsidR="001E5FD1">
        <w:t xml:space="preserve"> Ezáltal jobban rá vagyok kényszerítve, hogy haladjak a témával, tanuljak és fejlődjek. </w:t>
      </w:r>
    </w:p>
    <w:p w14:paraId="21BA0C6F" w14:textId="77777777" w:rsidR="0075631E" w:rsidRDefault="001E5FD1" w:rsidP="000F4BAD">
      <w:r>
        <w:t xml:space="preserve">Döntésemnél nagy szerepet játszott, hogy egy gyakorlatias szoftvert készítsek egy olyan technológia felhasználásával, amely az emberek egy széles rétegéhez eljuthat. 2017-re nyilvánvalóvá vált, hogy a leggyorsabban mobileszközökön terjed az információ, hiszen azok egymással kommunikálnak és mindig kéznél vannak. A platformválasztásnál figyelembe vettem földrajzi hovatartozásomat is. Az európai mobilpiacon az Android nagyobb népszerűségnek örvend az iOS-el és Windows-al szemben. Utóbbira egyébként </w:t>
      </w:r>
      <w:r w:rsidR="00426FBC">
        <w:t>annyira kicsi</w:t>
      </w:r>
      <w:r>
        <w:t xml:space="preserve"> a kereslet, hogy a fejlesztését le is állították már. </w:t>
      </w:r>
      <w:r w:rsidR="0075631E">
        <w:t xml:space="preserve"> </w:t>
      </w:r>
    </w:p>
    <w:p w14:paraId="1EFF0F2E" w14:textId="2C667C08" w:rsidR="001E5FD1" w:rsidRDefault="0075631E" w:rsidP="000F4BAD">
      <w:r>
        <w:t>A</w:t>
      </w:r>
      <w:r w:rsidR="001E5FD1">
        <w:t>z</w:t>
      </w:r>
      <w:r>
        <w:t xml:space="preserve"> </w:t>
      </w:r>
      <w:r w:rsidR="009F2DC7">
        <w:t>általam megalkotott alkalmazás</w:t>
      </w:r>
      <w:r w:rsidR="001E5FD1">
        <w:t xml:space="preserve"> egy játék formájában valósult meg, amelynek </w:t>
      </w:r>
      <w:r w:rsidR="00AA63D5">
        <w:t xml:space="preserve">egyik </w:t>
      </w:r>
      <w:r>
        <w:t>fő funkciója a tanulás</w:t>
      </w:r>
      <w:r w:rsidR="001E5FD1">
        <w:t xml:space="preserve">, az unaloműzés mellett. </w:t>
      </w:r>
      <w:r w:rsidR="00896F99">
        <w:t xml:space="preserve">Egy kvízrendszerről van szó, ahol a játékosok a Bluetooth technológiát felhasználva összemérhetik egymással a tudásokat, vagy a végtelen játékmódban akár egyedül is játszhatnak. A kérdések egy adatbázisban tárolódnak, így ez könnyedén bővíthető, cserélhető. Nagy potenciált látok ebben az ötletben, hiszen egy ehhez hasonló alkalmazást az oktatásba is belehet integrálni és a kvízes papíralapú teszteket erre cserélni. </w:t>
      </w:r>
    </w:p>
    <w:p w14:paraId="72B10F00" w14:textId="56C29B46" w:rsidR="003157ED" w:rsidRPr="000F4BAD" w:rsidRDefault="00826AED" w:rsidP="000F4BAD">
      <w:r>
        <w:t xml:space="preserve">A dolgozatomban említést teszek a főbb </w:t>
      </w:r>
      <w:r w:rsidR="003157ED">
        <w:t>mobil operációsrendszerekre, azon belül az Androidra</w:t>
      </w:r>
      <w:r>
        <w:t>.</w:t>
      </w:r>
      <w:r w:rsidR="003157ED">
        <w:t xml:space="preserve"> </w:t>
      </w:r>
      <w:r>
        <w:t>A</w:t>
      </w:r>
      <w:r w:rsidR="003157ED">
        <w:t>nnak előnyeire, hátrányaira, valamint, hogy hogyan zajlik erre a platformra a fejlesztés. Isme</w:t>
      </w:r>
      <w:r w:rsidR="00FC3097">
        <w:t xml:space="preserve">rtetem továbbá a verziókezelőket, </w:t>
      </w:r>
      <w:r w:rsidR="003157ED">
        <w:t>kitérek a tesztelésre és annak fontosságára is. A rendszerem használja</w:t>
      </w:r>
      <w:r w:rsidR="003C092D">
        <w:t xml:space="preserve"> többek között a</w:t>
      </w:r>
      <w:r w:rsidR="003157ED">
        <w:t xml:space="preserve"> Java 8 nyújtotta </w:t>
      </w:r>
      <w:r w:rsidR="003C092D">
        <w:t>lehetőségeket</w:t>
      </w:r>
      <w:r w:rsidR="003157ED">
        <w:t>, a Material Design-t valamint a Bluetooth API-t.</w:t>
      </w:r>
    </w:p>
    <w:p w14:paraId="2111F55A" w14:textId="5513F019" w:rsidR="00BF1103" w:rsidRDefault="008924C4" w:rsidP="00135110">
      <w:pPr>
        <w:pStyle w:val="Cmsor1"/>
      </w:pPr>
      <w:bookmarkStart w:id="7" w:name="_Toc332797398"/>
      <w:r>
        <w:lastRenderedPageBreak/>
        <w:t>Mobil operációs</w:t>
      </w:r>
      <w:r w:rsidR="00394819">
        <w:t xml:space="preserve"> </w:t>
      </w:r>
      <w:r>
        <w:t xml:space="preserve">rendszerek </w:t>
      </w:r>
    </w:p>
    <w:p w14:paraId="78EED9B4" w14:textId="39FBE9C7" w:rsidR="00C5346B" w:rsidRPr="00C5346B" w:rsidRDefault="00C5346B" w:rsidP="00C5346B">
      <w:pPr>
        <w:ind w:firstLine="0"/>
      </w:pPr>
      <w:r w:rsidRPr="00C5346B">
        <w:rPr>
          <w:highlight w:val="yellow"/>
        </w:rPr>
        <w:t>(https://en.wikipedia.org/wiki/Mobile_operating_system)</w:t>
      </w:r>
    </w:p>
    <w:p w14:paraId="1C576576" w14:textId="69B8A603" w:rsidR="00AD4143" w:rsidRPr="00AD4143" w:rsidRDefault="00AD4143" w:rsidP="00AD4143">
      <w:pPr>
        <w:pStyle w:val="Cmsor2"/>
      </w:pPr>
      <w:r>
        <w:t>Áttekintés</w:t>
      </w:r>
    </w:p>
    <w:p w14:paraId="1A40F2C1" w14:textId="3F31FE8F" w:rsidR="00BB1ECE" w:rsidRDefault="0000552C" w:rsidP="00BB1ECE">
      <w:r>
        <w:t xml:space="preserve">A mobil operációs rendszer </w:t>
      </w:r>
      <w:r w:rsidR="00BB1ECE">
        <w:t xml:space="preserve">egy </w:t>
      </w:r>
      <w:r>
        <w:t xml:space="preserve">speciálisan hordozható eszközök számára kialakított </w:t>
      </w:r>
      <w:r w:rsidR="00BB1ECE">
        <w:t>operációs rendszer</w:t>
      </w:r>
      <w:r>
        <w:t>.</w:t>
      </w:r>
      <w:r w:rsidR="00BB1ECE">
        <w:t xml:space="preserve"> </w:t>
      </w:r>
      <w:r>
        <w:t xml:space="preserve">Elsősorban </w:t>
      </w:r>
      <w:r w:rsidR="00BB1ECE">
        <w:t xml:space="preserve">telefonok, táblagépek és okostelefonok vagy egyéb mobil eszközök számára. </w:t>
      </w:r>
      <w:r w:rsidR="00FF3198">
        <w:t xml:space="preserve">Vannak </w:t>
      </w:r>
      <w:r w:rsidR="00BB1ECE">
        <w:t xml:space="preserve">számítógépek, mint például a tipikus laptopok </w:t>
      </w:r>
      <w:r w:rsidR="00FF3198">
        <w:t>is, amelyek hordozhatók</w:t>
      </w:r>
      <w:r w:rsidR="00BB1ECE">
        <w:t>, a</w:t>
      </w:r>
      <w:r w:rsidR="00FF3198">
        <w:t>zonban a</w:t>
      </w:r>
      <w:r w:rsidR="00BB1ECE">
        <w:t xml:space="preserve"> </w:t>
      </w:r>
      <w:r w:rsidR="00FF3198">
        <w:t>rajtuk futó</w:t>
      </w:r>
      <w:r w:rsidR="00BB1ECE">
        <w:t xml:space="preserve"> operációs rendszerek nem tekinthetők mobilnak, mivel eredetileg olyan számítógépekre lettek tervezve, amelyek</w:t>
      </w:r>
      <w:r w:rsidR="00FF3198">
        <w:t>et nehézkes lett volna és nem is kellett mozgatni</w:t>
      </w:r>
      <w:r w:rsidR="00BB1ECE">
        <w:t>.</w:t>
      </w:r>
      <w:r w:rsidR="00FF3198">
        <w:t xml:space="preserve"> Egyszóval asztaliszámítógépekre.</w:t>
      </w:r>
      <w:r w:rsidR="00BB1ECE">
        <w:t xml:space="preserve"> Ez a megkülönböztetés </w:t>
      </w:r>
      <w:r w:rsidR="00D9711B">
        <w:t>kezd egyre jobban összemosódni</w:t>
      </w:r>
      <w:r w:rsidR="00BB1ECE">
        <w:t xml:space="preserve"> néhány újabb operáció</w:t>
      </w:r>
      <w:r w:rsidR="00D9711B">
        <w:t>s rendszerben, amelyek mindkét célt kielégítik. Ilyen például a Windows 10 rendszere, ahol az asztaligépes verzióban van táblagép mód, és ha az eszközünk támogatja, akár t</w:t>
      </w:r>
      <w:r w:rsidR="00BF1103">
        <w:t>áblagép</w:t>
      </w:r>
      <w:r w:rsidR="00D9711B">
        <w:t>ként is használhatjuk laptopunkat.</w:t>
      </w:r>
    </w:p>
    <w:p w14:paraId="48640AD4" w14:textId="77777777" w:rsidR="00FE33A5" w:rsidRDefault="00BB1ECE" w:rsidP="00BB1ECE">
      <w:r>
        <w:t xml:space="preserve">A mobil operációs rendszerek kombinálják a személyi számítógépes </w:t>
      </w:r>
      <w:r w:rsidR="00BF1103">
        <w:t xml:space="preserve">(PC) </w:t>
      </w:r>
      <w:r>
        <w:t>operációs rendszer sajátosságait a kézi használa</w:t>
      </w:r>
      <w:r w:rsidR="00BF1103">
        <w:t>tra alkalmas egyéb jellemzőkkel.</w:t>
      </w:r>
      <w:r>
        <w:t xml:space="preserve"> </w:t>
      </w:r>
      <w:r w:rsidR="009A3E7B">
        <w:t>A mai modern telefonokon a legfőbb beviteli mód az ujjunk, azaz az érintőképernyő</w:t>
      </w:r>
      <w:r w:rsidR="00B409C3">
        <w:t>,</w:t>
      </w:r>
      <w:r w:rsidR="009A3E7B">
        <w:t xml:space="preserve"> szemben a hagyományos számítógépeken megtalálható perifériákkal, tipikusan az egér és billentyűzet kettőssel szemben</w:t>
      </w:r>
      <w:r w:rsidR="00B409C3">
        <w:t xml:space="preserve">. Egy átlagos mai készülékekben már rengeteg olyan funkció alapvetőnek mondható, amelyek régen a prémium kategóriás készülékek kiváltsága volt. Ilyenek többek között az </w:t>
      </w:r>
      <w:r>
        <w:t xml:space="preserve">érintőképernyő, </w:t>
      </w:r>
      <w:r w:rsidR="00B409C3">
        <w:t xml:space="preserve"> Bluetooth, Wi-Fi, </w:t>
      </w:r>
      <w:r>
        <w:t>globális helymeghatározó rendszer (GPS)</w:t>
      </w:r>
      <w:r w:rsidR="00B409C3">
        <w:t>,</w:t>
      </w:r>
      <w:r>
        <w:t xml:space="preserve"> kamera</w:t>
      </w:r>
      <w:r w:rsidR="00B409C3">
        <w:t xml:space="preserve"> és még lehetne sorolni</w:t>
      </w:r>
      <w:r>
        <w:t>.</w:t>
      </w:r>
      <w:r w:rsidR="007B02A5">
        <w:t xml:space="preserve"> </w:t>
      </w:r>
      <w:r w:rsidR="00392F69">
        <w:t xml:space="preserve"> 2016</w:t>
      </w:r>
      <w:r>
        <w:t xml:space="preserve"> végére több</w:t>
      </w:r>
      <w:r w:rsidR="00392F69">
        <w:t>,</w:t>
      </w:r>
      <w:r>
        <w:t xml:space="preserve"> mint 430 millió okostelefont értékesítettek, 81,7 százalékkal futó Androidot, 17,9 százalékos iOS futást, 0,3 százalék Windows Mobile operációs rendszert és a többi operációs rendszert 0,1 százalékkal</w:t>
      </w:r>
      <w:r w:rsidR="00392F69">
        <w:t xml:space="preserve">. </w:t>
      </w:r>
    </w:p>
    <w:p w14:paraId="21BECEC5" w14:textId="77777777" w:rsidR="00780D74" w:rsidRDefault="00780D74" w:rsidP="0095592B">
      <w:pPr>
        <w:ind w:firstLine="0"/>
        <w:jc w:val="center"/>
        <w:rPr>
          <w:noProof/>
          <w:lang w:eastAsia="hu-HU"/>
        </w:rPr>
      </w:pPr>
    </w:p>
    <w:p w14:paraId="490BAFF3" w14:textId="77777777" w:rsidR="00780D74" w:rsidRDefault="00780D74" w:rsidP="0095592B">
      <w:pPr>
        <w:ind w:firstLine="0"/>
        <w:jc w:val="center"/>
        <w:rPr>
          <w:noProof/>
          <w:lang w:eastAsia="hu-HU"/>
        </w:rPr>
      </w:pPr>
    </w:p>
    <w:p w14:paraId="4FC80697" w14:textId="353EE609" w:rsidR="00FE33A5" w:rsidRDefault="00FE33A5" w:rsidP="00780D74">
      <w:pPr>
        <w:ind w:firstLine="0"/>
      </w:pPr>
      <w:r>
        <w:rPr>
          <w:noProof/>
          <w:lang w:eastAsia="hu-HU"/>
        </w:rPr>
        <w:lastRenderedPageBreak/>
        <w:drawing>
          <wp:inline distT="0" distB="0" distL="0" distR="0" wp14:anchorId="2D08BE2D" wp14:editId="62F24B48">
            <wp:extent cx="5191125" cy="3642895"/>
            <wp:effectExtent l="0" t="0" r="0" b="0"/>
            <wp:docPr id="15" name="Kép 15" descr="https://upload.wikimedia.org/wikipedia/commons/a/ac/World_Wide_Smartphone_Sales_Sh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a/ac/World_Wide_Smartphone_Sales_Share.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290" t="1625" r="-215" b="796"/>
                    <a:stretch/>
                  </pic:blipFill>
                  <pic:spPr bwMode="auto">
                    <a:xfrm>
                      <a:off x="0" y="0"/>
                      <a:ext cx="5236686" cy="3674868"/>
                    </a:xfrm>
                    <a:prstGeom prst="rect">
                      <a:avLst/>
                    </a:prstGeom>
                    <a:noFill/>
                    <a:ln>
                      <a:noFill/>
                    </a:ln>
                    <a:extLst>
                      <a:ext uri="{53640926-AAD7-44D8-BBD7-CCE9431645EC}">
                        <a14:shadowObscured xmlns:a14="http://schemas.microsoft.com/office/drawing/2010/main"/>
                      </a:ext>
                    </a:extLst>
                  </pic:spPr>
                </pic:pic>
              </a:graphicData>
            </a:graphic>
          </wp:inline>
        </w:drawing>
      </w:r>
    </w:p>
    <w:p w14:paraId="28E3FDD1" w14:textId="1BCAA7B2" w:rsidR="00080FE8" w:rsidRDefault="00CB27E8" w:rsidP="0095592B">
      <w:pPr>
        <w:ind w:firstLine="0"/>
        <w:jc w:val="center"/>
      </w:pPr>
      <w:r>
        <w:t xml:space="preserve">2.1 ábra </w:t>
      </w:r>
      <w:hyperlink r:id="rId13" w:history="1">
        <w:r w:rsidR="00B91749" w:rsidRPr="008B5555">
          <w:rPr>
            <w:rStyle w:val="Hiperhivatkozs"/>
            <w:highlight w:val="yellow"/>
          </w:rPr>
          <w:t>https://hu.wikipedia.org/wiki/Mobil_oper%C3%A1ci%C3%B3s_rendszer</w:t>
        </w:r>
      </w:hyperlink>
    </w:p>
    <w:p w14:paraId="62BA926D" w14:textId="2BC649AC" w:rsidR="00B91749" w:rsidRDefault="00B91749" w:rsidP="0095592B">
      <w:pPr>
        <w:ind w:firstLine="0"/>
        <w:jc w:val="center"/>
      </w:pPr>
      <w:r>
        <w:rPr>
          <w:rFonts w:ascii="Arial" w:hAnsi="Arial" w:cs="Arial"/>
          <w:color w:val="222222"/>
          <w:sz w:val="18"/>
          <w:szCs w:val="18"/>
          <w:shd w:val="clear" w:color="auto" w:fill="FFD700"/>
        </w:rPr>
        <w:t> </w:t>
      </w:r>
      <w:hyperlink r:id="rId14" w:history="1">
        <w:r>
          <w:rPr>
            <w:rStyle w:val="Hiperhivatkozs"/>
            <w:rFonts w:ascii="Arial" w:hAnsi="Arial" w:cs="Arial"/>
            <w:i/>
            <w:iCs/>
            <w:color w:val="663366"/>
            <w:sz w:val="18"/>
            <w:szCs w:val="18"/>
          </w:rPr>
          <w:t>Gartner Says Sales of Mobile Devices in Second Quarter of 2011 Grew 16.5 Percent Year-on-Year; Smartphone Sales Grew 74 Percent</w:t>
        </w:r>
      </w:hyperlink>
    </w:p>
    <w:p w14:paraId="588CA8D5" w14:textId="445FFA53" w:rsidR="00D06792" w:rsidRDefault="00BB1ECE" w:rsidP="003F55DC">
      <w:pPr>
        <w:ind w:firstLine="0"/>
      </w:pPr>
      <w:r>
        <w:t xml:space="preserve">Az Android egyedül népszerűbb, mint a </w:t>
      </w:r>
      <w:r w:rsidR="00392F69">
        <w:t>leg</w:t>
      </w:r>
      <w:r>
        <w:t>népszerű</w:t>
      </w:r>
      <w:r w:rsidR="00392F69">
        <w:t>bb</w:t>
      </w:r>
      <w:r>
        <w:t xml:space="preserve"> asztali operációs rendszer</w:t>
      </w:r>
      <w:r w:rsidR="00392F69">
        <w:t>, a Windows</w:t>
      </w:r>
      <w:r w:rsidR="00FE33A5">
        <w:t>.</w:t>
      </w:r>
      <w:r>
        <w:t xml:space="preserve"> </w:t>
      </w:r>
      <w:r w:rsidR="00FE33A5">
        <w:t>A</w:t>
      </w:r>
      <w:r>
        <w:t xml:space="preserve">z </w:t>
      </w:r>
      <w:r w:rsidR="00392F69">
        <w:t xml:space="preserve">aktív </w:t>
      </w:r>
      <w:r w:rsidR="00FE33A5">
        <w:t>okostelefon</w:t>
      </w:r>
      <w:r>
        <w:t xml:space="preserve"> </w:t>
      </w:r>
      <w:r w:rsidR="00FE33A5">
        <w:t xml:space="preserve">felhasználók </w:t>
      </w:r>
      <w:r w:rsidR="00392F69">
        <w:t>száma</w:t>
      </w:r>
      <w:r>
        <w:t xml:space="preserve"> meghaladja az asztali </w:t>
      </w:r>
      <w:r w:rsidR="00FE33A5">
        <w:t>számítógépes felhasználók</w:t>
      </w:r>
      <w:r w:rsidR="00392F69">
        <w:t xml:space="preserve"> számát, ami nem meglepő. </w:t>
      </w:r>
      <w:r w:rsidR="00FE33A5">
        <w:t xml:space="preserve">Nyilván, ezek csak közelítő értékek, hiszen rengeteg háztartásban használnak többen közös számítógépet, míg a közös mobiltelefon használata nem jellemző. </w:t>
      </w:r>
      <w:r w:rsidR="00D06792">
        <w:t>Véleményem szerint azért, mivel egy átlag felhasználó hamarabb fog mobilkommunikációs eszközzel rendelkezni, mintsem számítógéppel</w:t>
      </w:r>
      <w:r w:rsidR="00942E3F">
        <w:t>, valamint a hordozhatóságából adódóan mindig a tulajdonosnál lehet</w:t>
      </w:r>
      <w:r w:rsidR="00D06792">
        <w:t xml:space="preserve">.  </w:t>
      </w:r>
    </w:p>
    <w:p w14:paraId="04868BAF" w14:textId="216FB672" w:rsidR="00156C4C" w:rsidRDefault="00392F69" w:rsidP="00156C4C">
      <w:r>
        <w:t xml:space="preserve">Egy </w:t>
      </w:r>
      <w:r w:rsidR="003F55DC">
        <w:t>felmérésben</w:t>
      </w:r>
      <w:r>
        <w:t xml:space="preserve">, ahol az örökös kérdést vizsgálták, azaz hogy egy felnőtt, dolgozó ember számítógépes igényeit </w:t>
      </w:r>
      <w:r w:rsidR="003F55DC">
        <w:t xml:space="preserve">vajon </w:t>
      </w:r>
      <w:r>
        <w:t>képes</w:t>
      </w:r>
      <w:r w:rsidR="003F55DC">
        <w:t>-e</w:t>
      </w:r>
      <w:r>
        <w:t xml:space="preserve"> kielégíteni egy táb</w:t>
      </w:r>
      <w:r w:rsidR="003F55DC">
        <w:t>lagép. Az eredményből az derült</w:t>
      </w:r>
      <w:r>
        <w:t xml:space="preserve"> ki</w:t>
      </w:r>
      <w:r w:rsidR="003F55DC">
        <w:t>,</w:t>
      </w:r>
      <w:r>
        <w:t xml:space="preserve"> hogy akiknél a válasz igen, ott az okostelefonjuk is tökéletesen megfel</w:t>
      </w:r>
      <w:r w:rsidR="003F55DC">
        <w:t>el a</w:t>
      </w:r>
      <w:r>
        <w:t xml:space="preserve"> célra. Nem is meglepő, hiszen a legtöbb gyártónál egyezik, vagy csak nagyon kicsi eltérés van az okostelefon és táblagép szoftvere</w:t>
      </w:r>
      <w:r w:rsidR="003F55DC">
        <w:t xml:space="preserve"> és hardvere</w:t>
      </w:r>
      <w:r>
        <w:t xml:space="preserve"> között. </w:t>
      </w:r>
    </w:p>
    <w:p w14:paraId="55B701CA" w14:textId="77777777" w:rsidR="00156C4C" w:rsidRDefault="00156C4C" w:rsidP="00156C4C"/>
    <w:p w14:paraId="4990E621" w14:textId="78D9621A" w:rsidR="008A3762" w:rsidRDefault="0095592B" w:rsidP="00046AF9">
      <w:pPr>
        <w:pStyle w:val="Cmsor2"/>
      </w:pPr>
      <w:r>
        <w:lastRenderedPageBreak/>
        <w:t>Jelenleg érvényben lévő platformok</w:t>
      </w:r>
    </w:p>
    <w:p w14:paraId="7F0856DF" w14:textId="6820E696" w:rsidR="00BC1603" w:rsidRDefault="00D52F13" w:rsidP="00BC1603">
      <w:r>
        <w:t>A jelenleg is forgalomban lévő</w:t>
      </w:r>
      <w:r w:rsidR="00E83AB6">
        <w:t xml:space="preserve"> mobilplatformokat két csoportb</w:t>
      </w:r>
      <w:r w:rsidR="00C5346B">
        <w:t xml:space="preserve">a </w:t>
      </w:r>
      <w:r w:rsidR="00E83AB6">
        <w:t>sorolhatjuk</w:t>
      </w:r>
      <w:r w:rsidR="00C5346B">
        <w:t xml:space="preserve">. </w:t>
      </w:r>
      <w:r w:rsidR="001D0407">
        <w:t>Nyílt és zárt forráskódú operációs rendszerekre. Az alábbiak közül az iOS kivételével az ös</w:t>
      </w:r>
      <w:r w:rsidR="00DE34F4">
        <w:t>szes rendszer nyílt forráskódú. A nyílt forráskód előnye, hogy akárki hozzáférhet</w:t>
      </w:r>
      <w:r>
        <w:t>,</w:t>
      </w:r>
      <w:r w:rsidR="00DE34F4">
        <w:t xml:space="preserve"> és abban elvégezheti a kívánt változtatásokat. Ezért is van annyi féle és különböző kinézet</w:t>
      </w:r>
      <w:r>
        <w:t>tel rendelkező Androidos eszköz.</w:t>
      </w:r>
      <w:r w:rsidR="00DE34F4">
        <w:t xml:space="preserve"> </w:t>
      </w:r>
      <w:r>
        <w:t>A</w:t>
      </w:r>
      <w:r w:rsidR="00DE34F4">
        <w:t xml:space="preserve"> gyártók is igyekeznek elvégezni a rendszeren a</w:t>
      </w:r>
      <w:r w:rsidR="00E83AB6">
        <w:t>z általuk</w:t>
      </w:r>
      <w:r w:rsidR="00DE34F4">
        <w:t xml:space="preserve"> legjobbnak vélt változtatásokat, bővítéseket.</w:t>
      </w:r>
      <w:r w:rsidR="009305D2">
        <w:t xml:space="preserve"> A legtöbb mai operációs rendszer Androidos alapokon nyugszik, vagy annak egy konkrét változata. </w:t>
      </w:r>
      <w:r>
        <w:t>Az alábbiakban</w:t>
      </w:r>
      <w:r w:rsidR="005B692A">
        <w:t xml:space="preserve"> igyekeztem felsorolás szerűen összegyűjteni </w:t>
      </w:r>
      <w:r w:rsidR="009305D2">
        <w:t xml:space="preserve">az összes ma is használatban </w:t>
      </w:r>
      <w:r>
        <w:t>lévő mobil operációs rendszer</w:t>
      </w:r>
      <w:r w:rsidR="009305D2">
        <w:t>t</w:t>
      </w:r>
      <w:r w:rsidR="005B692A">
        <w:t xml:space="preserve"> és azok gyártóit</w:t>
      </w:r>
      <w:r>
        <w:t>.</w:t>
      </w:r>
      <w:r w:rsidR="009305D2">
        <w:t xml:space="preserve"> </w:t>
      </w:r>
      <w:r>
        <w:t>U</w:t>
      </w:r>
      <w:r w:rsidR="009305D2">
        <w:t xml:space="preserve">gyanakkor mivel az alapjuk </w:t>
      </w:r>
      <w:r>
        <w:t>legtöbbször</w:t>
      </w:r>
      <w:r w:rsidR="009305D2">
        <w:t xml:space="preserve"> az Android, így leginkább csak front-endben vannak lényegi különbségek.</w:t>
      </w:r>
    </w:p>
    <w:p w14:paraId="111DF7A4" w14:textId="67A8571C" w:rsidR="00AA289D" w:rsidRPr="00AA289D" w:rsidRDefault="00B91749" w:rsidP="00AA289D">
      <w:pPr>
        <w:pStyle w:val="Cmsor3"/>
      </w:pPr>
      <w:r>
        <w:t>Android</w:t>
      </w:r>
    </w:p>
    <w:p w14:paraId="2A03004D" w14:textId="4022CCDA" w:rsidR="00BC1603" w:rsidRPr="00F46B98" w:rsidRDefault="00156C4C" w:rsidP="00BC1603">
      <w:r>
        <w:rPr>
          <w:noProof/>
          <w:lang w:eastAsia="hu-HU"/>
        </w:rPr>
        <w:drawing>
          <wp:anchor distT="0" distB="0" distL="114300" distR="114300" simplePos="0" relativeHeight="251658240" behindDoc="0" locked="0" layoutInCell="1" allowOverlap="1" wp14:anchorId="13894B6D" wp14:editId="0C20FFA2">
            <wp:simplePos x="0" y="0"/>
            <wp:positionH relativeFrom="margin">
              <wp:align>right</wp:align>
            </wp:positionH>
            <wp:positionV relativeFrom="margin">
              <wp:posOffset>3671570</wp:posOffset>
            </wp:positionV>
            <wp:extent cx="937895" cy="1152525"/>
            <wp:effectExtent l="0" t="0" r="0" b="9525"/>
            <wp:wrapSquare wrapText="bothSides"/>
            <wp:docPr id="17" name="Kép 17" descr="https://www.android.com/static/2016/img/share/andy-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android.com/static/2016/img/share/andy-lg.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7926" t="20594" r="37376" b="21333"/>
                    <a:stretch/>
                  </pic:blipFill>
                  <pic:spPr bwMode="auto">
                    <a:xfrm>
                      <a:off x="0" y="0"/>
                      <a:ext cx="937895" cy="1152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6B98">
        <w:t>Az Android a Google Inc. által kifejlesztett ingyenes, nyílt forráskódú mobil operációs rendszer. Alapját egy módosított Linux kernel adja. Az okostelefonokon világszerte ez a platform rendelkezik a l</w:t>
      </w:r>
      <w:r w:rsidR="00A92A03">
        <w:t>egnagyobb felhasználói bázissal, ugyanakkor nem csak okostelefonokon és táblagépeken fut Android operációs rendszer.</w:t>
      </w:r>
      <w:r w:rsidR="00F46B98">
        <w:t xml:space="preserve"> A későbbiekben ezt a platformot mutatom be részletesen és kitérek arra is, miért ezt választottam a legnagyobb konkurensével</w:t>
      </w:r>
      <w:r w:rsidR="001B21E3">
        <w:t>, az</w:t>
      </w:r>
      <w:r w:rsidR="00F46B98">
        <w:t xml:space="preserve"> </w:t>
      </w:r>
      <w:r w:rsidR="001B21E3">
        <w:t>iOS-el</w:t>
      </w:r>
      <w:r w:rsidR="00F46B98">
        <w:t xml:space="preserve"> szemben.</w:t>
      </w:r>
    </w:p>
    <w:p w14:paraId="41EAE072" w14:textId="49C8B14A" w:rsidR="00B91749" w:rsidRDefault="00B91749" w:rsidP="00E33C42">
      <w:pPr>
        <w:pStyle w:val="Cmsor3"/>
      </w:pPr>
      <w:r>
        <w:t>AOKP</w:t>
      </w:r>
      <w:r w:rsidR="00E33C42">
        <w:t xml:space="preserve"> </w:t>
      </w:r>
      <w:r w:rsidR="00E33C42" w:rsidRPr="00E33C42">
        <w:rPr>
          <w:highlight w:val="yellow"/>
        </w:rPr>
        <w:t>http://aokp.co/about/</w:t>
      </w:r>
    </w:p>
    <w:p w14:paraId="1B5AE253" w14:textId="33463ED9" w:rsidR="00AA289D" w:rsidRDefault="00156C4C" w:rsidP="00BC1603">
      <w:r>
        <w:rPr>
          <w:noProof/>
          <w:lang w:eastAsia="hu-HU"/>
        </w:rPr>
        <w:drawing>
          <wp:anchor distT="0" distB="0" distL="114300" distR="114300" simplePos="0" relativeHeight="251659264" behindDoc="0" locked="0" layoutInCell="1" allowOverlap="1" wp14:anchorId="78A7A570" wp14:editId="002D5C35">
            <wp:simplePos x="0" y="0"/>
            <wp:positionH relativeFrom="margin">
              <wp:align>left</wp:align>
            </wp:positionH>
            <wp:positionV relativeFrom="margin">
              <wp:posOffset>5862320</wp:posOffset>
            </wp:positionV>
            <wp:extent cx="1076325" cy="1076325"/>
            <wp:effectExtent l="0" t="0" r="0" b="0"/>
            <wp:wrapSquare wrapText="bothSides"/>
            <wp:docPr id="18" name="Kép 18" descr="http://aokp.co/images/aokp-logo-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okp.co/images/aokp-logo-larg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3C42">
        <w:t>Az AOKP mozaikszó az Android Open Kang Project rövidítése. Ez egy egyéni ROM-disztribúciós megoldás számos csúcskategóriás Android-eszköz számára</w:t>
      </w:r>
      <w:r w:rsidR="00411E6A">
        <w:t>, amely AOSP</w:t>
      </w:r>
      <w:r w:rsidR="008C5B52">
        <w:t xml:space="preserve"> (Android Open Source Project)</w:t>
      </w:r>
      <w:r w:rsidR="00411E6A">
        <w:t xml:space="preserve"> alapokon nyugszik</w:t>
      </w:r>
      <w:r w:rsidR="00E33C42">
        <w:t xml:space="preserve">. </w:t>
      </w:r>
      <w:r w:rsidR="00BC1603">
        <w:t xml:space="preserve">Amikor megjelenik egy jelentősebb Android </w:t>
      </w:r>
      <w:r w:rsidR="009A5CDF">
        <w:t>frissítés</w:t>
      </w:r>
      <w:r w:rsidR="00BC1603">
        <w:t>, azt kibőví</w:t>
      </w:r>
      <w:r w:rsidR="002815E4">
        <w:t xml:space="preserve">tve készül el az </w:t>
      </w:r>
      <w:r w:rsidR="00113811">
        <w:t xml:space="preserve">aktuális </w:t>
      </w:r>
      <w:r w:rsidR="002815E4">
        <w:t>AOKP rendszer.</w:t>
      </w:r>
      <w:r w:rsidR="00BC1603">
        <w:t xml:space="preserve"> </w:t>
      </w:r>
      <w:r w:rsidR="00E33C42">
        <w:t xml:space="preserve">Az AOKP </w:t>
      </w:r>
      <w:r w:rsidR="009A5CDF">
        <w:t>olyan jellemzőkkel látja el a</w:t>
      </w:r>
      <w:r w:rsidR="009A5CDF" w:rsidRPr="009A5CDF">
        <w:t xml:space="preserve"> </w:t>
      </w:r>
      <w:r w:rsidR="009A5CDF">
        <w:t>keretrendszer</w:t>
      </w:r>
      <w:r w:rsidR="002815E4">
        <w:t>t, mely</w:t>
      </w:r>
      <w:r w:rsidR="009A5CDF">
        <w:t xml:space="preserve"> </w:t>
      </w:r>
      <w:r w:rsidR="00E33C42">
        <w:t xml:space="preserve">használatával sokkal több </w:t>
      </w:r>
      <w:r w:rsidR="009A5CDF">
        <w:t>hozható ki az adott</w:t>
      </w:r>
      <w:r w:rsidR="00BC1603">
        <w:t xml:space="preserve"> a készülékből.</w:t>
      </w:r>
    </w:p>
    <w:p w14:paraId="2FD94023" w14:textId="4B00F1A2" w:rsidR="00156C4C" w:rsidRDefault="00156C4C" w:rsidP="00BC1603"/>
    <w:p w14:paraId="7E42A332" w14:textId="7A7E5758" w:rsidR="00156C4C" w:rsidRDefault="00156C4C" w:rsidP="00BC1603"/>
    <w:p w14:paraId="5BE9D164" w14:textId="77777777" w:rsidR="00156C4C" w:rsidRPr="00AA289D" w:rsidRDefault="00156C4C" w:rsidP="00BC1603"/>
    <w:p w14:paraId="6AB154F2" w14:textId="1D91C0EA" w:rsidR="00B91749" w:rsidRDefault="00B91749" w:rsidP="00B91749">
      <w:pPr>
        <w:pStyle w:val="Cmsor3"/>
      </w:pPr>
      <w:r>
        <w:lastRenderedPageBreak/>
        <w:t>BlackBerry Secure</w:t>
      </w:r>
      <w:r w:rsidR="004A7C33">
        <w:t xml:space="preserve"> </w:t>
      </w:r>
    </w:p>
    <w:p w14:paraId="4B3E6DA4" w14:textId="2BFB7B3D" w:rsidR="004A7C33" w:rsidRPr="004A7C33" w:rsidRDefault="004A7C33" w:rsidP="004A7C33">
      <w:pPr>
        <w:ind w:firstLine="0"/>
      </w:pPr>
      <w:r w:rsidRPr="004A7C33">
        <w:rPr>
          <w:highlight w:val="yellow"/>
        </w:rPr>
        <w:t>https://www.androidauthority.com/blackberry-announce-secure-android-os-795929/</w:t>
      </w:r>
    </w:p>
    <w:p w14:paraId="170C00C7" w14:textId="4D8BB923" w:rsidR="00BC1603" w:rsidRPr="00BC1603" w:rsidRDefault="00156C4C" w:rsidP="00BC1603">
      <w:r>
        <w:rPr>
          <w:noProof/>
          <w:lang w:eastAsia="hu-HU"/>
        </w:rPr>
        <w:drawing>
          <wp:anchor distT="0" distB="0" distL="114300" distR="114300" simplePos="0" relativeHeight="251660288" behindDoc="0" locked="0" layoutInCell="1" allowOverlap="1" wp14:anchorId="4EC65F44" wp14:editId="2687A308">
            <wp:simplePos x="0" y="0"/>
            <wp:positionH relativeFrom="margin">
              <wp:align>right</wp:align>
            </wp:positionH>
            <wp:positionV relativeFrom="margin">
              <wp:posOffset>690245</wp:posOffset>
            </wp:positionV>
            <wp:extent cx="909320" cy="1047750"/>
            <wp:effectExtent l="0" t="0" r="5080" b="0"/>
            <wp:wrapSquare wrapText="bothSides"/>
            <wp:docPr id="19" name="Kép 19" descr="https://berryreporter.com/wp-content/uploads/2017/03/img7_1-1024x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berryreporter.com/wp-content/uploads/2017/03/img7_1-1024x554.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8933" r="29076" b="10644"/>
                    <a:stretch/>
                  </pic:blipFill>
                  <pic:spPr bwMode="auto">
                    <a:xfrm>
                      <a:off x="0" y="0"/>
                      <a:ext cx="909320" cy="1047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3553">
        <w:t>A B</w:t>
      </w:r>
      <w:r w:rsidR="002B4819">
        <w:t>lack</w:t>
      </w:r>
      <w:r w:rsidR="007E3553">
        <w:t>B</w:t>
      </w:r>
      <w:r w:rsidR="002B4819">
        <w:t>erry</w:t>
      </w:r>
      <w:r w:rsidR="007E3553">
        <w:t xml:space="preserve"> Secure a nevéből adódóan a BlackBerry által fejlesztett operációs rendszer. Az előzőhöz hasonlóan AOSP alapokra épül. Tulajdonképpen a BlackBerry saját</w:t>
      </w:r>
      <w:r w:rsidR="002B4819">
        <w:t>,</w:t>
      </w:r>
      <w:r w:rsidR="007E3553">
        <w:t xml:space="preserve"> biztonságos Androidos megoldásáról van szó. A cél az, hogy az eszközökön egy módosított Android operáció</w:t>
      </w:r>
      <w:r w:rsidR="002B4819">
        <w:t>s</w:t>
      </w:r>
      <w:r w:rsidR="007E3553">
        <w:t xml:space="preserve"> rendszer fut, minden olyan jelle</w:t>
      </w:r>
      <w:r w:rsidR="002B4819">
        <w:t>mzővel kibővítve, ami</w:t>
      </w:r>
      <w:r w:rsidR="00515C8B">
        <w:t>k</w:t>
      </w:r>
      <w:r w:rsidR="004A7C33">
        <w:t>ért</w:t>
      </w:r>
      <w:r w:rsidR="002B4819">
        <w:t xml:space="preserve"> a</w:t>
      </w:r>
      <w:r w:rsidR="004A7C33">
        <w:t>z emberek a</w:t>
      </w:r>
      <w:r w:rsidR="002B4819">
        <w:t xml:space="preserve"> BlackBerryt</w:t>
      </w:r>
      <w:r w:rsidR="007E3553">
        <w:t xml:space="preserve"> </w:t>
      </w:r>
      <w:r w:rsidR="004A7C33">
        <w:t>választották</w:t>
      </w:r>
      <w:r w:rsidR="007E3553">
        <w:t>.</w:t>
      </w:r>
      <w:r w:rsidR="004A7C33" w:rsidRPr="004A7C33">
        <w:t xml:space="preserve"> </w:t>
      </w:r>
    </w:p>
    <w:p w14:paraId="3014B875" w14:textId="5E965B01" w:rsidR="00B91749" w:rsidRDefault="00B91749" w:rsidP="00B91749">
      <w:pPr>
        <w:pStyle w:val="Cmsor3"/>
      </w:pPr>
      <w:r>
        <w:t>ColorOS</w:t>
      </w:r>
    </w:p>
    <w:p w14:paraId="193D7881" w14:textId="48317A13" w:rsidR="00917C3F" w:rsidRPr="00917C3F" w:rsidRDefault="00156C4C" w:rsidP="0046504D">
      <w:pPr>
        <w:rPr>
          <w:noProof/>
          <w:lang w:eastAsia="hu-HU"/>
        </w:rPr>
      </w:pPr>
      <w:r>
        <w:rPr>
          <w:noProof/>
          <w:lang w:eastAsia="hu-HU"/>
        </w:rPr>
        <w:drawing>
          <wp:anchor distT="0" distB="0" distL="114300" distR="114300" simplePos="0" relativeHeight="251661312" behindDoc="0" locked="0" layoutInCell="1" allowOverlap="1" wp14:anchorId="6704BD59" wp14:editId="02BD6179">
            <wp:simplePos x="0" y="0"/>
            <wp:positionH relativeFrom="margin">
              <wp:align>left</wp:align>
            </wp:positionH>
            <wp:positionV relativeFrom="margin">
              <wp:posOffset>2852420</wp:posOffset>
            </wp:positionV>
            <wp:extent cx="899160" cy="895350"/>
            <wp:effectExtent l="0" t="0" r="0" b="0"/>
            <wp:wrapSquare wrapText="bothSides"/>
            <wp:docPr id="20" name="Kép 20" descr="http://www.oppomobile.vn/forum/attachment/forum/201309/25/163908bc1oiocmxc8imc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oppomobile.vn/forum/attachment/forum/201309/25/163908bc1oiocmxc8imcco.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998" t="10752" r="59072" b="8602"/>
                    <a:stretch/>
                  </pic:blipFill>
                  <pic:spPr bwMode="auto">
                    <a:xfrm>
                      <a:off x="0" y="0"/>
                      <a:ext cx="899160" cy="895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7C3F">
        <w:t xml:space="preserve">A ColorOS egy egyéni front-end érintőképernyős felület. Az OPPO Electronics Corp. fejlesztette ki, AOSP alapok felhasználásával. </w:t>
      </w:r>
      <w:r w:rsidR="00592CD8">
        <w:t>Jelenleg a 3.5 a legfrissebb verziója, ami az Android „Nougat”-on végez apróbb UI módosításokat.</w:t>
      </w:r>
      <w:r w:rsidR="005120F0" w:rsidRPr="005120F0">
        <w:t xml:space="preserve"> </w:t>
      </w:r>
      <w:r w:rsidR="0046504D" w:rsidRPr="0046504D">
        <w:rPr>
          <w:highlight w:val="yellow"/>
        </w:rPr>
        <w:t>https://www.oppo.com/en/coloros/</w:t>
      </w:r>
    </w:p>
    <w:p w14:paraId="25F5339A" w14:textId="7555330B" w:rsidR="00B91749" w:rsidRDefault="00B91749" w:rsidP="00B91749">
      <w:pPr>
        <w:pStyle w:val="Cmsor3"/>
      </w:pPr>
      <w:r>
        <w:t>EMUI</w:t>
      </w:r>
    </w:p>
    <w:p w14:paraId="7A09DA89" w14:textId="46B5BDD0" w:rsidR="00BD3ADA" w:rsidRPr="0046504D" w:rsidRDefault="00156C4C" w:rsidP="00BD3ADA">
      <w:r>
        <w:rPr>
          <w:noProof/>
          <w:lang w:eastAsia="hu-HU"/>
        </w:rPr>
        <w:drawing>
          <wp:anchor distT="0" distB="0" distL="114300" distR="114300" simplePos="0" relativeHeight="251662336" behindDoc="0" locked="0" layoutInCell="1" allowOverlap="1" wp14:anchorId="7ADED88E" wp14:editId="38E14245">
            <wp:simplePos x="0" y="0"/>
            <wp:positionH relativeFrom="margin">
              <wp:align>right</wp:align>
            </wp:positionH>
            <wp:positionV relativeFrom="margin">
              <wp:posOffset>4319270</wp:posOffset>
            </wp:positionV>
            <wp:extent cx="857250" cy="857250"/>
            <wp:effectExtent l="0" t="0" r="0" b="0"/>
            <wp:wrapSquare wrapText="bothSides"/>
            <wp:docPr id="21" name="Kép 21" descr="https://lh3.googleusercontent.com/JIlAZSg4eejSEARFHhApOPOeHRk-G2oSQZm0ZtsMjRhRHQEn566DaftAsA9LllN4yBM9=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JIlAZSg4eejSEARFHhApOPOeHRk-G2oSQZm0ZtsMjRhRHQEn566DaftAsA9LllN4yBM9=w30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504D">
        <w:t xml:space="preserve">Az Emotion User Interface (EMUI) a ColorOS-hez hasonlóan egy egyéni front-end megoldás, amelyet a Huawei </w:t>
      </w:r>
      <w:r w:rsidR="009F165E">
        <w:t xml:space="preserve">Technologies Co. Ltd. </w:t>
      </w:r>
      <w:r w:rsidR="0046504D">
        <w:t>fejleszt az AOSP felhasználásával.</w:t>
      </w:r>
      <w:r w:rsidR="00776E3E" w:rsidRPr="00776E3E">
        <w:t xml:space="preserve"> </w:t>
      </w:r>
    </w:p>
    <w:p w14:paraId="4AC95F48" w14:textId="46D7E488" w:rsidR="00B91749" w:rsidRDefault="00B91749" w:rsidP="00B91749">
      <w:pPr>
        <w:pStyle w:val="Cmsor3"/>
      </w:pPr>
      <w:r>
        <w:t>Flyme OS</w:t>
      </w:r>
    </w:p>
    <w:p w14:paraId="3624C6C0" w14:textId="7321E480" w:rsidR="00BD3ADA" w:rsidRDefault="00AC0A39" w:rsidP="00BD3ADA">
      <w:r>
        <w:rPr>
          <w:noProof/>
          <w:lang w:eastAsia="hu-HU"/>
        </w:rPr>
        <w:drawing>
          <wp:anchor distT="0" distB="0" distL="114300" distR="114300" simplePos="0" relativeHeight="251663360" behindDoc="0" locked="0" layoutInCell="1" allowOverlap="1" wp14:anchorId="7FE3AF34" wp14:editId="41459992">
            <wp:simplePos x="0" y="0"/>
            <wp:positionH relativeFrom="margin">
              <wp:align>left</wp:align>
            </wp:positionH>
            <wp:positionV relativeFrom="margin">
              <wp:posOffset>5652770</wp:posOffset>
            </wp:positionV>
            <wp:extent cx="660400" cy="1066800"/>
            <wp:effectExtent l="0" t="0" r="6350" b="0"/>
            <wp:wrapSquare wrapText="bothSides"/>
            <wp:docPr id="22" name="Kép 22" descr="http://img.logoju.cn/2016/10/fly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logoju.cn/2016/10/flyme.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0515" t="6820" r="29269" b="6633"/>
                    <a:stretch/>
                  </pic:blipFill>
                  <pic:spPr bwMode="auto">
                    <a:xfrm>
                      <a:off x="0" y="0"/>
                      <a:ext cx="660400" cy="1066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05D2">
        <w:t>A Flyme OS-el elsősorban Meizu</w:t>
      </w:r>
      <w:r w:rsidR="00EB32F4">
        <w:t xml:space="preserve"> márkájú</w:t>
      </w:r>
      <w:r w:rsidR="00F0009E">
        <w:t xml:space="preserve"> </w:t>
      </w:r>
      <w:r w:rsidR="009305D2">
        <w:t>készülékeken találkozhatunk</w:t>
      </w:r>
      <w:r w:rsidR="0062045A">
        <w:t>, például az MX sorozatnál</w:t>
      </w:r>
      <w:r w:rsidR="009305D2">
        <w:t xml:space="preserve">. Az itt használt </w:t>
      </w:r>
      <w:r w:rsidR="00F0009E">
        <w:t xml:space="preserve">sajátos </w:t>
      </w:r>
      <w:r w:rsidR="009305D2">
        <w:t>felhasználói felület</w:t>
      </w:r>
      <w:r w:rsidR="00F0009E">
        <w:t xml:space="preserve"> megoldások mellett </w:t>
      </w:r>
      <w:r w:rsidR="0062045A">
        <w:t>rendelkezik</w:t>
      </w:r>
      <w:r w:rsidR="00B957E9">
        <w:t xml:space="preserve"> hivatalos ROM támogatással</w:t>
      </w:r>
      <w:r w:rsidR="00604808">
        <w:t xml:space="preserve"> is</w:t>
      </w:r>
      <w:r w:rsidR="007E7B62">
        <w:t xml:space="preserve"> néhány Androidos eszköz számára</w:t>
      </w:r>
      <w:r w:rsidR="00B957E9">
        <w:t>.</w:t>
      </w:r>
      <w:r w:rsidR="00BD3ADA" w:rsidRPr="00BD3ADA">
        <w:t xml:space="preserve"> </w:t>
      </w:r>
    </w:p>
    <w:p w14:paraId="7647EED8" w14:textId="77777777" w:rsidR="00AC0A39" w:rsidRDefault="00AC0A39" w:rsidP="00BD3ADA"/>
    <w:p w14:paraId="1A19FBE8" w14:textId="5FD9C27B" w:rsidR="00AC0A39" w:rsidRDefault="00AC0A39" w:rsidP="00AC0A39">
      <w:pPr>
        <w:pStyle w:val="Cmsor3"/>
      </w:pPr>
      <w:r>
        <w:t>LG UX</w:t>
      </w:r>
    </w:p>
    <w:p w14:paraId="71E1C0C1" w14:textId="4006CF8F" w:rsidR="00AC0A39" w:rsidRDefault="003D2505" w:rsidP="00AC0A39">
      <w:r>
        <w:rPr>
          <w:noProof/>
          <w:lang w:eastAsia="hu-HU"/>
        </w:rPr>
        <w:drawing>
          <wp:anchor distT="0" distB="0" distL="114300" distR="114300" simplePos="0" relativeHeight="251680768" behindDoc="0" locked="0" layoutInCell="1" allowOverlap="1" wp14:anchorId="3D290934" wp14:editId="035ECCBB">
            <wp:simplePos x="0" y="0"/>
            <wp:positionH relativeFrom="margin">
              <wp:align>right</wp:align>
            </wp:positionH>
            <wp:positionV relativeFrom="margin">
              <wp:posOffset>7489825</wp:posOffset>
            </wp:positionV>
            <wp:extent cx="610235" cy="619125"/>
            <wp:effectExtent l="0" t="0" r="0" b="9525"/>
            <wp:wrapSquare wrapText="bothSides"/>
            <wp:docPr id="27" name="Kép 27" descr="https://search4root.files.wordpress.com/2015/08/lg-logo-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earch4root.files.wordpress.com/2015/08/lg-logo-face.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0163" t="23989" r="31209" b="23800"/>
                    <a:stretch/>
                  </pic:blipFill>
                  <pic:spPr bwMode="auto">
                    <a:xfrm>
                      <a:off x="0" y="0"/>
                      <a:ext cx="610235" cy="619125"/>
                    </a:xfrm>
                    <a:prstGeom prst="rect">
                      <a:avLst/>
                    </a:prstGeom>
                    <a:noFill/>
                    <a:ln>
                      <a:noFill/>
                    </a:ln>
                    <a:extLst>
                      <a:ext uri="{53640926-AAD7-44D8-BBD7-CCE9431645EC}">
                        <a14:shadowObscured xmlns:a14="http://schemas.microsoft.com/office/drawing/2010/main"/>
                      </a:ext>
                    </a:extLst>
                  </pic:spPr>
                </pic:pic>
              </a:graphicData>
            </a:graphic>
          </wp:anchor>
        </w:drawing>
      </w:r>
      <w:r w:rsidR="00AC0A39">
        <w:t xml:space="preserve">Korábban Optimus UI néven volt ismert. Az LG UX az LG saját front-end megoldásait tartalmazó rendszer az Androidos eszközeire. </w:t>
      </w:r>
    </w:p>
    <w:p w14:paraId="62D00ED2" w14:textId="0A84D0EF" w:rsidR="00AC0A39" w:rsidRPr="009305D2" w:rsidRDefault="00AC0A39" w:rsidP="00BD3ADA">
      <w:pPr>
        <w:rPr>
          <w:noProof/>
          <w:lang w:eastAsia="hu-HU"/>
        </w:rPr>
      </w:pPr>
    </w:p>
    <w:p w14:paraId="2A5919CF" w14:textId="75B723DB" w:rsidR="00B91749" w:rsidRDefault="00B91749" w:rsidP="00B91749">
      <w:pPr>
        <w:pStyle w:val="Cmsor3"/>
      </w:pPr>
      <w:r>
        <w:lastRenderedPageBreak/>
        <w:t>HTC Sense</w:t>
      </w:r>
    </w:p>
    <w:p w14:paraId="222111D3" w14:textId="6DFDDF1E" w:rsidR="00BD3ADA" w:rsidRDefault="00135110" w:rsidP="00BD3ADA">
      <w:pPr>
        <w:ind w:firstLine="0"/>
      </w:pPr>
      <w:hyperlink r:id="rId22" w:history="1">
        <w:r w:rsidR="00BD3ADA" w:rsidRPr="008B5555">
          <w:rPr>
            <w:rStyle w:val="Hiperhivatkozs"/>
            <w:highlight w:val="yellow"/>
          </w:rPr>
          <w:t>http://www.htc.com/hu/phone-features/htc-sense-os/</w:t>
        </w:r>
      </w:hyperlink>
    </w:p>
    <w:p w14:paraId="2D233D93" w14:textId="532F32FB" w:rsidR="00B86A6C" w:rsidRPr="00BD3ADA" w:rsidRDefault="00AC0A39" w:rsidP="00BD3ADA">
      <w:pPr>
        <w:ind w:firstLine="0"/>
      </w:pPr>
      <w:r>
        <w:rPr>
          <w:noProof/>
          <w:lang w:eastAsia="hu-HU"/>
        </w:rPr>
        <w:drawing>
          <wp:anchor distT="0" distB="0" distL="114300" distR="114300" simplePos="0" relativeHeight="251682816" behindDoc="0" locked="0" layoutInCell="1" allowOverlap="1" wp14:anchorId="1F378EB3" wp14:editId="3C2190C8">
            <wp:simplePos x="0" y="0"/>
            <wp:positionH relativeFrom="margin">
              <wp:posOffset>-635</wp:posOffset>
            </wp:positionH>
            <wp:positionV relativeFrom="margin">
              <wp:posOffset>1304290</wp:posOffset>
            </wp:positionV>
            <wp:extent cx="1323975" cy="499745"/>
            <wp:effectExtent l="0" t="0" r="9525" b="0"/>
            <wp:wrapSquare wrapText="bothSides"/>
            <wp:docPr id="23" name="Kép 23" descr="http://www.androidguys.com/wp-content/uploads/2015/03/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androidguys.com/wp-content/uploads/2015/03/Log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23975" cy="499745"/>
                    </a:xfrm>
                    <a:prstGeom prst="rect">
                      <a:avLst/>
                    </a:prstGeom>
                    <a:noFill/>
                    <a:ln>
                      <a:noFill/>
                    </a:ln>
                  </pic:spPr>
                </pic:pic>
              </a:graphicData>
            </a:graphic>
          </wp:anchor>
        </w:drawing>
      </w:r>
      <w:r w:rsidR="00BD3ADA">
        <w:tab/>
      </w:r>
      <w:r w:rsidR="008146AF">
        <w:t xml:space="preserve">A HTC Sense a HTC által fejlesztett operációs rendszer, amely főleg a vállalat Androidos eszközein van alkalmazva. </w:t>
      </w:r>
      <w:r w:rsidR="00920574">
        <w:t xml:space="preserve">Az első eszköz, amely </w:t>
      </w:r>
      <w:r w:rsidR="00424C63">
        <w:t>ezt a rendszer</w:t>
      </w:r>
      <w:r w:rsidR="00920574">
        <w:t xml:space="preserve">t használta, a Hero volt, amelyet 2009-ben mutattak be. </w:t>
      </w:r>
      <w:r w:rsidR="00B53F23">
        <w:t>A HTC Sense a jelenleg ismert leggyorsabb értintés</w:t>
      </w:r>
      <w:r w:rsidR="009E08C5">
        <w:t xml:space="preserve"> </w:t>
      </w:r>
      <w:r w:rsidR="00B53F23">
        <w:t>vezérelt operációs rendszerrel rendelkezik.</w:t>
      </w:r>
      <w:r w:rsidR="00532DAC">
        <w:t xml:space="preserve"> Előszeretettel használják a gesztus </w:t>
      </w:r>
      <w:r w:rsidR="00CC7C23">
        <w:t xml:space="preserve"> </w:t>
      </w:r>
      <w:r w:rsidR="00532DAC">
        <w:t xml:space="preserve">vezérelt interakciókat, mint például a háromujjas pöccintést. </w:t>
      </w:r>
      <w:r w:rsidR="008B2EAE">
        <w:t>A gyártó állítása szerint ezzel a szoftvercsomaggal jelentős testreszab</w:t>
      </w:r>
      <w:r w:rsidR="009A3D4A">
        <w:t>ási</w:t>
      </w:r>
      <w:r w:rsidR="008B2EAE">
        <w:t xml:space="preserve"> beállításokat lehet elvégezni.</w:t>
      </w:r>
    </w:p>
    <w:p w14:paraId="786358CF" w14:textId="6A0BD679" w:rsidR="005B692A" w:rsidRDefault="00026195" w:rsidP="00CC7C23">
      <w:pPr>
        <w:pStyle w:val="Cmsor3"/>
      </w:pPr>
      <w:r>
        <w:t>Indu</w:t>
      </w:r>
      <w:r w:rsidR="00CC7C23">
        <w:t>s OS</w:t>
      </w:r>
    </w:p>
    <w:p w14:paraId="1630CCC3" w14:textId="1B47A666" w:rsidR="00CC7C23" w:rsidRDefault="00135110" w:rsidP="00481569">
      <w:pPr>
        <w:ind w:firstLine="0"/>
      </w:pPr>
      <w:hyperlink r:id="rId24" w:history="1">
        <w:r w:rsidR="00481569" w:rsidRPr="008B5555">
          <w:rPr>
            <w:rStyle w:val="Hiperhivatkozs"/>
            <w:highlight w:val="yellow"/>
          </w:rPr>
          <w:t>http://www.indusos.com/about/</w:t>
        </w:r>
      </w:hyperlink>
    </w:p>
    <w:p w14:paraId="5A51EFD9" w14:textId="26C74882" w:rsidR="00026195" w:rsidRDefault="00AC0A39" w:rsidP="00481569">
      <w:pPr>
        <w:ind w:firstLine="0"/>
        <w:rPr>
          <w:noProof/>
          <w:lang w:eastAsia="hu-HU"/>
        </w:rPr>
      </w:pPr>
      <w:r>
        <w:rPr>
          <w:noProof/>
          <w:lang w:eastAsia="hu-HU"/>
        </w:rPr>
        <w:drawing>
          <wp:anchor distT="0" distB="0" distL="114300" distR="114300" simplePos="0" relativeHeight="251665408" behindDoc="0" locked="0" layoutInCell="1" allowOverlap="1" wp14:anchorId="30CEC477" wp14:editId="588DF227">
            <wp:simplePos x="0" y="0"/>
            <wp:positionH relativeFrom="margin">
              <wp:align>right</wp:align>
            </wp:positionH>
            <wp:positionV relativeFrom="margin">
              <wp:posOffset>3865245</wp:posOffset>
            </wp:positionV>
            <wp:extent cx="1214718" cy="685800"/>
            <wp:effectExtent l="0" t="0" r="5080" b="0"/>
            <wp:wrapSquare wrapText="bothSides"/>
            <wp:docPr id="24" name="Kép 24" descr="http://tech.firstpost.com/wp-content/uploads/2016/10/welcome-indus-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ech.firstpost.com/wp-content/uploads/2016/10/welcome-indus-os.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6461" t="14740" r="25732" b="37277"/>
                    <a:stretch/>
                  </pic:blipFill>
                  <pic:spPr bwMode="auto">
                    <a:xfrm>
                      <a:off x="0" y="0"/>
                      <a:ext cx="1214718" cy="685800"/>
                    </a:xfrm>
                    <a:prstGeom prst="rect">
                      <a:avLst/>
                    </a:prstGeom>
                    <a:noFill/>
                    <a:ln>
                      <a:noFill/>
                    </a:ln>
                    <a:extLst>
                      <a:ext uri="{53640926-AAD7-44D8-BBD7-CCE9431645EC}">
                        <a14:shadowObscured xmlns:a14="http://schemas.microsoft.com/office/drawing/2010/main"/>
                      </a:ext>
                    </a:extLst>
                  </pic:spPr>
                </pic:pic>
              </a:graphicData>
            </a:graphic>
          </wp:anchor>
        </w:drawing>
      </w:r>
      <w:r w:rsidR="00026195">
        <w:tab/>
        <w:t xml:space="preserve">Az Indus OS európai szemmel nem lehet túlságosan ismerős, azonban az aktív platformokhoz tartozik. India második legnépszerűbb mobil operációs rendszere </w:t>
      </w:r>
      <w:r w:rsidR="004A2F52">
        <w:t>és több</w:t>
      </w:r>
      <w:r w:rsidR="00026195">
        <w:t xml:space="preserve"> mint 8 millió felhasználója van. </w:t>
      </w:r>
      <w:r w:rsidR="004A2F52">
        <w:t xml:space="preserve">Főleg indiai márkájú </w:t>
      </w:r>
      <w:r w:rsidR="00061191">
        <w:t>készülékeken fut, mint például a Karbonn, vagy Intex.</w:t>
      </w:r>
      <w:r w:rsidR="004A2F52" w:rsidRPr="004A2F52">
        <w:t xml:space="preserve"> </w:t>
      </w:r>
    </w:p>
    <w:p w14:paraId="1641BF10" w14:textId="320FE5C4" w:rsidR="00481569" w:rsidRPr="00CC7C23" w:rsidRDefault="00481569" w:rsidP="00481569">
      <w:pPr>
        <w:ind w:firstLine="0"/>
      </w:pPr>
      <w:r>
        <w:tab/>
      </w:r>
    </w:p>
    <w:p w14:paraId="11906FEF" w14:textId="547477E9" w:rsidR="00CC7C23" w:rsidRDefault="00B91749" w:rsidP="00CC7C23">
      <w:pPr>
        <w:pStyle w:val="Cmsor3"/>
      </w:pPr>
      <w:r>
        <w:t>iOS</w:t>
      </w:r>
    </w:p>
    <w:p w14:paraId="4CB47522" w14:textId="7957B398" w:rsidR="00715CD6" w:rsidRDefault="00AC0A39" w:rsidP="00715CD6">
      <w:r>
        <w:rPr>
          <w:noProof/>
          <w:lang w:eastAsia="hu-HU"/>
        </w:rPr>
        <w:drawing>
          <wp:anchor distT="0" distB="0" distL="114300" distR="114300" simplePos="0" relativeHeight="251666432" behindDoc="0" locked="0" layoutInCell="1" allowOverlap="1" wp14:anchorId="36CCB3EF" wp14:editId="354C2A10">
            <wp:simplePos x="0" y="0"/>
            <wp:positionH relativeFrom="margin">
              <wp:posOffset>-635</wp:posOffset>
            </wp:positionH>
            <wp:positionV relativeFrom="margin">
              <wp:posOffset>5814695</wp:posOffset>
            </wp:positionV>
            <wp:extent cx="1057275" cy="904875"/>
            <wp:effectExtent l="0" t="0" r="9525" b="9525"/>
            <wp:wrapSquare wrapText="bothSides"/>
            <wp:docPr id="25" name="Kép 25" descr="http://cdn.gospelherald.com/data/images/full/21494/ios-11-rum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dn.gospelherald.com/data/images/full/21494/ios-11-rumors.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57275" cy="904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0FBE">
        <w:t xml:space="preserve">Az operációs rendszer, amely megváltoztatta a világot. </w:t>
      </w:r>
      <w:r w:rsidR="004A2F52">
        <w:t>Az iOS egy zárt forráskódú operációs rendszer az Apple Inc-től.</w:t>
      </w:r>
      <w:r w:rsidR="00236C09">
        <w:t xml:space="preserve"> 2007-ben mutatták be, akkoriban iPhone OS-ként hívták. Később viszont a mobiltelefonon kívül más eszközökön is megjelent, így átnevezték. </w:t>
      </w:r>
      <w:r w:rsidR="008577CE">
        <w:t xml:space="preserve">Hatalmas szerepet játszott az Android kialakulásában és az egész mobilpiac fejlődésében. </w:t>
      </w:r>
      <w:r w:rsidR="00715CD6">
        <w:t xml:space="preserve">A mobiltelefon piacon is </w:t>
      </w:r>
      <w:r w:rsidR="00DD45AD">
        <w:t>jelentős</w:t>
      </w:r>
      <w:r w:rsidR="00715CD6">
        <w:t xml:space="preserve"> a részesedése, amely figyelemreméltó, hiszen a zárt forráskódnak köszönhetően csak Apple eszközökön fut, aki viszont csak és kizárólag a prémiumkategóriába gyárt készülékeket.</w:t>
      </w:r>
      <w:r w:rsidR="00DD45AD">
        <w:t xml:space="preserve"> </w:t>
      </w:r>
    </w:p>
    <w:p w14:paraId="3491B818" w14:textId="124D9684" w:rsidR="006E01E8" w:rsidRDefault="006E01E8" w:rsidP="00715CD6"/>
    <w:p w14:paraId="4593F41C" w14:textId="77777777" w:rsidR="006E01E8" w:rsidRPr="004A2F52" w:rsidRDefault="006E01E8" w:rsidP="00715CD6"/>
    <w:p w14:paraId="2A76A155" w14:textId="7D33FF5C" w:rsidR="00B91749" w:rsidRDefault="00B91749" w:rsidP="00B91749">
      <w:pPr>
        <w:pStyle w:val="Cmsor3"/>
      </w:pPr>
      <w:r>
        <w:lastRenderedPageBreak/>
        <w:t>Lineage OS</w:t>
      </w:r>
    </w:p>
    <w:p w14:paraId="5836AE37" w14:textId="2E685F4D" w:rsidR="001B32F6" w:rsidRPr="001B32F6" w:rsidRDefault="003D2505" w:rsidP="001B32F6">
      <w:r>
        <w:rPr>
          <w:noProof/>
          <w:lang w:eastAsia="hu-HU"/>
        </w:rPr>
        <w:drawing>
          <wp:anchor distT="0" distB="0" distL="114300" distR="114300" simplePos="0" relativeHeight="251684864" behindDoc="0" locked="0" layoutInCell="1" allowOverlap="1" wp14:anchorId="751CCB89" wp14:editId="5701DE70">
            <wp:simplePos x="0" y="0"/>
            <wp:positionH relativeFrom="margin">
              <wp:align>right</wp:align>
            </wp:positionH>
            <wp:positionV relativeFrom="margin">
              <wp:posOffset>668020</wp:posOffset>
            </wp:positionV>
            <wp:extent cx="1447800" cy="723900"/>
            <wp:effectExtent l="0" t="0" r="0" b="0"/>
            <wp:wrapSquare wrapText="bothSides"/>
            <wp:docPr id="26" name="Kép 26" descr="https://upload.wikimedia.org/wikipedia/en/thumb/b/be/Lineage_OS_Logo.png/1200px-Lineage_O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pload.wikimedia.org/wikipedia/en/thumb/b/be/Lineage_OS_Logo.png/1200px-Lineage_OS_Logo.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47800" cy="723900"/>
                    </a:xfrm>
                    <a:prstGeom prst="rect">
                      <a:avLst/>
                    </a:prstGeom>
                    <a:noFill/>
                    <a:ln>
                      <a:noFill/>
                    </a:ln>
                  </pic:spPr>
                </pic:pic>
              </a:graphicData>
            </a:graphic>
          </wp:anchor>
        </w:drawing>
      </w:r>
      <w:r w:rsidR="00524937">
        <w:t xml:space="preserve">Az előzőekhez hasonlóan az AOSP alapokon nyugvó operációs rendszer a Lineage OS. </w:t>
      </w:r>
      <w:r w:rsidR="00A8074A">
        <w:t>Az egyik legnagyobb előnye</w:t>
      </w:r>
      <w:r w:rsidR="00524937">
        <w:t xml:space="preserve">, hogy </w:t>
      </w:r>
      <w:r w:rsidR="00150C83">
        <w:t>elérhetővé</w:t>
      </w:r>
      <w:r w:rsidR="00524937">
        <w:t xml:space="preserve"> teszi a</w:t>
      </w:r>
      <w:r w:rsidR="00150C83">
        <w:t xml:space="preserve"> legújabb</w:t>
      </w:r>
      <w:r w:rsidR="00524937">
        <w:t xml:space="preserve"> frissítéseket olyan készülékekkel rendelkező felhasználóknak, akiknek a gyártójuk már nem ad ki frissítést az adott készülékre.</w:t>
      </w:r>
    </w:p>
    <w:p w14:paraId="22B481BF" w14:textId="3E2B79D4" w:rsidR="00717969" w:rsidRPr="00747DD4" w:rsidRDefault="00717969" w:rsidP="00AC0A39">
      <w:pPr>
        <w:ind w:firstLine="0"/>
      </w:pPr>
    </w:p>
    <w:p w14:paraId="4022F04D" w14:textId="3ABED1C4" w:rsidR="00081C8E" w:rsidRDefault="00081C8E" w:rsidP="00081C8E">
      <w:pPr>
        <w:pStyle w:val="Cmsor3"/>
      </w:pPr>
      <w:r>
        <w:t>MIUI</w:t>
      </w:r>
    </w:p>
    <w:p w14:paraId="1C6E3E21" w14:textId="4582219F" w:rsidR="00907F0D" w:rsidRPr="00907F0D" w:rsidRDefault="003D2505" w:rsidP="00780D74">
      <w:r>
        <w:rPr>
          <w:noProof/>
          <w:lang w:eastAsia="hu-HU"/>
        </w:rPr>
        <w:drawing>
          <wp:anchor distT="0" distB="0" distL="114300" distR="114300" simplePos="0" relativeHeight="251669504" behindDoc="0" locked="0" layoutInCell="1" allowOverlap="1" wp14:anchorId="07449A90" wp14:editId="2E1522F6">
            <wp:simplePos x="0" y="0"/>
            <wp:positionH relativeFrom="margin">
              <wp:posOffset>-635</wp:posOffset>
            </wp:positionH>
            <wp:positionV relativeFrom="margin">
              <wp:posOffset>2509520</wp:posOffset>
            </wp:positionV>
            <wp:extent cx="800100" cy="800100"/>
            <wp:effectExtent l="0" t="0" r="0" b="0"/>
            <wp:wrapSquare wrapText="bothSides"/>
            <wp:docPr id="28" name="Kép 28" descr="http://u01.appmifile.com/images/2017/02/12/3aa0f1ce-252b-4ee2-9ba4-0b201c0796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u01.appmifile.com/images/2017/02/12/3aa0f1ce-252b-4ee2-9ba4-0b201c07969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2590">
        <w:t xml:space="preserve">A MIUI (Mi User Interface) a Xiaomi Inc. által fejlesztett mobil operációs rendszer. Az Indus-hoz hasonlóan itt is főleg egy országban népszerű a rendszer, ez pedig Kína. </w:t>
      </w:r>
      <w:r w:rsidR="008F662E">
        <w:t>Pár éve jelent meg a márka és elképesztő népszerűségre tett szert.</w:t>
      </w:r>
    </w:p>
    <w:p w14:paraId="048C538D" w14:textId="14D81674" w:rsidR="00B91749" w:rsidRDefault="00B91749" w:rsidP="00026195">
      <w:pPr>
        <w:pStyle w:val="Cmsor3"/>
      </w:pPr>
      <w:r>
        <w:t>Oxygen</w:t>
      </w:r>
      <w:r w:rsidR="00AC73B6">
        <w:t xml:space="preserve"> </w:t>
      </w:r>
      <w:r>
        <w:t>OS</w:t>
      </w:r>
    </w:p>
    <w:p w14:paraId="5045FFCE" w14:textId="40E21351" w:rsidR="00BD00FD" w:rsidRPr="00BD00FD" w:rsidRDefault="003D2505" w:rsidP="00BD00FD">
      <w:r>
        <w:rPr>
          <w:noProof/>
          <w:lang w:eastAsia="hu-HU"/>
        </w:rPr>
        <w:drawing>
          <wp:anchor distT="0" distB="0" distL="114300" distR="114300" simplePos="0" relativeHeight="251670528" behindDoc="0" locked="0" layoutInCell="1" allowOverlap="1" wp14:anchorId="51AA1FC4" wp14:editId="6D3DEBAA">
            <wp:simplePos x="0" y="0"/>
            <wp:positionH relativeFrom="margin">
              <wp:align>right</wp:align>
            </wp:positionH>
            <wp:positionV relativeFrom="margin">
              <wp:posOffset>4474845</wp:posOffset>
            </wp:positionV>
            <wp:extent cx="696595" cy="695325"/>
            <wp:effectExtent l="0" t="0" r="8255" b="9525"/>
            <wp:wrapSquare wrapText="bothSides"/>
            <wp:docPr id="29" name="Kép 29" descr="http://www.androidpolice.com/wp-content/uploads/2015/02/nexus2cee_OxygenOS-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androidpolice.com/wp-content/uploads/2015/02/nexus2cee_OxygenOS-Thumb.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96595" cy="695325"/>
                    </a:xfrm>
                    <a:prstGeom prst="rect">
                      <a:avLst/>
                    </a:prstGeom>
                    <a:noFill/>
                    <a:ln>
                      <a:noFill/>
                    </a:ln>
                  </pic:spPr>
                </pic:pic>
              </a:graphicData>
            </a:graphic>
          </wp:anchor>
        </w:drawing>
      </w:r>
      <w:r w:rsidR="00BD00FD">
        <w:t>Az Oxygen OS-t a OnePlus cég fejlesz</w:t>
      </w:r>
      <w:r w:rsidR="00905BFD">
        <w:t>tette ki. A Xiaomi-hoz hasonlóan</w:t>
      </w:r>
      <w:r w:rsidR="00BD00FD">
        <w:t xml:space="preserve"> ez a márka is hatalmas népszerűségre tett szert rövid időn be</w:t>
      </w:r>
      <w:r w:rsidR="00905BFD">
        <w:t>lül. É</w:t>
      </w:r>
      <w:r w:rsidR="00BD00FD">
        <w:t>vente</w:t>
      </w:r>
      <w:r w:rsidR="00905BFD">
        <w:t xml:space="preserve"> csupán</w:t>
      </w:r>
      <w:r w:rsidR="00BD00FD">
        <w:t xml:space="preserve"> egy készüléket ad ki, az minőségben a prémiumkategóriát képviseli kedvezőbb árfekvéssel.</w:t>
      </w:r>
      <w:r w:rsidR="00905BFD">
        <w:t xml:space="preserve"> Az interneten rengeteg teszt látható, ahogy sebességben magamögé utasítja a nagyobb gyártók zászlóshajóit.</w:t>
      </w:r>
      <w:r w:rsidR="0094574D">
        <w:t xml:space="preserve"> Véleményem szerint jelenleg </w:t>
      </w:r>
      <w:r w:rsidR="00612C4C">
        <w:t xml:space="preserve">a OnePlus az Oxygen OS-el </w:t>
      </w:r>
      <w:r w:rsidR="0094574D">
        <w:t>a legjobb választás ár-érték arányban az egész mobiltelefon piacon</w:t>
      </w:r>
      <w:r w:rsidR="003E0E6D">
        <w:t>.</w:t>
      </w:r>
      <w:r w:rsidR="00905BFD" w:rsidRPr="00905BFD">
        <w:t xml:space="preserve"> </w:t>
      </w:r>
    </w:p>
    <w:p w14:paraId="6FB58944" w14:textId="1F440778" w:rsidR="00026195" w:rsidRDefault="00026195" w:rsidP="00AC73B6">
      <w:pPr>
        <w:pStyle w:val="Cmsor3"/>
      </w:pPr>
      <w:r>
        <w:t>Sailfish OS</w:t>
      </w:r>
      <w:r w:rsidR="00AC73B6">
        <w:t xml:space="preserve"> </w:t>
      </w:r>
      <w:r w:rsidR="00AC73B6" w:rsidRPr="00AC73B6">
        <w:rPr>
          <w:highlight w:val="yellow"/>
        </w:rPr>
        <w:t>https://sailfishos.org/about/</w:t>
      </w:r>
    </w:p>
    <w:p w14:paraId="21903573" w14:textId="12A7B904" w:rsidR="00F92C19" w:rsidRDefault="00156C4C" w:rsidP="00F92C19">
      <w:r>
        <w:rPr>
          <w:noProof/>
          <w:lang w:eastAsia="hu-HU"/>
        </w:rPr>
        <w:drawing>
          <wp:anchor distT="0" distB="0" distL="114300" distR="114300" simplePos="0" relativeHeight="251671552" behindDoc="0" locked="0" layoutInCell="1" allowOverlap="1" wp14:anchorId="60B81FB4" wp14:editId="10219BCB">
            <wp:simplePos x="0" y="0"/>
            <wp:positionH relativeFrom="margin">
              <wp:align>left</wp:align>
            </wp:positionH>
            <wp:positionV relativeFrom="margin">
              <wp:posOffset>7127875</wp:posOffset>
            </wp:positionV>
            <wp:extent cx="1256030" cy="942975"/>
            <wp:effectExtent l="0" t="0" r="0" b="0"/>
            <wp:wrapSquare wrapText="bothSides"/>
            <wp:docPr id="30" name="Kép 30" descr="https://jolla.com/wp-content/uploads/2015/09/SailfishO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jolla.com/wp-content/uploads/2015/09/SailfishOS_logo.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56030" cy="942975"/>
                    </a:xfrm>
                    <a:prstGeom prst="rect">
                      <a:avLst/>
                    </a:prstGeom>
                    <a:noFill/>
                    <a:ln>
                      <a:noFill/>
                    </a:ln>
                  </pic:spPr>
                </pic:pic>
              </a:graphicData>
            </a:graphic>
          </wp:anchor>
        </w:drawing>
      </w:r>
      <w:r w:rsidR="00F92C19">
        <w:t>Miután 2011-ben a Nokia leállította a MeeGo projektek, a projekten dolgozó emberek egy része elhagyta a céget és létrehozta a Jolla</w:t>
      </w:r>
      <w:r w:rsidR="00627E85">
        <w:t xml:space="preserve"> céget, amely többek között a MeeGo-t használt</w:t>
      </w:r>
      <w:r w:rsidR="00F92C19">
        <w:t>a</w:t>
      </w:r>
      <w:r w:rsidR="00627E85">
        <w:t xml:space="preserve"> fel a fejlesztéseihez</w:t>
      </w:r>
      <w:r w:rsidR="00F92C19">
        <w:t xml:space="preserve">. A Sailfish OS-t pedig a Jolla hozta létre, és alapjait a MeeGo alkotja. </w:t>
      </w:r>
      <w:r w:rsidR="0060514C">
        <w:t>2013-ban mutatkozott be az első Jolla okostelefon, amelyen már a Sailfish OS futott. Érdekesség, hogy az operációs rendszer minden egyes verziójának a nevét egy finn tóról kapta.</w:t>
      </w:r>
      <w:r w:rsidR="00A620CC" w:rsidRPr="00A620CC">
        <w:t xml:space="preserve"> </w:t>
      </w:r>
    </w:p>
    <w:p w14:paraId="47717976" w14:textId="77777777" w:rsidR="00156C4C" w:rsidRPr="00F92C19" w:rsidRDefault="00156C4C" w:rsidP="00F92C19"/>
    <w:p w14:paraId="0F94C916" w14:textId="769EE0F1" w:rsidR="00C07CED" w:rsidRDefault="00B91749" w:rsidP="00C07CED">
      <w:pPr>
        <w:pStyle w:val="Cmsor3"/>
      </w:pPr>
      <w:r>
        <w:lastRenderedPageBreak/>
        <w:t>Samsung Experience</w:t>
      </w:r>
    </w:p>
    <w:p w14:paraId="5363B70F" w14:textId="48287CDB" w:rsidR="003739B6" w:rsidRPr="003739B6" w:rsidRDefault="003D2505" w:rsidP="003739B6">
      <w:r>
        <w:rPr>
          <w:noProof/>
          <w:lang w:eastAsia="hu-HU"/>
        </w:rPr>
        <w:drawing>
          <wp:anchor distT="0" distB="0" distL="114300" distR="114300" simplePos="0" relativeHeight="251686912" behindDoc="0" locked="0" layoutInCell="1" allowOverlap="1" wp14:anchorId="17F9880A" wp14:editId="48116824">
            <wp:simplePos x="0" y="0"/>
            <wp:positionH relativeFrom="margin">
              <wp:align>right</wp:align>
            </wp:positionH>
            <wp:positionV relativeFrom="margin">
              <wp:posOffset>355600</wp:posOffset>
            </wp:positionV>
            <wp:extent cx="1191260" cy="752475"/>
            <wp:effectExtent l="0" t="0" r="8890" b="9525"/>
            <wp:wrapSquare wrapText="bothSides"/>
            <wp:docPr id="31" name="Kép 31" descr="http://www.circle-square.com/wp-content/uploads/2015/05/samsung-standard-logo-high-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circle-square.com/wp-content/uploads/2015/05/samsung-standard-logo-high-res.jpe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779" r="8669" b="2830"/>
                    <a:stretch/>
                  </pic:blipFill>
                  <pic:spPr bwMode="auto">
                    <a:xfrm>
                      <a:off x="0" y="0"/>
                      <a:ext cx="1191260" cy="752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39B6">
        <w:t xml:space="preserve">Korábban TouchWiz-ként is ismert volt. A Samsung Electronics front-end fejlesztéseit tartalmazó interfész. A köztudatban néha tévesen egy önálló operációs rendszerként azonosítják. </w:t>
      </w:r>
      <w:r w:rsidR="00390E19">
        <w:t>Elsősorban a Samsung használja az általa készített okostelefonokon, középkategóriás telefonokon (feature phone) és táblagépeken.</w:t>
      </w:r>
      <w:r w:rsidR="00C07CED" w:rsidRPr="00C07CED">
        <w:t xml:space="preserve"> </w:t>
      </w:r>
    </w:p>
    <w:p w14:paraId="1C96F5C7" w14:textId="71DA059B" w:rsidR="00026195" w:rsidRDefault="00026195" w:rsidP="00026195">
      <w:pPr>
        <w:pStyle w:val="Cmsor3"/>
      </w:pPr>
      <w:r>
        <w:t>Tizen</w:t>
      </w:r>
    </w:p>
    <w:p w14:paraId="7CA76B0D" w14:textId="2CFB519D" w:rsidR="00EA0FE5" w:rsidRDefault="00EA0FE5" w:rsidP="00EA0FE5">
      <w:pPr>
        <w:ind w:firstLine="0"/>
      </w:pPr>
      <w:r w:rsidRPr="00EA0FE5">
        <w:rPr>
          <w:highlight w:val="yellow"/>
        </w:rPr>
        <w:t>https://www.tizen.org/about</w:t>
      </w:r>
      <w:r>
        <w:t xml:space="preserve"> </w:t>
      </w:r>
    </w:p>
    <w:p w14:paraId="1FE9D746" w14:textId="4076CA81" w:rsidR="00EA0FE5" w:rsidRPr="00EA0FE5" w:rsidRDefault="003D2505" w:rsidP="00EA0FE5">
      <w:r>
        <w:rPr>
          <w:noProof/>
          <w:lang w:eastAsia="hu-HU"/>
        </w:rPr>
        <w:drawing>
          <wp:anchor distT="0" distB="0" distL="114300" distR="114300" simplePos="0" relativeHeight="251673600" behindDoc="0" locked="0" layoutInCell="1" allowOverlap="1" wp14:anchorId="4E36D588" wp14:editId="40D9F4AB">
            <wp:simplePos x="0" y="0"/>
            <wp:positionH relativeFrom="margin">
              <wp:posOffset>-635</wp:posOffset>
            </wp:positionH>
            <wp:positionV relativeFrom="margin">
              <wp:posOffset>2512695</wp:posOffset>
            </wp:positionV>
            <wp:extent cx="1028700" cy="1028700"/>
            <wp:effectExtent l="0" t="0" r="0" b="0"/>
            <wp:wrapSquare wrapText="bothSides"/>
            <wp:docPr id="32" name="Kép 32" descr="http://businesskorea.co.kr/sites/default/files/field/image/Tize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businesskorea.co.kr/sites/default/files/field/image/Tizen-Log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anchor>
        </w:drawing>
      </w:r>
      <w:r w:rsidR="00EA0FE5">
        <w:t>Egy nyílt és rugalmas operációs rendsz</w:t>
      </w:r>
      <w:r w:rsidR="00161370">
        <w:t>ert ismerhetünk meg a Tizen szerepében.</w:t>
      </w:r>
      <w:r w:rsidR="003B4313">
        <w:t xml:space="preserve"> A fejlesztők úgy alakították ki, hogy megfeleljen az iparág eltérő követelményeinek. Ezt úgynevezett profilok létrehozásával biztosították. Jelenleg a legfontosabb profiljaik a Mobile, TV és Wearable</w:t>
      </w:r>
      <w:r w:rsidR="00595D1D">
        <w:t>. A Tizen operációs rendszer ezek segítségével támogatja mobileszközöket, okostévéket és hordozható kiegészítőket.</w:t>
      </w:r>
    </w:p>
    <w:p w14:paraId="12022EDC" w14:textId="5BAA7603" w:rsidR="00B91749" w:rsidRDefault="00B91749" w:rsidP="00B91749">
      <w:pPr>
        <w:pStyle w:val="Cmsor3"/>
      </w:pPr>
      <w:r>
        <w:t>ZenUI</w:t>
      </w:r>
    </w:p>
    <w:p w14:paraId="30BF2901" w14:textId="357E3006" w:rsidR="00683F01" w:rsidRPr="00683F01" w:rsidRDefault="003D2505" w:rsidP="00683F01">
      <w:r>
        <w:rPr>
          <w:noProof/>
          <w:lang w:eastAsia="hu-HU"/>
        </w:rPr>
        <w:drawing>
          <wp:anchor distT="0" distB="0" distL="114300" distR="114300" simplePos="0" relativeHeight="251674624" behindDoc="0" locked="0" layoutInCell="1" allowOverlap="1" wp14:anchorId="69439379" wp14:editId="10CA54E1">
            <wp:simplePos x="0" y="0"/>
            <wp:positionH relativeFrom="margin">
              <wp:align>right</wp:align>
            </wp:positionH>
            <wp:positionV relativeFrom="margin">
              <wp:posOffset>4576445</wp:posOffset>
            </wp:positionV>
            <wp:extent cx="914400" cy="914400"/>
            <wp:effectExtent l="0" t="0" r="0" b="0"/>
            <wp:wrapSquare wrapText="bothSides"/>
            <wp:docPr id="33" name="Kép 33" descr="https://s20.postimg.org/3qlblf1zh/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20.postimg.org/3qlblf1zh/photo.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3F01">
        <w:t>Az utóbbi időben nem egy laptopgyártó lépett be a mobilpiacra, többek között az Asus is. Értelemszerűen nekik is szükségessé vált egy saját operációs rendszer, amely az Androidot felhasználva a ZenUI nevet kapta. A ZenUI-ba beépített Asus alkalmazások is megtalálhatóak, mint például a ZenLink.</w:t>
      </w:r>
      <w:r w:rsidR="00FF16AF" w:rsidRPr="00FF16AF">
        <w:t xml:space="preserve"> </w:t>
      </w:r>
    </w:p>
    <w:p w14:paraId="24CF39EB" w14:textId="7F4F5722" w:rsidR="00B91749" w:rsidRDefault="00B91749" w:rsidP="00BD7750"/>
    <w:p w14:paraId="5F34DB40" w14:textId="65B60AC0" w:rsidR="002F6A8A" w:rsidRDefault="002F6A8A" w:rsidP="002F6A8A">
      <w:pPr>
        <w:pStyle w:val="Cmsor2"/>
      </w:pPr>
      <w:r>
        <w:t>Karbantartás alatt lévő platformok</w:t>
      </w:r>
    </w:p>
    <w:p w14:paraId="35BDBBFC" w14:textId="140449F7" w:rsidR="002F6A8A" w:rsidRDefault="002F6A8A" w:rsidP="00AC0A39">
      <w:r>
        <w:t xml:space="preserve">Az alábbi két platformon már nem zajlik aktív fejlesztés, nem elhanyagolhatók. Mindkettőnek </w:t>
      </w:r>
      <w:r w:rsidR="000B0F50">
        <w:t>jelentős felhasználói</w:t>
      </w:r>
      <w:r>
        <w:t xml:space="preserve"> tábora alakult ki </w:t>
      </w:r>
      <w:r w:rsidR="007E71BE">
        <w:t xml:space="preserve">az évek során </w:t>
      </w:r>
      <w:r>
        <w:t>és meghatározó szerepük volt a mobiloperációs rendszerek világában</w:t>
      </w:r>
      <w:r w:rsidR="000B0F50">
        <w:t>.</w:t>
      </w:r>
      <w:r w:rsidR="0079237C">
        <w:t xml:space="preserve"> </w:t>
      </w:r>
      <w:r w:rsidR="000B0F50">
        <w:t>A</w:t>
      </w:r>
      <w:r w:rsidR="0079237C">
        <w:t>z iOS-hez hasonlóan zárt forráskódúak</w:t>
      </w:r>
      <w:r>
        <w:t>. Az alkalmazások elterjedésével azonban a</w:t>
      </w:r>
      <w:r w:rsidR="005259D7">
        <w:t>z okostelefonok és tábalgépek világában a</w:t>
      </w:r>
      <w:r>
        <w:t xml:space="preserve"> legtöbb alkalmazást futtatni képes operációs rendszerek lettek a népsze</w:t>
      </w:r>
      <w:r w:rsidR="00DD332C">
        <w:t>rűbbek.</w:t>
      </w:r>
      <w:r>
        <w:t xml:space="preserve"> </w:t>
      </w:r>
      <w:r w:rsidR="00DD332C">
        <w:t>E</w:t>
      </w:r>
      <w:r>
        <w:t>gy külső megoldás általában jobbnak bizonyult, mint a gyári.</w:t>
      </w:r>
      <w:r w:rsidR="000B0F50">
        <w:t xml:space="preserve"> A kevés</w:t>
      </w:r>
      <w:r>
        <w:t xml:space="preserve"> </w:t>
      </w:r>
      <w:r w:rsidR="000B0F50">
        <w:t xml:space="preserve">felhasználóval </w:t>
      </w:r>
      <w:r>
        <w:t xml:space="preserve">rendelkező operációs rendszerekre pedig egyre kevesebb fejlesztő fejlesztett, ezáltal még többen pártoltak át </w:t>
      </w:r>
      <w:r w:rsidR="00DD332C">
        <w:t>más gyártókhoz</w:t>
      </w:r>
      <w:r>
        <w:t>.</w:t>
      </w:r>
      <w:r w:rsidR="00156C4C">
        <w:br w:type="page"/>
      </w:r>
    </w:p>
    <w:p w14:paraId="3B5F862A" w14:textId="57488589" w:rsidR="0079237C" w:rsidRDefault="0079237C" w:rsidP="0079237C">
      <w:pPr>
        <w:pStyle w:val="Cmsor3"/>
      </w:pPr>
      <w:r>
        <w:lastRenderedPageBreak/>
        <w:t>BlackBerry 10</w:t>
      </w:r>
    </w:p>
    <w:p w14:paraId="7BC960E4" w14:textId="77777777" w:rsidR="00536A91" w:rsidRDefault="00C77E10" w:rsidP="00616061">
      <w:pPr>
        <w:rPr>
          <w:noProof/>
          <w:lang w:eastAsia="hu-HU"/>
        </w:rPr>
      </w:pPr>
      <w:r>
        <w:t>A BlackBerry által készített operációs rendszer, amely csak és kizárólag a gyártó által készített eszközökön elérhető.</w:t>
      </w:r>
      <w:r w:rsidR="0010137C">
        <w:t xml:space="preserve"> Az alkalmazások és nagyképernyős okostelefonok megjelenésével a BlackBerry teljes világra kiterjedő piaci részesedése jelentősen csökkeni kezdett. Majd 2016-ban bejelentették, nem terveznek jelentős frissítést kiadni már a rendszerhez, inkább az Androidos verzióra koncentrálnak, ami egy jó döntés volt.</w:t>
      </w:r>
      <w:r w:rsidR="00536A91" w:rsidRPr="00536A91">
        <w:t xml:space="preserve"> </w:t>
      </w:r>
    </w:p>
    <w:p w14:paraId="1437C2F2" w14:textId="21DECF74" w:rsidR="00616061" w:rsidRPr="00616061" w:rsidRDefault="00536A91" w:rsidP="00536A91">
      <w:pPr>
        <w:jc w:val="center"/>
      </w:pPr>
      <w:r>
        <w:rPr>
          <w:noProof/>
          <w:lang w:eastAsia="hu-HU"/>
        </w:rPr>
        <w:drawing>
          <wp:inline distT="0" distB="0" distL="0" distR="0" wp14:anchorId="6E8235BD" wp14:editId="3E099362">
            <wp:extent cx="2085975" cy="302193"/>
            <wp:effectExtent l="0" t="0" r="0" b="3175"/>
            <wp:docPr id="35" name="Kép 35" descr="https://upload.wikimedia.org/wikipedia/commons/6/63/BlackBerry_10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upload.wikimedia.org/wikipedia/commons/6/63/BlackBerry_10_logo.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5644" t="21273" r="6680" b="29318"/>
                    <a:stretch/>
                  </pic:blipFill>
                  <pic:spPr bwMode="auto">
                    <a:xfrm>
                      <a:off x="0" y="0"/>
                      <a:ext cx="2204491" cy="319362"/>
                    </a:xfrm>
                    <a:prstGeom prst="rect">
                      <a:avLst/>
                    </a:prstGeom>
                    <a:noFill/>
                    <a:ln>
                      <a:noFill/>
                    </a:ln>
                    <a:extLst>
                      <a:ext uri="{53640926-AAD7-44D8-BBD7-CCE9431645EC}">
                        <a14:shadowObscured xmlns:a14="http://schemas.microsoft.com/office/drawing/2010/main"/>
                      </a:ext>
                    </a:extLst>
                  </pic:spPr>
                </pic:pic>
              </a:graphicData>
            </a:graphic>
          </wp:inline>
        </w:drawing>
      </w:r>
    </w:p>
    <w:p w14:paraId="70DE14A6" w14:textId="14DB52A0" w:rsidR="0079237C" w:rsidRDefault="0079237C" w:rsidP="0079237C">
      <w:pPr>
        <w:pStyle w:val="Cmsor3"/>
      </w:pPr>
      <w:r>
        <w:t>Windows 10 mobile</w:t>
      </w:r>
    </w:p>
    <w:p w14:paraId="0B8E6ABE" w14:textId="134DCB67" w:rsidR="007630FB" w:rsidRDefault="00536A91" w:rsidP="007630FB">
      <w:r>
        <w:t xml:space="preserve">A Microsoft saját mobil operációs rendszere, a korábbi verziókat Windows Phone-nak hívták. </w:t>
      </w:r>
      <w:r w:rsidR="00A93ED5">
        <w:t xml:space="preserve">A cég igyekezett a saját rendszerébe beintegrálni a már jól ismert Microsoftos alkalmazásokat, olyanokat, mint például az Xbox, Word, Excel, vagy akár a PowerPoint. </w:t>
      </w:r>
      <w:r w:rsidR="009C2C0C">
        <w:t xml:space="preserve">Amikor megjelent ez a platform, volt szerencsém kipróbálni és nagyon kényelmes volt, hogy az ilyen típusú fájlokat nem csak megnyitni, de szerkeszteni is tudtam. </w:t>
      </w:r>
      <w:r w:rsidR="00AC4989">
        <w:t xml:space="preserve">A Microsoft a nemrégiben bemutatott Windows 10-el próbálta egyesíteni a mobil OS-t az asztalival. Ezáltal sok elem az asztalival közös lett, mint például kernel, UI elemek, menük. </w:t>
      </w:r>
      <w:r w:rsidR="000B6FFC">
        <w:t>Megjelentek az Universal Windows Platform alkalmazások, amelyet én is készítettem. Ennek nagy előnye volt, hogy akármilyen Windows 10-es készüléken futtatható volt.</w:t>
      </w:r>
      <w:r w:rsidR="003812C3">
        <w:t xml:space="preserve"> Sajnos hiányosságai is voltak bőven a rendszernek, így ezek a dolgok nem voltak elegek, hogy meggyőzzék a felhasználókat és a fejlesztőket, hogy ezt a platformot válasszák. </w:t>
      </w:r>
      <w:r w:rsidR="000E17FA">
        <w:t>2017 októberében a BlackBerry-hez hasonlóan a Microsoft is már csak karbantartási fejlesztéseket végez a rendszerhez, új funkciók nem várhatók a jövőben.</w:t>
      </w:r>
    </w:p>
    <w:p w14:paraId="7D9FC970" w14:textId="6D7EFFD0" w:rsidR="00B50CAA" w:rsidRDefault="007630FB" w:rsidP="00CE2C36">
      <w:pPr>
        <w:jc w:val="center"/>
      </w:pPr>
      <w:r>
        <w:rPr>
          <w:noProof/>
          <w:lang w:eastAsia="hu-HU"/>
        </w:rPr>
        <w:drawing>
          <wp:inline distT="0" distB="0" distL="0" distR="0" wp14:anchorId="145383D2" wp14:editId="3D0280C5">
            <wp:extent cx="2085975" cy="749331"/>
            <wp:effectExtent l="0" t="0" r="0" b="0"/>
            <wp:docPr id="36" name="Kép 36" descr="http://cdn.wccftech.com/wp-content/uploads/2015/01/Niebieskie-logo-Windows-10-na-bialym-t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cdn.wccftech.com/wp-content/uploads/2015/01/Niebieskie-logo-Windows-10-na-bialym-tle.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2578" t="34996" r="22919" b="33678"/>
                    <a:stretch/>
                  </pic:blipFill>
                  <pic:spPr bwMode="auto">
                    <a:xfrm>
                      <a:off x="0" y="0"/>
                      <a:ext cx="2102651" cy="755321"/>
                    </a:xfrm>
                    <a:prstGeom prst="rect">
                      <a:avLst/>
                    </a:prstGeom>
                    <a:noFill/>
                    <a:ln>
                      <a:noFill/>
                    </a:ln>
                    <a:extLst>
                      <a:ext uri="{53640926-AAD7-44D8-BBD7-CCE9431645EC}">
                        <a14:shadowObscured xmlns:a14="http://schemas.microsoft.com/office/drawing/2010/main"/>
                      </a:ext>
                    </a:extLst>
                  </pic:spPr>
                </pic:pic>
              </a:graphicData>
            </a:graphic>
          </wp:inline>
        </w:drawing>
      </w:r>
      <w:bookmarkEnd w:id="7"/>
    </w:p>
    <w:p w14:paraId="3C28BB22" w14:textId="0EB03795" w:rsidR="00CE2C36" w:rsidRDefault="00CE2C36" w:rsidP="00CE2C36">
      <w:pPr>
        <w:jc w:val="center"/>
      </w:pPr>
    </w:p>
    <w:p w14:paraId="561106C7" w14:textId="594ED29E" w:rsidR="00936644" w:rsidRDefault="00936644" w:rsidP="00936644">
      <w:pPr>
        <w:pStyle w:val="Cmsor1"/>
      </w:pPr>
      <w:r>
        <w:lastRenderedPageBreak/>
        <w:t>Alkalmazás készítése Android platformra</w:t>
      </w:r>
    </w:p>
    <w:p w14:paraId="655BA996" w14:textId="4CAAD94D" w:rsidR="00C54960" w:rsidRDefault="009F22D6" w:rsidP="00C54960">
      <w:pPr>
        <w:pStyle w:val="Cmsor2"/>
      </w:pPr>
      <w:r>
        <w:t xml:space="preserve">Android </w:t>
      </w:r>
      <w:r w:rsidR="007E1803">
        <w:t>megszületése</w:t>
      </w:r>
    </w:p>
    <w:p w14:paraId="5969ECF5" w14:textId="0A929C31" w:rsidR="00340F6A" w:rsidRPr="00340F6A" w:rsidRDefault="006C6ACE" w:rsidP="00340F6A">
      <w:pPr>
        <w:pStyle w:val="Cmsor3"/>
      </w:pPr>
      <w:r w:rsidRPr="006C6ACE">
        <w:t xml:space="preserve">Bevezetés </w:t>
      </w:r>
    </w:p>
    <w:p w14:paraId="55F1F085" w14:textId="77777777" w:rsidR="00340F6A" w:rsidRDefault="00340F6A" w:rsidP="00340F6A">
      <w:pPr>
        <w:ind w:firstLine="0"/>
      </w:pPr>
      <w:hyperlink r:id="rId36" w:history="1">
        <w:r w:rsidRPr="002E0654">
          <w:rPr>
            <w:rStyle w:val="Hiperhivatkozs"/>
            <w:highlight w:val="yellow"/>
          </w:rPr>
          <w:t>https://www.androidcentral.com/android-history</w:t>
        </w:r>
      </w:hyperlink>
    </w:p>
    <w:p w14:paraId="52DB2440" w14:textId="3B62BCCE" w:rsidR="006C6ACE" w:rsidRDefault="0035796F" w:rsidP="00340F6A">
      <w:r>
        <w:t xml:space="preserve">Az Android nem egyik napról a másikra jött létre. A világuralkodó mobil operációs rendszerének eredete egészen az előző  évtizedig vezethető vissza. Egy olyan céghez, aki rendelkezett kellő mohósággal </w:t>
      </w:r>
      <w:r w:rsidR="00F62ABF">
        <w:t xml:space="preserve">és </w:t>
      </w:r>
      <w:r w:rsidR="0014500D">
        <w:t>potenciállal</w:t>
      </w:r>
      <w:r w:rsidR="00F62ABF">
        <w:t xml:space="preserve"> </w:t>
      </w:r>
      <w:r>
        <w:t xml:space="preserve">ahhoz, hogy </w:t>
      </w:r>
      <w:r w:rsidR="00082FCA">
        <w:t>saját magát a mobil piac jövőjének legjelentősebb részévé tegye.</w:t>
      </w:r>
      <w:r w:rsidR="00F62ABF">
        <w:t xml:space="preserve"> </w:t>
      </w:r>
    </w:p>
    <w:p w14:paraId="4F7F198C" w14:textId="2FB30773" w:rsidR="0035796F" w:rsidRDefault="006C6ACE" w:rsidP="00340F6A">
      <w:r>
        <w:t>Mai szemmel nézve a világ technológiái, különösen mobilfronton a 2000es évek közepén őskornak tűnhet. Az iPhone fejlesztéséről szóló pletykákat az Apple tagadta, a táblagépek olyanok voltak, mint egy vastag laptop levágott billentyűzettel. Nem létezett a Twitter, a YouTube csupán egy kezdetleges startup volt. A mára már kihalt Netbook-okat tartották a jövőnek. Az akkori okostelefonok lassúak, csúnyák voltak és a bonyolult felhasználói felület és érintőképernyő hiánya miatt nehézkes volt használni is azt. Ezekben az időkben a BlackBerry telefonjai voltak a legjobbnak mondhatók.</w:t>
      </w:r>
    </w:p>
    <w:p w14:paraId="26AB671A" w14:textId="77777777" w:rsidR="004E4402" w:rsidRDefault="007212C4" w:rsidP="00340F6A">
      <w:r>
        <w:rPr>
          <w:noProof/>
          <w:lang w:eastAsia="hu-HU"/>
        </w:rPr>
        <w:drawing>
          <wp:anchor distT="0" distB="0" distL="114300" distR="114300" simplePos="0" relativeHeight="251687936" behindDoc="0" locked="0" layoutInCell="1" allowOverlap="1" wp14:anchorId="19A4C9FF" wp14:editId="345AA4BD">
            <wp:simplePos x="0" y="0"/>
            <wp:positionH relativeFrom="margin">
              <wp:align>right</wp:align>
            </wp:positionH>
            <wp:positionV relativeFrom="margin">
              <wp:posOffset>4865370</wp:posOffset>
            </wp:positionV>
            <wp:extent cx="1419225" cy="1250950"/>
            <wp:effectExtent l="0" t="0" r="9525" b="6350"/>
            <wp:wrapSquare wrapText="bothSides"/>
            <wp:docPr id="2" name="Kép 2" descr="https://www.androidcentral.com/sites/androidcentral.com/files/articleimage/Casey%20Chan/2010/01/sidek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ndroidcentral.com/sites/androidcentral.com/files/articleimage/Casey%20Chan/2010/01/sidekick.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19225" cy="1250950"/>
                    </a:xfrm>
                    <a:prstGeom prst="rect">
                      <a:avLst/>
                    </a:prstGeom>
                    <a:noFill/>
                    <a:ln>
                      <a:noFill/>
                    </a:ln>
                  </pic:spPr>
                </pic:pic>
              </a:graphicData>
            </a:graphic>
          </wp:anchor>
        </w:drawing>
      </w:r>
      <w:r>
        <w:t xml:space="preserve">Évekkel az Android létezése előtt volt egy kisméretű mobilszoftver cég, a Danger. A cégnek a leghíresebb terméke az úgynevezett Hiptop készülék volt, amelyen a felhasználónak lehetősége volt többek között emailezni, vagy böngészni az interneten. Mind ezt, egy teljes értékű billentyűzettel. A Danger céget egy veteránnak mondható Apple mérnök alapította, név szerint Andy Rubin, akinek a neve azért nem elhanyagolható. Egy másik cég, nevezetesen az Android Inc, amelyet ugyan nem Rubin alapított, ugyanakkor éveken át ő finanszírozta a céget, mivel annak nem volt eladható terméke, ezáltal bevételi forrása sem. </w:t>
      </w:r>
      <w:r w:rsidR="0059553B">
        <w:t>A cég</w:t>
      </w:r>
      <w:r w:rsidR="00614A83">
        <w:t>nek az volt a terve, hogy</w:t>
      </w:r>
      <w:r w:rsidR="0059553B">
        <w:t xml:space="preserve"> egy maroknyi szoftverfejlesztővel </w:t>
      </w:r>
      <w:r w:rsidR="00614A83">
        <w:t xml:space="preserve">létrehozzák a következő generációs nyílt forráskódú mobiloperációsrendszert. </w:t>
      </w:r>
      <w:r w:rsidR="00385B41">
        <w:t>2005-re kidolgoztak egy szilárdnak mondható tervet, amire már gyorsan talált befektetőket is a vállalat.</w:t>
      </w:r>
      <w:r w:rsidR="00B701A0">
        <w:t xml:space="preserve"> </w:t>
      </w:r>
    </w:p>
    <w:p w14:paraId="6B771EEC" w14:textId="77777777" w:rsidR="004E4402" w:rsidRDefault="004E4402" w:rsidP="007212C4">
      <w:pPr>
        <w:ind w:left="720"/>
      </w:pPr>
    </w:p>
    <w:p w14:paraId="44CB6DE1" w14:textId="13210052" w:rsidR="00F9524A" w:rsidRDefault="00B701A0" w:rsidP="00340F6A">
      <w:r>
        <w:lastRenderedPageBreak/>
        <w:t xml:space="preserve">Ezzel egy időben a Google-nek is szüksége volt egy okostelefonokkal foglalkozó cégre, hiszen versenyben szeretett volna maradni a Microsoft-tal és </w:t>
      </w:r>
      <w:r w:rsidR="004E4402">
        <w:t xml:space="preserve">a </w:t>
      </w:r>
      <w:r>
        <w:t xml:space="preserve">BlackBerry-vel. A keresőóriás </w:t>
      </w:r>
      <w:r w:rsidR="008B7E08">
        <w:t>terve az volt, hogy</w:t>
      </w:r>
      <w:r>
        <w:t xml:space="preserve"> minél több telefonon </w:t>
      </w:r>
      <w:r w:rsidR="008B7E08">
        <w:t>lesz</w:t>
      </w:r>
      <w:r>
        <w:t xml:space="preserve"> az alapértelmezett keresőmotor az ő megoldásuk és ennek elérhetőségére az Android egy meglehetősen jó lehetőséget kínált.</w:t>
      </w:r>
    </w:p>
    <w:p w14:paraId="17D2FA91" w14:textId="4FAAB488" w:rsidR="00122C7C" w:rsidRDefault="00122C7C" w:rsidP="00122C7C">
      <w:pPr>
        <w:pStyle w:val="Cmsor3"/>
      </w:pPr>
      <w:r>
        <w:t>A</w:t>
      </w:r>
      <w:r w:rsidR="00440353">
        <w:t>z iPhone hatásai</w:t>
      </w:r>
    </w:p>
    <w:p w14:paraId="76F39018" w14:textId="3D02C3E9" w:rsidR="00994DC0" w:rsidRDefault="00BC03A3" w:rsidP="00340F6A">
      <w:r>
        <w:t xml:space="preserve">Minden iparágban vannak vetélytársak, akik ösztönzően hatnak egymásra. </w:t>
      </w:r>
      <w:r w:rsidR="00BE4041">
        <w:t>Ez mobiliparra hatványozottan</w:t>
      </w:r>
      <w:r>
        <w:t xml:space="preserve"> igaz</w:t>
      </w:r>
      <w:r w:rsidR="00D55492">
        <w:t>, nehéz lenne</w:t>
      </w:r>
      <w:r>
        <w:t xml:space="preserve"> az Androidról beszélni anélkül, hogy ne említenénk meg az iPhone-</w:t>
      </w:r>
      <w:r w:rsidR="00EE5F88">
        <w:t>t és a rajta</w:t>
      </w:r>
      <w:r>
        <w:t xml:space="preserve"> futó operációs rendszert, az iPhone OS-t (ma</w:t>
      </w:r>
      <w:r w:rsidR="004778F3">
        <w:t>i</w:t>
      </w:r>
      <w:r>
        <w:t xml:space="preserve"> </w:t>
      </w:r>
      <w:r w:rsidR="004778F3">
        <w:t>nevén</w:t>
      </w:r>
      <w:r>
        <w:t xml:space="preserve"> iOS</w:t>
      </w:r>
      <w:r w:rsidR="00D55492">
        <w:t>-t</w:t>
      </w:r>
      <w:r>
        <w:t xml:space="preserve">). </w:t>
      </w:r>
      <w:r w:rsidR="00994DC0">
        <w:t>Akik otthonosan mozognak a tech világában, közül</w:t>
      </w:r>
      <w:r w:rsidR="00FD753F">
        <w:t>ük</w:t>
      </w:r>
      <w:r w:rsidR="00994DC0">
        <w:t xml:space="preserve"> senki nem tagadhatja, hogy az iPhone-nak történelmi szerepe volt ebben az ipar</w:t>
      </w:r>
      <w:r w:rsidR="00407067">
        <w:t>ág</w:t>
      </w:r>
      <w:r w:rsidR="00994DC0">
        <w:t>ban.</w:t>
      </w:r>
      <w:r w:rsidR="00407067">
        <w:t xml:space="preserve"> Egy teljesen újra gondolt felhasználói felületet mutattak be és bár nem ők voltak az elsők, akik érintőképernyőt szereltek telefonba, mégis az ő megoldások volt gyakorlatban a legjobban használható. </w:t>
      </w:r>
      <w:r w:rsidR="005F2046">
        <w:t xml:space="preserve">A riválisok viszont nem hittek ezekben a megoldásokban, így kezdetben </w:t>
      </w:r>
      <w:r w:rsidR="003138A8">
        <w:t>figyelmen kívül hagyták</w:t>
      </w:r>
      <w:r w:rsidR="005F2046">
        <w:t xml:space="preserve"> az iP</w:t>
      </w:r>
      <w:r w:rsidR="003138A8">
        <w:t>hone-ban megjelenő újításokat.</w:t>
      </w:r>
      <w:r w:rsidR="009F6AAC">
        <w:t xml:space="preserve"> </w:t>
      </w:r>
      <w:r w:rsidR="003138A8">
        <w:t>T</w:t>
      </w:r>
      <w:r w:rsidR="009F6AAC">
        <w:t>öbb nagyobb cég CEO-ja leírta, kinevette az Apple első telefonját</w:t>
      </w:r>
      <w:r w:rsidR="00072612">
        <w:t>. Rosszul mérték</w:t>
      </w:r>
      <w:r w:rsidR="002B3FDB">
        <w:t xml:space="preserve"> fel a hely</w:t>
      </w:r>
      <w:r w:rsidR="00072612">
        <w:t>zetet</w:t>
      </w:r>
      <w:r w:rsidR="005F2046">
        <w:t xml:space="preserve">. </w:t>
      </w:r>
    </w:p>
    <w:p w14:paraId="7415FB17" w14:textId="143826A6" w:rsidR="00122C7C" w:rsidRPr="008569F4" w:rsidRDefault="002B3FDB" w:rsidP="00340F6A">
      <w:r>
        <w:t xml:space="preserve">Idővel kiderült, hogy a magas ár és néhány alapvető funkció hiányának ellenére is sikeres terméket sikerült összehozni, amire volt kereslet és az érintőképernyő lett a legvonzóbb beviteli mód. A felhasználó, ha kiakart választani egy menüpontot csak rá kellett böknie, nem pedig megkeresni a gombokat, amikkel odanavigálhat, majd </w:t>
      </w:r>
      <w:r w:rsidR="00AE46BB">
        <w:t xml:space="preserve">jóváhagyhatja a választását. </w:t>
      </w:r>
      <w:r w:rsidR="007D6BD3">
        <w:t xml:space="preserve">A versenytársak végül reagáltak az újításokra, közülük legelőször az Android. </w:t>
      </w:r>
    </w:p>
    <w:p w14:paraId="07FA44C8" w14:textId="7927FA57" w:rsidR="00C54960" w:rsidRDefault="007937DD" w:rsidP="00C54960">
      <w:pPr>
        <w:pStyle w:val="Cmsor3"/>
      </w:pPr>
      <w:r>
        <w:t>Az első Androidos készülék</w:t>
      </w:r>
    </w:p>
    <w:p w14:paraId="0DBBCE06" w14:textId="0F15581E" w:rsidR="00B55A80" w:rsidRDefault="00B55A80" w:rsidP="00B55A80">
      <w:pPr>
        <w:ind w:firstLine="0"/>
      </w:pPr>
      <w:hyperlink r:id="rId38" w:history="1">
        <w:r w:rsidRPr="002E0654">
          <w:rPr>
            <w:rStyle w:val="Hiperhivatkozs"/>
            <w:highlight w:val="yellow"/>
          </w:rPr>
          <w:t>https://www.androidcentral.com/android-pre-history</w:t>
        </w:r>
      </w:hyperlink>
    </w:p>
    <w:p w14:paraId="30038E5F" w14:textId="22E09264" w:rsidR="00B55A80" w:rsidRDefault="00B55A80" w:rsidP="00B55A80">
      <w:pPr>
        <w:ind w:firstLine="0"/>
      </w:pPr>
      <w:r>
        <w:tab/>
      </w:r>
      <w:r w:rsidR="000978F3">
        <w:t>Ahogyan minden új termék kifejlesztése előtt, úgy itt is rengeteg prototípust terveztek, mielőtt létrejött volna</w:t>
      </w:r>
      <w:r w:rsidR="00467C45">
        <w:t xml:space="preserve"> 2008-ban</w:t>
      </w:r>
      <w:r w:rsidR="000978F3">
        <w:t xml:space="preserve"> a T-mobile-al közösen gyártott G1 végleges verziója.</w:t>
      </w:r>
      <w:r w:rsidR="00467C45">
        <w:t xml:space="preserve"> Az Apple-től eltérően a tervezők továbbra is szükségesnek érezték a fizikai billentyűzetet, ami egy vaskos dizájnt adott a telefonnak.</w:t>
      </w:r>
      <w:r w:rsidR="00241318">
        <w:t xml:space="preserve"> A dizájnon kívül természetesen rengeteg olyan funkciót is fejlesztettek, amelyek eddig nem voltak, vagy csak különösebben nem lehetett őket a gyakorlatban jól használni. Ilyenek voltak többek között a</w:t>
      </w:r>
      <w:r w:rsidR="0065279B">
        <w:t>z egyidőben</w:t>
      </w:r>
      <w:r w:rsidR="00241318">
        <w:t xml:space="preserve"> több alkalmazás </w:t>
      </w:r>
      <w:r w:rsidR="0074664D">
        <w:t xml:space="preserve">futtatása </w:t>
      </w:r>
      <w:r w:rsidR="00241318">
        <w:t xml:space="preserve">(multitasking), vagy éppen a szövegek </w:t>
      </w:r>
      <w:r w:rsidR="00241318">
        <w:lastRenderedPageBreak/>
        <w:t xml:space="preserve">másolása és beillesztése (copy-paste). </w:t>
      </w:r>
      <w:r w:rsidR="000C79AC">
        <w:t>Hardveresen nem volt egy erőmű, ugyanakkor ahhoz bőven elég volt, hogy futtassa az Android rendszerét és ezáltal bebizonyítsa mindenkinek, mennyivel jobb okostelefon a többi</w:t>
      </w:r>
      <w:r w:rsidR="00376685">
        <w:t xml:space="preserve"> akkori</w:t>
      </w:r>
      <w:r w:rsidR="000C79AC">
        <w:t xml:space="preserve"> modellhez képest. </w:t>
      </w:r>
    </w:p>
    <w:p w14:paraId="66C8D534" w14:textId="56735C31" w:rsidR="0035796F" w:rsidRDefault="00392416" w:rsidP="00C001B8">
      <w:pPr>
        <w:ind w:firstLine="0"/>
      </w:pPr>
      <w:r>
        <w:tab/>
        <w:t xml:space="preserve">Ebben az időben a BlackBerry dominálta a piacot a Curve sorozatával és a cégek, mint például az Apple és Google nem akartak beállni a sorba, ők máshogy akarták csinálni a dolgokat. </w:t>
      </w:r>
      <w:r w:rsidR="00A144DE">
        <w:t>A döntésük nagyon jónak bizonyultak, elvégre az idő egyértelműen ezeket az elképzeléseket igazolják.</w:t>
      </w:r>
      <w:r w:rsidR="00562B13">
        <w:t xml:space="preserve"> Néhány igazi vaskalapos Android rajongó még a mai nap is használja a G1-et. </w:t>
      </w:r>
      <w:r w:rsidR="00A0325C">
        <w:t xml:space="preserve">Mielőtt megkérdeznénk tőlük miért, jusson eszünkbe, hogy ennek a készüléknek a fejlesztése ugyancsak óriási hatással volt a mai mobiltelefonokra az iPhone-hoz hasonlóan és a Google </w:t>
      </w:r>
      <w:r w:rsidR="00244C7E">
        <w:t>valódi uralkodói</w:t>
      </w:r>
      <w:r w:rsidR="00A0325C">
        <w:t xml:space="preserve"> felemelkedéséhez.</w:t>
      </w:r>
    </w:p>
    <w:p w14:paraId="22A49B18" w14:textId="10C6F919" w:rsidR="0031177B" w:rsidRDefault="0031177B" w:rsidP="0031177B">
      <w:pPr>
        <w:ind w:firstLine="0"/>
        <w:jc w:val="center"/>
      </w:pPr>
      <w:r>
        <w:rPr>
          <w:noProof/>
          <w:lang w:eastAsia="hu-HU"/>
        </w:rPr>
        <w:drawing>
          <wp:inline distT="0" distB="0" distL="0" distR="0" wp14:anchorId="6425CB76" wp14:editId="23B5AE58">
            <wp:extent cx="3365500" cy="2524125"/>
            <wp:effectExtent l="0" t="0" r="6350" b="9525"/>
            <wp:docPr id="3" name="Kép 3" descr="https://venturebeat.com/wp-content/uploads/2008/10/android.jpg?strip=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enturebeat.com/wp-content/uploads/2008/10/android.jpg?strip=al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66429" cy="2524822"/>
                    </a:xfrm>
                    <a:prstGeom prst="rect">
                      <a:avLst/>
                    </a:prstGeom>
                    <a:noFill/>
                    <a:ln>
                      <a:noFill/>
                    </a:ln>
                  </pic:spPr>
                </pic:pic>
              </a:graphicData>
            </a:graphic>
          </wp:inline>
        </w:drawing>
      </w:r>
    </w:p>
    <w:p w14:paraId="3C4EE0AA" w14:textId="36C7E076" w:rsidR="006B3A85" w:rsidRDefault="006B3A85" w:rsidP="0031177B">
      <w:pPr>
        <w:ind w:firstLine="0"/>
        <w:jc w:val="center"/>
      </w:pPr>
      <w:r>
        <w:t>3.1 ábra</w:t>
      </w:r>
    </w:p>
    <w:p w14:paraId="4A895277" w14:textId="0FBFEE92" w:rsidR="0031177B" w:rsidRPr="0035796F" w:rsidRDefault="0031177B" w:rsidP="0031177B">
      <w:pPr>
        <w:ind w:firstLine="0"/>
        <w:jc w:val="center"/>
      </w:pPr>
      <w:r w:rsidRPr="0031177B">
        <w:rPr>
          <w:highlight w:val="yellow"/>
        </w:rPr>
        <w:t>https://venturebeat.com/wp-content/uploads/2008/10/android.jpg?strip=all</w:t>
      </w:r>
    </w:p>
    <w:p w14:paraId="5B592ACB" w14:textId="1378DCA8" w:rsidR="00C54960" w:rsidRDefault="00831E84" w:rsidP="00831E84">
      <w:pPr>
        <w:pStyle w:val="Cmsor3"/>
      </w:pPr>
      <w:r>
        <w:t>Verziók</w:t>
      </w:r>
    </w:p>
    <w:p w14:paraId="1EB5D93F" w14:textId="19C2AC89" w:rsidR="005B708E" w:rsidRPr="005B708E" w:rsidRDefault="005B708E" w:rsidP="005B708E">
      <w:r w:rsidRPr="005B708E">
        <w:rPr>
          <w:highlight w:val="yellow"/>
        </w:rPr>
        <w:t>https://en.wikipedia.org/wiki/Android_version_history</w:t>
      </w:r>
    </w:p>
    <w:p w14:paraId="7DF1316A" w14:textId="39001E03" w:rsidR="00C333F5" w:rsidRDefault="00102AE0" w:rsidP="00102AE0">
      <w:pPr>
        <w:ind w:left="720"/>
      </w:pPr>
      <w:r>
        <w:t>Véleményem szerint az informatikusok egyetérthetnek abban, hogy tökéletes szoftver nincsen. Ezáltal mindig lesz olyan dolog,</w:t>
      </w:r>
      <w:r w:rsidR="00172959">
        <w:t xml:space="preserve"> legyen az bármennyire is apró, amit javítani kell.</w:t>
      </w:r>
      <w:r>
        <w:t xml:space="preserve"> </w:t>
      </w:r>
      <w:r w:rsidR="00172959">
        <w:t>Esetleg egy-egy</w:t>
      </w:r>
      <w:r>
        <w:t xml:space="preserve"> új funkció</w:t>
      </w:r>
      <w:r w:rsidR="00172959">
        <w:t>,</w:t>
      </w:r>
      <w:r>
        <w:t xml:space="preserve"> amit a meglévő funkciók mellé vagy helyett érdemes </w:t>
      </w:r>
      <w:r w:rsidR="00172959">
        <w:t>integrálni</w:t>
      </w:r>
      <w:r>
        <w:t>.</w:t>
      </w:r>
      <w:r w:rsidR="002E4C2D">
        <w:t xml:space="preserve"> </w:t>
      </w:r>
      <w:r w:rsidR="00E70CBE">
        <w:t xml:space="preserve">Az operációs rendszer is egy szoftver, ezáltal ennek is rengeteg verziója </w:t>
      </w:r>
      <w:r w:rsidR="00A20324">
        <w:t>lehet</w:t>
      </w:r>
      <w:r w:rsidR="00E70CBE">
        <w:t>, amelynek célja a</w:t>
      </w:r>
      <w:r w:rsidR="00A20324">
        <w:t>z előbb</w:t>
      </w:r>
      <w:r w:rsidR="00E70CBE">
        <w:t xml:space="preserve"> leírtakat tartalmaznia. </w:t>
      </w:r>
    </w:p>
    <w:p w14:paraId="3CA5D88E" w14:textId="1FF8A886" w:rsidR="00540C48" w:rsidRDefault="001C0AF8" w:rsidP="002A2E4B">
      <w:pPr>
        <w:ind w:left="720"/>
      </w:pPr>
      <w:r>
        <w:lastRenderedPageBreak/>
        <w:t xml:space="preserve">Míg a legtöbb programnál </w:t>
      </w:r>
      <w:r w:rsidR="00B52CD3">
        <w:t xml:space="preserve">csupán </w:t>
      </w:r>
      <w:r w:rsidR="00C8419C">
        <w:t>egy számmal azonosíthatju</w:t>
      </w:r>
      <w:r>
        <w:t>k az aktuális verziót, az Android</w:t>
      </w:r>
      <w:r w:rsidR="00B52CD3">
        <w:t>nál</w:t>
      </w:r>
      <w:r w:rsidR="00CC52B6">
        <w:t xml:space="preserve"> erre háromféle lehetőséget</w:t>
      </w:r>
      <w:r>
        <w:t xml:space="preserve"> is</w:t>
      </w:r>
      <w:r w:rsidR="00CC52B6">
        <w:t xml:space="preserve"> kapunk</w:t>
      </w:r>
      <w:r>
        <w:t xml:space="preserve">. </w:t>
      </w:r>
      <w:r w:rsidR="002E6B90">
        <w:t>Természetesen nem mind a három opció rendelkezik azonos pontossággal,</w:t>
      </w:r>
      <w:r w:rsidR="007E5B2C">
        <w:t xml:space="preserve"> sőt van, hogy nem is egyidőben változnak.</w:t>
      </w:r>
      <w:r w:rsidR="002E6B90">
        <w:t xml:space="preserve"> </w:t>
      </w:r>
      <w:r w:rsidR="007E5B2C">
        <w:t>U</w:t>
      </w:r>
      <w:r w:rsidR="002E6B90">
        <w:t>gyanakkor</w:t>
      </w:r>
      <w:r w:rsidR="007E5B2C">
        <w:t>,</w:t>
      </w:r>
      <w:r w:rsidR="002E6B90">
        <w:t xml:space="preserve"> ha mind a hármat megadjuk, akkor </w:t>
      </w:r>
      <w:r w:rsidR="007E14B2">
        <w:t>kaphatjuk meg</w:t>
      </w:r>
      <w:r w:rsidR="002E6B90">
        <w:t xml:space="preserve"> a legpontosabb</w:t>
      </w:r>
      <w:r w:rsidR="007E14B2">
        <w:t>an a keresett</w:t>
      </w:r>
      <w:r w:rsidR="002E6B90">
        <w:t xml:space="preserve"> verziót. </w:t>
      </w:r>
      <w:r w:rsidR="007E5B2C">
        <w:t>Ez a három jellemző név szerint a verziószám, elnevezés és API szint.</w:t>
      </w:r>
      <w:r w:rsidR="007561A6">
        <w:t xml:space="preserve"> A Sailfish OS-hez hasonlóan az elnevezés </w:t>
      </w:r>
      <w:r w:rsidR="003970C2">
        <w:t>egy adott mintát követ.</w:t>
      </w:r>
      <w:r w:rsidR="007561A6">
        <w:t xml:space="preserve"> </w:t>
      </w:r>
      <w:r w:rsidR="003970C2">
        <w:t>I</w:t>
      </w:r>
      <w:r w:rsidR="007561A6">
        <w:t>gaz, itt nem finn tavak</w:t>
      </w:r>
      <w:r w:rsidR="003970C2">
        <w:t>at</w:t>
      </w:r>
      <w:r w:rsidR="007561A6">
        <w:t xml:space="preserve">, hanem </w:t>
      </w:r>
      <w:r w:rsidR="003970C2">
        <w:t>az ABC betűivel kezdődő édességeket választottak a fejlesztők.</w:t>
      </w:r>
      <w:r w:rsidR="008D6540">
        <w:t xml:space="preserve"> Érdekesség, hogy bár a harmadik verzió nyitotta a sort az angol ABC harmadik betűjével kezdődő édességgel (C – Cupcake), visszamenőleg a korábbi két verzió is kapott egy</w:t>
      </w:r>
      <w:r w:rsidR="00102BAB">
        <w:t>-egy</w:t>
      </w:r>
      <w:r w:rsidR="008D6540">
        <w:t xml:space="preserve"> édességnevet.</w:t>
      </w:r>
      <w:r w:rsidR="004E5C4C">
        <w:t xml:space="preserve"> Az alábbiakban készítettem egy táblázatot, amely jól összefoglalja az Android verzióit.</w:t>
      </w:r>
    </w:p>
    <w:tbl>
      <w:tblPr>
        <w:tblW w:w="7792" w:type="dxa"/>
        <w:tblCellMar>
          <w:left w:w="70" w:type="dxa"/>
          <w:right w:w="70" w:type="dxa"/>
        </w:tblCellMar>
        <w:tblLook w:val="04A0" w:firstRow="1" w:lastRow="0" w:firstColumn="1" w:lastColumn="0" w:noHBand="0" w:noVBand="1"/>
      </w:tblPr>
      <w:tblGrid>
        <w:gridCol w:w="1120"/>
        <w:gridCol w:w="3064"/>
        <w:gridCol w:w="1380"/>
        <w:gridCol w:w="2228"/>
      </w:tblGrid>
      <w:tr w:rsidR="007D2F73" w:rsidRPr="007D2F73" w14:paraId="144D151C" w14:textId="77777777" w:rsidTr="004654E1">
        <w:trPr>
          <w:trHeight w:val="30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FFF5B5" w14:textId="77777777" w:rsidR="007D2F73" w:rsidRPr="007D2F73" w:rsidRDefault="007D2F73" w:rsidP="004654E1">
            <w:pPr>
              <w:spacing w:after="0" w:line="240" w:lineRule="auto"/>
              <w:ind w:firstLine="0"/>
              <w:jc w:val="center"/>
              <w:rPr>
                <w:rFonts w:ascii="Calibri" w:hAnsi="Calibri" w:cs="Calibri"/>
                <w:b/>
                <w:bCs/>
                <w:color w:val="000000"/>
                <w:sz w:val="22"/>
                <w:szCs w:val="22"/>
                <w:lang w:eastAsia="hu-HU"/>
              </w:rPr>
            </w:pPr>
            <w:r w:rsidRPr="007D2F73">
              <w:rPr>
                <w:rFonts w:ascii="Calibri" w:hAnsi="Calibri" w:cs="Calibri"/>
                <w:b/>
                <w:bCs/>
                <w:color w:val="000000"/>
                <w:sz w:val="22"/>
                <w:szCs w:val="22"/>
                <w:lang w:eastAsia="hu-HU"/>
              </w:rPr>
              <w:t>Verzió</w:t>
            </w:r>
          </w:p>
        </w:tc>
        <w:tc>
          <w:tcPr>
            <w:tcW w:w="3064" w:type="dxa"/>
            <w:tcBorders>
              <w:top w:val="single" w:sz="4" w:space="0" w:color="auto"/>
              <w:left w:val="nil"/>
              <w:bottom w:val="single" w:sz="4" w:space="0" w:color="auto"/>
              <w:right w:val="single" w:sz="4" w:space="0" w:color="auto"/>
            </w:tcBorders>
            <w:shd w:val="clear" w:color="auto" w:fill="auto"/>
            <w:noWrap/>
            <w:vAlign w:val="center"/>
            <w:hideMark/>
          </w:tcPr>
          <w:p w14:paraId="6F820E12" w14:textId="77777777" w:rsidR="007D2F73" w:rsidRPr="007D2F73" w:rsidRDefault="007D2F73" w:rsidP="004654E1">
            <w:pPr>
              <w:spacing w:after="0" w:line="240" w:lineRule="auto"/>
              <w:ind w:firstLine="0"/>
              <w:jc w:val="center"/>
              <w:rPr>
                <w:rFonts w:ascii="Calibri" w:hAnsi="Calibri" w:cs="Calibri"/>
                <w:b/>
                <w:bCs/>
                <w:color w:val="000000"/>
                <w:sz w:val="22"/>
                <w:szCs w:val="22"/>
                <w:lang w:eastAsia="hu-HU"/>
              </w:rPr>
            </w:pPr>
            <w:r w:rsidRPr="007D2F73">
              <w:rPr>
                <w:rFonts w:ascii="Calibri" w:hAnsi="Calibri" w:cs="Calibri"/>
                <w:b/>
                <w:bCs/>
                <w:color w:val="000000"/>
                <w:sz w:val="22"/>
                <w:szCs w:val="22"/>
                <w:lang w:eastAsia="hu-HU"/>
              </w:rPr>
              <w:t>Elnevezés</w:t>
            </w: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14:paraId="6B62C943" w14:textId="77777777" w:rsidR="007D2F73" w:rsidRPr="007D2F73" w:rsidRDefault="007D2F73" w:rsidP="004654E1">
            <w:pPr>
              <w:spacing w:after="0" w:line="240" w:lineRule="auto"/>
              <w:ind w:firstLine="0"/>
              <w:jc w:val="center"/>
              <w:rPr>
                <w:rFonts w:ascii="Calibri" w:hAnsi="Calibri" w:cs="Calibri"/>
                <w:b/>
                <w:bCs/>
                <w:color w:val="000000"/>
                <w:sz w:val="22"/>
                <w:szCs w:val="22"/>
                <w:lang w:eastAsia="hu-HU"/>
              </w:rPr>
            </w:pPr>
            <w:r w:rsidRPr="007D2F73">
              <w:rPr>
                <w:rFonts w:ascii="Calibri" w:hAnsi="Calibri" w:cs="Calibri"/>
                <w:b/>
                <w:bCs/>
                <w:color w:val="000000"/>
                <w:sz w:val="22"/>
                <w:szCs w:val="22"/>
                <w:lang w:eastAsia="hu-HU"/>
              </w:rPr>
              <w:t>API szint</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47D011F1" w14:textId="77777777" w:rsidR="007D2F73" w:rsidRPr="007D2F73" w:rsidRDefault="007D2F73" w:rsidP="004654E1">
            <w:pPr>
              <w:spacing w:after="0" w:line="240" w:lineRule="auto"/>
              <w:ind w:firstLine="0"/>
              <w:jc w:val="center"/>
              <w:rPr>
                <w:rFonts w:ascii="Calibri" w:hAnsi="Calibri" w:cs="Calibri"/>
                <w:b/>
                <w:bCs/>
                <w:color w:val="000000"/>
                <w:sz w:val="22"/>
                <w:szCs w:val="22"/>
                <w:lang w:eastAsia="hu-HU"/>
              </w:rPr>
            </w:pPr>
            <w:r w:rsidRPr="007D2F73">
              <w:rPr>
                <w:rFonts w:ascii="Calibri" w:hAnsi="Calibri" w:cs="Calibri"/>
                <w:b/>
                <w:bCs/>
                <w:color w:val="000000"/>
                <w:sz w:val="22"/>
                <w:szCs w:val="22"/>
                <w:lang w:eastAsia="hu-HU"/>
              </w:rPr>
              <w:t>Bemutatás dátuma</w:t>
            </w:r>
          </w:p>
        </w:tc>
      </w:tr>
      <w:tr w:rsidR="007D2F73" w:rsidRPr="007D2F73" w14:paraId="2C440E6F"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C2F7C6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1.0</w:t>
            </w:r>
          </w:p>
        </w:tc>
        <w:tc>
          <w:tcPr>
            <w:tcW w:w="3064" w:type="dxa"/>
            <w:tcBorders>
              <w:top w:val="nil"/>
              <w:left w:val="nil"/>
              <w:bottom w:val="single" w:sz="4" w:space="0" w:color="auto"/>
              <w:right w:val="single" w:sz="4" w:space="0" w:color="auto"/>
            </w:tcBorders>
            <w:shd w:val="clear" w:color="auto" w:fill="auto"/>
            <w:noWrap/>
            <w:vAlign w:val="center"/>
            <w:hideMark/>
          </w:tcPr>
          <w:p w14:paraId="5D2879CD"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Apple pie</w:t>
            </w:r>
          </w:p>
          <w:p w14:paraId="74C391B1" w14:textId="2B0081DF"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F26544">
              <w:rPr>
                <w:rFonts w:ascii="Calibri" w:hAnsi="Calibri" w:cs="Calibri"/>
                <w:noProof/>
                <w:color w:val="000000"/>
                <w:sz w:val="22"/>
                <w:szCs w:val="22"/>
                <w:lang w:eastAsia="hu-HU"/>
              </w:rPr>
              <w:drawing>
                <wp:inline distT="0" distB="0" distL="0" distR="0" wp14:anchorId="4D83036E" wp14:editId="36276E60">
                  <wp:extent cx="933450" cy="933450"/>
                  <wp:effectExtent l="0" t="0" r="0" b="0"/>
                  <wp:docPr id="39" name="Kép 39" descr="C:\Users\Gergő\Downloads\Android 1.0 Apple 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rgő\Downloads\Android 1.0 Apple pi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flipH="1">
                            <a:off x="0" y="0"/>
                            <a:ext cx="933450" cy="933450"/>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0DB9284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w:t>
            </w:r>
          </w:p>
        </w:tc>
        <w:tc>
          <w:tcPr>
            <w:tcW w:w="2228" w:type="dxa"/>
            <w:tcBorders>
              <w:top w:val="nil"/>
              <w:left w:val="nil"/>
              <w:bottom w:val="single" w:sz="4" w:space="0" w:color="auto"/>
              <w:right w:val="single" w:sz="4" w:space="0" w:color="auto"/>
            </w:tcBorders>
            <w:shd w:val="clear" w:color="auto" w:fill="auto"/>
            <w:noWrap/>
            <w:vAlign w:val="center"/>
            <w:hideMark/>
          </w:tcPr>
          <w:p w14:paraId="134A810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2008. Szeptember</w:t>
            </w:r>
          </w:p>
        </w:tc>
      </w:tr>
      <w:tr w:rsidR="007D2F73" w:rsidRPr="007D2F73" w14:paraId="0A6BA3A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9EA709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1.1</w:t>
            </w:r>
          </w:p>
        </w:tc>
        <w:tc>
          <w:tcPr>
            <w:tcW w:w="3064" w:type="dxa"/>
            <w:tcBorders>
              <w:top w:val="nil"/>
              <w:left w:val="nil"/>
              <w:bottom w:val="single" w:sz="4" w:space="0" w:color="auto"/>
              <w:right w:val="single" w:sz="4" w:space="0" w:color="auto"/>
            </w:tcBorders>
            <w:shd w:val="clear" w:color="auto" w:fill="auto"/>
            <w:noWrap/>
            <w:vAlign w:val="center"/>
            <w:hideMark/>
          </w:tcPr>
          <w:p w14:paraId="1C5B9D09"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Banana bread</w:t>
            </w:r>
          </w:p>
          <w:p w14:paraId="41EE60DE" w14:textId="11E7BAAB"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F26544">
              <w:rPr>
                <w:rFonts w:ascii="Calibri" w:hAnsi="Calibri" w:cs="Calibri"/>
                <w:noProof/>
                <w:color w:val="000000"/>
                <w:sz w:val="22"/>
                <w:szCs w:val="22"/>
                <w:lang w:eastAsia="hu-HU"/>
              </w:rPr>
              <w:drawing>
                <wp:inline distT="0" distB="0" distL="0" distR="0" wp14:anchorId="01F0DE55" wp14:editId="108E1CCD">
                  <wp:extent cx="981075" cy="981075"/>
                  <wp:effectExtent l="0" t="0" r="9525" b="9525"/>
                  <wp:docPr id="40" name="Kép 40" descr="C:\Users\Gergő\Downloads\Android 1.1 Banana b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rgő\Downloads\Android 1.1 Banana bread.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flipH="1">
                            <a:off x="0" y="0"/>
                            <a:ext cx="981075" cy="981075"/>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710702D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w:t>
            </w:r>
          </w:p>
        </w:tc>
        <w:tc>
          <w:tcPr>
            <w:tcW w:w="2228" w:type="dxa"/>
            <w:tcBorders>
              <w:top w:val="nil"/>
              <w:left w:val="nil"/>
              <w:bottom w:val="single" w:sz="4" w:space="0" w:color="auto"/>
              <w:right w:val="single" w:sz="4" w:space="0" w:color="auto"/>
            </w:tcBorders>
            <w:shd w:val="clear" w:color="auto" w:fill="auto"/>
            <w:noWrap/>
            <w:vAlign w:val="center"/>
            <w:hideMark/>
          </w:tcPr>
          <w:p w14:paraId="35048B9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Február</w:t>
            </w:r>
          </w:p>
        </w:tc>
      </w:tr>
      <w:tr w:rsidR="007D2F73" w:rsidRPr="007D2F73" w14:paraId="0D18CE34"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E7307C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1.5</w:t>
            </w:r>
          </w:p>
        </w:tc>
        <w:tc>
          <w:tcPr>
            <w:tcW w:w="3064" w:type="dxa"/>
            <w:tcBorders>
              <w:top w:val="nil"/>
              <w:left w:val="nil"/>
              <w:bottom w:val="single" w:sz="4" w:space="0" w:color="auto"/>
              <w:right w:val="single" w:sz="4" w:space="0" w:color="auto"/>
            </w:tcBorders>
            <w:shd w:val="clear" w:color="auto" w:fill="auto"/>
            <w:noWrap/>
            <w:vAlign w:val="center"/>
            <w:hideMark/>
          </w:tcPr>
          <w:p w14:paraId="38435EDF"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Cupcake</w:t>
            </w:r>
          </w:p>
          <w:p w14:paraId="7DFF2926" w14:textId="44AD7E0A"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4EC92145" wp14:editId="150E3387">
                  <wp:extent cx="1181100" cy="1181100"/>
                  <wp:effectExtent l="0" t="0" r="0" b="0"/>
                  <wp:docPr id="41" name="Kép 41" descr="https://assets.hongkiat.com/uploads/android-evolution/android-cupca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hongkiat.com/uploads/android-evolution/android-cupcake.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40DA834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w:t>
            </w:r>
          </w:p>
        </w:tc>
        <w:tc>
          <w:tcPr>
            <w:tcW w:w="2228" w:type="dxa"/>
            <w:tcBorders>
              <w:top w:val="nil"/>
              <w:left w:val="nil"/>
              <w:bottom w:val="single" w:sz="4" w:space="0" w:color="auto"/>
              <w:right w:val="single" w:sz="4" w:space="0" w:color="auto"/>
            </w:tcBorders>
            <w:shd w:val="clear" w:color="auto" w:fill="auto"/>
            <w:noWrap/>
            <w:vAlign w:val="center"/>
            <w:hideMark/>
          </w:tcPr>
          <w:p w14:paraId="19EBFB6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Április</w:t>
            </w:r>
          </w:p>
        </w:tc>
      </w:tr>
      <w:tr w:rsidR="007D2F73" w:rsidRPr="007D2F73" w14:paraId="565D87CB"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BAB595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1.6</w:t>
            </w:r>
          </w:p>
        </w:tc>
        <w:tc>
          <w:tcPr>
            <w:tcW w:w="3064" w:type="dxa"/>
            <w:tcBorders>
              <w:top w:val="nil"/>
              <w:left w:val="nil"/>
              <w:bottom w:val="single" w:sz="4" w:space="0" w:color="auto"/>
              <w:right w:val="single" w:sz="4" w:space="0" w:color="auto"/>
            </w:tcBorders>
            <w:shd w:val="clear" w:color="auto" w:fill="auto"/>
            <w:noWrap/>
            <w:vAlign w:val="center"/>
            <w:hideMark/>
          </w:tcPr>
          <w:p w14:paraId="4D1BB549"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Donut</w:t>
            </w:r>
          </w:p>
          <w:p w14:paraId="478E2349" w14:textId="241F0F8D"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56A44D18" wp14:editId="782E6662">
                  <wp:extent cx="1262901" cy="904875"/>
                  <wp:effectExtent l="0" t="0" r="0" b="0"/>
                  <wp:docPr id="42" name="Kép 42" descr="http://theinspirationroom.com/daily/design/2013/9/android-donu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heinspirationroom.com/daily/design/2013/9/android-donut-logo.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70338" cy="910204"/>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32EC7D7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w:t>
            </w:r>
          </w:p>
        </w:tc>
        <w:tc>
          <w:tcPr>
            <w:tcW w:w="2228" w:type="dxa"/>
            <w:tcBorders>
              <w:top w:val="nil"/>
              <w:left w:val="nil"/>
              <w:bottom w:val="single" w:sz="4" w:space="0" w:color="auto"/>
              <w:right w:val="single" w:sz="4" w:space="0" w:color="auto"/>
            </w:tcBorders>
            <w:shd w:val="clear" w:color="auto" w:fill="auto"/>
            <w:noWrap/>
            <w:vAlign w:val="center"/>
            <w:hideMark/>
          </w:tcPr>
          <w:p w14:paraId="3595FED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Szeptember</w:t>
            </w:r>
          </w:p>
        </w:tc>
      </w:tr>
      <w:tr w:rsidR="007D2F73" w:rsidRPr="007D2F73" w14:paraId="2E18CDB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D2F57D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2D2D2F6"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Eclair</w:t>
            </w:r>
          </w:p>
          <w:p w14:paraId="7C4A2F9E" w14:textId="37837B74"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lastRenderedPageBreak/>
              <w:drawing>
                <wp:inline distT="0" distB="0" distL="0" distR="0" wp14:anchorId="4A23DB2B" wp14:editId="5C9BEC24">
                  <wp:extent cx="1029344" cy="685800"/>
                  <wp:effectExtent l="0" t="0" r="0" b="0"/>
                  <wp:docPr id="43" name="Kép 43" descr="https://vignette.wikia.nocookie.net/logopedia/images/2/25/Eclair_2009.png/revision/latest?cb=2013052020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vignette.wikia.nocookie.net/logopedia/images/2/25/Eclair_2009.png/revision/latest?cb=2013052020062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38122" cy="691648"/>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4511B00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lastRenderedPageBreak/>
              <w:t>5</w:t>
            </w:r>
          </w:p>
        </w:tc>
        <w:tc>
          <w:tcPr>
            <w:tcW w:w="2228" w:type="dxa"/>
            <w:tcBorders>
              <w:top w:val="nil"/>
              <w:left w:val="nil"/>
              <w:bottom w:val="single" w:sz="4" w:space="0" w:color="auto"/>
              <w:right w:val="single" w:sz="4" w:space="0" w:color="auto"/>
            </w:tcBorders>
            <w:shd w:val="clear" w:color="auto" w:fill="auto"/>
            <w:noWrap/>
            <w:vAlign w:val="center"/>
            <w:hideMark/>
          </w:tcPr>
          <w:p w14:paraId="529B625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Október</w:t>
            </w:r>
          </w:p>
        </w:tc>
      </w:tr>
      <w:tr w:rsidR="007D2F73" w:rsidRPr="007D2F73" w14:paraId="1F75B858"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897E59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w:t>
            </w:r>
          </w:p>
        </w:tc>
        <w:tc>
          <w:tcPr>
            <w:tcW w:w="3064" w:type="dxa"/>
            <w:vMerge/>
            <w:tcBorders>
              <w:top w:val="nil"/>
              <w:left w:val="single" w:sz="4" w:space="0" w:color="auto"/>
              <w:bottom w:val="single" w:sz="4" w:space="0" w:color="000000"/>
              <w:right w:val="single" w:sz="4" w:space="0" w:color="auto"/>
            </w:tcBorders>
            <w:vAlign w:val="center"/>
            <w:hideMark/>
          </w:tcPr>
          <w:p w14:paraId="464F364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tcBorders>
              <w:top w:val="nil"/>
              <w:left w:val="nil"/>
              <w:bottom w:val="single" w:sz="4" w:space="0" w:color="auto"/>
              <w:right w:val="single" w:sz="4" w:space="0" w:color="auto"/>
            </w:tcBorders>
            <w:shd w:val="clear" w:color="auto" w:fill="auto"/>
            <w:noWrap/>
            <w:vAlign w:val="center"/>
            <w:hideMark/>
          </w:tcPr>
          <w:p w14:paraId="67E247F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6</w:t>
            </w:r>
          </w:p>
        </w:tc>
        <w:tc>
          <w:tcPr>
            <w:tcW w:w="2228" w:type="dxa"/>
            <w:tcBorders>
              <w:top w:val="nil"/>
              <w:left w:val="nil"/>
              <w:bottom w:val="single" w:sz="4" w:space="0" w:color="auto"/>
              <w:right w:val="single" w:sz="4" w:space="0" w:color="auto"/>
            </w:tcBorders>
            <w:shd w:val="clear" w:color="auto" w:fill="auto"/>
            <w:noWrap/>
            <w:vAlign w:val="center"/>
            <w:hideMark/>
          </w:tcPr>
          <w:p w14:paraId="6EF09AF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December</w:t>
            </w:r>
          </w:p>
        </w:tc>
      </w:tr>
      <w:tr w:rsidR="007D2F73" w:rsidRPr="007D2F73" w14:paraId="0756A1D8" w14:textId="77777777" w:rsidTr="004654E1">
        <w:trPr>
          <w:trHeight w:val="1255"/>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22DCDE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lastRenderedPageBreak/>
              <w:t>2.1</w:t>
            </w:r>
          </w:p>
        </w:tc>
        <w:tc>
          <w:tcPr>
            <w:tcW w:w="3064" w:type="dxa"/>
            <w:vMerge/>
            <w:tcBorders>
              <w:top w:val="nil"/>
              <w:left w:val="single" w:sz="4" w:space="0" w:color="auto"/>
              <w:bottom w:val="single" w:sz="4" w:space="0" w:color="000000"/>
              <w:right w:val="single" w:sz="4" w:space="0" w:color="auto"/>
            </w:tcBorders>
            <w:vAlign w:val="center"/>
            <w:hideMark/>
          </w:tcPr>
          <w:p w14:paraId="323FF64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tcBorders>
              <w:top w:val="nil"/>
              <w:left w:val="nil"/>
              <w:bottom w:val="single" w:sz="4" w:space="0" w:color="auto"/>
              <w:right w:val="single" w:sz="4" w:space="0" w:color="auto"/>
            </w:tcBorders>
            <w:shd w:val="clear" w:color="auto" w:fill="auto"/>
            <w:noWrap/>
            <w:vAlign w:val="center"/>
            <w:hideMark/>
          </w:tcPr>
          <w:p w14:paraId="5AD7A47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w:t>
            </w:r>
          </w:p>
        </w:tc>
        <w:tc>
          <w:tcPr>
            <w:tcW w:w="2228" w:type="dxa"/>
            <w:tcBorders>
              <w:top w:val="nil"/>
              <w:left w:val="nil"/>
              <w:bottom w:val="single" w:sz="4" w:space="0" w:color="auto"/>
              <w:right w:val="single" w:sz="4" w:space="0" w:color="auto"/>
            </w:tcBorders>
            <w:shd w:val="clear" w:color="auto" w:fill="auto"/>
            <w:noWrap/>
            <w:vAlign w:val="center"/>
            <w:hideMark/>
          </w:tcPr>
          <w:p w14:paraId="1DCE1DB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2010. Január</w:t>
            </w:r>
          </w:p>
        </w:tc>
      </w:tr>
      <w:tr w:rsidR="007D2F73" w:rsidRPr="007D2F73" w14:paraId="7A405794" w14:textId="77777777" w:rsidTr="005E3A35">
        <w:trPr>
          <w:trHeight w:val="30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8B7CF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lastRenderedPageBreak/>
              <w:t>2.2</w:t>
            </w:r>
          </w:p>
        </w:tc>
        <w:tc>
          <w:tcPr>
            <w:tcW w:w="306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5BB59BE"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Froyo</w:t>
            </w:r>
          </w:p>
          <w:p w14:paraId="7F45CA9F" w14:textId="380B3294"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20A036C7" wp14:editId="3D62300F">
                  <wp:extent cx="898342" cy="828675"/>
                  <wp:effectExtent l="0" t="0" r="0" b="0"/>
                  <wp:docPr id="44" name="Kép 44" descr="https://images.techhive.com/images/idge/imported/article/ctw/2010/06/11/android-22-upgrade-list-100375844-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techhive.com/images/idge/imported/article/ctw/2010/06/11/android-22-upgrade-list-100375844-orig.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05752" cy="835510"/>
                          </a:xfrm>
                          <a:prstGeom prst="rect">
                            <a:avLst/>
                          </a:prstGeom>
                          <a:noFill/>
                          <a:ln>
                            <a:noFill/>
                          </a:ln>
                        </pic:spPr>
                      </pic:pic>
                    </a:graphicData>
                  </a:graphic>
                </wp:inline>
              </w:drawing>
            </w:r>
          </w:p>
        </w:tc>
        <w:tc>
          <w:tcPr>
            <w:tcW w:w="13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37B2D2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8</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177EE5B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2010. Május</w:t>
            </w:r>
          </w:p>
        </w:tc>
      </w:tr>
      <w:tr w:rsidR="007D2F73" w:rsidRPr="007D2F73" w14:paraId="085A2F1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16CB36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2.2.1</w:t>
            </w:r>
          </w:p>
        </w:tc>
        <w:tc>
          <w:tcPr>
            <w:tcW w:w="3064" w:type="dxa"/>
            <w:vMerge/>
            <w:tcBorders>
              <w:top w:val="nil"/>
              <w:left w:val="single" w:sz="4" w:space="0" w:color="auto"/>
              <w:bottom w:val="single" w:sz="4" w:space="0" w:color="000000"/>
              <w:right w:val="single" w:sz="4" w:space="0" w:color="auto"/>
            </w:tcBorders>
            <w:vAlign w:val="center"/>
            <w:hideMark/>
          </w:tcPr>
          <w:p w14:paraId="122AC9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0E712EF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272317F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Január</w:t>
            </w:r>
          </w:p>
        </w:tc>
      </w:tr>
      <w:tr w:rsidR="007D2F73" w:rsidRPr="007D2F73" w14:paraId="1D4E92A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6CDB4E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2.2.2</w:t>
            </w:r>
          </w:p>
        </w:tc>
        <w:tc>
          <w:tcPr>
            <w:tcW w:w="3064" w:type="dxa"/>
            <w:vMerge/>
            <w:tcBorders>
              <w:top w:val="nil"/>
              <w:left w:val="single" w:sz="4" w:space="0" w:color="auto"/>
              <w:bottom w:val="single" w:sz="4" w:space="0" w:color="000000"/>
              <w:right w:val="single" w:sz="4" w:space="0" w:color="auto"/>
            </w:tcBorders>
            <w:vAlign w:val="center"/>
            <w:hideMark/>
          </w:tcPr>
          <w:p w14:paraId="1CA23EE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753680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5CB8F8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Január</w:t>
            </w:r>
          </w:p>
        </w:tc>
      </w:tr>
      <w:tr w:rsidR="007D2F73" w:rsidRPr="007D2F73" w14:paraId="546C1754"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A5CCB5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2.2.3</w:t>
            </w:r>
          </w:p>
        </w:tc>
        <w:tc>
          <w:tcPr>
            <w:tcW w:w="3064" w:type="dxa"/>
            <w:vMerge/>
            <w:tcBorders>
              <w:top w:val="nil"/>
              <w:left w:val="single" w:sz="4" w:space="0" w:color="auto"/>
              <w:bottom w:val="single" w:sz="4" w:space="0" w:color="000000"/>
              <w:right w:val="single" w:sz="4" w:space="0" w:color="auto"/>
            </w:tcBorders>
            <w:vAlign w:val="center"/>
            <w:hideMark/>
          </w:tcPr>
          <w:p w14:paraId="04F184B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07C946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06570BC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November</w:t>
            </w:r>
          </w:p>
        </w:tc>
      </w:tr>
      <w:tr w:rsidR="007D2F73" w:rsidRPr="007D2F73" w14:paraId="6AA3C061"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1C7CE4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975EA0"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Gingerbread</w:t>
            </w:r>
          </w:p>
          <w:p w14:paraId="79414EAF" w14:textId="0ED7B264"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03E36951" wp14:editId="464C0ABD">
                  <wp:extent cx="1162050" cy="1162050"/>
                  <wp:effectExtent l="0" t="0" r="0" b="0"/>
                  <wp:docPr id="45" name="Kép 45" descr="https://i-cdn.phonearena.com/images/article/88079-image/Future-Play-Store-apps-will-no-longer-run-on-Android-2.3-Gingerbr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cdn.phonearena.com/images/article/88079-image/Future-Play-Store-apps-will-no-longer-run-on-Android-2.3-Gingerbread.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974880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9</w:t>
            </w:r>
          </w:p>
        </w:tc>
        <w:tc>
          <w:tcPr>
            <w:tcW w:w="2228" w:type="dxa"/>
            <w:tcBorders>
              <w:top w:val="nil"/>
              <w:left w:val="nil"/>
              <w:bottom w:val="single" w:sz="4" w:space="0" w:color="auto"/>
              <w:right w:val="single" w:sz="4" w:space="0" w:color="auto"/>
            </w:tcBorders>
            <w:shd w:val="clear" w:color="auto" w:fill="auto"/>
            <w:noWrap/>
            <w:vAlign w:val="center"/>
            <w:hideMark/>
          </w:tcPr>
          <w:p w14:paraId="6694844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2010. December</w:t>
            </w:r>
          </w:p>
        </w:tc>
      </w:tr>
      <w:tr w:rsidR="007D2F73" w:rsidRPr="007D2F73" w14:paraId="380FCEA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7183D9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2.3.1</w:t>
            </w:r>
          </w:p>
        </w:tc>
        <w:tc>
          <w:tcPr>
            <w:tcW w:w="3064" w:type="dxa"/>
            <w:vMerge/>
            <w:tcBorders>
              <w:top w:val="nil"/>
              <w:left w:val="single" w:sz="4" w:space="0" w:color="auto"/>
              <w:bottom w:val="single" w:sz="4" w:space="0" w:color="000000"/>
              <w:right w:val="single" w:sz="4" w:space="0" w:color="auto"/>
            </w:tcBorders>
            <w:vAlign w:val="center"/>
            <w:hideMark/>
          </w:tcPr>
          <w:p w14:paraId="68001A2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6F848D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5E1072C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2010. December</w:t>
            </w:r>
          </w:p>
        </w:tc>
      </w:tr>
      <w:tr w:rsidR="007D2F73" w:rsidRPr="007D2F73" w14:paraId="748DD57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177A36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2.3.2</w:t>
            </w:r>
          </w:p>
        </w:tc>
        <w:tc>
          <w:tcPr>
            <w:tcW w:w="3064" w:type="dxa"/>
            <w:vMerge/>
            <w:tcBorders>
              <w:top w:val="nil"/>
              <w:left w:val="single" w:sz="4" w:space="0" w:color="auto"/>
              <w:bottom w:val="single" w:sz="4" w:space="0" w:color="000000"/>
              <w:right w:val="single" w:sz="4" w:space="0" w:color="auto"/>
            </w:tcBorders>
            <w:vAlign w:val="center"/>
            <w:hideMark/>
          </w:tcPr>
          <w:p w14:paraId="75C46BE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0B6B58D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03B789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Január</w:t>
            </w:r>
          </w:p>
        </w:tc>
      </w:tr>
      <w:tr w:rsidR="007D2F73" w:rsidRPr="007D2F73" w14:paraId="78B2AC9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043920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2.3.3</w:t>
            </w:r>
          </w:p>
        </w:tc>
        <w:tc>
          <w:tcPr>
            <w:tcW w:w="3064" w:type="dxa"/>
            <w:vMerge/>
            <w:tcBorders>
              <w:top w:val="nil"/>
              <w:left w:val="single" w:sz="4" w:space="0" w:color="auto"/>
              <w:bottom w:val="single" w:sz="4" w:space="0" w:color="000000"/>
              <w:right w:val="single" w:sz="4" w:space="0" w:color="auto"/>
            </w:tcBorders>
            <w:vAlign w:val="center"/>
            <w:hideMark/>
          </w:tcPr>
          <w:p w14:paraId="3B44B40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5BB934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10</w:t>
            </w:r>
          </w:p>
        </w:tc>
        <w:tc>
          <w:tcPr>
            <w:tcW w:w="2228" w:type="dxa"/>
            <w:tcBorders>
              <w:top w:val="nil"/>
              <w:left w:val="nil"/>
              <w:bottom w:val="single" w:sz="4" w:space="0" w:color="auto"/>
              <w:right w:val="single" w:sz="4" w:space="0" w:color="auto"/>
            </w:tcBorders>
            <w:shd w:val="clear" w:color="auto" w:fill="auto"/>
            <w:noWrap/>
            <w:vAlign w:val="center"/>
            <w:hideMark/>
          </w:tcPr>
          <w:p w14:paraId="180E53D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Február</w:t>
            </w:r>
          </w:p>
        </w:tc>
      </w:tr>
      <w:tr w:rsidR="007D2F73" w:rsidRPr="007D2F73" w14:paraId="1CF89B60"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9947FC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2.3.4</w:t>
            </w:r>
          </w:p>
        </w:tc>
        <w:tc>
          <w:tcPr>
            <w:tcW w:w="3064" w:type="dxa"/>
            <w:vMerge/>
            <w:tcBorders>
              <w:top w:val="nil"/>
              <w:left w:val="single" w:sz="4" w:space="0" w:color="auto"/>
              <w:bottom w:val="single" w:sz="4" w:space="0" w:color="000000"/>
              <w:right w:val="single" w:sz="4" w:space="0" w:color="auto"/>
            </w:tcBorders>
            <w:vAlign w:val="center"/>
            <w:hideMark/>
          </w:tcPr>
          <w:p w14:paraId="50F82FB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C4C7C7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D50B9E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Április</w:t>
            </w:r>
          </w:p>
        </w:tc>
      </w:tr>
      <w:tr w:rsidR="007D2F73" w:rsidRPr="007D2F73" w14:paraId="6645718D"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86D7E3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2.3.5</w:t>
            </w:r>
          </w:p>
        </w:tc>
        <w:tc>
          <w:tcPr>
            <w:tcW w:w="3064" w:type="dxa"/>
            <w:vMerge/>
            <w:tcBorders>
              <w:top w:val="nil"/>
              <w:left w:val="single" w:sz="4" w:space="0" w:color="auto"/>
              <w:bottom w:val="single" w:sz="4" w:space="0" w:color="000000"/>
              <w:right w:val="single" w:sz="4" w:space="0" w:color="auto"/>
            </w:tcBorders>
            <w:vAlign w:val="center"/>
            <w:hideMark/>
          </w:tcPr>
          <w:p w14:paraId="6B90546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B03E63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FA489B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Július</w:t>
            </w:r>
          </w:p>
        </w:tc>
      </w:tr>
      <w:tr w:rsidR="007D2F73" w:rsidRPr="007D2F73" w14:paraId="24362F9D"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122102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2.3.6</w:t>
            </w:r>
          </w:p>
        </w:tc>
        <w:tc>
          <w:tcPr>
            <w:tcW w:w="3064" w:type="dxa"/>
            <w:vMerge/>
            <w:tcBorders>
              <w:top w:val="nil"/>
              <w:left w:val="single" w:sz="4" w:space="0" w:color="auto"/>
              <w:bottom w:val="single" w:sz="4" w:space="0" w:color="000000"/>
              <w:right w:val="single" w:sz="4" w:space="0" w:color="auto"/>
            </w:tcBorders>
            <w:vAlign w:val="center"/>
            <w:hideMark/>
          </w:tcPr>
          <w:p w14:paraId="62D2918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3255DA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0B85B9D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Szeptember</w:t>
            </w:r>
          </w:p>
        </w:tc>
      </w:tr>
      <w:tr w:rsidR="007D2F73" w:rsidRPr="007D2F73" w14:paraId="55F007D5"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DCD65B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2.3.7</w:t>
            </w:r>
          </w:p>
        </w:tc>
        <w:tc>
          <w:tcPr>
            <w:tcW w:w="3064" w:type="dxa"/>
            <w:vMerge/>
            <w:tcBorders>
              <w:top w:val="nil"/>
              <w:left w:val="single" w:sz="4" w:space="0" w:color="auto"/>
              <w:bottom w:val="single" w:sz="4" w:space="0" w:color="000000"/>
              <w:right w:val="single" w:sz="4" w:space="0" w:color="auto"/>
            </w:tcBorders>
            <w:vAlign w:val="center"/>
            <w:hideMark/>
          </w:tcPr>
          <w:p w14:paraId="5BC3E27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04D4BA6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00048A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Szeptember</w:t>
            </w:r>
          </w:p>
        </w:tc>
      </w:tr>
      <w:tr w:rsidR="007D2F73" w:rsidRPr="007D2F73" w14:paraId="5B6575B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469563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EB9F4E6"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Honeycomb</w:t>
            </w:r>
          </w:p>
          <w:p w14:paraId="081D3BAC" w14:textId="642B5537"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6D711BF5" wp14:editId="274A854F">
                  <wp:extent cx="1277848" cy="1276251"/>
                  <wp:effectExtent l="0" t="0" r="0" b="0"/>
                  <wp:docPr id="46" name="Kép 46" descr="https://www.androidcentral.com/sites/androidcentral.com/files/styles/large/public/topic_images/2016/android-honeycomb-topic.png?itok=nVrQQfw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androidcentral.com/sites/androidcentral.com/files/styles/large/public/topic_images/2016/android-honeycomb-topic.png?itok=nVrQQfw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84890" cy="1283284"/>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6486F83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11</w:t>
            </w:r>
          </w:p>
        </w:tc>
        <w:tc>
          <w:tcPr>
            <w:tcW w:w="2228" w:type="dxa"/>
            <w:tcBorders>
              <w:top w:val="nil"/>
              <w:left w:val="nil"/>
              <w:bottom w:val="single" w:sz="4" w:space="0" w:color="auto"/>
              <w:right w:val="single" w:sz="4" w:space="0" w:color="auto"/>
            </w:tcBorders>
            <w:shd w:val="clear" w:color="auto" w:fill="auto"/>
            <w:noWrap/>
            <w:vAlign w:val="center"/>
            <w:hideMark/>
          </w:tcPr>
          <w:p w14:paraId="28EE5CA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Február</w:t>
            </w:r>
          </w:p>
        </w:tc>
      </w:tr>
      <w:tr w:rsidR="007D2F73" w:rsidRPr="007D2F73" w14:paraId="6C68BFA4"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E61E1C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3.1</w:t>
            </w:r>
          </w:p>
        </w:tc>
        <w:tc>
          <w:tcPr>
            <w:tcW w:w="3064" w:type="dxa"/>
            <w:vMerge/>
            <w:tcBorders>
              <w:top w:val="nil"/>
              <w:left w:val="single" w:sz="4" w:space="0" w:color="auto"/>
              <w:bottom w:val="single" w:sz="4" w:space="0" w:color="000000"/>
              <w:right w:val="single" w:sz="4" w:space="0" w:color="auto"/>
            </w:tcBorders>
            <w:vAlign w:val="center"/>
            <w:hideMark/>
          </w:tcPr>
          <w:p w14:paraId="6C1F18C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tcBorders>
              <w:top w:val="nil"/>
              <w:left w:val="nil"/>
              <w:bottom w:val="single" w:sz="4" w:space="0" w:color="auto"/>
              <w:right w:val="single" w:sz="4" w:space="0" w:color="auto"/>
            </w:tcBorders>
            <w:shd w:val="clear" w:color="auto" w:fill="auto"/>
            <w:noWrap/>
            <w:vAlign w:val="center"/>
            <w:hideMark/>
          </w:tcPr>
          <w:p w14:paraId="000799A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12</w:t>
            </w:r>
          </w:p>
        </w:tc>
        <w:tc>
          <w:tcPr>
            <w:tcW w:w="2228" w:type="dxa"/>
            <w:tcBorders>
              <w:top w:val="nil"/>
              <w:left w:val="nil"/>
              <w:bottom w:val="single" w:sz="4" w:space="0" w:color="auto"/>
              <w:right w:val="single" w:sz="4" w:space="0" w:color="auto"/>
            </w:tcBorders>
            <w:shd w:val="clear" w:color="auto" w:fill="auto"/>
            <w:noWrap/>
            <w:vAlign w:val="center"/>
            <w:hideMark/>
          </w:tcPr>
          <w:p w14:paraId="3E9EC7E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Május</w:t>
            </w:r>
          </w:p>
        </w:tc>
      </w:tr>
      <w:tr w:rsidR="007D2F73" w:rsidRPr="007D2F73" w14:paraId="4424F8F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98CD75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w:t>
            </w:r>
          </w:p>
        </w:tc>
        <w:tc>
          <w:tcPr>
            <w:tcW w:w="3064" w:type="dxa"/>
            <w:vMerge/>
            <w:tcBorders>
              <w:top w:val="nil"/>
              <w:left w:val="single" w:sz="4" w:space="0" w:color="auto"/>
              <w:bottom w:val="single" w:sz="4" w:space="0" w:color="000000"/>
              <w:right w:val="single" w:sz="4" w:space="0" w:color="auto"/>
            </w:tcBorders>
            <w:vAlign w:val="center"/>
            <w:hideMark/>
          </w:tcPr>
          <w:p w14:paraId="7B2CDEB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3691DB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13</w:t>
            </w:r>
          </w:p>
        </w:tc>
        <w:tc>
          <w:tcPr>
            <w:tcW w:w="2228" w:type="dxa"/>
            <w:tcBorders>
              <w:top w:val="nil"/>
              <w:left w:val="nil"/>
              <w:bottom w:val="single" w:sz="4" w:space="0" w:color="auto"/>
              <w:right w:val="single" w:sz="4" w:space="0" w:color="auto"/>
            </w:tcBorders>
            <w:shd w:val="clear" w:color="auto" w:fill="auto"/>
            <w:noWrap/>
            <w:vAlign w:val="center"/>
            <w:hideMark/>
          </w:tcPr>
          <w:p w14:paraId="72A5226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Július</w:t>
            </w:r>
          </w:p>
        </w:tc>
      </w:tr>
      <w:tr w:rsidR="007D2F73" w:rsidRPr="007D2F73" w14:paraId="0A3E318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96F32C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3.2.1</w:t>
            </w:r>
          </w:p>
        </w:tc>
        <w:tc>
          <w:tcPr>
            <w:tcW w:w="3064" w:type="dxa"/>
            <w:vMerge/>
            <w:tcBorders>
              <w:top w:val="nil"/>
              <w:left w:val="single" w:sz="4" w:space="0" w:color="auto"/>
              <w:bottom w:val="single" w:sz="4" w:space="0" w:color="000000"/>
              <w:right w:val="single" w:sz="4" w:space="0" w:color="auto"/>
            </w:tcBorders>
            <w:vAlign w:val="center"/>
            <w:hideMark/>
          </w:tcPr>
          <w:p w14:paraId="19FB03F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DD3B2C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4D7E884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Szeptember</w:t>
            </w:r>
          </w:p>
        </w:tc>
      </w:tr>
      <w:tr w:rsidR="007D2F73" w:rsidRPr="007D2F73" w14:paraId="600938E5"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EFE006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3.2.2</w:t>
            </w:r>
          </w:p>
        </w:tc>
        <w:tc>
          <w:tcPr>
            <w:tcW w:w="3064" w:type="dxa"/>
            <w:vMerge/>
            <w:tcBorders>
              <w:top w:val="nil"/>
              <w:left w:val="single" w:sz="4" w:space="0" w:color="auto"/>
              <w:bottom w:val="single" w:sz="4" w:space="0" w:color="000000"/>
              <w:right w:val="single" w:sz="4" w:space="0" w:color="auto"/>
            </w:tcBorders>
            <w:vAlign w:val="center"/>
            <w:hideMark/>
          </w:tcPr>
          <w:p w14:paraId="416311E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0B3205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42EB82E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Augusztus</w:t>
            </w:r>
          </w:p>
        </w:tc>
      </w:tr>
      <w:tr w:rsidR="007D2F73" w:rsidRPr="007D2F73" w14:paraId="4C6B4D63"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CD8A1C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3.2.3</w:t>
            </w:r>
          </w:p>
        </w:tc>
        <w:tc>
          <w:tcPr>
            <w:tcW w:w="3064" w:type="dxa"/>
            <w:vMerge/>
            <w:tcBorders>
              <w:top w:val="nil"/>
              <w:left w:val="single" w:sz="4" w:space="0" w:color="auto"/>
              <w:bottom w:val="single" w:sz="4" w:space="0" w:color="000000"/>
              <w:right w:val="single" w:sz="4" w:space="0" w:color="auto"/>
            </w:tcBorders>
            <w:vAlign w:val="center"/>
            <w:hideMark/>
          </w:tcPr>
          <w:p w14:paraId="7DC2268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C4DED5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4967DF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Augusztus</w:t>
            </w:r>
          </w:p>
        </w:tc>
      </w:tr>
      <w:tr w:rsidR="007D2F73" w:rsidRPr="007D2F73" w14:paraId="3756F965"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B84B5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3.2.4</w:t>
            </w:r>
          </w:p>
        </w:tc>
        <w:tc>
          <w:tcPr>
            <w:tcW w:w="3064" w:type="dxa"/>
            <w:vMerge/>
            <w:tcBorders>
              <w:top w:val="nil"/>
              <w:left w:val="single" w:sz="4" w:space="0" w:color="auto"/>
              <w:bottom w:val="single" w:sz="4" w:space="0" w:color="000000"/>
              <w:right w:val="single" w:sz="4" w:space="0" w:color="auto"/>
            </w:tcBorders>
            <w:vAlign w:val="center"/>
            <w:hideMark/>
          </w:tcPr>
          <w:p w14:paraId="3D24234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2E6B02B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5A52D8E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December</w:t>
            </w:r>
          </w:p>
        </w:tc>
      </w:tr>
      <w:tr w:rsidR="007D2F73" w:rsidRPr="007D2F73" w14:paraId="04480F4F"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EAA606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3.2.5</w:t>
            </w:r>
          </w:p>
        </w:tc>
        <w:tc>
          <w:tcPr>
            <w:tcW w:w="3064" w:type="dxa"/>
            <w:vMerge/>
            <w:tcBorders>
              <w:top w:val="nil"/>
              <w:left w:val="single" w:sz="4" w:space="0" w:color="auto"/>
              <w:bottom w:val="single" w:sz="4" w:space="0" w:color="000000"/>
              <w:right w:val="single" w:sz="4" w:space="0" w:color="auto"/>
            </w:tcBorders>
            <w:vAlign w:val="center"/>
            <w:hideMark/>
          </w:tcPr>
          <w:p w14:paraId="093FFDB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76F45FB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1807F4D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Január</w:t>
            </w:r>
          </w:p>
        </w:tc>
      </w:tr>
      <w:tr w:rsidR="007D2F73" w:rsidRPr="007D2F73" w14:paraId="5E60DE1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B7FF63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3.2.6</w:t>
            </w:r>
          </w:p>
        </w:tc>
        <w:tc>
          <w:tcPr>
            <w:tcW w:w="3064" w:type="dxa"/>
            <w:vMerge/>
            <w:tcBorders>
              <w:top w:val="nil"/>
              <w:left w:val="single" w:sz="4" w:space="0" w:color="auto"/>
              <w:bottom w:val="single" w:sz="4" w:space="0" w:color="000000"/>
              <w:right w:val="single" w:sz="4" w:space="0" w:color="auto"/>
            </w:tcBorders>
            <w:vAlign w:val="center"/>
            <w:hideMark/>
          </w:tcPr>
          <w:p w14:paraId="5715250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13B165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2D6329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Február</w:t>
            </w:r>
          </w:p>
        </w:tc>
      </w:tr>
      <w:tr w:rsidR="007D2F73" w:rsidRPr="007D2F73" w14:paraId="1AC56370"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536155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w:t>
            </w:r>
          </w:p>
        </w:tc>
        <w:tc>
          <w:tcPr>
            <w:tcW w:w="3064" w:type="dxa"/>
            <w:vMerge w:val="restart"/>
            <w:tcBorders>
              <w:top w:val="nil"/>
              <w:left w:val="single" w:sz="4" w:space="0" w:color="auto"/>
              <w:bottom w:val="single" w:sz="4" w:space="0" w:color="000000"/>
              <w:right w:val="single" w:sz="4" w:space="0" w:color="auto"/>
            </w:tcBorders>
            <w:shd w:val="clear" w:color="auto" w:fill="auto"/>
            <w:vAlign w:val="center"/>
            <w:hideMark/>
          </w:tcPr>
          <w:p w14:paraId="15217254"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Ice Cream Sandwich</w:t>
            </w:r>
          </w:p>
          <w:p w14:paraId="46DE8347" w14:textId="278DA673"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003758C2" wp14:editId="6654A8D2">
                  <wp:extent cx="1096384" cy="1095014"/>
                  <wp:effectExtent l="0" t="0" r="0" b="0"/>
                  <wp:docPr id="47" name="Kép 47" descr="https://www.androidcentral.com/sites/androidcentral.com/files/styles/large/public/topic_images/2015/ics-topic.png?itok=W99BLu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androidcentral.com/sites/androidcentral.com/files/styles/large/public/topic_images/2015/ics-topic.png?itok=W99BLuDB"/>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00790" cy="1099414"/>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15F033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14</w:t>
            </w:r>
          </w:p>
        </w:tc>
        <w:tc>
          <w:tcPr>
            <w:tcW w:w="2228" w:type="dxa"/>
            <w:tcBorders>
              <w:top w:val="nil"/>
              <w:left w:val="nil"/>
              <w:bottom w:val="single" w:sz="4" w:space="0" w:color="auto"/>
              <w:right w:val="single" w:sz="4" w:space="0" w:color="auto"/>
            </w:tcBorders>
            <w:shd w:val="clear" w:color="auto" w:fill="auto"/>
            <w:noWrap/>
            <w:vAlign w:val="center"/>
            <w:hideMark/>
          </w:tcPr>
          <w:p w14:paraId="150C7A8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Október</w:t>
            </w:r>
          </w:p>
        </w:tc>
      </w:tr>
      <w:tr w:rsidR="007D2F73" w:rsidRPr="007D2F73" w14:paraId="6AEBE646"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18483B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4.0.1</w:t>
            </w:r>
          </w:p>
        </w:tc>
        <w:tc>
          <w:tcPr>
            <w:tcW w:w="3064" w:type="dxa"/>
            <w:vMerge/>
            <w:tcBorders>
              <w:top w:val="nil"/>
              <w:left w:val="single" w:sz="4" w:space="0" w:color="auto"/>
              <w:bottom w:val="single" w:sz="4" w:space="0" w:color="000000"/>
              <w:right w:val="single" w:sz="4" w:space="0" w:color="auto"/>
            </w:tcBorders>
            <w:vAlign w:val="center"/>
            <w:hideMark/>
          </w:tcPr>
          <w:p w14:paraId="73BE275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0F864A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43B886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Október</w:t>
            </w:r>
          </w:p>
        </w:tc>
      </w:tr>
      <w:tr w:rsidR="007D2F73" w:rsidRPr="007D2F73" w14:paraId="38F53FA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6EE00F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4.0.2</w:t>
            </w:r>
          </w:p>
        </w:tc>
        <w:tc>
          <w:tcPr>
            <w:tcW w:w="3064" w:type="dxa"/>
            <w:vMerge/>
            <w:tcBorders>
              <w:top w:val="nil"/>
              <w:left w:val="single" w:sz="4" w:space="0" w:color="auto"/>
              <w:bottom w:val="single" w:sz="4" w:space="0" w:color="000000"/>
              <w:right w:val="single" w:sz="4" w:space="0" w:color="auto"/>
            </w:tcBorders>
            <w:vAlign w:val="center"/>
            <w:hideMark/>
          </w:tcPr>
          <w:p w14:paraId="23A8E9F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22246C8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6A64D2B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November</w:t>
            </w:r>
          </w:p>
        </w:tc>
      </w:tr>
      <w:tr w:rsidR="007D2F73" w:rsidRPr="007D2F73" w14:paraId="62395A10"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397BCD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4.0.3</w:t>
            </w:r>
          </w:p>
        </w:tc>
        <w:tc>
          <w:tcPr>
            <w:tcW w:w="3064" w:type="dxa"/>
            <w:vMerge/>
            <w:tcBorders>
              <w:top w:val="nil"/>
              <w:left w:val="single" w:sz="4" w:space="0" w:color="auto"/>
              <w:bottom w:val="single" w:sz="4" w:space="0" w:color="000000"/>
              <w:right w:val="single" w:sz="4" w:space="0" w:color="auto"/>
            </w:tcBorders>
            <w:vAlign w:val="center"/>
            <w:hideMark/>
          </w:tcPr>
          <w:p w14:paraId="5F344F6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4D737A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15</w:t>
            </w:r>
          </w:p>
        </w:tc>
        <w:tc>
          <w:tcPr>
            <w:tcW w:w="2228" w:type="dxa"/>
            <w:tcBorders>
              <w:top w:val="nil"/>
              <w:left w:val="nil"/>
              <w:bottom w:val="single" w:sz="4" w:space="0" w:color="auto"/>
              <w:right w:val="single" w:sz="4" w:space="0" w:color="auto"/>
            </w:tcBorders>
            <w:shd w:val="clear" w:color="auto" w:fill="auto"/>
            <w:noWrap/>
            <w:vAlign w:val="center"/>
            <w:hideMark/>
          </w:tcPr>
          <w:p w14:paraId="7F7FBB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December</w:t>
            </w:r>
          </w:p>
        </w:tc>
      </w:tr>
      <w:tr w:rsidR="007D2F73" w:rsidRPr="007D2F73" w14:paraId="4D00FF1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D4109A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4.0.4</w:t>
            </w:r>
          </w:p>
        </w:tc>
        <w:tc>
          <w:tcPr>
            <w:tcW w:w="3064" w:type="dxa"/>
            <w:vMerge/>
            <w:tcBorders>
              <w:top w:val="nil"/>
              <w:left w:val="single" w:sz="4" w:space="0" w:color="auto"/>
              <w:bottom w:val="single" w:sz="4" w:space="0" w:color="000000"/>
              <w:right w:val="single" w:sz="4" w:space="0" w:color="auto"/>
            </w:tcBorders>
            <w:vAlign w:val="center"/>
            <w:hideMark/>
          </w:tcPr>
          <w:p w14:paraId="531B3BF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6D7F10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545ACC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Március</w:t>
            </w:r>
          </w:p>
        </w:tc>
      </w:tr>
      <w:tr w:rsidR="007D2F73" w:rsidRPr="007D2F73" w14:paraId="177C135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A47F2A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4.1</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37AA205"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Jelly Bean</w:t>
            </w:r>
          </w:p>
          <w:p w14:paraId="753582FA" w14:textId="568D61EB"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08F265E4" wp14:editId="563B966C">
                  <wp:extent cx="883569" cy="1343025"/>
                  <wp:effectExtent l="0" t="0" r="0" b="0"/>
                  <wp:docPr id="48" name="Kép 48" descr="https://images.techhive.com/images/idge/imported/article/ctw/2012/07/17/android-41-jelly-bean-100379474-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ages.techhive.com/images/idge/imported/article/ctw/2012/07/17/android-41-jelly-bean-100379474-orig.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02498" cy="1371797"/>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0EEB08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16</w:t>
            </w:r>
          </w:p>
        </w:tc>
        <w:tc>
          <w:tcPr>
            <w:tcW w:w="2228" w:type="dxa"/>
            <w:tcBorders>
              <w:top w:val="nil"/>
              <w:left w:val="nil"/>
              <w:bottom w:val="single" w:sz="4" w:space="0" w:color="auto"/>
              <w:right w:val="single" w:sz="4" w:space="0" w:color="auto"/>
            </w:tcBorders>
            <w:shd w:val="clear" w:color="auto" w:fill="auto"/>
            <w:noWrap/>
            <w:vAlign w:val="center"/>
            <w:hideMark/>
          </w:tcPr>
          <w:p w14:paraId="7FF5E5C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Július</w:t>
            </w:r>
          </w:p>
        </w:tc>
      </w:tr>
      <w:tr w:rsidR="007D2F73" w:rsidRPr="007D2F73" w14:paraId="2EF9812D"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DFF2F7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4.1.1</w:t>
            </w:r>
          </w:p>
        </w:tc>
        <w:tc>
          <w:tcPr>
            <w:tcW w:w="3064" w:type="dxa"/>
            <w:vMerge/>
            <w:tcBorders>
              <w:top w:val="nil"/>
              <w:left w:val="single" w:sz="4" w:space="0" w:color="auto"/>
              <w:bottom w:val="single" w:sz="4" w:space="0" w:color="000000"/>
              <w:right w:val="single" w:sz="4" w:space="0" w:color="auto"/>
            </w:tcBorders>
            <w:vAlign w:val="center"/>
            <w:hideMark/>
          </w:tcPr>
          <w:p w14:paraId="11CC1AC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E2B3EF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C1C912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Július</w:t>
            </w:r>
          </w:p>
        </w:tc>
      </w:tr>
      <w:tr w:rsidR="007D2F73" w:rsidRPr="007D2F73" w14:paraId="07818F3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4DD666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4.1.2</w:t>
            </w:r>
          </w:p>
        </w:tc>
        <w:tc>
          <w:tcPr>
            <w:tcW w:w="3064" w:type="dxa"/>
            <w:vMerge/>
            <w:tcBorders>
              <w:top w:val="nil"/>
              <w:left w:val="single" w:sz="4" w:space="0" w:color="auto"/>
              <w:bottom w:val="single" w:sz="4" w:space="0" w:color="000000"/>
              <w:right w:val="single" w:sz="4" w:space="0" w:color="auto"/>
            </w:tcBorders>
            <w:vAlign w:val="center"/>
            <w:hideMark/>
          </w:tcPr>
          <w:p w14:paraId="2CAF3D9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9DA831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2EE44D9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Október</w:t>
            </w:r>
          </w:p>
        </w:tc>
      </w:tr>
      <w:tr w:rsidR="007D2F73" w:rsidRPr="007D2F73" w14:paraId="00C0B376"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05F35E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4.2</w:t>
            </w:r>
          </w:p>
        </w:tc>
        <w:tc>
          <w:tcPr>
            <w:tcW w:w="3064" w:type="dxa"/>
            <w:vMerge/>
            <w:tcBorders>
              <w:top w:val="nil"/>
              <w:left w:val="single" w:sz="4" w:space="0" w:color="auto"/>
              <w:bottom w:val="single" w:sz="4" w:space="0" w:color="000000"/>
              <w:right w:val="single" w:sz="4" w:space="0" w:color="auto"/>
            </w:tcBorders>
            <w:vAlign w:val="center"/>
            <w:hideMark/>
          </w:tcPr>
          <w:p w14:paraId="2FA29B8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C34887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17</w:t>
            </w:r>
          </w:p>
        </w:tc>
        <w:tc>
          <w:tcPr>
            <w:tcW w:w="2228" w:type="dxa"/>
            <w:tcBorders>
              <w:top w:val="nil"/>
              <w:left w:val="nil"/>
              <w:bottom w:val="single" w:sz="4" w:space="0" w:color="auto"/>
              <w:right w:val="single" w:sz="4" w:space="0" w:color="auto"/>
            </w:tcBorders>
            <w:shd w:val="clear" w:color="auto" w:fill="auto"/>
            <w:noWrap/>
            <w:vAlign w:val="center"/>
            <w:hideMark/>
          </w:tcPr>
          <w:p w14:paraId="5665217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November</w:t>
            </w:r>
          </w:p>
        </w:tc>
      </w:tr>
      <w:tr w:rsidR="007D2F73" w:rsidRPr="007D2F73" w14:paraId="387C6B2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BB16D5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4.2.1</w:t>
            </w:r>
          </w:p>
        </w:tc>
        <w:tc>
          <w:tcPr>
            <w:tcW w:w="3064" w:type="dxa"/>
            <w:vMerge/>
            <w:tcBorders>
              <w:top w:val="nil"/>
              <w:left w:val="single" w:sz="4" w:space="0" w:color="auto"/>
              <w:bottom w:val="single" w:sz="4" w:space="0" w:color="000000"/>
              <w:right w:val="single" w:sz="4" w:space="0" w:color="auto"/>
            </w:tcBorders>
            <w:vAlign w:val="center"/>
            <w:hideMark/>
          </w:tcPr>
          <w:p w14:paraId="60BB7FC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42232C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F03310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November</w:t>
            </w:r>
          </w:p>
        </w:tc>
      </w:tr>
      <w:tr w:rsidR="007D2F73" w:rsidRPr="007D2F73" w14:paraId="70B2E44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827850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4.2.2</w:t>
            </w:r>
          </w:p>
        </w:tc>
        <w:tc>
          <w:tcPr>
            <w:tcW w:w="3064" w:type="dxa"/>
            <w:vMerge/>
            <w:tcBorders>
              <w:top w:val="nil"/>
              <w:left w:val="single" w:sz="4" w:space="0" w:color="auto"/>
              <w:bottom w:val="single" w:sz="4" w:space="0" w:color="000000"/>
              <w:right w:val="single" w:sz="4" w:space="0" w:color="auto"/>
            </w:tcBorders>
            <w:vAlign w:val="center"/>
            <w:hideMark/>
          </w:tcPr>
          <w:p w14:paraId="3F26E0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16FB2F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4530803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Február</w:t>
            </w:r>
          </w:p>
        </w:tc>
      </w:tr>
      <w:tr w:rsidR="007D2F73" w:rsidRPr="007D2F73" w14:paraId="0358271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9ECDAD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4.3</w:t>
            </w:r>
          </w:p>
        </w:tc>
        <w:tc>
          <w:tcPr>
            <w:tcW w:w="3064" w:type="dxa"/>
            <w:vMerge/>
            <w:tcBorders>
              <w:top w:val="nil"/>
              <w:left w:val="single" w:sz="4" w:space="0" w:color="auto"/>
              <w:bottom w:val="single" w:sz="4" w:space="0" w:color="000000"/>
              <w:right w:val="single" w:sz="4" w:space="0" w:color="auto"/>
            </w:tcBorders>
            <w:vAlign w:val="center"/>
            <w:hideMark/>
          </w:tcPr>
          <w:p w14:paraId="2E93B8E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4285C9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18</w:t>
            </w:r>
          </w:p>
        </w:tc>
        <w:tc>
          <w:tcPr>
            <w:tcW w:w="2228" w:type="dxa"/>
            <w:tcBorders>
              <w:top w:val="nil"/>
              <w:left w:val="nil"/>
              <w:bottom w:val="single" w:sz="4" w:space="0" w:color="auto"/>
              <w:right w:val="single" w:sz="4" w:space="0" w:color="auto"/>
            </w:tcBorders>
            <w:shd w:val="clear" w:color="auto" w:fill="auto"/>
            <w:noWrap/>
            <w:vAlign w:val="center"/>
            <w:hideMark/>
          </w:tcPr>
          <w:p w14:paraId="4B75DAC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Július</w:t>
            </w:r>
          </w:p>
        </w:tc>
      </w:tr>
      <w:tr w:rsidR="007D2F73" w:rsidRPr="007D2F73" w14:paraId="66A3E9C1"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7DF984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4.3.1</w:t>
            </w:r>
          </w:p>
        </w:tc>
        <w:tc>
          <w:tcPr>
            <w:tcW w:w="3064" w:type="dxa"/>
            <w:vMerge/>
            <w:tcBorders>
              <w:top w:val="nil"/>
              <w:left w:val="single" w:sz="4" w:space="0" w:color="auto"/>
              <w:bottom w:val="single" w:sz="4" w:space="0" w:color="000000"/>
              <w:right w:val="single" w:sz="4" w:space="0" w:color="auto"/>
            </w:tcBorders>
            <w:vAlign w:val="center"/>
            <w:hideMark/>
          </w:tcPr>
          <w:p w14:paraId="07E1EB9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01177C6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D0C945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Október</w:t>
            </w:r>
          </w:p>
        </w:tc>
      </w:tr>
      <w:tr w:rsidR="007D2F73" w:rsidRPr="007D2F73" w14:paraId="19988C92" w14:textId="77777777" w:rsidTr="005E3A35">
        <w:trPr>
          <w:trHeight w:val="282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4B8B2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lastRenderedPageBreak/>
              <w:t>4.4</w:t>
            </w:r>
          </w:p>
        </w:tc>
        <w:tc>
          <w:tcPr>
            <w:tcW w:w="306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0C0EA5E"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KitKat</w:t>
            </w:r>
          </w:p>
          <w:p w14:paraId="2226ECB4" w14:textId="52EE80CD"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22D02CB0" wp14:editId="274F2B37">
                  <wp:extent cx="1076325" cy="1607883"/>
                  <wp:effectExtent l="0" t="0" r="0" b="0"/>
                  <wp:docPr id="49" name="Kép 49" descr="http://micromaxcanvas.co.in/wp-content/uploads/2013/12/Android-4.4-kitkat-update-for-Micromax-Ph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micromaxcanvas.co.in/wp-content/uploads/2013/12/Android-4.4-kitkat-update-for-Micromax-Phones.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115428" cy="1666298"/>
                          </a:xfrm>
                          <a:prstGeom prst="rect">
                            <a:avLst/>
                          </a:prstGeom>
                          <a:noFill/>
                          <a:ln>
                            <a:noFill/>
                          </a:ln>
                        </pic:spPr>
                      </pic:pic>
                    </a:graphicData>
                  </a:graphic>
                </wp:inline>
              </w:drawing>
            </w:r>
          </w:p>
        </w:tc>
        <w:tc>
          <w:tcPr>
            <w:tcW w:w="13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A53877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19</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017FA98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Október</w:t>
            </w:r>
          </w:p>
        </w:tc>
      </w:tr>
      <w:tr w:rsidR="007D2F73" w:rsidRPr="007D2F73" w14:paraId="08608996"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C558AA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4.4.1</w:t>
            </w:r>
          </w:p>
        </w:tc>
        <w:tc>
          <w:tcPr>
            <w:tcW w:w="3064" w:type="dxa"/>
            <w:vMerge/>
            <w:tcBorders>
              <w:top w:val="nil"/>
              <w:left w:val="single" w:sz="4" w:space="0" w:color="auto"/>
              <w:bottom w:val="single" w:sz="4" w:space="0" w:color="000000"/>
              <w:right w:val="single" w:sz="4" w:space="0" w:color="auto"/>
            </w:tcBorders>
            <w:vAlign w:val="center"/>
            <w:hideMark/>
          </w:tcPr>
          <w:p w14:paraId="48B587F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772EF08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5ECD631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December</w:t>
            </w:r>
          </w:p>
        </w:tc>
      </w:tr>
      <w:tr w:rsidR="007D2F73" w:rsidRPr="007D2F73" w14:paraId="4B32C0A4"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A8AF37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4.4.2</w:t>
            </w:r>
          </w:p>
        </w:tc>
        <w:tc>
          <w:tcPr>
            <w:tcW w:w="3064" w:type="dxa"/>
            <w:vMerge/>
            <w:tcBorders>
              <w:top w:val="nil"/>
              <w:left w:val="single" w:sz="4" w:space="0" w:color="auto"/>
              <w:bottom w:val="single" w:sz="4" w:space="0" w:color="000000"/>
              <w:right w:val="single" w:sz="4" w:space="0" w:color="auto"/>
            </w:tcBorders>
            <w:vAlign w:val="center"/>
            <w:hideMark/>
          </w:tcPr>
          <w:p w14:paraId="3FAC04D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5434EE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4236CBB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December</w:t>
            </w:r>
          </w:p>
        </w:tc>
      </w:tr>
      <w:tr w:rsidR="007D2F73" w:rsidRPr="007D2F73" w14:paraId="1B3AE5E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515292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4.4.3</w:t>
            </w:r>
          </w:p>
        </w:tc>
        <w:tc>
          <w:tcPr>
            <w:tcW w:w="3064" w:type="dxa"/>
            <w:vMerge/>
            <w:tcBorders>
              <w:top w:val="nil"/>
              <w:left w:val="single" w:sz="4" w:space="0" w:color="auto"/>
              <w:bottom w:val="single" w:sz="4" w:space="0" w:color="000000"/>
              <w:right w:val="single" w:sz="4" w:space="0" w:color="auto"/>
            </w:tcBorders>
            <w:vAlign w:val="center"/>
            <w:hideMark/>
          </w:tcPr>
          <w:p w14:paraId="47D85AE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224A13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6248BB0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Június</w:t>
            </w:r>
          </w:p>
        </w:tc>
      </w:tr>
      <w:tr w:rsidR="007D2F73" w:rsidRPr="007D2F73" w14:paraId="12652FC0"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D92FF9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4.4.4</w:t>
            </w:r>
          </w:p>
        </w:tc>
        <w:tc>
          <w:tcPr>
            <w:tcW w:w="3064" w:type="dxa"/>
            <w:vMerge/>
            <w:tcBorders>
              <w:top w:val="nil"/>
              <w:left w:val="single" w:sz="4" w:space="0" w:color="auto"/>
              <w:bottom w:val="single" w:sz="4" w:space="0" w:color="000000"/>
              <w:right w:val="single" w:sz="4" w:space="0" w:color="auto"/>
            </w:tcBorders>
            <w:vAlign w:val="center"/>
            <w:hideMark/>
          </w:tcPr>
          <w:p w14:paraId="4B64764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819AE7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C47326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Június</w:t>
            </w:r>
          </w:p>
        </w:tc>
      </w:tr>
      <w:tr w:rsidR="007D2F73" w:rsidRPr="007D2F73" w14:paraId="2EDEA68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EE5912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4.4W</w:t>
            </w:r>
          </w:p>
        </w:tc>
        <w:tc>
          <w:tcPr>
            <w:tcW w:w="3064" w:type="dxa"/>
            <w:vMerge/>
            <w:tcBorders>
              <w:top w:val="nil"/>
              <w:left w:val="single" w:sz="4" w:space="0" w:color="auto"/>
              <w:bottom w:val="single" w:sz="4" w:space="0" w:color="000000"/>
              <w:right w:val="single" w:sz="4" w:space="0" w:color="auto"/>
            </w:tcBorders>
            <w:vAlign w:val="center"/>
            <w:hideMark/>
          </w:tcPr>
          <w:p w14:paraId="57FF163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003C53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w:t>
            </w:r>
          </w:p>
        </w:tc>
        <w:tc>
          <w:tcPr>
            <w:tcW w:w="2228" w:type="dxa"/>
            <w:tcBorders>
              <w:top w:val="nil"/>
              <w:left w:val="nil"/>
              <w:bottom w:val="single" w:sz="4" w:space="0" w:color="auto"/>
              <w:right w:val="single" w:sz="4" w:space="0" w:color="auto"/>
            </w:tcBorders>
            <w:shd w:val="clear" w:color="auto" w:fill="auto"/>
            <w:noWrap/>
            <w:vAlign w:val="center"/>
            <w:hideMark/>
          </w:tcPr>
          <w:p w14:paraId="5BB0F61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Június</w:t>
            </w:r>
          </w:p>
        </w:tc>
      </w:tr>
      <w:tr w:rsidR="007D2F73" w:rsidRPr="007D2F73" w14:paraId="6AEB7A4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EA85E4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4.4W.1</w:t>
            </w:r>
          </w:p>
        </w:tc>
        <w:tc>
          <w:tcPr>
            <w:tcW w:w="3064" w:type="dxa"/>
            <w:vMerge/>
            <w:tcBorders>
              <w:top w:val="nil"/>
              <w:left w:val="single" w:sz="4" w:space="0" w:color="auto"/>
              <w:bottom w:val="single" w:sz="4" w:space="0" w:color="000000"/>
              <w:right w:val="single" w:sz="4" w:space="0" w:color="auto"/>
            </w:tcBorders>
            <w:vAlign w:val="center"/>
            <w:hideMark/>
          </w:tcPr>
          <w:p w14:paraId="0C3537E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70ADC97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5617D24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Szeptember</w:t>
            </w:r>
          </w:p>
        </w:tc>
      </w:tr>
      <w:tr w:rsidR="007D2F73" w:rsidRPr="007D2F73" w14:paraId="54556F57" w14:textId="77777777" w:rsidTr="005E3A35">
        <w:trPr>
          <w:trHeight w:val="7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6BE2F3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4.4.W.2</w:t>
            </w:r>
          </w:p>
        </w:tc>
        <w:tc>
          <w:tcPr>
            <w:tcW w:w="3064" w:type="dxa"/>
            <w:vMerge/>
            <w:tcBorders>
              <w:top w:val="nil"/>
              <w:left w:val="single" w:sz="4" w:space="0" w:color="auto"/>
              <w:bottom w:val="single" w:sz="4" w:space="0" w:color="000000"/>
              <w:right w:val="single" w:sz="4" w:space="0" w:color="auto"/>
            </w:tcBorders>
            <w:vAlign w:val="center"/>
            <w:hideMark/>
          </w:tcPr>
          <w:p w14:paraId="2926009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31F054E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6BF5EB6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Október</w:t>
            </w:r>
          </w:p>
        </w:tc>
      </w:tr>
      <w:tr w:rsidR="007D2F73" w:rsidRPr="007D2F73" w14:paraId="0411704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C9D460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7138E2F"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Lollipop</w:t>
            </w:r>
          </w:p>
          <w:p w14:paraId="68946A2F" w14:textId="42515C1F"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4647DC6A" wp14:editId="4DDFAF77">
                  <wp:extent cx="855845" cy="1209675"/>
                  <wp:effectExtent l="0" t="0" r="1905" b="0"/>
                  <wp:docPr id="50" name="Kép 50" descr="http://sonymobil.hu/wp-content/uploads/2015/03/Lollip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onymobil.hu/wp-content/uploads/2015/03/Lollipop.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872382" cy="1233048"/>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0BA7FC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21</w:t>
            </w:r>
          </w:p>
        </w:tc>
        <w:tc>
          <w:tcPr>
            <w:tcW w:w="2228" w:type="dxa"/>
            <w:tcBorders>
              <w:top w:val="nil"/>
              <w:left w:val="nil"/>
              <w:bottom w:val="single" w:sz="4" w:space="0" w:color="auto"/>
              <w:right w:val="single" w:sz="4" w:space="0" w:color="auto"/>
            </w:tcBorders>
            <w:shd w:val="clear" w:color="auto" w:fill="auto"/>
            <w:noWrap/>
            <w:vAlign w:val="center"/>
            <w:hideMark/>
          </w:tcPr>
          <w:p w14:paraId="2DC545B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November</w:t>
            </w:r>
          </w:p>
        </w:tc>
      </w:tr>
      <w:tr w:rsidR="007D2F73" w:rsidRPr="007D2F73" w14:paraId="5651171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C0E117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5.0.1</w:t>
            </w:r>
          </w:p>
        </w:tc>
        <w:tc>
          <w:tcPr>
            <w:tcW w:w="3064" w:type="dxa"/>
            <w:vMerge/>
            <w:tcBorders>
              <w:top w:val="nil"/>
              <w:left w:val="single" w:sz="4" w:space="0" w:color="auto"/>
              <w:bottom w:val="single" w:sz="4" w:space="0" w:color="000000"/>
              <w:right w:val="single" w:sz="4" w:space="0" w:color="auto"/>
            </w:tcBorders>
            <w:vAlign w:val="center"/>
            <w:hideMark/>
          </w:tcPr>
          <w:p w14:paraId="32C1C83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F2BD89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60206860" w14:textId="5D0921BA"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Decem</w:t>
            </w:r>
            <w:r w:rsidR="00667046">
              <w:rPr>
                <w:rFonts w:ascii="Calibri" w:hAnsi="Calibri" w:cs="Calibri"/>
                <w:color w:val="000000"/>
                <w:sz w:val="22"/>
                <w:szCs w:val="22"/>
                <w:lang w:eastAsia="hu-HU"/>
              </w:rPr>
              <w:t>b</w:t>
            </w:r>
            <w:r w:rsidRPr="007D2F73">
              <w:rPr>
                <w:rFonts w:ascii="Calibri" w:hAnsi="Calibri" w:cs="Calibri"/>
                <w:color w:val="000000"/>
                <w:sz w:val="22"/>
                <w:szCs w:val="22"/>
                <w:lang w:eastAsia="hu-HU"/>
              </w:rPr>
              <w:t>er</w:t>
            </w:r>
          </w:p>
        </w:tc>
      </w:tr>
      <w:tr w:rsidR="007D2F73" w:rsidRPr="007D2F73" w14:paraId="17A0926F"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FEEF27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5.0.2</w:t>
            </w:r>
          </w:p>
        </w:tc>
        <w:tc>
          <w:tcPr>
            <w:tcW w:w="3064" w:type="dxa"/>
            <w:vMerge/>
            <w:tcBorders>
              <w:top w:val="nil"/>
              <w:left w:val="single" w:sz="4" w:space="0" w:color="auto"/>
              <w:bottom w:val="single" w:sz="4" w:space="0" w:color="000000"/>
              <w:right w:val="single" w:sz="4" w:space="0" w:color="auto"/>
            </w:tcBorders>
            <w:vAlign w:val="center"/>
            <w:hideMark/>
          </w:tcPr>
          <w:p w14:paraId="0CD8B2C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704F0D0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23B2A63F" w14:textId="3882962A"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Decem</w:t>
            </w:r>
            <w:r w:rsidR="00667046">
              <w:rPr>
                <w:rFonts w:ascii="Calibri" w:hAnsi="Calibri" w:cs="Calibri"/>
                <w:color w:val="000000"/>
                <w:sz w:val="22"/>
                <w:szCs w:val="22"/>
                <w:lang w:eastAsia="hu-HU"/>
              </w:rPr>
              <w:t>b</w:t>
            </w:r>
            <w:r w:rsidRPr="007D2F73">
              <w:rPr>
                <w:rFonts w:ascii="Calibri" w:hAnsi="Calibri" w:cs="Calibri"/>
                <w:color w:val="000000"/>
                <w:sz w:val="22"/>
                <w:szCs w:val="22"/>
                <w:lang w:eastAsia="hu-HU"/>
              </w:rPr>
              <w:t>er</w:t>
            </w:r>
          </w:p>
        </w:tc>
      </w:tr>
      <w:tr w:rsidR="007D2F73" w:rsidRPr="007D2F73" w14:paraId="740FFD0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61E741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5.1</w:t>
            </w:r>
          </w:p>
        </w:tc>
        <w:tc>
          <w:tcPr>
            <w:tcW w:w="3064" w:type="dxa"/>
            <w:vMerge/>
            <w:tcBorders>
              <w:top w:val="nil"/>
              <w:left w:val="single" w:sz="4" w:space="0" w:color="auto"/>
              <w:bottom w:val="single" w:sz="4" w:space="0" w:color="000000"/>
              <w:right w:val="single" w:sz="4" w:space="0" w:color="auto"/>
            </w:tcBorders>
            <w:vAlign w:val="center"/>
            <w:hideMark/>
          </w:tcPr>
          <w:p w14:paraId="59590A1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7E5363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22</w:t>
            </w:r>
          </w:p>
        </w:tc>
        <w:tc>
          <w:tcPr>
            <w:tcW w:w="2228" w:type="dxa"/>
            <w:tcBorders>
              <w:top w:val="nil"/>
              <w:left w:val="nil"/>
              <w:bottom w:val="single" w:sz="4" w:space="0" w:color="auto"/>
              <w:right w:val="single" w:sz="4" w:space="0" w:color="auto"/>
            </w:tcBorders>
            <w:shd w:val="clear" w:color="auto" w:fill="auto"/>
            <w:noWrap/>
            <w:vAlign w:val="center"/>
            <w:hideMark/>
          </w:tcPr>
          <w:p w14:paraId="3F5D298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2015. Március</w:t>
            </w:r>
          </w:p>
        </w:tc>
      </w:tr>
      <w:tr w:rsidR="007D2F73" w:rsidRPr="007D2F73" w14:paraId="495D98E3" w14:textId="77777777" w:rsidTr="004654E1">
        <w:trPr>
          <w:trHeight w:val="300"/>
        </w:trPr>
        <w:tc>
          <w:tcPr>
            <w:tcW w:w="1120" w:type="dxa"/>
            <w:tcBorders>
              <w:top w:val="nil"/>
              <w:left w:val="single" w:sz="4" w:space="0" w:color="auto"/>
              <w:bottom w:val="nil"/>
              <w:right w:val="single" w:sz="4" w:space="0" w:color="auto"/>
            </w:tcBorders>
            <w:shd w:val="clear" w:color="auto" w:fill="auto"/>
            <w:noWrap/>
            <w:vAlign w:val="center"/>
            <w:hideMark/>
          </w:tcPr>
          <w:p w14:paraId="246C057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5.1.1</w:t>
            </w:r>
          </w:p>
        </w:tc>
        <w:tc>
          <w:tcPr>
            <w:tcW w:w="3064" w:type="dxa"/>
            <w:vMerge/>
            <w:tcBorders>
              <w:top w:val="nil"/>
              <w:left w:val="single" w:sz="4" w:space="0" w:color="auto"/>
              <w:bottom w:val="single" w:sz="4" w:space="0" w:color="000000"/>
              <w:right w:val="single" w:sz="4" w:space="0" w:color="auto"/>
            </w:tcBorders>
            <w:vAlign w:val="center"/>
            <w:hideMark/>
          </w:tcPr>
          <w:p w14:paraId="5F195D3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B193A4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nil"/>
              <w:right w:val="single" w:sz="4" w:space="0" w:color="auto"/>
            </w:tcBorders>
            <w:shd w:val="clear" w:color="auto" w:fill="auto"/>
            <w:noWrap/>
            <w:vAlign w:val="center"/>
            <w:hideMark/>
          </w:tcPr>
          <w:p w14:paraId="41DCA97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2015. Április</w:t>
            </w:r>
          </w:p>
        </w:tc>
      </w:tr>
      <w:tr w:rsidR="007D2F73" w:rsidRPr="007D2F73" w14:paraId="25B8178F"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26BF1CD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6.0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379510E"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Marshmallow</w:t>
            </w:r>
          </w:p>
          <w:p w14:paraId="0CC194C3" w14:textId="3E930D7F"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2A79A505" wp14:editId="17BC692A">
                  <wp:extent cx="1230486" cy="774065"/>
                  <wp:effectExtent l="0" t="0" r="8255" b="6985"/>
                  <wp:docPr id="51" name="Kép 51" descr="https://img.talkandroid.com/uploads/2015/08/android_marshmallow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g.talkandroid.com/uploads/2015/08/android_marshmallow_large.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41232" cy="780825"/>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974A29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w:t>
            </w:r>
          </w:p>
        </w:tc>
        <w:tc>
          <w:tcPr>
            <w:tcW w:w="2228" w:type="dxa"/>
            <w:tcBorders>
              <w:top w:val="single" w:sz="4" w:space="0" w:color="auto"/>
              <w:left w:val="nil"/>
              <w:bottom w:val="nil"/>
              <w:right w:val="single" w:sz="4" w:space="0" w:color="auto"/>
            </w:tcBorders>
            <w:shd w:val="clear" w:color="auto" w:fill="auto"/>
            <w:noWrap/>
            <w:vAlign w:val="center"/>
            <w:hideMark/>
          </w:tcPr>
          <w:p w14:paraId="0A8EDCC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2015. Október</w:t>
            </w:r>
          </w:p>
        </w:tc>
      </w:tr>
      <w:tr w:rsidR="007D2F73" w:rsidRPr="007D2F73" w14:paraId="149D4908"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226C7FF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6.0.1</w:t>
            </w:r>
          </w:p>
        </w:tc>
        <w:tc>
          <w:tcPr>
            <w:tcW w:w="3064" w:type="dxa"/>
            <w:vMerge/>
            <w:tcBorders>
              <w:top w:val="nil"/>
              <w:left w:val="single" w:sz="4" w:space="0" w:color="auto"/>
              <w:bottom w:val="single" w:sz="4" w:space="0" w:color="000000"/>
              <w:right w:val="single" w:sz="4" w:space="0" w:color="auto"/>
            </w:tcBorders>
            <w:vAlign w:val="center"/>
            <w:hideMark/>
          </w:tcPr>
          <w:p w14:paraId="37754D3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2A1F285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single" w:sz="4" w:space="0" w:color="auto"/>
              <w:left w:val="nil"/>
              <w:bottom w:val="nil"/>
              <w:right w:val="single" w:sz="4" w:space="0" w:color="auto"/>
            </w:tcBorders>
            <w:shd w:val="clear" w:color="auto" w:fill="auto"/>
            <w:noWrap/>
            <w:vAlign w:val="center"/>
            <w:hideMark/>
          </w:tcPr>
          <w:p w14:paraId="085A8B4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2015. December</w:t>
            </w:r>
          </w:p>
        </w:tc>
      </w:tr>
      <w:tr w:rsidR="007D2F73" w:rsidRPr="007D2F73" w14:paraId="6BC1583E"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71077A8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C7E603A"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Nougat</w:t>
            </w:r>
          </w:p>
          <w:p w14:paraId="46F40626" w14:textId="3FDBD4F3"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6F8533BC" wp14:editId="641E9BBF">
                  <wp:extent cx="1857056" cy="970312"/>
                  <wp:effectExtent l="0" t="0" r="0" b="1270"/>
                  <wp:docPr id="52" name="Kép 52" descr="https://www.android.com/static/2016/img/share/n-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android.com/static/2016/img/share/n-lg.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94499" cy="989876"/>
                          </a:xfrm>
                          <a:prstGeom prst="rect">
                            <a:avLst/>
                          </a:prstGeom>
                          <a:noFill/>
                          <a:ln>
                            <a:noFill/>
                          </a:ln>
                        </pic:spPr>
                      </pic:pic>
                    </a:graphicData>
                  </a:graphic>
                </wp:inline>
              </w:drawing>
            </w:r>
          </w:p>
        </w:tc>
        <w:tc>
          <w:tcPr>
            <w:tcW w:w="1380" w:type="dxa"/>
            <w:tcBorders>
              <w:top w:val="nil"/>
              <w:left w:val="nil"/>
              <w:bottom w:val="nil"/>
              <w:right w:val="single" w:sz="4" w:space="0" w:color="auto"/>
            </w:tcBorders>
            <w:shd w:val="clear" w:color="auto" w:fill="auto"/>
            <w:noWrap/>
            <w:vAlign w:val="center"/>
            <w:hideMark/>
          </w:tcPr>
          <w:p w14:paraId="1A9CC4B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24</w:t>
            </w:r>
          </w:p>
        </w:tc>
        <w:tc>
          <w:tcPr>
            <w:tcW w:w="2228" w:type="dxa"/>
            <w:tcBorders>
              <w:top w:val="single" w:sz="4" w:space="0" w:color="auto"/>
              <w:left w:val="nil"/>
              <w:bottom w:val="nil"/>
              <w:right w:val="single" w:sz="4" w:space="0" w:color="auto"/>
            </w:tcBorders>
            <w:shd w:val="clear" w:color="auto" w:fill="auto"/>
            <w:noWrap/>
            <w:vAlign w:val="center"/>
            <w:hideMark/>
          </w:tcPr>
          <w:p w14:paraId="0B342D7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2016. Augusztus</w:t>
            </w:r>
          </w:p>
        </w:tc>
      </w:tr>
      <w:tr w:rsidR="007D2F73" w:rsidRPr="007D2F73" w14:paraId="78EBB573"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736321D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7.1</w:t>
            </w:r>
          </w:p>
        </w:tc>
        <w:tc>
          <w:tcPr>
            <w:tcW w:w="3064" w:type="dxa"/>
            <w:vMerge/>
            <w:tcBorders>
              <w:top w:val="nil"/>
              <w:left w:val="single" w:sz="4" w:space="0" w:color="auto"/>
              <w:bottom w:val="single" w:sz="4" w:space="0" w:color="000000"/>
              <w:right w:val="single" w:sz="4" w:space="0" w:color="auto"/>
            </w:tcBorders>
            <w:vAlign w:val="center"/>
            <w:hideMark/>
          </w:tcPr>
          <w:p w14:paraId="3D15C40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70DACF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25</w:t>
            </w:r>
          </w:p>
        </w:tc>
        <w:tc>
          <w:tcPr>
            <w:tcW w:w="2228" w:type="dxa"/>
            <w:tcBorders>
              <w:top w:val="single" w:sz="4" w:space="0" w:color="auto"/>
              <w:left w:val="nil"/>
              <w:bottom w:val="nil"/>
              <w:right w:val="single" w:sz="4" w:space="0" w:color="auto"/>
            </w:tcBorders>
            <w:shd w:val="clear" w:color="auto" w:fill="auto"/>
            <w:noWrap/>
            <w:vAlign w:val="center"/>
            <w:hideMark/>
          </w:tcPr>
          <w:p w14:paraId="32B230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2016. Október</w:t>
            </w:r>
          </w:p>
        </w:tc>
      </w:tr>
      <w:tr w:rsidR="007D2F73" w:rsidRPr="007D2F73" w14:paraId="15DC2175"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059CE77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7.1.1</w:t>
            </w:r>
          </w:p>
        </w:tc>
        <w:tc>
          <w:tcPr>
            <w:tcW w:w="3064" w:type="dxa"/>
            <w:vMerge/>
            <w:tcBorders>
              <w:top w:val="nil"/>
              <w:left w:val="single" w:sz="4" w:space="0" w:color="auto"/>
              <w:bottom w:val="single" w:sz="4" w:space="0" w:color="000000"/>
              <w:right w:val="single" w:sz="4" w:space="0" w:color="auto"/>
            </w:tcBorders>
            <w:vAlign w:val="center"/>
            <w:hideMark/>
          </w:tcPr>
          <w:p w14:paraId="6F68FFF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single" w:sz="4" w:space="0" w:color="auto"/>
              <w:left w:val="single" w:sz="4" w:space="0" w:color="auto"/>
              <w:bottom w:val="single" w:sz="4" w:space="0" w:color="000000"/>
              <w:right w:val="single" w:sz="4" w:space="0" w:color="auto"/>
            </w:tcBorders>
            <w:vAlign w:val="center"/>
            <w:hideMark/>
          </w:tcPr>
          <w:p w14:paraId="2A30C65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single" w:sz="4" w:space="0" w:color="auto"/>
              <w:left w:val="nil"/>
              <w:bottom w:val="nil"/>
              <w:right w:val="single" w:sz="4" w:space="0" w:color="auto"/>
            </w:tcBorders>
            <w:shd w:val="clear" w:color="auto" w:fill="auto"/>
            <w:noWrap/>
            <w:vAlign w:val="center"/>
            <w:hideMark/>
          </w:tcPr>
          <w:p w14:paraId="2C355A7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2016. December</w:t>
            </w:r>
          </w:p>
        </w:tc>
      </w:tr>
      <w:tr w:rsidR="007D2F73" w:rsidRPr="007D2F73" w14:paraId="62C32719"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38FC4F0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7.1.2</w:t>
            </w:r>
          </w:p>
        </w:tc>
        <w:tc>
          <w:tcPr>
            <w:tcW w:w="3064" w:type="dxa"/>
            <w:vMerge/>
            <w:tcBorders>
              <w:top w:val="nil"/>
              <w:left w:val="single" w:sz="4" w:space="0" w:color="auto"/>
              <w:bottom w:val="single" w:sz="4" w:space="0" w:color="000000"/>
              <w:right w:val="single" w:sz="4" w:space="0" w:color="auto"/>
            </w:tcBorders>
            <w:vAlign w:val="center"/>
            <w:hideMark/>
          </w:tcPr>
          <w:p w14:paraId="426FE0D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single" w:sz="4" w:space="0" w:color="auto"/>
              <w:left w:val="single" w:sz="4" w:space="0" w:color="auto"/>
              <w:bottom w:val="single" w:sz="4" w:space="0" w:color="000000"/>
              <w:right w:val="single" w:sz="4" w:space="0" w:color="auto"/>
            </w:tcBorders>
            <w:vAlign w:val="center"/>
            <w:hideMark/>
          </w:tcPr>
          <w:p w14:paraId="591134C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single" w:sz="4" w:space="0" w:color="auto"/>
              <w:left w:val="nil"/>
              <w:bottom w:val="nil"/>
              <w:right w:val="single" w:sz="4" w:space="0" w:color="auto"/>
            </w:tcBorders>
            <w:shd w:val="clear" w:color="auto" w:fill="auto"/>
            <w:noWrap/>
            <w:vAlign w:val="center"/>
            <w:hideMark/>
          </w:tcPr>
          <w:p w14:paraId="04238C1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2017. Április</w:t>
            </w:r>
          </w:p>
        </w:tc>
      </w:tr>
      <w:tr w:rsidR="007D2F73" w:rsidRPr="007D2F73" w14:paraId="71D76CE5"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73BFDFD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8.0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E70A5A9"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Oreo</w:t>
            </w:r>
          </w:p>
          <w:p w14:paraId="22FC362B" w14:textId="607930CB"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2451C52C" wp14:editId="7005F243">
                  <wp:extent cx="820761" cy="1244476"/>
                  <wp:effectExtent l="0" t="0" r="0" b="0"/>
                  <wp:docPr id="53" name="Kép 53" descr="https://timedotcom.files.wordpress.com/2017/08/android-or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timedotcom.files.wordpress.com/2017/08/android-oreo.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flipH="1">
                            <a:off x="0" y="0"/>
                            <a:ext cx="824627" cy="1250337"/>
                          </a:xfrm>
                          <a:prstGeom prst="rect">
                            <a:avLst/>
                          </a:prstGeom>
                          <a:noFill/>
                          <a:ln>
                            <a:noFill/>
                          </a:ln>
                        </pic:spPr>
                      </pic:pic>
                    </a:graphicData>
                  </a:graphic>
                </wp:inline>
              </w:drawing>
            </w:r>
          </w:p>
        </w:tc>
        <w:tc>
          <w:tcPr>
            <w:tcW w:w="1380" w:type="dxa"/>
            <w:tcBorders>
              <w:top w:val="nil"/>
              <w:left w:val="nil"/>
              <w:bottom w:val="nil"/>
              <w:right w:val="single" w:sz="4" w:space="0" w:color="auto"/>
            </w:tcBorders>
            <w:shd w:val="clear" w:color="auto" w:fill="auto"/>
            <w:noWrap/>
            <w:vAlign w:val="center"/>
            <w:hideMark/>
          </w:tcPr>
          <w:p w14:paraId="40B6E67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26</w:t>
            </w:r>
          </w:p>
        </w:tc>
        <w:tc>
          <w:tcPr>
            <w:tcW w:w="2228" w:type="dxa"/>
            <w:tcBorders>
              <w:top w:val="single" w:sz="4" w:space="0" w:color="auto"/>
              <w:left w:val="nil"/>
              <w:bottom w:val="nil"/>
              <w:right w:val="single" w:sz="4" w:space="0" w:color="auto"/>
            </w:tcBorders>
            <w:shd w:val="clear" w:color="auto" w:fill="auto"/>
            <w:noWrap/>
            <w:vAlign w:val="center"/>
            <w:hideMark/>
          </w:tcPr>
          <w:p w14:paraId="43B42AB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2017. Augusztus</w:t>
            </w:r>
          </w:p>
        </w:tc>
      </w:tr>
      <w:tr w:rsidR="007D2F73" w:rsidRPr="007D2F73" w14:paraId="6FD302FF" w14:textId="77777777" w:rsidTr="004654E1">
        <w:trPr>
          <w:trHeight w:val="30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7972C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8.1</w:t>
            </w:r>
          </w:p>
        </w:tc>
        <w:tc>
          <w:tcPr>
            <w:tcW w:w="3064" w:type="dxa"/>
            <w:vMerge/>
            <w:tcBorders>
              <w:top w:val="nil"/>
              <w:left w:val="single" w:sz="4" w:space="0" w:color="auto"/>
              <w:bottom w:val="single" w:sz="4" w:space="0" w:color="000000"/>
              <w:right w:val="single" w:sz="4" w:space="0" w:color="auto"/>
            </w:tcBorders>
            <w:vAlign w:val="center"/>
            <w:hideMark/>
          </w:tcPr>
          <w:p w14:paraId="7E35BB4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14:paraId="6E5E4B1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27</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32728E8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Fejlesztés alatt</w:t>
            </w:r>
          </w:p>
        </w:tc>
      </w:tr>
    </w:tbl>
    <w:p w14:paraId="0926BA08" w14:textId="77777777" w:rsidR="006B3A85" w:rsidRDefault="006B3A85" w:rsidP="00540C48"/>
    <w:p w14:paraId="0C23F260" w14:textId="714BEF42" w:rsidR="00411659" w:rsidRDefault="006B3A85" w:rsidP="00540C48">
      <w:r>
        <w:t>3.2 ábra</w:t>
      </w:r>
    </w:p>
    <w:p w14:paraId="136B398F" w14:textId="13EC0E29" w:rsidR="00411659" w:rsidRDefault="00411659" w:rsidP="00540C48"/>
    <w:p w14:paraId="61E7EED1" w14:textId="33083193" w:rsidR="00411659" w:rsidRDefault="00411659" w:rsidP="00540C48">
      <w:r>
        <w:t xml:space="preserve">A táblázatból jól látszik, hogy az utóbbi időben egy nagyobb frissítést megközelítőleg éves szinten ad ki az Android. </w:t>
      </w:r>
      <w:r w:rsidR="00427873">
        <w:t xml:space="preserve">Ilyenkor az aktuális csúcskészülékek általában idővel megkapják ezt a frissítést, jellemzően a Google saját telefonjai, a Nexus széria pedig azonnal. </w:t>
      </w:r>
      <w:r w:rsidR="00693BD0">
        <w:t xml:space="preserve">Érdemes még egy pillantást vetni az alábbi ábrára, amely megmutatja </w:t>
      </w:r>
      <w:r w:rsidR="004B43CE">
        <w:t xml:space="preserve">az eloszlását </w:t>
      </w:r>
      <w:r w:rsidR="00693BD0">
        <w:t xml:space="preserve">a </w:t>
      </w:r>
      <w:r w:rsidR="001A2A59">
        <w:t>használatban</w:t>
      </w:r>
      <w:r w:rsidR="00693BD0">
        <w:t xml:space="preserve"> lévő Android verz</w:t>
      </w:r>
      <w:r w:rsidR="00BF73A2">
        <w:t>ióknak</w:t>
      </w:r>
      <w:r w:rsidR="004B43CE">
        <w:t>.</w:t>
      </w:r>
      <w:r w:rsidR="00693BD0">
        <w:t xml:space="preserve"> </w:t>
      </w:r>
      <w:r w:rsidR="00B6719B">
        <w:t xml:space="preserve">Bár ezen még a legújabb frissítést tartalmazó Oreo még nem látszik, a számokból kivehető, hogy aránylag sok verzió van forgalomban. Ebben nyilván szerepet játszik az is, hogy nem mindenki rendelkezik a legfrissebb csúcskészülékkel, ebből következőleg lehet, hogy az ő eszköze már évek óta nem kapott frissítést Android fronton. </w:t>
      </w:r>
      <w:r w:rsidR="006A0276">
        <w:t>Ezért is érdemes bölcsen megválasztani a minimum API szintet, mielőtt alkalmazás fejl</w:t>
      </w:r>
      <w:r w:rsidR="00562B70">
        <w:t>esztésébe kezdünk.</w:t>
      </w:r>
      <w:r w:rsidR="006A0276">
        <w:t xml:space="preserve"> </w:t>
      </w:r>
      <w:r w:rsidR="00562B70">
        <w:t>A</w:t>
      </w:r>
      <w:r w:rsidR="006A0276">
        <w:t xml:space="preserve"> magasabb API több</w:t>
      </w:r>
      <w:r w:rsidR="00562B70">
        <w:t xml:space="preserve"> lehetőséget rejt</w:t>
      </w:r>
      <w:r w:rsidR="006A0276">
        <w:t xml:space="preserve"> a fejlesztő számára, ugyanakkor kevesebb forgalomban lévő készülék támogatja, így nehezebben is fog elterjedni.</w:t>
      </w:r>
      <w:r w:rsidR="00835BF2">
        <w:t xml:space="preserve"> </w:t>
      </w:r>
    </w:p>
    <w:p w14:paraId="25F3B3D7" w14:textId="3F54DED4" w:rsidR="004B43CE" w:rsidRDefault="004B43CE" w:rsidP="004B43CE">
      <w:pPr>
        <w:ind w:firstLine="0"/>
      </w:pPr>
      <w:r>
        <w:rPr>
          <w:noProof/>
          <w:lang w:eastAsia="hu-HU"/>
        </w:rPr>
        <w:drawing>
          <wp:inline distT="0" distB="0" distL="0" distR="0" wp14:anchorId="01E4FFA5" wp14:editId="6E63DE50">
            <wp:extent cx="5400040" cy="3591027"/>
            <wp:effectExtent l="0" t="0" r="0" b="9525"/>
            <wp:docPr id="55" name="Kép 55" descr="https://upload.wikimedia.org/wikipedia/commons/thumb/5/5e/Android_Version_Usage.png/800px-Android_Version_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pload.wikimedia.org/wikipedia/commons/thumb/5/5e/Android_Version_Usage.png/800px-Android_Version_Usa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3591027"/>
                    </a:xfrm>
                    <a:prstGeom prst="rect">
                      <a:avLst/>
                    </a:prstGeom>
                    <a:noFill/>
                    <a:ln>
                      <a:noFill/>
                    </a:ln>
                  </pic:spPr>
                </pic:pic>
              </a:graphicData>
            </a:graphic>
          </wp:inline>
        </w:drawing>
      </w:r>
    </w:p>
    <w:p w14:paraId="35F539C4" w14:textId="46CD9741" w:rsidR="006B3A85" w:rsidRDefault="006B3A85" w:rsidP="004B43CE">
      <w:pPr>
        <w:ind w:firstLine="0"/>
      </w:pPr>
      <w:r>
        <w:t>3.3 ábra</w:t>
      </w:r>
    </w:p>
    <w:p w14:paraId="42E042D9" w14:textId="77777777" w:rsidR="003C4CF8" w:rsidRDefault="00FA4DB5" w:rsidP="003C4CF8">
      <w:pPr>
        <w:ind w:firstLine="0"/>
      </w:pPr>
      <w:hyperlink r:id="rId56" w:history="1">
        <w:r w:rsidRPr="002E0654">
          <w:rPr>
            <w:rStyle w:val="Hiperhivatkozs"/>
            <w:highlight w:val="yellow"/>
          </w:rPr>
          <w:t>https://en.wikipedia.org/wiki/Android_version_history</w:t>
        </w:r>
      </w:hyperlink>
    </w:p>
    <w:p w14:paraId="751D1455" w14:textId="77777777" w:rsidR="003C4CF8" w:rsidRDefault="003C4CF8">
      <w:pPr>
        <w:spacing w:after="0" w:line="240" w:lineRule="auto"/>
        <w:ind w:firstLine="0"/>
        <w:jc w:val="left"/>
      </w:pPr>
      <w:r>
        <w:br w:type="page"/>
      </w:r>
    </w:p>
    <w:p w14:paraId="7E14F909" w14:textId="69205968" w:rsidR="003C4CF8" w:rsidRDefault="003C4CF8" w:rsidP="003C4CF8">
      <w:pPr>
        <w:pStyle w:val="Cmsor3"/>
      </w:pPr>
      <w:r>
        <w:lastRenderedPageBreak/>
        <w:t xml:space="preserve">Platform architektúra </w:t>
      </w:r>
    </w:p>
    <w:p w14:paraId="6E536A8C" w14:textId="3CA82F5D" w:rsidR="00CE3379" w:rsidRDefault="00CE3379" w:rsidP="00CE3379">
      <w:pPr>
        <w:ind w:firstLine="0"/>
      </w:pPr>
      <w:hyperlink r:id="rId57" w:history="1">
        <w:r w:rsidRPr="00CE3379">
          <w:rPr>
            <w:rStyle w:val="Hiperhivatkozs"/>
            <w:highlight w:val="yellow"/>
          </w:rPr>
          <w:t>https://www.tutorialspoint.com/android/android_architecture.htm</w:t>
        </w:r>
      </w:hyperlink>
    </w:p>
    <w:p w14:paraId="5D44EA5C" w14:textId="155A8802" w:rsidR="003C4CF8" w:rsidRDefault="003C4CF8" w:rsidP="003C4CF8">
      <w:r>
        <w:t xml:space="preserve">Az Android egy nyílt forráskódú, Linux alapú szoftvercsomag, amely számos eszköz számára készült. </w:t>
      </w:r>
      <w:r w:rsidR="00CE3379">
        <w:t>Nagyjából 5 nagy részre osztható és 4 fő rétegre</w:t>
      </w:r>
      <w:r w:rsidR="00636E93">
        <w:t xml:space="preserve"> az alábbi ábra szerint, amelyen az architektúra diagram látható.</w:t>
      </w:r>
      <w:r w:rsidR="003B13FE">
        <w:t xml:space="preserve"> A rétegeket alulról bejárva mutatom be.</w:t>
      </w:r>
    </w:p>
    <w:p w14:paraId="3C87B1BE" w14:textId="0101B162" w:rsidR="00CA0127" w:rsidRDefault="00CA0127" w:rsidP="00CA0127">
      <w:pPr>
        <w:ind w:firstLine="0"/>
        <w:jc w:val="center"/>
      </w:pPr>
      <w:r>
        <w:rPr>
          <w:noProof/>
          <w:lang w:eastAsia="hu-HU"/>
        </w:rPr>
        <w:drawing>
          <wp:inline distT="0" distB="0" distL="0" distR="0" wp14:anchorId="6DA694FD" wp14:editId="74BBDD83">
            <wp:extent cx="5310480" cy="3709871"/>
            <wp:effectExtent l="0" t="0" r="5080" b="5080"/>
            <wp:docPr id="58" name="Kép 58" descr="https://www.researchgate.net/profile/Tshephisho_Sefara2/publication/291312610/figure/fig10/AS:470635278278662@1489219602597/Figure-43-Android-software-stack-41.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researchgate.net/profile/Tshephisho_Sefara2/publication/291312610/figure/fig10/AS:470635278278662@1489219602597/Figure-43-Android-software-stack-41.pp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26458" cy="3721033"/>
                    </a:xfrm>
                    <a:prstGeom prst="rect">
                      <a:avLst/>
                    </a:prstGeom>
                    <a:noFill/>
                    <a:ln>
                      <a:noFill/>
                    </a:ln>
                  </pic:spPr>
                </pic:pic>
              </a:graphicData>
            </a:graphic>
          </wp:inline>
        </w:drawing>
      </w:r>
    </w:p>
    <w:p w14:paraId="38FEA391" w14:textId="5B483B82" w:rsidR="006B3A85" w:rsidRDefault="006B3A85" w:rsidP="00CA0127">
      <w:pPr>
        <w:ind w:firstLine="0"/>
        <w:jc w:val="center"/>
      </w:pPr>
      <w:r>
        <w:t>3.4 ábra</w:t>
      </w:r>
    </w:p>
    <w:p w14:paraId="5610E26B" w14:textId="34913A78" w:rsidR="00CA0127" w:rsidRDefault="00E07B31" w:rsidP="00E07B31">
      <w:pPr>
        <w:pStyle w:val="Cmsor4"/>
      </w:pPr>
      <w:r>
        <w:t>Linux kernel</w:t>
      </w:r>
    </w:p>
    <w:p w14:paraId="094CAC58" w14:textId="5A20D9EE" w:rsidR="00E07B31" w:rsidRDefault="00E07B31" w:rsidP="00E07B31">
      <w:r>
        <w:t>Alulról felfele haladva az első réteg egy 3.6-os Linux</w:t>
      </w:r>
      <w:r w:rsidR="00C648F8">
        <w:t xml:space="preserve"> kernel</w:t>
      </w:r>
      <w:r>
        <w:t xml:space="preserve">, megközelítőleg 115 patch-el. </w:t>
      </w:r>
      <w:r w:rsidR="005A1E0C">
        <w:t xml:space="preserve">Absztrakciós szintet biztosít az eszköz hardverei között és tartalmazza az összes alapvető hardver drivert. Ilyen driver </w:t>
      </w:r>
      <w:r w:rsidR="00C648F8">
        <w:t>többek között</w:t>
      </w:r>
      <w:r w:rsidR="005A1E0C">
        <w:t xml:space="preserve"> a kamera, billentyűzet</w:t>
      </w:r>
      <w:r w:rsidR="006C6406">
        <w:t>, bluetooth</w:t>
      </w:r>
      <w:r w:rsidR="005A1E0C">
        <w:t xml:space="preserve"> vagy éppen a kijelző.</w:t>
      </w:r>
      <w:r w:rsidR="00C648F8">
        <w:t xml:space="preserve"> Továbbá a kernel kezeli az összes olyan dolgot, amikben a Linux igazán jó, például a hálózati eszközöket, </w:t>
      </w:r>
      <w:r w:rsidR="00D479AA">
        <w:t xml:space="preserve">az eszközvezérlőket. </w:t>
      </w:r>
    </w:p>
    <w:p w14:paraId="75AF0A61" w14:textId="5D93C947" w:rsidR="00E07B31" w:rsidRDefault="00E07B31" w:rsidP="00E07B31">
      <w:pPr>
        <w:pStyle w:val="Cmsor4"/>
      </w:pPr>
      <w:r>
        <w:t>Könyvtárak</w:t>
      </w:r>
    </w:p>
    <w:p w14:paraId="311C49BA" w14:textId="7D02F294" w:rsidR="00F01D27" w:rsidRDefault="00F01D27" w:rsidP="00F01D27">
      <w:r>
        <w:t>A Linux kernel tetején könyvtárak egész halma</w:t>
      </w:r>
      <w:r w:rsidR="00E40E1A">
        <w:t xml:space="preserve">za található. Ide tartozik a WebKit, ami egy nyílt forráskódú böngésző. A jól ismert, adatok tárolásra és megosztására szolgáló adatbázis, az SQLite. </w:t>
      </w:r>
      <w:r w:rsidR="00A84350">
        <w:t>A hang és videó rögzítésére szolgáló könyvtárak,</w:t>
      </w:r>
      <w:r w:rsidR="00C76A15">
        <w:t xml:space="preserve"> vagy éppen </w:t>
      </w:r>
      <w:r w:rsidR="00A84350">
        <w:t xml:space="preserve">az internetes védelemben </w:t>
      </w:r>
      <w:r w:rsidR="00C76A15">
        <w:t xml:space="preserve">szerepet </w:t>
      </w:r>
      <w:r w:rsidR="00A84350">
        <w:t>játsz</w:t>
      </w:r>
      <w:r w:rsidR="00C76A15">
        <w:t>ó SSL könyvtárak</w:t>
      </w:r>
      <w:r w:rsidR="00A84350">
        <w:t>.</w:t>
      </w:r>
    </w:p>
    <w:p w14:paraId="75211F28" w14:textId="5DE75091" w:rsidR="00FB1B46" w:rsidRDefault="0057327F" w:rsidP="004E0F2B">
      <w:pPr>
        <w:pStyle w:val="Cmsor4"/>
      </w:pPr>
      <w:r>
        <w:lastRenderedPageBreak/>
        <w:t>Android Runtime</w:t>
      </w:r>
    </w:p>
    <w:p w14:paraId="0E0AADF6" w14:textId="3646D85D" w:rsidR="00D8383A" w:rsidRDefault="00C36E8B" w:rsidP="00D8383A">
      <w:r>
        <w:t>Az</w:t>
      </w:r>
      <w:r w:rsidR="004A70A0">
        <w:t xml:space="preserve"> architektúra harmadik része és a második rétegben található. </w:t>
      </w:r>
      <w:r>
        <w:t>Tartalmazza az egyik kulcsfontosságú komponenst, a Dalvik Virtual Machine-t, amely egy kifejezetten Androidhoz tervezett és optimizált Java virtu</w:t>
      </w:r>
      <w:r w:rsidR="00995B38">
        <w:t>ális gép.</w:t>
      </w:r>
      <w:r w:rsidR="003347A4">
        <w:t xml:space="preserve"> A Dalvik VM </w:t>
      </w:r>
      <w:r w:rsidR="007D34C2">
        <w:t>olyan</w:t>
      </w:r>
      <w:r w:rsidR="003347A4">
        <w:t xml:space="preserve"> alapvető </w:t>
      </w:r>
      <w:r w:rsidR="007D34C2">
        <w:t xml:space="preserve">Linux </w:t>
      </w:r>
      <w:r w:rsidR="003347A4">
        <w:t>szolgáltatá</w:t>
      </w:r>
      <w:r w:rsidR="007D34C2">
        <w:t>sokat használ</w:t>
      </w:r>
      <w:r w:rsidR="003347A4">
        <w:t>, mint</w:t>
      </w:r>
      <w:r w:rsidR="007D34C2">
        <w:t xml:space="preserve"> például a memória menedzsment</w:t>
      </w:r>
      <w:r w:rsidR="003347A4">
        <w:t xml:space="preserve"> vagy a sz</w:t>
      </w:r>
      <w:r w:rsidR="007D34C2">
        <w:t>álkezelés</w:t>
      </w:r>
      <w:r w:rsidR="00946F62">
        <w:t>, ami lényegesnek számít a Java nyelvben.</w:t>
      </w:r>
      <w:r w:rsidR="00B7769B">
        <w:t xml:space="preserve"> Továbbá a VM lehetővé teszi, hogy minden alkalmazás egy saját folyamatban fusson, saját Dalvik VM példánnyal. </w:t>
      </w:r>
      <w:r w:rsidR="00CB081A">
        <w:t xml:space="preserve">Az Android Runtime a Dalvik Virtual Machinen kívül tartalmaz még egy sor alapvető könyvtárat, melyek </w:t>
      </w:r>
      <w:r w:rsidR="0017084E">
        <w:t xml:space="preserve">segítségével </w:t>
      </w:r>
      <w:r w:rsidR="00CB081A">
        <w:t>a fejlesztők a szabványos Java nyelv</w:t>
      </w:r>
      <w:r w:rsidR="0017084E">
        <w:t>et</w:t>
      </w:r>
      <w:r w:rsidR="00CB081A">
        <w:t xml:space="preserve"> </w:t>
      </w:r>
      <w:r w:rsidR="0017084E">
        <w:t>felhasználva írhat</w:t>
      </w:r>
      <w:r w:rsidR="00CB081A">
        <w:t>nak alkalmazásokat.</w:t>
      </w:r>
    </w:p>
    <w:p w14:paraId="56E73DBA" w14:textId="584B21D5" w:rsidR="00E85BE6" w:rsidRDefault="00E85BE6" w:rsidP="00E85BE6">
      <w:pPr>
        <w:pStyle w:val="Cmsor4"/>
      </w:pPr>
      <w:r>
        <w:t>Alkalmazás keretrendszer</w:t>
      </w:r>
    </w:p>
    <w:p w14:paraId="6FB41E11" w14:textId="21C783AB" w:rsidR="0074664D" w:rsidRDefault="00545987" w:rsidP="00E85BE6">
      <w:r>
        <w:t>Az alkalmazásokhoz biztosít számos magasabb szintű szolgáltatást, Java osztályok formájában.</w:t>
      </w:r>
      <w:r w:rsidR="00C51377">
        <w:t xml:space="preserve"> A fejlesztők értelemszerűen ezeket a szolgáltatásokat felhasználhatják az alkalmazásfejlesztés során. </w:t>
      </w:r>
    </w:p>
    <w:p w14:paraId="7E1301F9" w14:textId="4A9476B4" w:rsidR="00DF323E" w:rsidRDefault="00DF323E" w:rsidP="00DF323E">
      <w:pPr>
        <w:pStyle w:val="Cmsor4"/>
      </w:pPr>
      <w:r>
        <w:t>Alkalmazások</w:t>
      </w:r>
    </w:p>
    <w:p w14:paraId="555DBAA6" w14:textId="65E197AA" w:rsidR="00E85BE6" w:rsidRDefault="00DF323E" w:rsidP="00163DE9">
      <w:r>
        <w:t>A legfelső rétegben található az összes Android alkalmazás.</w:t>
      </w:r>
      <w:r w:rsidR="00BF58B4">
        <w:t xml:space="preserve"> Ilyen alkalmazások például a névjegyzék, böngésző, játékok.</w:t>
      </w:r>
      <w:r>
        <w:t xml:space="preserve"> </w:t>
      </w:r>
      <w:r w:rsidR="008B18FF">
        <w:t xml:space="preserve">Következésképp a fejlesztők által írt és telepített alkalmazások is itt kapnak helyet. </w:t>
      </w:r>
    </w:p>
    <w:p w14:paraId="7D4A0589" w14:textId="7EDE1B24" w:rsidR="0067496E" w:rsidRDefault="0067496E" w:rsidP="0067496E">
      <w:pPr>
        <w:spacing w:after="0" w:line="240" w:lineRule="auto"/>
        <w:ind w:firstLine="0"/>
        <w:jc w:val="left"/>
      </w:pPr>
      <w:r>
        <w:br w:type="page"/>
      </w:r>
    </w:p>
    <w:p w14:paraId="6BD068B3" w14:textId="53F03BEB" w:rsidR="00C54960" w:rsidRDefault="00C333F5" w:rsidP="00C333F5">
      <w:pPr>
        <w:pStyle w:val="Cmsor2"/>
      </w:pPr>
      <w:r>
        <w:lastRenderedPageBreak/>
        <w:t xml:space="preserve">Alkalmazásfejlesztés </w:t>
      </w:r>
      <w:r w:rsidR="007724C1">
        <w:t>Android platformra</w:t>
      </w:r>
    </w:p>
    <w:p w14:paraId="4237950A" w14:textId="29F03A50" w:rsidR="0024290F" w:rsidRDefault="0024290F" w:rsidP="0024290F">
      <w:pPr>
        <w:pStyle w:val="Cmsor3"/>
      </w:pPr>
      <w:r>
        <w:t>Áttekintés</w:t>
      </w:r>
    </w:p>
    <w:p w14:paraId="7FF9E706" w14:textId="744F3885" w:rsidR="00B10472" w:rsidRPr="00B10472" w:rsidRDefault="00B10472" w:rsidP="00B10472">
      <w:pPr>
        <w:ind w:firstLine="0"/>
      </w:pPr>
      <w:r w:rsidRPr="00B10472">
        <w:rPr>
          <w:highlight w:val="yellow"/>
        </w:rPr>
        <w:t>https://en.wikipedia.org/wiki/Android_software_development</w:t>
      </w:r>
    </w:p>
    <w:p w14:paraId="2335114E" w14:textId="10B44626" w:rsidR="00D20C18" w:rsidRDefault="007D54EB" w:rsidP="00D42D5A">
      <w:r>
        <w:t>A fejlesztőknek számos lehetősége van</w:t>
      </w:r>
      <w:r w:rsidR="00352828">
        <w:t xml:space="preserve"> alkalmazások fejlesztésére</w:t>
      </w:r>
      <w:r>
        <w:t xml:space="preserve">. </w:t>
      </w:r>
      <w:r w:rsidR="00C81657">
        <w:t xml:space="preserve">A </w:t>
      </w:r>
      <w:r w:rsidR="00F31B58">
        <w:t>leg</w:t>
      </w:r>
      <w:r w:rsidR="00527F61">
        <w:t>népszerűbb a Java programozási nyelv</w:t>
      </w:r>
      <w:r w:rsidR="00F31B58">
        <w:t xml:space="preserve"> és </w:t>
      </w:r>
      <w:r w:rsidR="00527F61">
        <w:t>az Android SDK</w:t>
      </w:r>
      <w:r w:rsidR="00F31B58">
        <w:t xml:space="preserve"> (Android Software Development Kit)</w:t>
      </w:r>
      <w:r w:rsidR="00C81657">
        <w:t xml:space="preserve"> </w:t>
      </w:r>
      <w:r w:rsidR="00527F61">
        <w:t>használata</w:t>
      </w:r>
      <w:r w:rsidR="00F31B58">
        <w:t>. Utóbbi</w:t>
      </w:r>
      <w:r w:rsidR="00C81657">
        <w:t xml:space="preserve"> biztosít </w:t>
      </w:r>
      <w:r w:rsidR="00F31B58">
        <w:t>számos fejlesztői eszközt</w:t>
      </w:r>
      <w:r w:rsidR="00C81657">
        <w:t>, emulátor kezelőt (AVD Manager)</w:t>
      </w:r>
      <w:r w:rsidR="004A1B5C">
        <w:t>, progr</w:t>
      </w:r>
      <w:r w:rsidR="00B10472">
        <w:t>amkönyvtárakat, debuggert és példakódokat</w:t>
      </w:r>
      <w:r w:rsidR="004A1B5C">
        <w:t>.</w:t>
      </w:r>
      <w:r w:rsidR="00B10472">
        <w:t xml:space="preserve"> </w:t>
      </w:r>
      <w:r w:rsidR="00D20C18">
        <w:t>Körülbelül 2014 végéig a hivatalos fejlesztőkörnyezet (IDE</w:t>
      </w:r>
      <w:r w:rsidR="008C570B">
        <w:t xml:space="preserve"> – Integrated Development Kit</w:t>
      </w:r>
      <w:r w:rsidR="00D20C18">
        <w:t xml:space="preserve">) az Eclipse volt, ami az ADT (Android Development Tools) plugint használta. </w:t>
      </w:r>
      <w:r w:rsidR="008C570B">
        <w:t xml:space="preserve">2015-re a Google létrehozta a népszerű IntelliJ alapjaira épülő Android Studio </w:t>
      </w:r>
      <w:r w:rsidR="00B34954">
        <w:t xml:space="preserve">IDE-t. Kevesebb, mint egy éven belül az Android Studio lett a hivatalos fejlesztőkörnyezet, elavultnak titulálva az ADT-t. </w:t>
      </w:r>
      <w:r w:rsidR="00246E54">
        <w:t>A későbbiekben bemutatom az Android Studiot, hiszen én is ebben készítettem el az alkalmazásomat az SDK-t és a Java nyelvet felhasználva.</w:t>
      </w:r>
    </w:p>
    <w:p w14:paraId="434B77ED" w14:textId="07C07C4A" w:rsidR="00A15A4C" w:rsidRDefault="00581EC3" w:rsidP="00D42D5A">
      <w:r>
        <w:t xml:space="preserve">Az Android Native Development Kit (NDK) lehetővé teszi natív kód futtatását. </w:t>
      </w:r>
      <w:r w:rsidR="001A51AC">
        <w:t xml:space="preserve">A C/C++ programnyelven megírt könyvtárakat lehet ARM-re, MIPS-re, vagy x86 natív kódra fordítani. </w:t>
      </w:r>
      <w:r w:rsidR="00EE4792">
        <w:t xml:space="preserve">A Java kódból pedig hívhatók ezek az osztályok. </w:t>
      </w:r>
      <w:r w:rsidR="008F03F3">
        <w:t>Természetesen egy komplett alkalmazás is fordítható NDK-val, azonban ez meglehetősen növeli a komplexitást, az alkalmazásoknak sem származik belőle előnyük, ezért ez nem javasolt.</w:t>
      </w:r>
    </w:p>
    <w:p w14:paraId="7E6CCEDD" w14:textId="6562CF2E" w:rsidR="001A2EFF" w:rsidRDefault="001A2EFF" w:rsidP="00D42D5A">
      <w:r w:rsidRPr="001A2EFF">
        <w:rPr>
          <w:highlight w:val="yellow"/>
        </w:rPr>
        <w:t>https://prog.hu/hirek/4188/elkeszult-a-legujabb-java-gyilkos-nyelv-a-kotlin-1-0-s-verzioja</w:t>
      </w:r>
    </w:p>
    <w:p w14:paraId="6EF3DA8C" w14:textId="235DB90A" w:rsidR="00581EC3" w:rsidRDefault="008F03F3" w:rsidP="00D42D5A">
      <w:r>
        <w:t xml:space="preserve"> </w:t>
      </w:r>
      <w:r w:rsidR="001A2EFF">
        <w:t xml:space="preserve">A JetBrains fejlesztői </w:t>
      </w:r>
      <w:r w:rsidR="00D222D6">
        <w:t>körülbelül másfél éve jelentették be és adták</w:t>
      </w:r>
      <w:r w:rsidR="001A2EFF">
        <w:t xml:space="preserve"> ki</w:t>
      </w:r>
      <w:r w:rsidR="00AD30A5">
        <w:t xml:space="preserve"> az új, alkalmazások fejlesztésére szánt nyelvének első stabil verzióját, név szerint a Kotlin 1.0-át.</w:t>
      </w:r>
      <w:r w:rsidR="00801BAB">
        <w:t xml:space="preserve"> Koncepcionálisan a Java-ra épül, ugyanakkor az eredeti nyelv legproblémásabb pontjaira jelentős egyszerűsítéseket, fejlesztéseket hozó szintaxis.</w:t>
      </w:r>
      <w:r w:rsidR="006F31F9">
        <w:t xml:space="preserve"> A fejlesztők szerint</w:t>
      </w:r>
      <w:r w:rsidR="00132984">
        <w:t xml:space="preserve"> így gyorsabban lehet kódolni, sőt a fordítási idő is lecsökken.</w:t>
      </w:r>
      <w:r w:rsidR="001A2EFF">
        <w:t xml:space="preserve"> </w:t>
      </w:r>
      <w:r w:rsidR="006F31F9">
        <w:t>Egyik nagy előnye a többi JVM alapú nyelvekhez képest, hogy a benne írt kódok szabadon vegyíthetők Java-ban írt kódsorokkal. A két nyelvben megírt osztályok képesek egymást oda-vissza használni, ami lényegesen megkönnyíti a már m</w:t>
      </w:r>
      <w:r w:rsidR="00A3733F">
        <w:t>eglévő Java-s projektek Kotlin nyelvvé</w:t>
      </w:r>
      <w:r w:rsidR="006F31F9">
        <w:t xml:space="preserve"> </w:t>
      </w:r>
      <w:r w:rsidR="004E044C">
        <w:t>konvertálását</w:t>
      </w:r>
      <w:r w:rsidR="006F31F9">
        <w:t xml:space="preserve">. </w:t>
      </w:r>
      <w:r w:rsidR="0098226D">
        <w:t xml:space="preserve">A Kotlint </w:t>
      </w:r>
      <w:r w:rsidR="00256F78">
        <w:t xml:space="preserve">a </w:t>
      </w:r>
      <w:r w:rsidR="000F1301">
        <w:t>2017. októberében</w:t>
      </w:r>
      <w:r w:rsidR="00256F78">
        <w:t xml:space="preserve"> megjelent Android Studio 3.0-ás verziója támogatja. </w:t>
      </w:r>
    </w:p>
    <w:p w14:paraId="42324845" w14:textId="0A5EF9F0" w:rsidR="00A61A04" w:rsidRDefault="00A61A04" w:rsidP="00D42D5A"/>
    <w:p w14:paraId="42D7E91E" w14:textId="1163068E" w:rsidR="00A61A04" w:rsidRDefault="00A61A04" w:rsidP="00A61A04">
      <w:pPr>
        <w:pStyle w:val="Cmsor3"/>
      </w:pPr>
      <w:r>
        <w:lastRenderedPageBreak/>
        <w:t>Android Studio</w:t>
      </w:r>
    </w:p>
    <w:p w14:paraId="5F4BC4A2" w14:textId="70BD80E9" w:rsidR="00B14D57" w:rsidRDefault="00B14D57" w:rsidP="002A3FE8">
      <w:pPr>
        <w:ind w:firstLine="0"/>
      </w:pPr>
      <w:hyperlink r:id="rId59" w:history="1">
        <w:r w:rsidRPr="00B14D57">
          <w:rPr>
            <w:rStyle w:val="Hiperhivatkozs"/>
            <w:highlight w:val="yellow"/>
          </w:rPr>
          <w:t>https://developer.android.com/studio/intro/index.html</w:t>
        </w:r>
      </w:hyperlink>
    </w:p>
    <w:p w14:paraId="27C2E012" w14:textId="069ACF14" w:rsidR="002A3FE8" w:rsidRDefault="002A3FE8" w:rsidP="002A3FE8">
      <w:pPr>
        <w:ind w:firstLine="0"/>
      </w:pPr>
      <w:r>
        <w:tab/>
        <w:t>Az Android Studio a hivatalos fejlesztőkörnyezet (IDE) az Android operációs</w:t>
      </w:r>
      <w:r w:rsidR="00B45828">
        <w:t xml:space="preserve"> rendszeren futó alkalmazások fejlesztéséhez</w:t>
      </w:r>
      <w:r w:rsidR="00E3655A">
        <w:t>, aminek alapjául a</w:t>
      </w:r>
      <w:r w:rsidR="006266F1">
        <w:t xml:space="preserve"> fentebb </w:t>
      </w:r>
      <w:r w:rsidR="00570F3E">
        <w:t xml:space="preserve">már </w:t>
      </w:r>
      <w:r w:rsidR="006266F1">
        <w:t>említett</w:t>
      </w:r>
      <w:r w:rsidR="00E3655A">
        <w:t xml:space="preserve"> JetBrains IntelliJ szolgál</w:t>
      </w:r>
      <w:r w:rsidR="0012035E">
        <w:t>.</w:t>
      </w:r>
      <w:r>
        <w:t xml:space="preserve"> </w:t>
      </w:r>
      <w:r w:rsidR="00791517">
        <w:t xml:space="preserve">Az IntelliJ rengeteg fejlesztői eszközt szolgáltat, ugyanakkor az Android Studio </w:t>
      </w:r>
      <w:r w:rsidR="00A35D90">
        <w:t>rengeteg további jellemzővel rendelkezik</w:t>
      </w:r>
      <w:r w:rsidR="004B7F72">
        <w:t>, amelyekkel fokozható a</w:t>
      </w:r>
      <w:r w:rsidR="00791517">
        <w:t xml:space="preserve"> hatékonyság</w:t>
      </w:r>
      <w:r w:rsidR="00BF6782">
        <w:t xml:space="preserve"> </w:t>
      </w:r>
      <w:r w:rsidR="0090122F">
        <w:t xml:space="preserve">az </w:t>
      </w:r>
      <w:r w:rsidR="00791517">
        <w:t>alkalmazás</w:t>
      </w:r>
      <w:r w:rsidR="009B631D">
        <w:t>ok</w:t>
      </w:r>
      <w:r w:rsidR="00791517">
        <w:t xml:space="preserve"> </w:t>
      </w:r>
      <w:r w:rsidR="00BF6782">
        <w:t>fejlesztés</w:t>
      </w:r>
      <w:r w:rsidR="009B631D">
        <w:t>e</w:t>
      </w:r>
      <w:r w:rsidR="00BF6782">
        <w:t xml:space="preserve"> </w:t>
      </w:r>
      <w:r w:rsidR="004D2F57">
        <w:t>során</w:t>
      </w:r>
      <w:r w:rsidR="00791517">
        <w:t>.</w:t>
      </w:r>
      <w:r w:rsidR="0054517F">
        <w:t xml:space="preserve"> </w:t>
      </w:r>
      <w:r w:rsidR="0052307B">
        <w:t xml:space="preserve">Ilyenek többek között </w:t>
      </w:r>
      <w:r w:rsidR="00C0366C">
        <w:t xml:space="preserve">a </w:t>
      </w:r>
      <w:r w:rsidR="0052307B">
        <w:t>funkciókban gazdag emulátor, melyen alkalmazásunkat kipróbálha</w:t>
      </w:r>
      <w:r w:rsidR="00C0366C">
        <w:t>tjuk Androidos eszköz hiányában. Új APK telepítése nélkül futtatható a módosított alkalmazás, tartalmaz továbbá kód sablonokat, rende</w:t>
      </w:r>
      <w:r w:rsidR="006C0153">
        <w:t xml:space="preserve">lkezik C++ és NDK támogatással. Ami pedig véleményem szerint a legfontosabb jellemzője, hogy egységes környezetet nyújt ahol az összes Androidos eszközre lehet fejleszteni. </w:t>
      </w:r>
    </w:p>
    <w:p w14:paraId="75FC7603" w14:textId="32FBBD88" w:rsidR="008268A1" w:rsidRDefault="008C0CE2" w:rsidP="00E229A7">
      <w:pPr>
        <w:ind w:firstLine="0"/>
      </w:pPr>
      <w:r>
        <w:tab/>
      </w:r>
      <w:r w:rsidR="00481306">
        <w:t xml:space="preserve">Minden egyes projekt tartalmaz legalább egy modult, amihez tartoznak forráskód fájlok és erőforrás fájlok. Utóbbi tartalmazza például a felületeket leíró XML-eket, stílusokat, színeket, karakterláncokat. Mindent, ami nem </w:t>
      </w:r>
      <w:r w:rsidR="003C7862">
        <w:t>forrá</w:t>
      </w:r>
      <w:r w:rsidR="00BC2FB8">
        <w:t>s</w:t>
      </w:r>
      <w:r w:rsidR="00481306">
        <w:t xml:space="preserve">kód alapú erőforrás. </w:t>
      </w:r>
      <w:r w:rsidR="00361B44">
        <w:t>Egy kiindulási projekt struktúrája három fő részre bontható. Az egyik, az előbb említett erőforrások, ez „res” néven található. Ezen</w:t>
      </w:r>
      <w:r w:rsidR="007E75DB">
        <w:t xml:space="preserve"> </w:t>
      </w:r>
      <w:r w:rsidR="00361B44">
        <w:t xml:space="preserve">kívül van a „java” mappa, amelyben a nevéből adódóan minden Java forrásfájl kap helyet, beleértve a teszteket is. </w:t>
      </w:r>
      <w:r w:rsidR="009D14B7">
        <w:t>A harmadik mappa pedig a „manifest”, amelyben az „AndroidManifest.xml” fájl helyezkedik el.</w:t>
      </w:r>
      <w:r w:rsidR="007573CC">
        <w:t xml:space="preserve"> Az alkalmazás leíró (manifest) állomány deklarálja az alkalmazás komponenseinek listáját, a szükséges minimális Android (API) verziót, valamint a szükséges hardver konfigurációt.</w:t>
      </w:r>
      <w:r w:rsidR="00100104">
        <w:t xml:space="preserve"> </w:t>
      </w:r>
    </w:p>
    <w:p w14:paraId="7EA2C692" w14:textId="21A14D3C" w:rsidR="00E70C62" w:rsidRDefault="00E70C62" w:rsidP="00E229A7">
      <w:pPr>
        <w:ind w:firstLine="0"/>
      </w:pPr>
      <w:r w:rsidRPr="00E70C62">
        <w:rPr>
          <w:highlight w:val="yellow"/>
        </w:rPr>
        <w:t>https://developer.android.com/studio/intro/index.html#gradle_build_system</w:t>
      </w:r>
    </w:p>
    <w:p w14:paraId="42CB8C66" w14:textId="220EB6C9" w:rsidR="00E229A7" w:rsidRDefault="00E229A7" w:rsidP="00E229A7">
      <w:pPr>
        <w:ind w:firstLine="0"/>
      </w:pPr>
      <w:r>
        <w:tab/>
        <w:t>Az Android Studio Gradle-t használ</w:t>
      </w:r>
      <w:r w:rsidR="000F5381">
        <w:t xml:space="preserve"> az alkalmazások build-elésének alapjához. </w:t>
      </w:r>
      <w:r w:rsidR="00E70C62">
        <w:t xml:space="preserve">A build rendszer integrálva van az Android Studio-ba, de akár parancssorból is futtatható. </w:t>
      </w:r>
      <w:r w:rsidR="006B5395">
        <w:t>A Gradle rengeteg jellemzővel rendelkezik, segítségével a build folyamat testre</w:t>
      </w:r>
      <w:r w:rsidR="00A831F2">
        <w:t xml:space="preserve"> </w:t>
      </w:r>
      <w:r w:rsidR="006B5395">
        <w:t xml:space="preserve">szabható. </w:t>
      </w:r>
      <w:r w:rsidR="00A831F2">
        <w:t>Több APK létrehozható vele ugyanahhoz a projekthez, melyek külön</w:t>
      </w:r>
      <w:r w:rsidR="00295830">
        <w:t>böző jellemzőkkel rendelkeznek és lehetővé teszi a kódok újra felhasználását.</w:t>
      </w:r>
    </w:p>
    <w:p w14:paraId="2986F884" w14:textId="30BDB476" w:rsidR="00410EDB" w:rsidRDefault="00410EDB" w:rsidP="00E229A7">
      <w:pPr>
        <w:ind w:firstLine="0"/>
      </w:pPr>
    </w:p>
    <w:p w14:paraId="78C0EF1A" w14:textId="77777777" w:rsidR="000D2E89" w:rsidRDefault="000D2E89" w:rsidP="00E229A7">
      <w:pPr>
        <w:ind w:firstLine="0"/>
      </w:pPr>
    </w:p>
    <w:p w14:paraId="55E08015" w14:textId="77777777" w:rsidR="00410EDB" w:rsidRDefault="00410EDB" w:rsidP="00410EDB">
      <w:pPr>
        <w:pStyle w:val="Cmsor3"/>
      </w:pPr>
      <w:r>
        <w:lastRenderedPageBreak/>
        <w:t>Alkalmazás komponensek</w:t>
      </w:r>
    </w:p>
    <w:p w14:paraId="209E95CC" w14:textId="77777777" w:rsidR="00410EDB" w:rsidRPr="00D34CB4" w:rsidRDefault="00410EDB" w:rsidP="00410EDB">
      <w:pPr>
        <w:ind w:firstLine="0"/>
      </w:pPr>
      <w:r w:rsidRPr="00D34CB4">
        <w:rPr>
          <w:highlight w:val="yellow"/>
        </w:rPr>
        <w:t>https://www.tutorialspoint.com/android/android_application_components.htm</w:t>
      </w:r>
    </w:p>
    <w:p w14:paraId="7EE589B9" w14:textId="77777777" w:rsidR="00410EDB" w:rsidRDefault="00410EDB" w:rsidP="00410EDB">
      <w:r>
        <w:t>Az Android alkalmazás alapvető építő kövei. Ezek a komponensek megtalálhatók a manifest fájlban. A manifest felsorolja az alkalmazásban található összes komponenst és hogy azok hogyan kapcsolódnak egymással. Bár rengeteg komponens van, jellemzően egy Android alkalmazásban az alábbi 4 használható:</w:t>
      </w:r>
    </w:p>
    <w:p w14:paraId="46E17D83" w14:textId="77777777" w:rsidR="00410EDB" w:rsidRDefault="00410EDB" w:rsidP="00410EDB">
      <w:pPr>
        <w:pStyle w:val="Listaszerbekezds"/>
        <w:numPr>
          <w:ilvl w:val="0"/>
          <w:numId w:val="28"/>
        </w:numPr>
      </w:pPr>
      <w:r>
        <w:t>Activity – különálló nézet, saját kezelőfelülettel</w:t>
      </w:r>
    </w:p>
    <w:p w14:paraId="5398D571" w14:textId="77777777" w:rsidR="00410EDB" w:rsidRDefault="00410EDB" w:rsidP="00410EDB">
      <w:pPr>
        <w:pStyle w:val="Listaszerbekezds"/>
        <w:numPr>
          <w:ilvl w:val="0"/>
          <w:numId w:val="28"/>
        </w:numPr>
      </w:pPr>
      <w:r>
        <w:t>Service – egy hosszabb ideig háttérben futó feladatot jelképez</w:t>
      </w:r>
    </w:p>
    <w:p w14:paraId="29413B80" w14:textId="77777777" w:rsidR="00410EDB" w:rsidRDefault="00410EDB" w:rsidP="00410EDB">
      <w:pPr>
        <w:pStyle w:val="Listaszerbekezds"/>
        <w:numPr>
          <w:ilvl w:val="0"/>
          <w:numId w:val="28"/>
        </w:numPr>
      </w:pPr>
      <w:r>
        <w:t>Broadcast Receiver – rendszer szintű eseményekre reagál</w:t>
      </w:r>
    </w:p>
    <w:p w14:paraId="4694631C" w14:textId="77777777" w:rsidR="00410EDB" w:rsidRPr="004D4D3C" w:rsidRDefault="00410EDB" w:rsidP="00410EDB">
      <w:pPr>
        <w:pStyle w:val="Listaszerbekezds"/>
        <w:numPr>
          <w:ilvl w:val="0"/>
          <w:numId w:val="28"/>
        </w:numPr>
      </w:pPr>
      <w:r>
        <w:t>Content Provider – megosztott adatforrás kezelése</w:t>
      </w:r>
    </w:p>
    <w:p w14:paraId="45AAF932" w14:textId="77777777" w:rsidR="00410EDB" w:rsidRDefault="00410EDB" w:rsidP="00410EDB"/>
    <w:p w14:paraId="4B26CCB4" w14:textId="77777777" w:rsidR="00410EDB" w:rsidRDefault="00410EDB" w:rsidP="00410EDB">
      <w:pPr>
        <w:pStyle w:val="Cmsor4"/>
      </w:pPr>
      <w:r>
        <w:t>Activity</w:t>
      </w:r>
    </w:p>
    <w:p w14:paraId="2A87F18E" w14:textId="77777777" w:rsidR="00410EDB" w:rsidRDefault="00410EDB" w:rsidP="00410EDB">
      <w:r>
        <w:t>Képernyőt reprezentál a felhasználói felületen. Minden Activity egy új képernyő a készülék kijelzőjén. Például, ha van egy email alkalmazás, ott az egyik Activity, amelyik megmutatja listába rendezve az emaileket, amint rákattintunk egy emailre az átvisz egy másikba, ahol pedig már az email tartalma látható. Természetesen Activity-k között szabad átjárás van mindkét irányba, a stack elvein alapulva. Azaz, ha egy új Activity indul, az az előző tetejére (stack tetejére) kerül, amikor pedig visszalépünk egyet, akkor az egyel alatta lévőre ugrunk. Mindig, amelyik képernyőt látjuk, az a stack legtetején lévő Activity. Egy alkalmazásnak általában több Activity-je van, ilyenkor nekünk kell eldönteni, melyik legyen a fő képernyő, melyik jelenjen meg az alkalmazás indításával.</w:t>
      </w:r>
    </w:p>
    <w:p w14:paraId="3C4A9819" w14:textId="77777777" w:rsidR="00410EDB" w:rsidRDefault="00410EDB" w:rsidP="00410EDB">
      <w:r>
        <w:t>Egy Activity, életciklusa során rengeteg metódust hív a megfelelő sorrendben, hogy felépítse, vagy éppen lebontsa magát. Az alkalmazás készítése során nem kötelező az összes metódust implementálni. Azonban tudni kell, hogy melyiket célszerű implementálni ahhoz, hogy az alkalmazás az elvártnak megfelelő működést produkálja.</w:t>
      </w:r>
    </w:p>
    <w:p w14:paraId="14B9C3D0" w14:textId="2A1A37D4" w:rsidR="00410EDB" w:rsidRDefault="00410EDB" w:rsidP="00410EDB">
      <w:pPr>
        <w:jc w:val="center"/>
      </w:pPr>
      <w:r>
        <w:rPr>
          <w:noProof/>
          <w:lang w:eastAsia="hu-HU"/>
        </w:rPr>
        <w:lastRenderedPageBreak/>
        <w:drawing>
          <wp:inline distT="0" distB="0" distL="0" distR="0" wp14:anchorId="44F7D82D" wp14:editId="32448227">
            <wp:extent cx="3640482" cy="4706590"/>
            <wp:effectExtent l="0" t="0" r="0" b="0"/>
            <wp:docPr id="59" name="Kép 59"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tate diagram for an Android Activity Lifecycl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07162" cy="4792797"/>
                    </a:xfrm>
                    <a:prstGeom prst="rect">
                      <a:avLst/>
                    </a:prstGeom>
                    <a:noFill/>
                    <a:ln>
                      <a:noFill/>
                    </a:ln>
                  </pic:spPr>
                </pic:pic>
              </a:graphicData>
            </a:graphic>
          </wp:inline>
        </w:drawing>
      </w:r>
    </w:p>
    <w:p w14:paraId="4ADC7FB4" w14:textId="1EEC1BF9" w:rsidR="006B3A85" w:rsidRDefault="006B3A85" w:rsidP="00410EDB">
      <w:pPr>
        <w:jc w:val="center"/>
      </w:pPr>
      <w:r>
        <w:t>3.5 ábra</w:t>
      </w:r>
    </w:p>
    <w:p w14:paraId="3599B60A" w14:textId="77777777" w:rsidR="00410EDB" w:rsidRDefault="00410EDB" w:rsidP="00410EDB"/>
    <w:p w14:paraId="64E96F4D" w14:textId="77777777" w:rsidR="00410EDB" w:rsidRDefault="00410EDB" w:rsidP="00410EDB">
      <w:r>
        <w:t xml:space="preserve">Az Activity létrehozásakor az onCreate() az első callback metódus, ami hívódik. Ebben szokás összekapcsolni a kóddal az XML-ben leírt felületeket, vezérlőket, hogy azokat Java kódból tudjuk használni, állítani. Utána következik az onStart(), amely lefutása után az Activity látható lesz a felhasználó számára, majd az onResume(), amikor már felhasználói interakciókat is fogad az Activity. Egy Activity ha szünetelt állapotba kerül, nem tud felhasználói interakciókat fogadni, vagy futtatni kódot, ezért ha van olyan erőforrás, amit később még szeretnénk használni, azt az onPause() metódust felülírva érdemes elmenteni. A szünetelt állapot akkor következik be, ha egy másik Activity előrébb van, de ez még látszik. A rendszer extrém alacsony memóriaállapot esetén felszabadítja. Az onResume() metódus hívásával lehet visszatérni szünetelt állapotból futóba. Ilyenkor az Activity előtérben van és a fókusz rá irányul. Amint az Activity már egyáltalán nem látható, akkor hívódik az onStop(), ilyenkor az Activity még él, de egy másik már teljesen elfedi, nem látszik belőle semmi. Mivel az Activity még él, lehetőség </w:t>
      </w:r>
      <w:r>
        <w:lastRenderedPageBreak/>
        <w:t xml:space="preserve">van újra futó állapotba tenni. Ehhez az onRestart()-ot kell meghívni, amelyet az onStart(), onResume() metódusok hívása követ. Ideális esetben hívodik még az onDestroy() is, amely során a rendszer megsemmisíti az Activity-t és minden még lefoglalt erőforrást felszabadít. Azért írtam, hogy ideális esetben, mivel kritikus memóriahiány esetén ez elmaradhat. </w:t>
      </w:r>
    </w:p>
    <w:p w14:paraId="6A5FDCB9" w14:textId="77777777" w:rsidR="00410EDB" w:rsidRDefault="00410EDB" w:rsidP="00410EDB">
      <w:pPr>
        <w:pStyle w:val="Cmsor4"/>
      </w:pPr>
      <w:r>
        <w:t>Service</w:t>
      </w:r>
    </w:p>
    <w:p w14:paraId="7AA399CB" w14:textId="77777777" w:rsidR="00410EDB" w:rsidRPr="008925FE" w:rsidRDefault="00410EDB" w:rsidP="00410EDB">
      <w:r w:rsidRPr="008925FE">
        <w:rPr>
          <w:highlight w:val="yellow"/>
        </w:rPr>
        <w:t>https://www.tutorialspoint.com/android/android_services.htm</w:t>
      </w:r>
    </w:p>
    <w:p w14:paraId="714FF2DC" w14:textId="77777777" w:rsidR="00410EDB" w:rsidRDefault="00410EDB" w:rsidP="00410EDB">
      <w:r>
        <w:t>Háttérben fut, hosszú ideig tartó műveleteket hajt végre. Tipikus példája a háttérben szóló zene, miközben a felhasználó egy másik alkalmazásban van. Alapvetően két állapotban lehet egy Service:</w:t>
      </w:r>
    </w:p>
    <w:p w14:paraId="2324D457" w14:textId="77777777" w:rsidR="00410EDB" w:rsidRDefault="00410EDB" w:rsidP="00410EDB">
      <w:pPr>
        <w:pStyle w:val="Listaszerbekezds"/>
        <w:numPr>
          <w:ilvl w:val="0"/>
          <w:numId w:val="29"/>
        </w:numPr>
      </w:pPr>
      <w:r>
        <w:t>Started – Amikor egy másik komponens elindítja a startService() metódus hívásával. Amint elindul egy Service, az a végtelenségig futhat, még akkor is, ha az őt létrehozó komponens megsemmisül.</w:t>
      </w:r>
    </w:p>
    <w:p w14:paraId="56F2CF2B" w14:textId="77777777" w:rsidR="00410EDB" w:rsidRDefault="00410EDB" w:rsidP="00410EDB">
      <w:pPr>
        <w:pStyle w:val="Listaszerbekezds"/>
        <w:numPr>
          <w:ilvl w:val="0"/>
          <w:numId w:val="29"/>
        </w:numPr>
      </w:pPr>
      <w:r>
        <w:t>Bound – Amikor egy alkalmazás komponens hívja a bindService() metódust és a Service-hez kötődik. Ezzel egy kliens-szerver interfészt kialakítva, ami lehetővé teszi a komponensek számára, hogy a interakciókat intézzenek a Service felé.</w:t>
      </w:r>
    </w:p>
    <w:p w14:paraId="3C027BFD" w14:textId="77777777" w:rsidR="00410EDB" w:rsidRDefault="00410EDB" w:rsidP="00410EDB">
      <w:pPr>
        <w:ind w:firstLine="0"/>
      </w:pPr>
      <w:r>
        <w:t xml:space="preserve">Az Activity-hez hasonlóan a Service-nek is van életciklusa, hasonló metódusokkal, melyek implementálásával figyelhetők a Service állapotváltozásai. Így, a megfelelő szakaszban lehet elvégezni a munkát. </w:t>
      </w:r>
    </w:p>
    <w:p w14:paraId="465B6ACF" w14:textId="77777777" w:rsidR="00410EDB" w:rsidRDefault="00410EDB" w:rsidP="00410EDB">
      <w:pPr>
        <w:pStyle w:val="Cmsor4"/>
      </w:pPr>
      <w:r>
        <w:t>Broadcast Receiver</w:t>
      </w:r>
    </w:p>
    <w:p w14:paraId="3C1D4F22" w14:textId="77777777" w:rsidR="00410EDB" w:rsidRDefault="00410EDB" w:rsidP="00410EDB">
      <w:r>
        <w:t>Egyszerűen reagál, az egyéb alkalmazásokból származó, vagy rendszerszintű üzenetekre. Egy alkalmazás például letölt egy fájlt, és broadcast szerűen értesítést küld, hogy a letöltés befejeződött, a fájl használható. Ezt az üzenetet a Broadcast Receiver segítségével lehet elkapni és a kívánt módon lereagálni.</w:t>
      </w:r>
    </w:p>
    <w:p w14:paraId="4B718D37" w14:textId="77777777" w:rsidR="00410EDB" w:rsidRDefault="00410EDB" w:rsidP="00410EDB">
      <w:pPr>
        <w:pStyle w:val="Cmsor4"/>
      </w:pPr>
      <w:r>
        <w:t>Content Provider</w:t>
      </w:r>
    </w:p>
    <w:p w14:paraId="5E4343DB" w14:textId="77777777" w:rsidR="00410EDB" w:rsidRDefault="00410EDB" w:rsidP="00410EDB">
      <w:r>
        <w:t>Kérésre adatokat szolgáltat egyik alkalmazásból másikak alkalmazásokba. Az ilyen kéréseket a ContentResolver osztály kezeli. Az adatok tárolódhatnak  fájlrendszerben, az adatbázisban, vagy valahol teljesen máshol is.</w:t>
      </w:r>
    </w:p>
    <w:p w14:paraId="558F1055" w14:textId="77777777" w:rsidR="00410EDB" w:rsidRDefault="00410EDB" w:rsidP="00410EDB">
      <w:pPr>
        <w:pStyle w:val="Cmsor4"/>
      </w:pPr>
      <w:r>
        <w:lastRenderedPageBreak/>
        <w:t>További komponensek</w:t>
      </w:r>
    </w:p>
    <w:p w14:paraId="6C727CAB" w14:textId="77777777" w:rsidR="00410EDB" w:rsidRDefault="00410EDB" w:rsidP="00410EDB">
      <w:r>
        <w:t>Vannak még további komponensek, melyek az előzőek felépítésében játszanak szerepet. Ezek a komponensek a következők:</w:t>
      </w:r>
    </w:p>
    <w:p w14:paraId="7F25AC9F" w14:textId="77777777" w:rsidR="00410EDB" w:rsidRDefault="00410EDB" w:rsidP="00410EDB">
      <w:pPr>
        <w:pStyle w:val="Listaszerbekezds"/>
        <w:numPr>
          <w:ilvl w:val="0"/>
          <w:numId w:val="31"/>
        </w:numPr>
      </w:pPr>
      <w:r>
        <w:t>Fragments – A képernyő egy nagyobb részéért felelős objektumok.</w:t>
      </w:r>
    </w:p>
    <w:p w14:paraId="635C3D61" w14:textId="77777777" w:rsidR="00410EDB" w:rsidRDefault="00410EDB" w:rsidP="00410EDB">
      <w:pPr>
        <w:pStyle w:val="Listaszerbekezds"/>
        <w:numPr>
          <w:ilvl w:val="0"/>
          <w:numId w:val="31"/>
        </w:numPr>
      </w:pPr>
      <w:r>
        <w:t>Views – A képernyőn kirajzolódó elemek, mint például egy gomb.</w:t>
      </w:r>
    </w:p>
    <w:p w14:paraId="64ABA88C" w14:textId="77777777" w:rsidR="00410EDB" w:rsidRDefault="00410EDB" w:rsidP="00410EDB">
      <w:pPr>
        <w:pStyle w:val="Listaszerbekezds"/>
        <w:numPr>
          <w:ilvl w:val="0"/>
          <w:numId w:val="31"/>
        </w:numPr>
      </w:pPr>
      <w:r>
        <w:t>Layouts – Szabályozzák a View-k elhelyezkedését a képernyőn</w:t>
      </w:r>
    </w:p>
    <w:p w14:paraId="286DFBCC" w14:textId="77777777" w:rsidR="00410EDB" w:rsidRDefault="00410EDB" w:rsidP="00410EDB">
      <w:pPr>
        <w:pStyle w:val="Listaszerbekezds"/>
        <w:numPr>
          <w:ilvl w:val="0"/>
          <w:numId w:val="31"/>
        </w:numPr>
      </w:pPr>
      <w:r>
        <w:t>Intents – Komponensek közötti üzenetek küldésére szolgál</w:t>
      </w:r>
    </w:p>
    <w:p w14:paraId="1E617B08" w14:textId="77777777" w:rsidR="00410EDB" w:rsidRDefault="00410EDB" w:rsidP="00410EDB">
      <w:pPr>
        <w:pStyle w:val="Listaszerbekezds"/>
        <w:numPr>
          <w:ilvl w:val="0"/>
          <w:numId w:val="31"/>
        </w:numPr>
      </w:pPr>
      <w:r>
        <w:t>Resources – Nem forráskód alapú erőforrás fájlok. Például képek.</w:t>
      </w:r>
    </w:p>
    <w:p w14:paraId="156DAC7E" w14:textId="594DD446" w:rsidR="00410EDB" w:rsidRDefault="00410EDB" w:rsidP="0067496E">
      <w:pPr>
        <w:pStyle w:val="Listaszerbekezds"/>
        <w:numPr>
          <w:ilvl w:val="0"/>
          <w:numId w:val="31"/>
        </w:numPr>
      </w:pPr>
      <w:r>
        <w:t xml:space="preserve">Manifest -  Az alkalmazás konfigurációs fájlja. </w:t>
      </w:r>
    </w:p>
    <w:p w14:paraId="09AA7A27" w14:textId="04DD2E52" w:rsidR="00D8327A" w:rsidRDefault="00933E0F" w:rsidP="00D8327A">
      <w:pPr>
        <w:pStyle w:val="Cmsor1"/>
      </w:pPr>
      <w:r>
        <w:lastRenderedPageBreak/>
        <w:t>Az alkalmazás megvalósítása</w:t>
      </w:r>
    </w:p>
    <w:p w14:paraId="20501014" w14:textId="599862A3" w:rsidR="00147DCD" w:rsidRDefault="00147DCD" w:rsidP="00147DCD">
      <w:pPr>
        <w:pStyle w:val="Cmsor2"/>
      </w:pPr>
      <w:r>
        <w:t>Verziókezelés</w:t>
      </w:r>
    </w:p>
    <w:p w14:paraId="00787FE0" w14:textId="7FBB0AF1" w:rsidR="00147DCD" w:rsidRDefault="00147DCD" w:rsidP="00147DCD">
      <w:pPr>
        <w:ind w:firstLine="0"/>
      </w:pPr>
      <w:hyperlink r:id="rId61" w:history="1">
        <w:r w:rsidRPr="002E0654">
          <w:rPr>
            <w:rStyle w:val="Hiperhivatkozs"/>
            <w:highlight w:val="yellow"/>
          </w:rPr>
          <w:t>http://bmeaut.github.io/snippets/snippets/0114_VerziokezelokOsszehasonlitasa/</w:t>
        </w:r>
      </w:hyperlink>
    </w:p>
    <w:p w14:paraId="6D5C9DDD" w14:textId="4D965F98" w:rsidR="00147DCD" w:rsidRDefault="00147DCD" w:rsidP="00147DCD">
      <w:r>
        <w:t>Mielőtt elkezdem részletesen bemutatni az alkalmazásom terveinek és megvalósításának részleteit, lényegesnek tartom megemlíteni a verziókezelők fontosságát</w:t>
      </w:r>
      <w:r w:rsidR="00EE30AB">
        <w:t xml:space="preserve"> szoftverfejlesztés során.</w:t>
      </w:r>
      <w:r w:rsidR="007824AD">
        <w:t xml:space="preserve"> </w:t>
      </w:r>
      <w:r w:rsidR="000420A3">
        <w:t>A projekt méretétől függetlenül érdemes használni valamelyik verziókezelőt, azonban a nagyobb méretű fejlesztéseknél hosszútávon elhanyagolhatatlan.</w:t>
      </w:r>
      <w:r w:rsidR="0084626B">
        <w:t xml:space="preserve"> </w:t>
      </w:r>
    </w:p>
    <w:p w14:paraId="1CDE26FC" w14:textId="2338C79C" w:rsidR="0084626B" w:rsidRDefault="0084626B" w:rsidP="00147DCD">
      <w:r>
        <w:t xml:space="preserve">Egy projekt tipikusan több fájlból áll, legyen szó forráskódról vagy dokumentumról, amelyek folyamatosan változnak. Viszont néha előfordul, hogy elő kell hívnunk egy korábbi verzióját </w:t>
      </w:r>
      <w:r w:rsidR="00F56484">
        <w:t xml:space="preserve">egy vagy több fájlnak. </w:t>
      </w:r>
      <w:r w:rsidR="004D5074">
        <w:t>Ennek több oka is lehet, a leggyakoribb, hogy valamilyen funkció elromlott, ami korábban még működött, ekkor csupán vissza kell lépnünk a még működő verzióra és megnézni, mi változott azóta.</w:t>
      </w:r>
      <w:r w:rsidR="00E7747B">
        <w:t xml:space="preserve"> Előfordul az is, hogy valaki egyszerre több verziót fejleszt. </w:t>
      </w:r>
      <w:r w:rsidR="00A12382">
        <w:t xml:space="preserve">Felteszem, a legtöbb kezdő fejlesztő az első munkáinál előszeretettel használta az éppen működő verzió becsomagolását és elmentését egy másik merevlemezre, vagy valamelyik felhőszolgáltatásba. </w:t>
      </w:r>
      <w:r w:rsidR="00F548B1">
        <w:t>Ez egy ideig működhet, ugyanakkor nem egy szép megoldás,</w:t>
      </w:r>
      <w:r w:rsidR="0068142C">
        <w:t xml:space="preserve"> több mentés esetén már a fájlok nevei is feleslegesen összetetté válhatnak.</w:t>
      </w:r>
      <w:r w:rsidR="00F548B1">
        <w:t xml:space="preserve"> </w:t>
      </w:r>
      <w:r w:rsidR="00EB6A0D">
        <w:t>Továbbá</w:t>
      </w:r>
      <w:r w:rsidR="006D08AB">
        <w:t>,</w:t>
      </w:r>
      <w:r w:rsidR="00F548B1">
        <w:t xml:space="preserve"> ha többen dolgoznak egyazon projekten, akkor nem </w:t>
      </w:r>
      <w:r w:rsidR="00A83008">
        <w:t xml:space="preserve">egy hatékonyan </w:t>
      </w:r>
      <w:r w:rsidR="00F548B1">
        <w:t>járható út.</w:t>
      </w:r>
      <w:r w:rsidR="004D5074">
        <w:t xml:space="preserve"> </w:t>
      </w:r>
    </w:p>
    <w:p w14:paraId="544E6B80" w14:textId="03DF6793" w:rsidR="001D4855" w:rsidRDefault="001D4855" w:rsidP="00147DCD">
      <w:r>
        <w:t xml:space="preserve">Egy verziókezelő szoftvertől elvárjuk, hogy az előbb megírtakra egy könnyen használható megoldást nyújtson. </w:t>
      </w:r>
      <w:r w:rsidR="00544A12">
        <w:t>Használatával mindig lehessen tudni, hogy melyik az aktuális verzió, ha ebből több van. akkor mindegyiket lehessen követni</w:t>
      </w:r>
      <w:r w:rsidR="004078A5">
        <w:t>, illetve korábbiakat is vissza lehessen állítani</w:t>
      </w:r>
      <w:r w:rsidR="00544A12">
        <w:t xml:space="preserve">. </w:t>
      </w:r>
      <w:r w:rsidR="00BE4694">
        <w:t xml:space="preserve">Lehetővé kell tennie, hogy több fejlesztő is dolgozhasson egy projekten és kezelnie az olyan helyzeteket, amikor többen módosítanak </w:t>
      </w:r>
      <w:r w:rsidR="002879F4">
        <w:t>valamit</w:t>
      </w:r>
      <w:r w:rsidR="009730A1">
        <w:t xml:space="preserve">. </w:t>
      </w:r>
      <w:r w:rsidR="001A087D">
        <w:t>Ezen</w:t>
      </w:r>
      <w:r w:rsidR="00BA511C">
        <w:t xml:space="preserve"> </w:t>
      </w:r>
      <w:r w:rsidR="001A087D">
        <w:t>felül pedig hasznosak lehetnek olyan funkciók, melyek lehetővé teszik a munkát a verziókezelő szerverrel való kapcsolat nélkül</w:t>
      </w:r>
      <w:r w:rsidR="00BA511C">
        <w:t xml:space="preserve">. Gyakran előfordul az is, hogy valamin dolgozunk, nem szeretnénk belőle új verziót létrehozni, viszont később szükségünk lesz rá, amíg egy magasabb prioritású dologgal foglalkozunk. </w:t>
      </w:r>
      <w:r w:rsidR="001B727F">
        <w:t xml:space="preserve">Ekkor ezeket a változtatásokat lehessen ideiglenesen félrerakni és később előhívni. </w:t>
      </w:r>
    </w:p>
    <w:p w14:paraId="2C953517" w14:textId="69631CEF" w:rsidR="008D7E66" w:rsidRDefault="008D7E66" w:rsidP="00147DCD"/>
    <w:p w14:paraId="1A59E607" w14:textId="271E5FB2" w:rsidR="008D7E66" w:rsidRDefault="005C4969" w:rsidP="005C4969">
      <w:pPr>
        <w:pStyle w:val="Cmsor3"/>
      </w:pPr>
      <w:r>
        <w:lastRenderedPageBreak/>
        <w:t>Alapvető fogalmak</w:t>
      </w:r>
    </w:p>
    <w:p w14:paraId="5349EE14" w14:textId="063E384D" w:rsidR="005C4969" w:rsidRDefault="00D74844" w:rsidP="005C4969">
      <w:r>
        <w:t>A verziókezelők használata előtt tisztában kell lenni a fogalmakkal, melyek egy ilyen szoftver használata során gyakran előkerülnek. A leggyakoribbakat felsorolás szerűen bemutatom.</w:t>
      </w:r>
    </w:p>
    <w:p w14:paraId="3905E074" w14:textId="278F0863" w:rsidR="003D223C" w:rsidRDefault="005448E4" w:rsidP="005448E4">
      <w:pPr>
        <w:pStyle w:val="Listaszerbekezds"/>
        <w:numPr>
          <w:ilvl w:val="0"/>
          <w:numId w:val="32"/>
        </w:numPr>
      </w:pPr>
      <w:r>
        <w:t>repository – Itt tárolódnak a verziók, illetve azok változtatásai</w:t>
      </w:r>
      <w:r w:rsidR="00E855E1">
        <w:t>.</w:t>
      </w:r>
    </w:p>
    <w:p w14:paraId="0039B8E3" w14:textId="77777777" w:rsidR="00E855E1" w:rsidRDefault="003D223C" w:rsidP="005448E4">
      <w:pPr>
        <w:pStyle w:val="Listaszerbekezds"/>
        <w:numPr>
          <w:ilvl w:val="0"/>
          <w:numId w:val="32"/>
        </w:numPr>
      </w:pPr>
      <w:r>
        <w:t>munkakönyvtár – Itt található az aktuális verzió, amin dolgozunk.</w:t>
      </w:r>
    </w:p>
    <w:p w14:paraId="1C02935A" w14:textId="46BE6ED9" w:rsidR="005448E4" w:rsidRDefault="00E855E1" w:rsidP="005448E4">
      <w:pPr>
        <w:pStyle w:val="Listaszerbekezds"/>
        <w:numPr>
          <w:ilvl w:val="0"/>
          <w:numId w:val="32"/>
        </w:numPr>
      </w:pPr>
      <w:r>
        <w:t xml:space="preserve">commit </w:t>
      </w:r>
      <w:r w:rsidR="00FE3756">
        <w:t xml:space="preserve">(changeset) </w:t>
      </w:r>
      <w:r>
        <w:t xml:space="preserve">– Egy változás csomag, ami két egymásutáni verzió különbségét tartalmazza. </w:t>
      </w:r>
      <w:r w:rsidR="005448E4">
        <w:t xml:space="preserve"> </w:t>
      </w:r>
    </w:p>
    <w:p w14:paraId="12AF526D" w14:textId="5D35AEAA" w:rsidR="00FE3756" w:rsidRDefault="000E178A" w:rsidP="005448E4">
      <w:pPr>
        <w:pStyle w:val="Listaszerbekezds"/>
        <w:numPr>
          <w:ilvl w:val="0"/>
          <w:numId w:val="32"/>
        </w:numPr>
      </w:pPr>
      <w:r>
        <w:t xml:space="preserve">commit (check-in) - </w:t>
      </w:r>
      <w:r w:rsidR="00FE3756">
        <w:t>Szintén commit</w:t>
      </w:r>
      <w:r w:rsidR="0022789D">
        <w:t>-</w:t>
      </w:r>
      <w:r w:rsidR="00FE3756">
        <w:t xml:space="preserve">nak hívjuk azt a műveletet, amikor a munkakönyvtár egy állapotát elmentjük. </w:t>
      </w:r>
    </w:p>
    <w:p w14:paraId="26E365B4" w14:textId="3A1D113D" w:rsidR="0022789D" w:rsidRDefault="00B8664B" w:rsidP="0022789D">
      <w:pPr>
        <w:pStyle w:val="Listaszerbekezds"/>
        <w:numPr>
          <w:ilvl w:val="0"/>
          <w:numId w:val="32"/>
        </w:numPr>
      </w:pPr>
      <w:r>
        <w:t>revert – Az a művelet, amikor vi</w:t>
      </w:r>
      <w:r w:rsidR="0022789D">
        <w:t>sszavonunk egy commit műveletet, azaz visszatérünk egy korábbi verzióra.</w:t>
      </w:r>
    </w:p>
    <w:p w14:paraId="082B1AD2" w14:textId="7F5A40CA" w:rsidR="0022789D" w:rsidRDefault="0022789D" w:rsidP="0022789D">
      <w:pPr>
        <w:pStyle w:val="Listaszerbekezds"/>
        <w:numPr>
          <w:ilvl w:val="0"/>
          <w:numId w:val="32"/>
        </w:numPr>
      </w:pPr>
      <w:r>
        <w:t>branch – A commit-ok gráfjának egy ága. Egy projekt fejlesztése gyakran több ágon fut.</w:t>
      </w:r>
    </w:p>
    <w:p w14:paraId="447479E5" w14:textId="12AC9EC8" w:rsidR="00AD639D" w:rsidRDefault="00AD639D" w:rsidP="0022789D">
      <w:pPr>
        <w:pStyle w:val="Listaszerbekezds"/>
        <w:numPr>
          <w:ilvl w:val="0"/>
          <w:numId w:val="32"/>
        </w:numPr>
      </w:pPr>
      <w:r>
        <w:t>trunk – Több ág esetén a főág.</w:t>
      </w:r>
      <w:r w:rsidR="006F1511">
        <w:t xml:space="preserve"> A többi csak ideiglenes.</w:t>
      </w:r>
    </w:p>
    <w:p w14:paraId="03541DD3" w14:textId="3CD90F50" w:rsidR="008340D2" w:rsidRDefault="008340D2" w:rsidP="0022789D">
      <w:pPr>
        <w:pStyle w:val="Listaszerbekezds"/>
        <w:numPr>
          <w:ilvl w:val="0"/>
          <w:numId w:val="32"/>
        </w:numPr>
      </w:pPr>
      <w:r>
        <w:t>merge – A több fejlesztő által készített változtatások összeolvasztása</w:t>
      </w:r>
    </w:p>
    <w:p w14:paraId="6E2D5669" w14:textId="1A38F4AA" w:rsidR="00FB5289" w:rsidRDefault="00FB5289" w:rsidP="0022789D">
      <w:pPr>
        <w:pStyle w:val="Listaszerbekezds"/>
        <w:numPr>
          <w:ilvl w:val="0"/>
          <w:numId w:val="32"/>
        </w:numPr>
      </w:pPr>
      <w:r>
        <w:t>merge conflict – Az összeolvasztás során fellépő ütközések, melyeket kézzel kell feloldani. Például, ha egy fájlban ugyanazt a sort változtatta két fejlesztő egyszerre.</w:t>
      </w:r>
    </w:p>
    <w:p w14:paraId="160EDBF4" w14:textId="696C1D4B" w:rsidR="00593C7B" w:rsidRDefault="00593C7B" w:rsidP="0022789D">
      <w:pPr>
        <w:pStyle w:val="Listaszerbekezds"/>
        <w:numPr>
          <w:ilvl w:val="0"/>
          <w:numId w:val="32"/>
        </w:numPr>
      </w:pPr>
      <w:r>
        <w:t xml:space="preserve">3-way-merge – Az összeolvasztási folyamat egyik széles körben alkalmazott módszere. </w:t>
      </w:r>
      <w:r w:rsidR="00D77372">
        <w:t>Lényege, hogy a két összefésülendő verzió ősét is megkeresi, majd minden, az őstől eltérő változásról meg kell mondani, hogy a 3 lehetőség közül melyiket válassza.</w:t>
      </w:r>
    </w:p>
    <w:p w14:paraId="73ACC5FF" w14:textId="256C532C" w:rsidR="00A86C6A" w:rsidRDefault="00061AD6" w:rsidP="0022789D">
      <w:pPr>
        <w:pStyle w:val="Listaszerbekezds"/>
        <w:numPr>
          <w:ilvl w:val="0"/>
          <w:numId w:val="32"/>
        </w:numPr>
      </w:pPr>
      <w:r>
        <w:t xml:space="preserve">tag </w:t>
      </w:r>
      <w:r w:rsidR="00A63918">
        <w:t>–</w:t>
      </w:r>
      <w:r>
        <w:t xml:space="preserve"> </w:t>
      </w:r>
      <w:r w:rsidR="00A63918">
        <w:t>Bizonyos állapotok megjelölése.</w:t>
      </w:r>
      <w:r w:rsidR="00F04D7A">
        <w:t xml:space="preserve"> Ilyen címke lehet például az a verzió a szakdolgozatból, amely felkerült a diplomaterv portálra.</w:t>
      </w:r>
    </w:p>
    <w:p w14:paraId="57EFCBDA" w14:textId="58D6A784" w:rsidR="00061AD6" w:rsidRDefault="00A86C6A" w:rsidP="00A86C6A">
      <w:pPr>
        <w:spacing w:after="0" w:line="240" w:lineRule="auto"/>
        <w:ind w:firstLine="0"/>
        <w:jc w:val="left"/>
      </w:pPr>
      <w:r>
        <w:br w:type="page"/>
      </w:r>
    </w:p>
    <w:p w14:paraId="3DE56525" w14:textId="1E7E8AB9" w:rsidR="00A86C6A" w:rsidRDefault="00A86C6A" w:rsidP="00A86C6A">
      <w:pPr>
        <w:pStyle w:val="Cmsor3"/>
      </w:pPr>
      <w:r>
        <w:lastRenderedPageBreak/>
        <w:t>Verziókezelők összehasonlítása</w:t>
      </w:r>
    </w:p>
    <w:p w14:paraId="3721912E" w14:textId="4B90A21B" w:rsidR="00DB1CEA" w:rsidRDefault="00432C32" w:rsidP="00DB1CEA">
      <w:r>
        <w:t xml:space="preserve">Ahogy a legtöbb területen, úgy itt is rengeteg szoftver létezik, melyekkel ellátható egy program fejlesztésének verziókövetése. </w:t>
      </w:r>
      <w:r w:rsidR="005F6FCB">
        <w:t xml:space="preserve">Két nagy részre lehet osztani ezt a csoportot, centralizált, illetve elosztott. </w:t>
      </w:r>
      <w:r w:rsidR="00B94650">
        <w:t>Most elsősorban ennek a két csoportnak a neves képviselőit</w:t>
      </w:r>
      <w:r w:rsidR="00B40664">
        <w:t>, a Git-et és a Team Foundation Server-t (TFS)</w:t>
      </w:r>
      <w:r w:rsidR="00B94650">
        <w:t xml:space="preserve"> fogom röviden összehasonlítani, mivel ennek a két kategóriának a többi tagja nagyon hasonlóan működik. </w:t>
      </w:r>
    </w:p>
    <w:p w14:paraId="4A904A0D" w14:textId="2BF4C201" w:rsidR="00AE3E25" w:rsidRDefault="00E1724A" w:rsidP="00DB1CEA">
      <w:r>
        <w:t>A TFS fő eltérése</w:t>
      </w:r>
      <w:r w:rsidR="00417D0F">
        <w:t>i közül</w:t>
      </w:r>
      <w:r w:rsidR="00E600AB">
        <w:t xml:space="preserve"> a Git-hez képest</w:t>
      </w:r>
      <w:r w:rsidR="00417D0F">
        <w:t xml:space="preserve"> az első</w:t>
      </w:r>
      <w:r w:rsidR="00E600AB">
        <w:t xml:space="preserve">, hogy mivel centralizált verziókövető, ezért a munkához alapvetően online kapcsolat kell a szerverrel, míg Git esetében minden fejlesztő rendelkezik egy lokális tárolóval, amit időnként szinkronizál a szerveren lévővel. </w:t>
      </w:r>
      <w:r w:rsidR="00417D0F">
        <w:t>Sokkal inkább a lineáris fejlesztést</w:t>
      </w:r>
      <w:r w:rsidR="00B9445D">
        <w:t xml:space="preserve"> helyezi előtérbe, nem jellemzőek az elágazások, mindenki ugyanazon az ágon dolgozik. </w:t>
      </w:r>
      <w:r w:rsidR="0089265D">
        <w:t xml:space="preserve">A TSF egyik előnye, hogy mivel a központi szerver lehetővé teszi a fájlok zárolását, ami megakadályozza, hogy több fejlesztő egyszerre nyúljon </w:t>
      </w:r>
      <w:r w:rsidR="0088283B">
        <w:t>egy fájl tartalmához. Ennek következménye, hogy ritká</w:t>
      </w:r>
      <w:r w:rsidR="00DB3DDD">
        <w:t>bban jön létre</w:t>
      </w:r>
      <w:r w:rsidR="0089265D">
        <w:t xml:space="preserve"> összefésülési ütközést.</w:t>
      </w:r>
      <w:r w:rsidR="00ED756E">
        <w:t xml:space="preserve"> Természetesen TSF alatt is lehetőség van több ágon dolgozni, azonban itt a munkakönyvtárban lévő forráskódok duplikálását is magával hordozza. Például, ha két ágon dolgozunk, akkor két teljes munkakönyvtár jön létre a gépünkön. </w:t>
      </w:r>
      <w:r w:rsidR="00583C76">
        <w:t xml:space="preserve">TSF-hez szokott fejlesztők számára a Git-ben főleg a sok ág és összefésülés olyakor ijesztő lehet. </w:t>
      </w:r>
    </w:p>
    <w:p w14:paraId="6EB835CC" w14:textId="2BB51D4C" w:rsidR="00AF2424" w:rsidRDefault="00AE3E25" w:rsidP="00AE3E25">
      <w:pPr>
        <w:spacing w:after="0" w:line="240" w:lineRule="auto"/>
        <w:ind w:firstLine="0"/>
        <w:jc w:val="left"/>
      </w:pPr>
      <w:r>
        <w:br w:type="page"/>
      </w:r>
    </w:p>
    <w:p w14:paraId="19D566A9" w14:textId="1F5C5B97" w:rsidR="000D2E89" w:rsidRDefault="00583C76" w:rsidP="007233C7">
      <w:r>
        <w:lastRenderedPageBreak/>
        <w:t xml:space="preserve">Én a fejlesztői éveim során használtam </w:t>
      </w:r>
      <w:r w:rsidR="00904B3C">
        <w:t xml:space="preserve">céges környezetben </w:t>
      </w:r>
      <w:r>
        <w:t xml:space="preserve">centralizált és elosztott verziókezelőt is és bár jelenlegi projektemet egyedül készítettem, mégis az elosztott verziókezelők képviselője, a Git mellett döntöttem. </w:t>
      </w:r>
      <w:r w:rsidR="007233C7">
        <w:t xml:space="preserve">Döntésemben részben szerepet játszott, hogy internetkapcsolat nélkül is tudtam menteni a módosításaimat, illetve volt rá példa, hogy egyszerre több ágon fejlesztettem, mivel egy olyan funkciót készítettem, ami több időt vett igénybe, ugyanakkor működő verziója sem volt. </w:t>
      </w:r>
      <w:r w:rsidR="00A75ED2">
        <w:t xml:space="preserve">Mellékeltem </w:t>
      </w:r>
      <w:r w:rsidR="00D5284C">
        <w:t>egy képet a saját fejlesztési ágam e</w:t>
      </w:r>
      <w:r w:rsidR="00962BC2">
        <w:t>gy korábbi állapotának részletéről</w:t>
      </w:r>
      <w:r w:rsidR="00A75ED2">
        <w:t>. Az ábrán jól látszik, hogy míg az ágon egy funkció fejlesztése történik, azt félrerakva dolgozhattam máson is. A főágat pedig csak akkor fésültem össze az ideiglenes ággal, amikor az már működő kódokat tartalmazott elérve ezzel azt, hogy a főág minden pontjában egy működő verziója van az alkalmazásomnak.</w:t>
      </w:r>
      <w:r w:rsidR="00032BA5">
        <w:t xml:space="preserve"> Számos grafikus kezelőfelülettel rendelkező szoftver készült a Git-hez,</w:t>
      </w:r>
      <w:r w:rsidR="0062485E">
        <w:t xml:space="preserve"> melyek megkönnyítik a verziókezelés használatát és grafikusan ábrázolja a fejlesztési ágat.</w:t>
      </w:r>
      <w:r w:rsidR="00032BA5">
        <w:t xml:space="preserve"> </w:t>
      </w:r>
      <w:r w:rsidR="0062485E">
        <w:t>É</w:t>
      </w:r>
      <w:r w:rsidR="00032BA5">
        <w:t xml:space="preserve">n a Git Extension-t használtam. </w:t>
      </w:r>
    </w:p>
    <w:p w14:paraId="2E460D51" w14:textId="4E7BC4D5" w:rsidR="007C5D24" w:rsidRDefault="007C5D24" w:rsidP="00CB27E8">
      <w:r>
        <w:rPr>
          <w:noProof/>
          <w:lang w:eastAsia="hu-HU"/>
        </w:rPr>
        <w:drawing>
          <wp:inline distT="0" distB="0" distL="0" distR="0" wp14:anchorId="22102CF1" wp14:editId="61F9CC3D">
            <wp:extent cx="4137035" cy="4552545"/>
            <wp:effectExtent l="0" t="0" r="0" b="635"/>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50847" cy="4567745"/>
                    </a:xfrm>
                    <a:prstGeom prst="rect">
                      <a:avLst/>
                    </a:prstGeom>
                  </pic:spPr>
                </pic:pic>
              </a:graphicData>
            </a:graphic>
          </wp:inline>
        </w:drawing>
      </w:r>
    </w:p>
    <w:p w14:paraId="7D3AEF8C" w14:textId="081CF6BA" w:rsidR="007C5D24" w:rsidRDefault="006B3A85" w:rsidP="00CB27E8">
      <w:r>
        <w:t xml:space="preserve">4.1 ábra </w:t>
      </w:r>
      <w:bookmarkStart w:id="8" w:name="_GoBack"/>
      <w:bookmarkEnd w:id="8"/>
      <w:r w:rsidR="000956CF">
        <w:t>Ábra az alkalmazásom fejlesztési ágáról</w:t>
      </w:r>
    </w:p>
    <w:p w14:paraId="24964F29" w14:textId="77777777" w:rsidR="00C1160B" w:rsidRDefault="00C1160B" w:rsidP="00D5284C">
      <w:pPr>
        <w:pStyle w:val="Cmsor2"/>
      </w:pPr>
    </w:p>
    <w:sectPr w:rsidR="00C1160B" w:rsidSect="00D23BFC">
      <w:headerReference w:type="even" r:id="rId63"/>
      <w:footerReference w:type="default" r:id="rId64"/>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Kővári Bence" w:date="2015-10-19T10:50:00Z" w:initials="KB">
    <w:p w14:paraId="49D612AE" w14:textId="77777777" w:rsidR="00D8383A" w:rsidRDefault="00D8383A">
      <w:pPr>
        <w:pStyle w:val="Jegyzetszveg"/>
      </w:pPr>
      <w:r>
        <w:rPr>
          <w:rStyle w:val="Jegyzethivatkozs"/>
        </w:rPr>
        <w:annotationRef/>
      </w:r>
      <w:r>
        <w:t>saját neved</w:t>
      </w:r>
    </w:p>
  </w:comment>
  <w:comment w:id="1" w:author="Kővári Bence" w:date="2015-10-19T10:50:00Z" w:initials="KB">
    <w:p w14:paraId="3497861D" w14:textId="77777777" w:rsidR="00D8383A" w:rsidRDefault="00D8383A">
      <w:pPr>
        <w:pStyle w:val="Jegyzetszveg"/>
      </w:pPr>
      <w:r>
        <w:rPr>
          <w:rStyle w:val="Jegyzethivatkozs"/>
        </w:rPr>
        <w:annotationRef/>
      </w:r>
      <w:r>
        <w:t>Csak az egyiket hagyd a szövegben</w:t>
      </w:r>
    </w:p>
    <w:p w14:paraId="3400C567" w14:textId="77777777" w:rsidR="00D8383A" w:rsidRDefault="00D8383A">
      <w:pPr>
        <w:pStyle w:val="Jegyzetszveg"/>
      </w:pPr>
      <w:r>
        <w:t>BSc: szakdolgozatot</w:t>
      </w:r>
    </w:p>
    <w:p w14:paraId="1CA1C31B" w14:textId="77777777" w:rsidR="00D8383A" w:rsidRDefault="00D8383A">
      <w:pPr>
        <w:pStyle w:val="Jegyzetszveg"/>
      </w:pPr>
      <w:r>
        <w:t>MSc: diplomatervet</w:t>
      </w:r>
    </w:p>
  </w:comment>
  <w:comment w:id="2" w:author="Kővári Bence" w:date="2015-10-19T10:52:00Z" w:initials="KB">
    <w:p w14:paraId="04C6AF9D" w14:textId="77777777" w:rsidR="00D8383A" w:rsidRDefault="00D8383A">
      <w:pPr>
        <w:pStyle w:val="Jegyzetszveg"/>
      </w:pPr>
      <w:r>
        <w:rPr>
          <w:rStyle w:val="Jegyzethivatkozs"/>
        </w:rPr>
        <w:annotationRef/>
      </w:r>
      <w:r>
        <w:t>Ne felejtsd le frissíteni</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9D612AE" w15:done="0"/>
  <w15:commentEx w15:paraId="1CA1C31B" w15:done="0"/>
  <w15:commentEx w15:paraId="04C6AF9D"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6C739E" w14:textId="77777777" w:rsidR="00433C46" w:rsidRDefault="00433C46">
      <w:r>
        <w:separator/>
      </w:r>
    </w:p>
  </w:endnote>
  <w:endnote w:type="continuationSeparator" w:id="0">
    <w:p w14:paraId="1FE82688" w14:textId="77777777" w:rsidR="00433C46" w:rsidRDefault="00433C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6ACE6" w14:textId="77777777" w:rsidR="00D8383A" w:rsidRDefault="00D8383A">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7C728" w14:textId="1727E923" w:rsidR="00D8383A" w:rsidRDefault="00D8383A"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6B3A85">
      <w:rPr>
        <w:rStyle w:val="Oldalszm"/>
        <w:noProof/>
      </w:rPr>
      <w:t>34</w:t>
    </w:r>
    <w:r>
      <w:rPr>
        <w:rStyle w:val="Oldalszm"/>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80E2D2" w14:textId="77777777" w:rsidR="00433C46" w:rsidRDefault="00433C46">
      <w:r>
        <w:separator/>
      </w:r>
    </w:p>
  </w:footnote>
  <w:footnote w:type="continuationSeparator" w:id="0">
    <w:p w14:paraId="31078654" w14:textId="77777777" w:rsidR="00433C46" w:rsidRDefault="00433C4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6DC4B" w14:textId="77777777" w:rsidR="00D8383A" w:rsidRDefault="00D8383A"/>
  <w:p w14:paraId="2C6DFBBE" w14:textId="77777777" w:rsidR="00D8383A" w:rsidRDefault="00D8383A"/>
  <w:p w14:paraId="125F8157" w14:textId="77777777" w:rsidR="00D8383A" w:rsidRDefault="00D8383A"/>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3164080A"/>
    <w:multiLevelType w:val="hybridMultilevel"/>
    <w:tmpl w:val="17EACEEE"/>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3CB80CDB"/>
    <w:multiLevelType w:val="hybridMultilevel"/>
    <w:tmpl w:val="AF282DE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3" w15:restartNumberingAfterBreak="0">
    <w:nsid w:val="424D4A36"/>
    <w:multiLevelType w:val="hybridMultilevel"/>
    <w:tmpl w:val="1D7A5088"/>
    <w:lvl w:ilvl="0" w:tplc="040E0001">
      <w:start w:val="1"/>
      <w:numFmt w:val="bullet"/>
      <w:lvlText w:val=""/>
      <w:lvlJc w:val="left"/>
      <w:pPr>
        <w:ind w:left="1501" w:hanging="360"/>
      </w:pPr>
      <w:rPr>
        <w:rFonts w:ascii="Symbol" w:hAnsi="Symbol" w:hint="default"/>
      </w:rPr>
    </w:lvl>
    <w:lvl w:ilvl="1" w:tplc="040E0019" w:tentative="1">
      <w:start w:val="1"/>
      <w:numFmt w:val="lowerLetter"/>
      <w:lvlText w:val="%2."/>
      <w:lvlJc w:val="left"/>
      <w:pPr>
        <w:ind w:left="2221" w:hanging="360"/>
      </w:pPr>
    </w:lvl>
    <w:lvl w:ilvl="2" w:tplc="040E001B" w:tentative="1">
      <w:start w:val="1"/>
      <w:numFmt w:val="lowerRoman"/>
      <w:lvlText w:val="%3."/>
      <w:lvlJc w:val="right"/>
      <w:pPr>
        <w:ind w:left="2941" w:hanging="180"/>
      </w:pPr>
    </w:lvl>
    <w:lvl w:ilvl="3" w:tplc="040E000F" w:tentative="1">
      <w:start w:val="1"/>
      <w:numFmt w:val="decimal"/>
      <w:lvlText w:val="%4."/>
      <w:lvlJc w:val="left"/>
      <w:pPr>
        <w:ind w:left="3661" w:hanging="360"/>
      </w:pPr>
    </w:lvl>
    <w:lvl w:ilvl="4" w:tplc="040E0019" w:tentative="1">
      <w:start w:val="1"/>
      <w:numFmt w:val="lowerLetter"/>
      <w:lvlText w:val="%5."/>
      <w:lvlJc w:val="left"/>
      <w:pPr>
        <w:ind w:left="4381" w:hanging="360"/>
      </w:pPr>
    </w:lvl>
    <w:lvl w:ilvl="5" w:tplc="040E001B" w:tentative="1">
      <w:start w:val="1"/>
      <w:numFmt w:val="lowerRoman"/>
      <w:lvlText w:val="%6."/>
      <w:lvlJc w:val="right"/>
      <w:pPr>
        <w:ind w:left="5101" w:hanging="180"/>
      </w:pPr>
    </w:lvl>
    <w:lvl w:ilvl="6" w:tplc="040E000F" w:tentative="1">
      <w:start w:val="1"/>
      <w:numFmt w:val="decimal"/>
      <w:lvlText w:val="%7."/>
      <w:lvlJc w:val="left"/>
      <w:pPr>
        <w:ind w:left="5821" w:hanging="360"/>
      </w:pPr>
    </w:lvl>
    <w:lvl w:ilvl="7" w:tplc="040E0019" w:tentative="1">
      <w:start w:val="1"/>
      <w:numFmt w:val="lowerLetter"/>
      <w:lvlText w:val="%8."/>
      <w:lvlJc w:val="left"/>
      <w:pPr>
        <w:ind w:left="6541" w:hanging="360"/>
      </w:pPr>
    </w:lvl>
    <w:lvl w:ilvl="8" w:tplc="040E001B" w:tentative="1">
      <w:start w:val="1"/>
      <w:numFmt w:val="lowerRoman"/>
      <w:lvlText w:val="%9."/>
      <w:lvlJc w:val="right"/>
      <w:pPr>
        <w:ind w:left="7261" w:hanging="180"/>
      </w:pPr>
    </w:lvl>
  </w:abstractNum>
  <w:abstractNum w:abstractNumId="24"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4E9B5397"/>
    <w:multiLevelType w:val="hybridMultilevel"/>
    <w:tmpl w:val="C6A0896E"/>
    <w:lvl w:ilvl="0" w:tplc="040E0001">
      <w:start w:val="1"/>
      <w:numFmt w:val="bullet"/>
      <w:lvlText w:val=""/>
      <w:lvlJc w:val="left"/>
      <w:pPr>
        <w:ind w:left="1440" w:hanging="360"/>
      </w:pPr>
      <w:rPr>
        <w:rFonts w:ascii="Symbol" w:hAnsi="Symbol"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26" w15:restartNumberingAfterBreak="0">
    <w:nsid w:val="4F4F5954"/>
    <w:multiLevelType w:val="hybridMultilevel"/>
    <w:tmpl w:val="54A6F8EC"/>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27"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9"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799C3B84"/>
    <w:multiLevelType w:val="multilevel"/>
    <w:tmpl w:val="F45E552C"/>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1"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30"/>
  </w:num>
  <w:num w:numId="3">
    <w:abstractNumId w:val="14"/>
  </w:num>
  <w:num w:numId="4">
    <w:abstractNumId w:val="21"/>
  </w:num>
  <w:num w:numId="5">
    <w:abstractNumId w:val="24"/>
  </w:num>
  <w:num w:numId="6">
    <w:abstractNumId w:val="27"/>
  </w:num>
  <w:num w:numId="7">
    <w:abstractNumId w:val="18"/>
  </w:num>
  <w:num w:numId="8">
    <w:abstractNumId w:val="13"/>
  </w:num>
  <w:num w:numId="9">
    <w:abstractNumId w:val="19"/>
  </w:num>
  <w:num w:numId="10">
    <w:abstractNumId w:val="31"/>
  </w:num>
  <w:num w:numId="11">
    <w:abstractNumId w:val="20"/>
  </w:num>
  <w:num w:numId="12">
    <w:abstractNumId w:val="29"/>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1"/>
  </w:num>
  <w:num w:numId="24">
    <w:abstractNumId w:val="16"/>
  </w:num>
  <w:num w:numId="25">
    <w:abstractNumId w:val="12"/>
  </w:num>
  <w:num w:numId="26">
    <w:abstractNumId w:val="15"/>
  </w:num>
  <w:num w:numId="27">
    <w:abstractNumId w:val="28"/>
  </w:num>
  <w:num w:numId="28">
    <w:abstractNumId w:val="23"/>
  </w:num>
  <w:num w:numId="29">
    <w:abstractNumId w:val="25"/>
  </w:num>
  <w:num w:numId="30">
    <w:abstractNumId w:val="26"/>
  </w:num>
  <w:num w:numId="31">
    <w:abstractNumId w:val="17"/>
  </w:num>
  <w:num w:numId="32">
    <w:abstractNumId w:val="22"/>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ővári Bence">
    <w15:presenceInfo w15:providerId="Windows Live" w15:userId="5be86d7ee7dc60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552C"/>
    <w:rsid w:val="000062F4"/>
    <w:rsid w:val="0001192F"/>
    <w:rsid w:val="00026195"/>
    <w:rsid w:val="00032BA5"/>
    <w:rsid w:val="00034268"/>
    <w:rsid w:val="00035BAE"/>
    <w:rsid w:val="0003623B"/>
    <w:rsid w:val="000420A3"/>
    <w:rsid w:val="00046AF9"/>
    <w:rsid w:val="000571F2"/>
    <w:rsid w:val="00061191"/>
    <w:rsid w:val="00061AD6"/>
    <w:rsid w:val="00072612"/>
    <w:rsid w:val="00073589"/>
    <w:rsid w:val="000741A0"/>
    <w:rsid w:val="00080FE8"/>
    <w:rsid w:val="00081C8E"/>
    <w:rsid w:val="00082FCA"/>
    <w:rsid w:val="00087D08"/>
    <w:rsid w:val="000956CF"/>
    <w:rsid w:val="000978F3"/>
    <w:rsid w:val="000A3B32"/>
    <w:rsid w:val="000A6D13"/>
    <w:rsid w:val="000A7483"/>
    <w:rsid w:val="000B0F50"/>
    <w:rsid w:val="000B53E0"/>
    <w:rsid w:val="000B5B5A"/>
    <w:rsid w:val="000B6FFC"/>
    <w:rsid w:val="000C79AC"/>
    <w:rsid w:val="000D2E89"/>
    <w:rsid w:val="000D48D6"/>
    <w:rsid w:val="000D4978"/>
    <w:rsid w:val="000E178A"/>
    <w:rsid w:val="000E17FA"/>
    <w:rsid w:val="000F1301"/>
    <w:rsid w:val="000F2787"/>
    <w:rsid w:val="000F3EA7"/>
    <w:rsid w:val="000F4BAD"/>
    <w:rsid w:val="000F5381"/>
    <w:rsid w:val="00100104"/>
    <w:rsid w:val="0010137C"/>
    <w:rsid w:val="001021A6"/>
    <w:rsid w:val="00102AE0"/>
    <w:rsid w:val="00102BAB"/>
    <w:rsid w:val="00113811"/>
    <w:rsid w:val="0012035E"/>
    <w:rsid w:val="00122C7C"/>
    <w:rsid w:val="001312F5"/>
    <w:rsid w:val="00132984"/>
    <w:rsid w:val="00133BA7"/>
    <w:rsid w:val="0013432B"/>
    <w:rsid w:val="00135110"/>
    <w:rsid w:val="00141A2E"/>
    <w:rsid w:val="00142979"/>
    <w:rsid w:val="0014500D"/>
    <w:rsid w:val="00147DCD"/>
    <w:rsid w:val="00147F4F"/>
    <w:rsid w:val="00150C83"/>
    <w:rsid w:val="001517D2"/>
    <w:rsid w:val="001522F2"/>
    <w:rsid w:val="00153800"/>
    <w:rsid w:val="00156C4C"/>
    <w:rsid w:val="00161370"/>
    <w:rsid w:val="00163DE9"/>
    <w:rsid w:val="0017084E"/>
    <w:rsid w:val="00171054"/>
    <w:rsid w:val="00172959"/>
    <w:rsid w:val="001825FF"/>
    <w:rsid w:val="00183AD3"/>
    <w:rsid w:val="00195DA5"/>
    <w:rsid w:val="00195DD2"/>
    <w:rsid w:val="001A087D"/>
    <w:rsid w:val="001A2350"/>
    <w:rsid w:val="001A2A59"/>
    <w:rsid w:val="001A2EFF"/>
    <w:rsid w:val="001A4893"/>
    <w:rsid w:val="001A51AC"/>
    <w:rsid w:val="001A57BC"/>
    <w:rsid w:val="001A6165"/>
    <w:rsid w:val="001A69C7"/>
    <w:rsid w:val="001B1E0D"/>
    <w:rsid w:val="001B21E3"/>
    <w:rsid w:val="001B32F6"/>
    <w:rsid w:val="001B5CDA"/>
    <w:rsid w:val="001B727F"/>
    <w:rsid w:val="001C0AF8"/>
    <w:rsid w:val="001C52BB"/>
    <w:rsid w:val="001D0407"/>
    <w:rsid w:val="001D4855"/>
    <w:rsid w:val="001D659E"/>
    <w:rsid w:val="001E27A1"/>
    <w:rsid w:val="001E5FD1"/>
    <w:rsid w:val="001F57CF"/>
    <w:rsid w:val="00203E00"/>
    <w:rsid w:val="002102C3"/>
    <w:rsid w:val="00220552"/>
    <w:rsid w:val="00225F65"/>
    <w:rsid w:val="00227347"/>
    <w:rsid w:val="0022789D"/>
    <w:rsid w:val="00236C09"/>
    <w:rsid w:val="00241318"/>
    <w:rsid w:val="0024290F"/>
    <w:rsid w:val="00242C4D"/>
    <w:rsid w:val="00244C7E"/>
    <w:rsid w:val="00246E54"/>
    <w:rsid w:val="002563EF"/>
    <w:rsid w:val="00256F78"/>
    <w:rsid w:val="00267430"/>
    <w:rsid w:val="00267677"/>
    <w:rsid w:val="002815E4"/>
    <w:rsid w:val="002841F9"/>
    <w:rsid w:val="002879F4"/>
    <w:rsid w:val="00290230"/>
    <w:rsid w:val="00295830"/>
    <w:rsid w:val="00296D61"/>
    <w:rsid w:val="002A0DC7"/>
    <w:rsid w:val="002A1397"/>
    <w:rsid w:val="002A2E4B"/>
    <w:rsid w:val="002A3FE8"/>
    <w:rsid w:val="002B3FDB"/>
    <w:rsid w:val="002B4819"/>
    <w:rsid w:val="002D0621"/>
    <w:rsid w:val="002D2C06"/>
    <w:rsid w:val="002D6BCD"/>
    <w:rsid w:val="002D716F"/>
    <w:rsid w:val="002D7DA9"/>
    <w:rsid w:val="002E1D2A"/>
    <w:rsid w:val="002E2419"/>
    <w:rsid w:val="002E4185"/>
    <w:rsid w:val="002E4C2D"/>
    <w:rsid w:val="002E6B90"/>
    <w:rsid w:val="002F6A8A"/>
    <w:rsid w:val="003008E1"/>
    <w:rsid w:val="00301185"/>
    <w:rsid w:val="00302BB3"/>
    <w:rsid w:val="00305E08"/>
    <w:rsid w:val="00307B2E"/>
    <w:rsid w:val="0031177B"/>
    <w:rsid w:val="00313013"/>
    <w:rsid w:val="003138A8"/>
    <w:rsid w:val="003157ED"/>
    <w:rsid w:val="003210F8"/>
    <w:rsid w:val="00325797"/>
    <w:rsid w:val="003347A4"/>
    <w:rsid w:val="00340F6A"/>
    <w:rsid w:val="0034637B"/>
    <w:rsid w:val="00350AEC"/>
    <w:rsid w:val="00352828"/>
    <w:rsid w:val="0035422A"/>
    <w:rsid w:val="00355336"/>
    <w:rsid w:val="0035796F"/>
    <w:rsid w:val="00361AB2"/>
    <w:rsid w:val="00361B44"/>
    <w:rsid w:val="00362184"/>
    <w:rsid w:val="003724AA"/>
    <w:rsid w:val="0037381F"/>
    <w:rsid w:val="003739B6"/>
    <w:rsid w:val="00375513"/>
    <w:rsid w:val="00376685"/>
    <w:rsid w:val="00380740"/>
    <w:rsid w:val="003812C3"/>
    <w:rsid w:val="00385B41"/>
    <w:rsid w:val="00390E19"/>
    <w:rsid w:val="00392416"/>
    <w:rsid w:val="00392F69"/>
    <w:rsid w:val="00394819"/>
    <w:rsid w:val="00396676"/>
    <w:rsid w:val="003970C2"/>
    <w:rsid w:val="003A4CDB"/>
    <w:rsid w:val="003B13FE"/>
    <w:rsid w:val="003B4313"/>
    <w:rsid w:val="003B77D0"/>
    <w:rsid w:val="003B7826"/>
    <w:rsid w:val="003C092D"/>
    <w:rsid w:val="003C4CF8"/>
    <w:rsid w:val="003C594E"/>
    <w:rsid w:val="003C7747"/>
    <w:rsid w:val="003C7862"/>
    <w:rsid w:val="003D223C"/>
    <w:rsid w:val="003D2505"/>
    <w:rsid w:val="003E0A55"/>
    <w:rsid w:val="003E0E6D"/>
    <w:rsid w:val="003E2ECB"/>
    <w:rsid w:val="003E70B1"/>
    <w:rsid w:val="003F02CA"/>
    <w:rsid w:val="003F4F61"/>
    <w:rsid w:val="003F5425"/>
    <w:rsid w:val="003F55DC"/>
    <w:rsid w:val="003F7254"/>
    <w:rsid w:val="00407067"/>
    <w:rsid w:val="004078A5"/>
    <w:rsid w:val="00410924"/>
    <w:rsid w:val="00410EDB"/>
    <w:rsid w:val="00411659"/>
    <w:rsid w:val="00411E6A"/>
    <w:rsid w:val="00414612"/>
    <w:rsid w:val="00417D0F"/>
    <w:rsid w:val="00424C63"/>
    <w:rsid w:val="00426FBC"/>
    <w:rsid w:val="00427422"/>
    <w:rsid w:val="00427873"/>
    <w:rsid w:val="00432C32"/>
    <w:rsid w:val="00433C46"/>
    <w:rsid w:val="00435358"/>
    <w:rsid w:val="00440353"/>
    <w:rsid w:val="0044084E"/>
    <w:rsid w:val="0045336C"/>
    <w:rsid w:val="00463BC0"/>
    <w:rsid w:val="0046504D"/>
    <w:rsid w:val="004654E1"/>
    <w:rsid w:val="00467C45"/>
    <w:rsid w:val="00472F8B"/>
    <w:rsid w:val="00474F00"/>
    <w:rsid w:val="00475A15"/>
    <w:rsid w:val="0047671D"/>
    <w:rsid w:val="004778F3"/>
    <w:rsid w:val="00481306"/>
    <w:rsid w:val="00481396"/>
    <w:rsid w:val="00481569"/>
    <w:rsid w:val="0048395A"/>
    <w:rsid w:val="004851C7"/>
    <w:rsid w:val="00487EF4"/>
    <w:rsid w:val="00491D1C"/>
    <w:rsid w:val="00496D6B"/>
    <w:rsid w:val="004979CD"/>
    <w:rsid w:val="004A1B5C"/>
    <w:rsid w:val="004A2F52"/>
    <w:rsid w:val="004A3A01"/>
    <w:rsid w:val="004A70A0"/>
    <w:rsid w:val="004A7C33"/>
    <w:rsid w:val="004B43CE"/>
    <w:rsid w:val="004B73CD"/>
    <w:rsid w:val="004B7F72"/>
    <w:rsid w:val="004D2F57"/>
    <w:rsid w:val="004D4D3C"/>
    <w:rsid w:val="004D5074"/>
    <w:rsid w:val="004D5966"/>
    <w:rsid w:val="004E044C"/>
    <w:rsid w:val="004E0F2B"/>
    <w:rsid w:val="004E1923"/>
    <w:rsid w:val="004E4402"/>
    <w:rsid w:val="004E5C4C"/>
    <w:rsid w:val="004E651C"/>
    <w:rsid w:val="00502632"/>
    <w:rsid w:val="00502A30"/>
    <w:rsid w:val="00510D1C"/>
    <w:rsid w:val="005120F0"/>
    <w:rsid w:val="00515657"/>
    <w:rsid w:val="00515C8B"/>
    <w:rsid w:val="0052307B"/>
    <w:rsid w:val="00524937"/>
    <w:rsid w:val="005259C7"/>
    <w:rsid w:val="005259D7"/>
    <w:rsid w:val="00526A1B"/>
    <w:rsid w:val="00527F61"/>
    <w:rsid w:val="00532DAC"/>
    <w:rsid w:val="0053328B"/>
    <w:rsid w:val="005334AD"/>
    <w:rsid w:val="00536A91"/>
    <w:rsid w:val="00540C48"/>
    <w:rsid w:val="005448E4"/>
    <w:rsid w:val="00544A12"/>
    <w:rsid w:val="0054517F"/>
    <w:rsid w:val="00545987"/>
    <w:rsid w:val="005509DF"/>
    <w:rsid w:val="005524FC"/>
    <w:rsid w:val="005551E2"/>
    <w:rsid w:val="00562B13"/>
    <w:rsid w:val="00562B70"/>
    <w:rsid w:val="00564AE2"/>
    <w:rsid w:val="00570D18"/>
    <w:rsid w:val="00570F3E"/>
    <w:rsid w:val="005726C8"/>
    <w:rsid w:val="0057327F"/>
    <w:rsid w:val="00576495"/>
    <w:rsid w:val="00581EC3"/>
    <w:rsid w:val="00583C76"/>
    <w:rsid w:val="00584C0A"/>
    <w:rsid w:val="00592BDA"/>
    <w:rsid w:val="00592CD8"/>
    <w:rsid w:val="00593C7B"/>
    <w:rsid w:val="0059553B"/>
    <w:rsid w:val="00595D1D"/>
    <w:rsid w:val="005A1E0C"/>
    <w:rsid w:val="005A45E5"/>
    <w:rsid w:val="005A481A"/>
    <w:rsid w:val="005B3CF8"/>
    <w:rsid w:val="005B692A"/>
    <w:rsid w:val="005B708E"/>
    <w:rsid w:val="005C4969"/>
    <w:rsid w:val="005C6C55"/>
    <w:rsid w:val="005C714B"/>
    <w:rsid w:val="005D1FC6"/>
    <w:rsid w:val="005D3443"/>
    <w:rsid w:val="005D5BDA"/>
    <w:rsid w:val="005E01E0"/>
    <w:rsid w:val="005E3A35"/>
    <w:rsid w:val="005F2046"/>
    <w:rsid w:val="005F4AEE"/>
    <w:rsid w:val="005F6FCB"/>
    <w:rsid w:val="006034C7"/>
    <w:rsid w:val="00604808"/>
    <w:rsid w:val="0060514C"/>
    <w:rsid w:val="0061225F"/>
    <w:rsid w:val="00612C4C"/>
    <w:rsid w:val="00614A83"/>
    <w:rsid w:val="00616061"/>
    <w:rsid w:val="0062045A"/>
    <w:rsid w:val="0062185B"/>
    <w:rsid w:val="0062372B"/>
    <w:rsid w:val="00623D56"/>
    <w:rsid w:val="0062485E"/>
    <w:rsid w:val="00625E6B"/>
    <w:rsid w:val="006266F1"/>
    <w:rsid w:val="00627522"/>
    <w:rsid w:val="00627E85"/>
    <w:rsid w:val="00630A92"/>
    <w:rsid w:val="0063585C"/>
    <w:rsid w:val="00636E93"/>
    <w:rsid w:val="00641018"/>
    <w:rsid w:val="006459E6"/>
    <w:rsid w:val="00650B2D"/>
    <w:rsid w:val="00650C7C"/>
    <w:rsid w:val="0065279B"/>
    <w:rsid w:val="00656695"/>
    <w:rsid w:val="006573BF"/>
    <w:rsid w:val="00662E8E"/>
    <w:rsid w:val="00667046"/>
    <w:rsid w:val="0067496E"/>
    <w:rsid w:val="00675281"/>
    <w:rsid w:val="0068142C"/>
    <w:rsid w:val="00681E99"/>
    <w:rsid w:val="00683F01"/>
    <w:rsid w:val="006850A8"/>
    <w:rsid w:val="0069214C"/>
    <w:rsid w:val="00692605"/>
    <w:rsid w:val="00692BC8"/>
    <w:rsid w:val="00693BD0"/>
    <w:rsid w:val="006A0276"/>
    <w:rsid w:val="006A1B7F"/>
    <w:rsid w:val="006B1D8B"/>
    <w:rsid w:val="006B3A85"/>
    <w:rsid w:val="006B5395"/>
    <w:rsid w:val="006C0153"/>
    <w:rsid w:val="006C6406"/>
    <w:rsid w:val="006C6ACE"/>
    <w:rsid w:val="006D08AB"/>
    <w:rsid w:val="006D338C"/>
    <w:rsid w:val="006E01E8"/>
    <w:rsid w:val="006E129C"/>
    <w:rsid w:val="006E3115"/>
    <w:rsid w:val="006E4E19"/>
    <w:rsid w:val="006E6506"/>
    <w:rsid w:val="006F1511"/>
    <w:rsid w:val="006F31F9"/>
    <w:rsid w:val="006F512E"/>
    <w:rsid w:val="00700E3A"/>
    <w:rsid w:val="0071372B"/>
    <w:rsid w:val="00715CD6"/>
    <w:rsid w:val="007171B8"/>
    <w:rsid w:val="00717969"/>
    <w:rsid w:val="007212C4"/>
    <w:rsid w:val="007233C7"/>
    <w:rsid w:val="00727A13"/>
    <w:rsid w:val="00730B3C"/>
    <w:rsid w:val="00737748"/>
    <w:rsid w:val="00745693"/>
    <w:rsid w:val="0074664D"/>
    <w:rsid w:val="00747DD4"/>
    <w:rsid w:val="00755BEC"/>
    <w:rsid w:val="007561A6"/>
    <w:rsid w:val="0075631E"/>
    <w:rsid w:val="00756B6F"/>
    <w:rsid w:val="00756D62"/>
    <w:rsid w:val="007573CC"/>
    <w:rsid w:val="007630FB"/>
    <w:rsid w:val="007704F4"/>
    <w:rsid w:val="007724C1"/>
    <w:rsid w:val="0077344F"/>
    <w:rsid w:val="00776E3E"/>
    <w:rsid w:val="00780D74"/>
    <w:rsid w:val="007824AD"/>
    <w:rsid w:val="00784DE8"/>
    <w:rsid w:val="00791276"/>
    <w:rsid w:val="00791517"/>
    <w:rsid w:val="0079237C"/>
    <w:rsid w:val="007937DD"/>
    <w:rsid w:val="00794FE0"/>
    <w:rsid w:val="007A2938"/>
    <w:rsid w:val="007A4BD1"/>
    <w:rsid w:val="007B02A5"/>
    <w:rsid w:val="007B11A9"/>
    <w:rsid w:val="007B5CF7"/>
    <w:rsid w:val="007C5D24"/>
    <w:rsid w:val="007D2F73"/>
    <w:rsid w:val="007D34C2"/>
    <w:rsid w:val="007D43D8"/>
    <w:rsid w:val="007D54EB"/>
    <w:rsid w:val="007D6BD3"/>
    <w:rsid w:val="007E14B2"/>
    <w:rsid w:val="007E1803"/>
    <w:rsid w:val="007E3553"/>
    <w:rsid w:val="007E5B2C"/>
    <w:rsid w:val="007E71BE"/>
    <w:rsid w:val="007E75DB"/>
    <w:rsid w:val="007E7B62"/>
    <w:rsid w:val="00801BAB"/>
    <w:rsid w:val="00805AA2"/>
    <w:rsid w:val="008069A9"/>
    <w:rsid w:val="008146AF"/>
    <w:rsid w:val="00814922"/>
    <w:rsid w:val="0081651F"/>
    <w:rsid w:val="00816BCB"/>
    <w:rsid w:val="008268A1"/>
    <w:rsid w:val="00826AED"/>
    <w:rsid w:val="0083093F"/>
    <w:rsid w:val="00831E84"/>
    <w:rsid w:val="008340D2"/>
    <w:rsid w:val="00835BF2"/>
    <w:rsid w:val="00843159"/>
    <w:rsid w:val="00844960"/>
    <w:rsid w:val="008454A6"/>
    <w:rsid w:val="0084626B"/>
    <w:rsid w:val="00851968"/>
    <w:rsid w:val="00854BDC"/>
    <w:rsid w:val="008569F4"/>
    <w:rsid w:val="00856A47"/>
    <w:rsid w:val="008577CE"/>
    <w:rsid w:val="00867AF0"/>
    <w:rsid w:val="00877820"/>
    <w:rsid w:val="0088283B"/>
    <w:rsid w:val="00886D19"/>
    <w:rsid w:val="008924C4"/>
    <w:rsid w:val="008925FE"/>
    <w:rsid w:val="0089265D"/>
    <w:rsid w:val="00896F99"/>
    <w:rsid w:val="00897441"/>
    <w:rsid w:val="008A3762"/>
    <w:rsid w:val="008B18FF"/>
    <w:rsid w:val="008B2EAE"/>
    <w:rsid w:val="008B7E08"/>
    <w:rsid w:val="008C0CE2"/>
    <w:rsid w:val="008C5682"/>
    <w:rsid w:val="008C570B"/>
    <w:rsid w:val="008C5B52"/>
    <w:rsid w:val="008D6540"/>
    <w:rsid w:val="008D7E66"/>
    <w:rsid w:val="008E0B24"/>
    <w:rsid w:val="008E7228"/>
    <w:rsid w:val="008F03F3"/>
    <w:rsid w:val="008F662E"/>
    <w:rsid w:val="00900194"/>
    <w:rsid w:val="009008BA"/>
    <w:rsid w:val="0090122F"/>
    <w:rsid w:val="009021FD"/>
    <w:rsid w:val="00903AAA"/>
    <w:rsid w:val="00903DF3"/>
    <w:rsid w:val="00904B3C"/>
    <w:rsid w:val="0090541F"/>
    <w:rsid w:val="00905BFD"/>
    <w:rsid w:val="00907E6A"/>
    <w:rsid w:val="00907F0D"/>
    <w:rsid w:val="00917C3F"/>
    <w:rsid w:val="00920574"/>
    <w:rsid w:val="009271E4"/>
    <w:rsid w:val="009305D2"/>
    <w:rsid w:val="009315B1"/>
    <w:rsid w:val="00933E0F"/>
    <w:rsid w:val="00936644"/>
    <w:rsid w:val="009407B6"/>
    <w:rsid w:val="00940CB1"/>
    <w:rsid w:val="00942E3F"/>
    <w:rsid w:val="00944541"/>
    <w:rsid w:val="0094574D"/>
    <w:rsid w:val="00946F62"/>
    <w:rsid w:val="00947CF4"/>
    <w:rsid w:val="00953164"/>
    <w:rsid w:val="0095592B"/>
    <w:rsid w:val="00962BC2"/>
    <w:rsid w:val="009730A1"/>
    <w:rsid w:val="00981648"/>
    <w:rsid w:val="0098226D"/>
    <w:rsid w:val="0098532E"/>
    <w:rsid w:val="00994DC0"/>
    <w:rsid w:val="00995B38"/>
    <w:rsid w:val="009A3D4A"/>
    <w:rsid w:val="009A3E7B"/>
    <w:rsid w:val="009A438E"/>
    <w:rsid w:val="009A5CDF"/>
    <w:rsid w:val="009B1AB8"/>
    <w:rsid w:val="009B2EED"/>
    <w:rsid w:val="009B631D"/>
    <w:rsid w:val="009C168D"/>
    <w:rsid w:val="009C1C93"/>
    <w:rsid w:val="009C2C0C"/>
    <w:rsid w:val="009D14B7"/>
    <w:rsid w:val="009D2FD8"/>
    <w:rsid w:val="009D5898"/>
    <w:rsid w:val="009E08C5"/>
    <w:rsid w:val="009E0BB5"/>
    <w:rsid w:val="009E4C15"/>
    <w:rsid w:val="009F165E"/>
    <w:rsid w:val="009F22D6"/>
    <w:rsid w:val="009F2DC7"/>
    <w:rsid w:val="009F6AAC"/>
    <w:rsid w:val="00A0325C"/>
    <w:rsid w:val="00A12382"/>
    <w:rsid w:val="00A144DE"/>
    <w:rsid w:val="00A15A4C"/>
    <w:rsid w:val="00A20324"/>
    <w:rsid w:val="00A34DC4"/>
    <w:rsid w:val="00A35D90"/>
    <w:rsid w:val="00A3733F"/>
    <w:rsid w:val="00A55DA7"/>
    <w:rsid w:val="00A61A04"/>
    <w:rsid w:val="00A620CC"/>
    <w:rsid w:val="00A63918"/>
    <w:rsid w:val="00A64AA8"/>
    <w:rsid w:val="00A75ED2"/>
    <w:rsid w:val="00A8074A"/>
    <w:rsid w:val="00A83008"/>
    <w:rsid w:val="00A831F2"/>
    <w:rsid w:val="00A840B6"/>
    <w:rsid w:val="00A84350"/>
    <w:rsid w:val="00A86C6A"/>
    <w:rsid w:val="00A92A03"/>
    <w:rsid w:val="00A93ED5"/>
    <w:rsid w:val="00A9757F"/>
    <w:rsid w:val="00AA289D"/>
    <w:rsid w:val="00AA63D5"/>
    <w:rsid w:val="00AB511F"/>
    <w:rsid w:val="00AC0A39"/>
    <w:rsid w:val="00AC362E"/>
    <w:rsid w:val="00AC4989"/>
    <w:rsid w:val="00AC73B6"/>
    <w:rsid w:val="00AD0A83"/>
    <w:rsid w:val="00AD30A5"/>
    <w:rsid w:val="00AD4143"/>
    <w:rsid w:val="00AD639D"/>
    <w:rsid w:val="00AE05C4"/>
    <w:rsid w:val="00AE15D7"/>
    <w:rsid w:val="00AE3E25"/>
    <w:rsid w:val="00AE46BB"/>
    <w:rsid w:val="00AE7C08"/>
    <w:rsid w:val="00AF2424"/>
    <w:rsid w:val="00B10472"/>
    <w:rsid w:val="00B13681"/>
    <w:rsid w:val="00B13FD0"/>
    <w:rsid w:val="00B14D57"/>
    <w:rsid w:val="00B15736"/>
    <w:rsid w:val="00B1779B"/>
    <w:rsid w:val="00B3049A"/>
    <w:rsid w:val="00B34954"/>
    <w:rsid w:val="00B40664"/>
    <w:rsid w:val="00B409C3"/>
    <w:rsid w:val="00B40F47"/>
    <w:rsid w:val="00B4104A"/>
    <w:rsid w:val="00B4312C"/>
    <w:rsid w:val="00B45828"/>
    <w:rsid w:val="00B50CAA"/>
    <w:rsid w:val="00B52CD3"/>
    <w:rsid w:val="00B53F23"/>
    <w:rsid w:val="00B55A80"/>
    <w:rsid w:val="00B6719B"/>
    <w:rsid w:val="00B701A0"/>
    <w:rsid w:val="00B7086B"/>
    <w:rsid w:val="00B7769B"/>
    <w:rsid w:val="00B8224A"/>
    <w:rsid w:val="00B85DCC"/>
    <w:rsid w:val="00B8664B"/>
    <w:rsid w:val="00B86A6C"/>
    <w:rsid w:val="00B90627"/>
    <w:rsid w:val="00B91749"/>
    <w:rsid w:val="00B92309"/>
    <w:rsid w:val="00B9445D"/>
    <w:rsid w:val="00B94650"/>
    <w:rsid w:val="00B957E9"/>
    <w:rsid w:val="00B96880"/>
    <w:rsid w:val="00BA0785"/>
    <w:rsid w:val="00BA154D"/>
    <w:rsid w:val="00BA511C"/>
    <w:rsid w:val="00BA57C1"/>
    <w:rsid w:val="00BB1ECE"/>
    <w:rsid w:val="00BB31AF"/>
    <w:rsid w:val="00BC03A3"/>
    <w:rsid w:val="00BC0D59"/>
    <w:rsid w:val="00BC1603"/>
    <w:rsid w:val="00BC2FB8"/>
    <w:rsid w:val="00BD00FD"/>
    <w:rsid w:val="00BD3ADA"/>
    <w:rsid w:val="00BD7750"/>
    <w:rsid w:val="00BE4041"/>
    <w:rsid w:val="00BE4694"/>
    <w:rsid w:val="00BE4B4E"/>
    <w:rsid w:val="00BF1103"/>
    <w:rsid w:val="00BF58B4"/>
    <w:rsid w:val="00BF5C1A"/>
    <w:rsid w:val="00BF6782"/>
    <w:rsid w:val="00BF73A2"/>
    <w:rsid w:val="00C001B8"/>
    <w:rsid w:val="00C00553"/>
    <w:rsid w:val="00C00B3C"/>
    <w:rsid w:val="00C0366C"/>
    <w:rsid w:val="00C07CED"/>
    <w:rsid w:val="00C1160B"/>
    <w:rsid w:val="00C15657"/>
    <w:rsid w:val="00C169AB"/>
    <w:rsid w:val="00C2686E"/>
    <w:rsid w:val="00C31260"/>
    <w:rsid w:val="00C333F5"/>
    <w:rsid w:val="00C33D0B"/>
    <w:rsid w:val="00C36E8B"/>
    <w:rsid w:val="00C51377"/>
    <w:rsid w:val="00C5346B"/>
    <w:rsid w:val="00C53F92"/>
    <w:rsid w:val="00C542CE"/>
    <w:rsid w:val="00C54382"/>
    <w:rsid w:val="00C54960"/>
    <w:rsid w:val="00C55F48"/>
    <w:rsid w:val="00C648F8"/>
    <w:rsid w:val="00C700B6"/>
    <w:rsid w:val="00C73DEE"/>
    <w:rsid w:val="00C76A15"/>
    <w:rsid w:val="00C77E10"/>
    <w:rsid w:val="00C81657"/>
    <w:rsid w:val="00C8419C"/>
    <w:rsid w:val="00C872E3"/>
    <w:rsid w:val="00C94815"/>
    <w:rsid w:val="00CA0127"/>
    <w:rsid w:val="00CB081A"/>
    <w:rsid w:val="00CB27E8"/>
    <w:rsid w:val="00CC2118"/>
    <w:rsid w:val="00CC52B6"/>
    <w:rsid w:val="00CC7C23"/>
    <w:rsid w:val="00CD0787"/>
    <w:rsid w:val="00CD4DD4"/>
    <w:rsid w:val="00CD58D9"/>
    <w:rsid w:val="00CE2590"/>
    <w:rsid w:val="00CE2C36"/>
    <w:rsid w:val="00CE3379"/>
    <w:rsid w:val="00CE3E61"/>
    <w:rsid w:val="00CE6305"/>
    <w:rsid w:val="00CF5B76"/>
    <w:rsid w:val="00D03C10"/>
    <w:rsid w:val="00D06792"/>
    <w:rsid w:val="00D07335"/>
    <w:rsid w:val="00D1632F"/>
    <w:rsid w:val="00D20C18"/>
    <w:rsid w:val="00D222D6"/>
    <w:rsid w:val="00D22B3E"/>
    <w:rsid w:val="00D235C5"/>
    <w:rsid w:val="00D23BFC"/>
    <w:rsid w:val="00D25C41"/>
    <w:rsid w:val="00D34CB4"/>
    <w:rsid w:val="00D37EC8"/>
    <w:rsid w:val="00D429F2"/>
    <w:rsid w:val="00D42D5A"/>
    <w:rsid w:val="00D454CA"/>
    <w:rsid w:val="00D479AA"/>
    <w:rsid w:val="00D50FBE"/>
    <w:rsid w:val="00D5284C"/>
    <w:rsid w:val="00D52F13"/>
    <w:rsid w:val="00D53F5A"/>
    <w:rsid w:val="00D55492"/>
    <w:rsid w:val="00D6081B"/>
    <w:rsid w:val="00D61A02"/>
    <w:rsid w:val="00D64917"/>
    <w:rsid w:val="00D73AAC"/>
    <w:rsid w:val="00D74844"/>
    <w:rsid w:val="00D77372"/>
    <w:rsid w:val="00D8135F"/>
    <w:rsid w:val="00D81927"/>
    <w:rsid w:val="00D82885"/>
    <w:rsid w:val="00D8327A"/>
    <w:rsid w:val="00D8383A"/>
    <w:rsid w:val="00D95E2C"/>
    <w:rsid w:val="00D9711B"/>
    <w:rsid w:val="00DA7B5F"/>
    <w:rsid w:val="00DB1CEA"/>
    <w:rsid w:val="00DB3DDD"/>
    <w:rsid w:val="00DB5471"/>
    <w:rsid w:val="00DC4EAD"/>
    <w:rsid w:val="00DD332C"/>
    <w:rsid w:val="00DD45AD"/>
    <w:rsid w:val="00DD6A58"/>
    <w:rsid w:val="00DE0311"/>
    <w:rsid w:val="00DE34F4"/>
    <w:rsid w:val="00DE359B"/>
    <w:rsid w:val="00DF323E"/>
    <w:rsid w:val="00E00E84"/>
    <w:rsid w:val="00E014EB"/>
    <w:rsid w:val="00E03AC2"/>
    <w:rsid w:val="00E07B31"/>
    <w:rsid w:val="00E07EE4"/>
    <w:rsid w:val="00E1724A"/>
    <w:rsid w:val="00E20536"/>
    <w:rsid w:val="00E229A7"/>
    <w:rsid w:val="00E27515"/>
    <w:rsid w:val="00E31AC5"/>
    <w:rsid w:val="00E32C3E"/>
    <w:rsid w:val="00E33C42"/>
    <w:rsid w:val="00E3655A"/>
    <w:rsid w:val="00E40E1A"/>
    <w:rsid w:val="00E42F0D"/>
    <w:rsid w:val="00E52FF3"/>
    <w:rsid w:val="00E600AB"/>
    <w:rsid w:val="00E60B44"/>
    <w:rsid w:val="00E614EE"/>
    <w:rsid w:val="00E70C62"/>
    <w:rsid w:val="00E70CBE"/>
    <w:rsid w:val="00E7103C"/>
    <w:rsid w:val="00E7747B"/>
    <w:rsid w:val="00E8385C"/>
    <w:rsid w:val="00E83AB6"/>
    <w:rsid w:val="00E855E1"/>
    <w:rsid w:val="00E85BE6"/>
    <w:rsid w:val="00E86A0C"/>
    <w:rsid w:val="00E87108"/>
    <w:rsid w:val="00E954ED"/>
    <w:rsid w:val="00EA0FE5"/>
    <w:rsid w:val="00EA3D03"/>
    <w:rsid w:val="00EB32F4"/>
    <w:rsid w:val="00EB6A0D"/>
    <w:rsid w:val="00ED756E"/>
    <w:rsid w:val="00EE1A1F"/>
    <w:rsid w:val="00EE2264"/>
    <w:rsid w:val="00EE30AB"/>
    <w:rsid w:val="00EE31FB"/>
    <w:rsid w:val="00EE4792"/>
    <w:rsid w:val="00EE47F2"/>
    <w:rsid w:val="00EE5F88"/>
    <w:rsid w:val="00EE60A7"/>
    <w:rsid w:val="00EF3A84"/>
    <w:rsid w:val="00EF7981"/>
    <w:rsid w:val="00F0009E"/>
    <w:rsid w:val="00F01D27"/>
    <w:rsid w:val="00F04D7A"/>
    <w:rsid w:val="00F050F9"/>
    <w:rsid w:val="00F0533E"/>
    <w:rsid w:val="00F26544"/>
    <w:rsid w:val="00F31B58"/>
    <w:rsid w:val="00F41BF0"/>
    <w:rsid w:val="00F44F50"/>
    <w:rsid w:val="00F461CD"/>
    <w:rsid w:val="00F46B98"/>
    <w:rsid w:val="00F47B5A"/>
    <w:rsid w:val="00F47B7E"/>
    <w:rsid w:val="00F548B1"/>
    <w:rsid w:val="00F550FA"/>
    <w:rsid w:val="00F55549"/>
    <w:rsid w:val="00F56484"/>
    <w:rsid w:val="00F62ABF"/>
    <w:rsid w:val="00F72D75"/>
    <w:rsid w:val="00F74828"/>
    <w:rsid w:val="00F8164D"/>
    <w:rsid w:val="00F92C19"/>
    <w:rsid w:val="00F94B40"/>
    <w:rsid w:val="00F9524A"/>
    <w:rsid w:val="00FA0807"/>
    <w:rsid w:val="00FA0917"/>
    <w:rsid w:val="00FA4DB5"/>
    <w:rsid w:val="00FA7958"/>
    <w:rsid w:val="00FB1B46"/>
    <w:rsid w:val="00FB2751"/>
    <w:rsid w:val="00FB5289"/>
    <w:rsid w:val="00FB73F8"/>
    <w:rsid w:val="00FC3097"/>
    <w:rsid w:val="00FC55D3"/>
    <w:rsid w:val="00FD753F"/>
    <w:rsid w:val="00FE33A5"/>
    <w:rsid w:val="00FE3756"/>
    <w:rsid w:val="00FF16AF"/>
    <w:rsid w:val="00FF319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rsid w:val="00026195"/>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491D1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customStyle="1" w:styleId="citation">
    <w:name w:val="citation"/>
    <w:basedOn w:val="Bekezdsalapbettpusa"/>
    <w:rsid w:val="00B91749"/>
  </w:style>
  <w:style w:type="table" w:styleId="Rcsostblzat">
    <w:name w:val="Table Grid"/>
    <w:basedOn w:val="Normltblzat"/>
    <w:rsid w:val="006122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30244">
      <w:bodyDiv w:val="1"/>
      <w:marLeft w:val="0"/>
      <w:marRight w:val="0"/>
      <w:marTop w:val="0"/>
      <w:marBottom w:val="0"/>
      <w:divBdr>
        <w:top w:val="none" w:sz="0" w:space="0" w:color="auto"/>
        <w:left w:val="none" w:sz="0" w:space="0" w:color="auto"/>
        <w:bottom w:val="none" w:sz="0" w:space="0" w:color="auto"/>
        <w:right w:val="none" w:sz="0" w:space="0" w:color="auto"/>
      </w:divBdr>
    </w:div>
    <w:div w:id="69277160">
      <w:bodyDiv w:val="1"/>
      <w:marLeft w:val="0"/>
      <w:marRight w:val="0"/>
      <w:marTop w:val="0"/>
      <w:marBottom w:val="0"/>
      <w:divBdr>
        <w:top w:val="none" w:sz="0" w:space="0" w:color="auto"/>
        <w:left w:val="none" w:sz="0" w:space="0" w:color="auto"/>
        <w:bottom w:val="none" w:sz="0" w:space="0" w:color="auto"/>
        <w:right w:val="none" w:sz="0" w:space="0" w:color="auto"/>
      </w:divBdr>
    </w:div>
    <w:div w:id="135613694">
      <w:bodyDiv w:val="1"/>
      <w:marLeft w:val="0"/>
      <w:marRight w:val="0"/>
      <w:marTop w:val="0"/>
      <w:marBottom w:val="0"/>
      <w:divBdr>
        <w:top w:val="none" w:sz="0" w:space="0" w:color="auto"/>
        <w:left w:val="none" w:sz="0" w:space="0" w:color="auto"/>
        <w:bottom w:val="none" w:sz="0" w:space="0" w:color="auto"/>
        <w:right w:val="none" w:sz="0" w:space="0" w:color="auto"/>
      </w:divBdr>
    </w:div>
    <w:div w:id="182285135">
      <w:bodyDiv w:val="1"/>
      <w:marLeft w:val="0"/>
      <w:marRight w:val="0"/>
      <w:marTop w:val="0"/>
      <w:marBottom w:val="0"/>
      <w:divBdr>
        <w:top w:val="none" w:sz="0" w:space="0" w:color="auto"/>
        <w:left w:val="none" w:sz="0" w:space="0" w:color="auto"/>
        <w:bottom w:val="none" w:sz="0" w:space="0" w:color="auto"/>
        <w:right w:val="none" w:sz="0" w:space="0" w:color="auto"/>
      </w:divBdr>
    </w:div>
    <w:div w:id="212929990">
      <w:bodyDiv w:val="1"/>
      <w:marLeft w:val="0"/>
      <w:marRight w:val="0"/>
      <w:marTop w:val="0"/>
      <w:marBottom w:val="0"/>
      <w:divBdr>
        <w:top w:val="none" w:sz="0" w:space="0" w:color="auto"/>
        <w:left w:val="none" w:sz="0" w:space="0" w:color="auto"/>
        <w:bottom w:val="none" w:sz="0" w:space="0" w:color="auto"/>
        <w:right w:val="none" w:sz="0" w:space="0" w:color="auto"/>
      </w:divBdr>
    </w:div>
    <w:div w:id="515920553">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34964101">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77361553">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53984404">
      <w:bodyDiv w:val="1"/>
      <w:marLeft w:val="0"/>
      <w:marRight w:val="0"/>
      <w:marTop w:val="0"/>
      <w:marBottom w:val="0"/>
      <w:divBdr>
        <w:top w:val="none" w:sz="0" w:space="0" w:color="auto"/>
        <w:left w:val="none" w:sz="0" w:space="0" w:color="auto"/>
        <w:bottom w:val="none" w:sz="0" w:space="0" w:color="auto"/>
        <w:right w:val="none" w:sz="0" w:space="0" w:color="auto"/>
      </w:divBdr>
    </w:div>
    <w:div w:id="1166437948">
      <w:bodyDiv w:val="1"/>
      <w:marLeft w:val="0"/>
      <w:marRight w:val="0"/>
      <w:marTop w:val="0"/>
      <w:marBottom w:val="0"/>
      <w:divBdr>
        <w:top w:val="none" w:sz="0" w:space="0" w:color="auto"/>
        <w:left w:val="none" w:sz="0" w:space="0" w:color="auto"/>
        <w:bottom w:val="none" w:sz="0" w:space="0" w:color="auto"/>
        <w:right w:val="none" w:sz="0" w:space="0" w:color="auto"/>
      </w:divBdr>
    </w:div>
    <w:div w:id="1200430264">
      <w:bodyDiv w:val="1"/>
      <w:marLeft w:val="0"/>
      <w:marRight w:val="0"/>
      <w:marTop w:val="0"/>
      <w:marBottom w:val="0"/>
      <w:divBdr>
        <w:top w:val="none" w:sz="0" w:space="0" w:color="auto"/>
        <w:left w:val="none" w:sz="0" w:space="0" w:color="auto"/>
        <w:bottom w:val="none" w:sz="0" w:space="0" w:color="auto"/>
        <w:right w:val="none" w:sz="0" w:space="0" w:color="auto"/>
      </w:divBdr>
    </w:div>
    <w:div w:id="1228489789">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84458713">
      <w:bodyDiv w:val="1"/>
      <w:marLeft w:val="0"/>
      <w:marRight w:val="0"/>
      <w:marTop w:val="0"/>
      <w:marBottom w:val="0"/>
      <w:divBdr>
        <w:top w:val="none" w:sz="0" w:space="0" w:color="auto"/>
        <w:left w:val="none" w:sz="0" w:space="0" w:color="auto"/>
        <w:bottom w:val="none" w:sz="0" w:space="0" w:color="auto"/>
        <w:right w:val="none" w:sz="0" w:space="0" w:color="auto"/>
      </w:divBdr>
    </w:div>
    <w:div w:id="1348366513">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99149507">
      <w:bodyDiv w:val="1"/>
      <w:marLeft w:val="0"/>
      <w:marRight w:val="0"/>
      <w:marTop w:val="0"/>
      <w:marBottom w:val="0"/>
      <w:divBdr>
        <w:top w:val="none" w:sz="0" w:space="0" w:color="auto"/>
        <w:left w:val="none" w:sz="0" w:space="0" w:color="auto"/>
        <w:bottom w:val="none" w:sz="0" w:space="0" w:color="auto"/>
        <w:right w:val="none" w:sz="0" w:space="0" w:color="auto"/>
      </w:divBdr>
    </w:div>
    <w:div w:id="1525438567">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787967481">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91575452">
      <w:bodyDiv w:val="1"/>
      <w:marLeft w:val="0"/>
      <w:marRight w:val="0"/>
      <w:marTop w:val="0"/>
      <w:marBottom w:val="0"/>
      <w:divBdr>
        <w:top w:val="none" w:sz="0" w:space="0" w:color="auto"/>
        <w:left w:val="none" w:sz="0" w:space="0" w:color="auto"/>
        <w:bottom w:val="none" w:sz="0" w:space="0" w:color="auto"/>
        <w:right w:val="none" w:sz="0" w:space="0" w:color="auto"/>
      </w:divBdr>
    </w:div>
    <w:div w:id="1917014744">
      <w:bodyDiv w:val="1"/>
      <w:marLeft w:val="0"/>
      <w:marRight w:val="0"/>
      <w:marTop w:val="0"/>
      <w:marBottom w:val="0"/>
      <w:divBdr>
        <w:top w:val="none" w:sz="0" w:space="0" w:color="auto"/>
        <w:left w:val="none" w:sz="0" w:space="0" w:color="auto"/>
        <w:bottom w:val="none" w:sz="0" w:space="0" w:color="auto"/>
        <w:right w:val="none" w:sz="0" w:space="0" w:color="auto"/>
      </w:divBdr>
    </w:div>
    <w:div w:id="1947343458">
      <w:bodyDiv w:val="1"/>
      <w:marLeft w:val="0"/>
      <w:marRight w:val="0"/>
      <w:marTop w:val="0"/>
      <w:marBottom w:val="0"/>
      <w:divBdr>
        <w:top w:val="none" w:sz="0" w:space="0" w:color="auto"/>
        <w:left w:val="none" w:sz="0" w:space="0" w:color="auto"/>
        <w:bottom w:val="none" w:sz="0" w:space="0" w:color="auto"/>
        <w:right w:val="none" w:sz="0" w:space="0" w:color="auto"/>
      </w:divBdr>
    </w:div>
    <w:div w:id="2057855382">
      <w:bodyDiv w:val="1"/>
      <w:marLeft w:val="0"/>
      <w:marRight w:val="0"/>
      <w:marTop w:val="0"/>
      <w:marBottom w:val="0"/>
      <w:divBdr>
        <w:top w:val="none" w:sz="0" w:space="0" w:color="auto"/>
        <w:left w:val="none" w:sz="0" w:space="0" w:color="auto"/>
        <w:bottom w:val="none" w:sz="0" w:space="0" w:color="auto"/>
        <w:right w:val="none" w:sz="0" w:space="0" w:color="auto"/>
      </w:divBdr>
    </w:div>
    <w:div w:id="212992863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6.jpe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jpeg"/><Relationship Id="rId11" Type="http://schemas.openxmlformats.org/officeDocument/2006/relationships/footer" Target="footer1.xml"/><Relationship Id="rId24" Type="http://schemas.openxmlformats.org/officeDocument/2006/relationships/hyperlink" Target="http://www.indusos.com/about/" TargetMode="External"/><Relationship Id="rId32" Type="http://schemas.openxmlformats.org/officeDocument/2006/relationships/image" Target="media/image18.png"/><Relationship Id="rId37" Type="http://schemas.openxmlformats.org/officeDocument/2006/relationships/image" Target="media/image22.jpeg"/><Relationship Id="rId40" Type="http://schemas.openxmlformats.org/officeDocument/2006/relationships/image" Target="media/image24.png"/><Relationship Id="rId45" Type="http://schemas.openxmlformats.org/officeDocument/2006/relationships/image" Target="media/image29.jpeg"/><Relationship Id="rId53" Type="http://schemas.openxmlformats.org/officeDocument/2006/relationships/image" Target="media/image37.png"/><Relationship Id="rId58" Type="http://schemas.openxmlformats.org/officeDocument/2006/relationships/image" Target="media/image40.png"/><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bmeaut.github.io/snippets/snippets/0114_VerziokezelokOsszehasonlitasa/" TargetMode="External"/><Relationship Id="rId19" Type="http://schemas.openxmlformats.org/officeDocument/2006/relationships/image" Target="media/image7.png"/><Relationship Id="rId14" Type="http://schemas.openxmlformats.org/officeDocument/2006/relationships/hyperlink" Target="http://www.gartner.com/it/page.jsp?id=1764714" TargetMode="External"/><Relationship Id="rId22" Type="http://schemas.openxmlformats.org/officeDocument/2006/relationships/hyperlink" Target="http://www.htc.com/hu/phone-features/htc-sense-os/"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7.jpeg"/><Relationship Id="rId48" Type="http://schemas.openxmlformats.org/officeDocument/2006/relationships/image" Target="media/image32.png"/><Relationship Id="rId56" Type="http://schemas.openxmlformats.org/officeDocument/2006/relationships/hyperlink" Target="https://en.wikipedia.org/wiki/Android_version_history" TargetMode="External"/><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hyperlink" Target="https://www.androidcentral.com/android-pre-history" TargetMode="External"/><Relationship Id="rId46" Type="http://schemas.openxmlformats.org/officeDocument/2006/relationships/image" Target="media/image30.png"/><Relationship Id="rId59" Type="http://schemas.openxmlformats.org/officeDocument/2006/relationships/hyperlink" Target="https://developer.android.com/studio/intro/index.html" TargetMode="External"/><Relationship Id="rId67"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jpeg"/><Relationship Id="rId36" Type="http://schemas.openxmlformats.org/officeDocument/2006/relationships/hyperlink" Target="https://www.androidcentral.com/android-history" TargetMode="External"/><Relationship Id="rId49" Type="http://schemas.openxmlformats.org/officeDocument/2006/relationships/image" Target="media/image33.jpeg"/><Relationship Id="rId57" Type="http://schemas.openxmlformats.org/officeDocument/2006/relationships/hyperlink" Target="https://www.tutorialspoint.com/android/android_architecture.htm" TargetMode="External"/><Relationship Id="rId10" Type="http://schemas.microsoft.com/office/2011/relationships/commentsExtended" Target="commentsExtended.xml"/><Relationship Id="rId31" Type="http://schemas.openxmlformats.org/officeDocument/2006/relationships/image" Target="media/image17.jpeg"/><Relationship Id="rId44" Type="http://schemas.openxmlformats.org/officeDocument/2006/relationships/image" Target="media/image28.png"/><Relationship Id="rId52" Type="http://schemas.openxmlformats.org/officeDocument/2006/relationships/image" Target="media/image36.jpeg"/><Relationship Id="rId60" Type="http://schemas.openxmlformats.org/officeDocument/2006/relationships/image" Target="media/image4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yperlink" Target="https://hu.wikipedia.org/wiki/Mobil_oper%C3%A1ci%C3%B3s_rendszer" TargetMode="External"/><Relationship Id="rId18" Type="http://schemas.openxmlformats.org/officeDocument/2006/relationships/image" Target="media/image6.jpeg"/><Relationship Id="rId39" Type="http://schemas.openxmlformats.org/officeDocument/2006/relationships/image" Target="media/image23.jpe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3</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2</b:RefOrder>
  </b:Source>
</b:Sources>
</file>

<file path=customXml/itemProps1.xml><?xml version="1.0" encoding="utf-8"?>
<ds:datastoreItem xmlns:ds="http://schemas.openxmlformats.org/officeDocument/2006/customXml" ds:itemID="{65F5EF11-80B1-42BF-92F8-AD1785830D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12028</TotalTime>
  <Pages>36</Pages>
  <Words>6643</Words>
  <Characters>45842</Characters>
  <Application>Microsoft Office Word</Application>
  <DocSecurity>0</DocSecurity>
  <Lines>382</Lines>
  <Paragraphs>104</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Automatizálási és Alkalmazott Informatikai Tanszék</Company>
  <LinksUpToDate>false</LinksUpToDate>
  <CharactersWithSpaces>52381</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Takács Gergő</cp:lastModifiedBy>
  <cp:revision>624</cp:revision>
  <cp:lastPrinted>2002-07-08T12:51:00Z</cp:lastPrinted>
  <dcterms:created xsi:type="dcterms:W3CDTF">2015-10-19T08:48:00Z</dcterms:created>
  <dcterms:modified xsi:type="dcterms:W3CDTF">2017-11-05T13:05:00Z</dcterms:modified>
</cp:coreProperties>
</file>