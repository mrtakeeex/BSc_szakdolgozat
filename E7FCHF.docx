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1680BC8" w14:textId="70D5DFBC" w:rsidR="00325797" w:rsidRDefault="00325797" w:rsidP="003A4CDB">
      <w:r w:rsidRPr="00325797">
        <w:rPr>
          <w:highlight w:val="yellow"/>
        </w:rPr>
        <w:t>TODO</w:t>
      </w:r>
      <w:r>
        <w:t>: kepek ala odairni, hogy hanyadik abra + irodalomjegyzek</w:t>
      </w:r>
    </w:p>
    <w:p w14:paraId="57F525AF" w14:textId="542A8462" w:rsidR="00325797" w:rsidRDefault="00325797" w:rsidP="003A4CDB">
      <w:r w:rsidRPr="00325797">
        <w:rPr>
          <w:highlight w:val="yellow"/>
        </w:rPr>
        <w:t>TODO</w:t>
      </w:r>
      <w:r>
        <w:t>: linkeket irodalomjegyzekbe kiszervezni</w:t>
      </w:r>
    </w:p>
    <w:p w14:paraId="7E257472" w14:textId="508A613E" w:rsidR="00700BF5" w:rsidRDefault="00700BF5" w:rsidP="003A4CDB">
      <w:r w:rsidRPr="00700BF5">
        <w:rPr>
          <w:highlight w:val="yellow"/>
        </w:rPr>
        <w:t>TODO</w:t>
      </w:r>
      <w:r>
        <w:t xml:space="preserve">: </w:t>
      </w:r>
      <w:r w:rsidR="00B043FE">
        <w:t xml:space="preserve">4-es fejezet: </w:t>
      </w:r>
      <w:r>
        <w:t xml:space="preserve">Adatbazis, Kapcsolat, </w:t>
      </w:r>
      <w:r w:rsidR="00B043FE">
        <w:t xml:space="preserve"> 5os: </w:t>
      </w:r>
      <w:r>
        <w:t xml:space="preserve">Teszteles, </w:t>
      </w:r>
      <w:r w:rsidR="00B043FE">
        <w:t xml:space="preserve">6os: </w:t>
      </w:r>
      <w:r w:rsidR="006A1903">
        <w:t>Jovobeni</w:t>
      </w:r>
      <w:r w:rsidR="00B043FE">
        <w:t xml:space="preserve"> celok</w:t>
      </w:r>
    </w:p>
    <w:p w14:paraId="049FD443" w14:textId="74D7BBD6" w:rsidR="00B043FE" w:rsidRPr="00B50CAA" w:rsidRDefault="00B043FE" w:rsidP="003A4CDB">
      <w:r>
        <w:tab/>
        <w:t>7es Irodalomjegyzek</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42C4E1F9" w14:textId="6447E595" w:rsidR="0039497E" w:rsidRPr="0039497E" w:rsidRDefault="0063585C" w:rsidP="0039497E">
      <w:pPr>
        <w:pStyle w:val="Fejezetcmtartalomjegyzknlkl"/>
      </w:pPr>
      <w:r w:rsidRPr="00B50CAA">
        <w:lastRenderedPageBreak/>
        <w:t>Tartalomjegyzék</w:t>
      </w:r>
      <w:r w:rsidR="00730B3C">
        <w:fldChar w:fldCharType="begin"/>
      </w:r>
      <w:r w:rsidR="00730B3C">
        <w:instrText xml:space="preserve"> TOC \o "1-3" \h \z \u </w:instrText>
      </w:r>
      <w:r w:rsidR="00730B3C">
        <w:fldChar w:fldCharType="separate"/>
      </w:r>
    </w:p>
    <w:sdt>
      <w:sdtPr>
        <w:id w:val="-1885007563"/>
        <w:docPartObj>
          <w:docPartGallery w:val="Table of Contents"/>
          <w:docPartUnique/>
        </w:docPartObj>
      </w:sdtPr>
      <w:sdtEndPr>
        <w:rPr>
          <w:rFonts w:ascii="Times New Roman" w:hAnsi="Times New Roman"/>
          <w:color w:val="auto"/>
          <w:sz w:val="24"/>
          <w:szCs w:val="24"/>
          <w:lang w:eastAsia="en-US"/>
        </w:rPr>
      </w:sdtEndPr>
      <w:sdtContent>
        <w:p w14:paraId="161DF7EF" w14:textId="00E970CC" w:rsidR="0039497E" w:rsidRDefault="0039497E">
          <w:pPr>
            <w:pStyle w:val="Tartalomjegyzkcmsora"/>
          </w:pPr>
        </w:p>
        <w:p w14:paraId="12C310EB" w14:textId="6686A2A8" w:rsidR="0039497E" w:rsidRDefault="0039497E">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8001667" w:history="1">
            <w:r w:rsidRPr="00C81742">
              <w:rPr>
                <w:rStyle w:val="Hiperhivatkozs"/>
                <w:noProof/>
              </w:rPr>
              <w:t>Összefoglaló</w:t>
            </w:r>
            <w:r>
              <w:rPr>
                <w:noProof/>
                <w:webHidden/>
              </w:rPr>
              <w:tab/>
            </w:r>
            <w:r>
              <w:rPr>
                <w:noProof/>
                <w:webHidden/>
              </w:rPr>
              <w:fldChar w:fldCharType="begin"/>
            </w:r>
            <w:r>
              <w:rPr>
                <w:noProof/>
                <w:webHidden/>
              </w:rPr>
              <w:instrText xml:space="preserve"> PAGEREF _Toc498001667 \h </w:instrText>
            </w:r>
            <w:r>
              <w:rPr>
                <w:noProof/>
                <w:webHidden/>
              </w:rPr>
            </w:r>
            <w:r>
              <w:rPr>
                <w:noProof/>
                <w:webHidden/>
              </w:rPr>
              <w:fldChar w:fldCharType="separate"/>
            </w:r>
            <w:r>
              <w:rPr>
                <w:noProof/>
                <w:webHidden/>
              </w:rPr>
              <w:t>5</w:t>
            </w:r>
            <w:r>
              <w:rPr>
                <w:noProof/>
                <w:webHidden/>
              </w:rPr>
              <w:fldChar w:fldCharType="end"/>
            </w:r>
          </w:hyperlink>
        </w:p>
        <w:p w14:paraId="606CCDBA" w14:textId="529634CE" w:rsidR="0039497E" w:rsidRDefault="0039497E">
          <w:pPr>
            <w:pStyle w:val="TJ1"/>
            <w:rPr>
              <w:rFonts w:asciiTheme="minorHAnsi" w:eastAsiaTheme="minorEastAsia" w:hAnsiTheme="minorHAnsi" w:cstheme="minorBidi"/>
              <w:b w:val="0"/>
              <w:noProof/>
              <w:sz w:val="22"/>
              <w:szCs w:val="22"/>
              <w:lang w:eastAsia="hu-HU"/>
            </w:rPr>
          </w:pPr>
          <w:hyperlink w:anchor="_Toc498001668" w:history="1">
            <w:r w:rsidRPr="00C81742">
              <w:rPr>
                <w:rStyle w:val="Hiperhivatkozs"/>
                <w:noProof/>
              </w:rPr>
              <w:t>Abstract</w:t>
            </w:r>
            <w:r>
              <w:rPr>
                <w:noProof/>
                <w:webHidden/>
              </w:rPr>
              <w:tab/>
            </w:r>
            <w:r>
              <w:rPr>
                <w:noProof/>
                <w:webHidden/>
              </w:rPr>
              <w:fldChar w:fldCharType="begin"/>
            </w:r>
            <w:r>
              <w:rPr>
                <w:noProof/>
                <w:webHidden/>
              </w:rPr>
              <w:instrText xml:space="preserve"> PAGEREF _Toc498001668 \h </w:instrText>
            </w:r>
            <w:r>
              <w:rPr>
                <w:noProof/>
                <w:webHidden/>
              </w:rPr>
            </w:r>
            <w:r>
              <w:rPr>
                <w:noProof/>
                <w:webHidden/>
              </w:rPr>
              <w:fldChar w:fldCharType="separate"/>
            </w:r>
            <w:r>
              <w:rPr>
                <w:noProof/>
                <w:webHidden/>
              </w:rPr>
              <w:t>6</w:t>
            </w:r>
            <w:r>
              <w:rPr>
                <w:noProof/>
                <w:webHidden/>
              </w:rPr>
              <w:fldChar w:fldCharType="end"/>
            </w:r>
          </w:hyperlink>
        </w:p>
        <w:p w14:paraId="491D47EA" w14:textId="394799AA" w:rsidR="0039497E" w:rsidRDefault="0039497E">
          <w:pPr>
            <w:pStyle w:val="TJ1"/>
            <w:rPr>
              <w:rFonts w:asciiTheme="minorHAnsi" w:eastAsiaTheme="minorEastAsia" w:hAnsiTheme="minorHAnsi" w:cstheme="minorBidi"/>
              <w:b w:val="0"/>
              <w:noProof/>
              <w:sz w:val="22"/>
              <w:szCs w:val="22"/>
              <w:lang w:eastAsia="hu-HU"/>
            </w:rPr>
          </w:pPr>
          <w:hyperlink w:anchor="_Toc498001669" w:history="1">
            <w:r w:rsidRPr="00C81742">
              <w:rPr>
                <w:rStyle w:val="Hiperhivatkozs"/>
                <w:noProof/>
              </w:rPr>
              <w:t>1 Bevezetés</w:t>
            </w:r>
            <w:r>
              <w:rPr>
                <w:noProof/>
                <w:webHidden/>
              </w:rPr>
              <w:tab/>
            </w:r>
            <w:r>
              <w:rPr>
                <w:noProof/>
                <w:webHidden/>
              </w:rPr>
              <w:fldChar w:fldCharType="begin"/>
            </w:r>
            <w:r>
              <w:rPr>
                <w:noProof/>
                <w:webHidden/>
              </w:rPr>
              <w:instrText xml:space="preserve"> PAGEREF _Toc498001669 \h </w:instrText>
            </w:r>
            <w:r>
              <w:rPr>
                <w:noProof/>
                <w:webHidden/>
              </w:rPr>
            </w:r>
            <w:r>
              <w:rPr>
                <w:noProof/>
                <w:webHidden/>
              </w:rPr>
              <w:fldChar w:fldCharType="separate"/>
            </w:r>
            <w:r>
              <w:rPr>
                <w:noProof/>
                <w:webHidden/>
              </w:rPr>
              <w:t>7</w:t>
            </w:r>
            <w:r>
              <w:rPr>
                <w:noProof/>
                <w:webHidden/>
              </w:rPr>
              <w:fldChar w:fldCharType="end"/>
            </w:r>
          </w:hyperlink>
        </w:p>
        <w:p w14:paraId="035CB2B4" w14:textId="17FBAA2F" w:rsidR="0039497E" w:rsidRDefault="0039497E">
          <w:pPr>
            <w:pStyle w:val="TJ1"/>
            <w:rPr>
              <w:rFonts w:asciiTheme="minorHAnsi" w:eastAsiaTheme="minorEastAsia" w:hAnsiTheme="minorHAnsi" w:cstheme="minorBidi"/>
              <w:b w:val="0"/>
              <w:noProof/>
              <w:sz w:val="22"/>
              <w:szCs w:val="22"/>
              <w:lang w:eastAsia="hu-HU"/>
            </w:rPr>
          </w:pPr>
          <w:hyperlink w:anchor="_Toc498001670" w:history="1">
            <w:r w:rsidRPr="00C81742">
              <w:rPr>
                <w:rStyle w:val="Hiperhivatkozs"/>
                <w:noProof/>
              </w:rPr>
              <w:t>2 Mobil operációs rendszerek</w:t>
            </w:r>
            <w:r>
              <w:rPr>
                <w:noProof/>
                <w:webHidden/>
              </w:rPr>
              <w:tab/>
            </w:r>
            <w:r>
              <w:rPr>
                <w:noProof/>
                <w:webHidden/>
              </w:rPr>
              <w:fldChar w:fldCharType="begin"/>
            </w:r>
            <w:r>
              <w:rPr>
                <w:noProof/>
                <w:webHidden/>
              </w:rPr>
              <w:instrText xml:space="preserve"> PAGEREF _Toc498001670 \h </w:instrText>
            </w:r>
            <w:r>
              <w:rPr>
                <w:noProof/>
                <w:webHidden/>
              </w:rPr>
            </w:r>
            <w:r>
              <w:rPr>
                <w:noProof/>
                <w:webHidden/>
              </w:rPr>
              <w:fldChar w:fldCharType="separate"/>
            </w:r>
            <w:r>
              <w:rPr>
                <w:noProof/>
                <w:webHidden/>
              </w:rPr>
              <w:t>8</w:t>
            </w:r>
            <w:r>
              <w:rPr>
                <w:noProof/>
                <w:webHidden/>
              </w:rPr>
              <w:fldChar w:fldCharType="end"/>
            </w:r>
          </w:hyperlink>
        </w:p>
        <w:p w14:paraId="16405CF0" w14:textId="31B7010C"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71" w:history="1">
            <w:r w:rsidRPr="00C81742">
              <w:rPr>
                <w:rStyle w:val="Hiperhivatkozs"/>
                <w:noProof/>
              </w:rPr>
              <w:t>2.1 Áttekintés</w:t>
            </w:r>
            <w:r>
              <w:rPr>
                <w:noProof/>
                <w:webHidden/>
              </w:rPr>
              <w:tab/>
            </w:r>
            <w:r>
              <w:rPr>
                <w:noProof/>
                <w:webHidden/>
              </w:rPr>
              <w:fldChar w:fldCharType="begin"/>
            </w:r>
            <w:r>
              <w:rPr>
                <w:noProof/>
                <w:webHidden/>
              </w:rPr>
              <w:instrText xml:space="preserve"> PAGEREF _Toc498001671 \h </w:instrText>
            </w:r>
            <w:r>
              <w:rPr>
                <w:noProof/>
                <w:webHidden/>
              </w:rPr>
            </w:r>
            <w:r>
              <w:rPr>
                <w:noProof/>
                <w:webHidden/>
              </w:rPr>
              <w:fldChar w:fldCharType="separate"/>
            </w:r>
            <w:r>
              <w:rPr>
                <w:noProof/>
                <w:webHidden/>
              </w:rPr>
              <w:t>8</w:t>
            </w:r>
            <w:r>
              <w:rPr>
                <w:noProof/>
                <w:webHidden/>
              </w:rPr>
              <w:fldChar w:fldCharType="end"/>
            </w:r>
          </w:hyperlink>
        </w:p>
        <w:p w14:paraId="3E3A29D8" w14:textId="7112F684"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72" w:history="1">
            <w:r w:rsidRPr="00C81742">
              <w:rPr>
                <w:rStyle w:val="Hiperhivatkozs"/>
                <w:noProof/>
              </w:rPr>
              <w:t>2.2 Jelenleg érvényben lévő platformok</w:t>
            </w:r>
            <w:r>
              <w:rPr>
                <w:noProof/>
                <w:webHidden/>
              </w:rPr>
              <w:tab/>
            </w:r>
            <w:r>
              <w:rPr>
                <w:noProof/>
                <w:webHidden/>
              </w:rPr>
              <w:fldChar w:fldCharType="begin"/>
            </w:r>
            <w:r>
              <w:rPr>
                <w:noProof/>
                <w:webHidden/>
              </w:rPr>
              <w:instrText xml:space="preserve"> PAGEREF _Toc498001672 \h </w:instrText>
            </w:r>
            <w:r>
              <w:rPr>
                <w:noProof/>
                <w:webHidden/>
              </w:rPr>
            </w:r>
            <w:r>
              <w:rPr>
                <w:noProof/>
                <w:webHidden/>
              </w:rPr>
              <w:fldChar w:fldCharType="separate"/>
            </w:r>
            <w:r>
              <w:rPr>
                <w:noProof/>
                <w:webHidden/>
              </w:rPr>
              <w:t>10</w:t>
            </w:r>
            <w:r>
              <w:rPr>
                <w:noProof/>
                <w:webHidden/>
              </w:rPr>
              <w:fldChar w:fldCharType="end"/>
            </w:r>
          </w:hyperlink>
        </w:p>
        <w:p w14:paraId="58642852" w14:textId="173FDF3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3" w:history="1">
            <w:r w:rsidRPr="00C81742">
              <w:rPr>
                <w:rStyle w:val="Hiperhivatkozs"/>
                <w:noProof/>
              </w:rPr>
              <w:t>2.2.1 Android</w:t>
            </w:r>
            <w:r>
              <w:rPr>
                <w:noProof/>
                <w:webHidden/>
              </w:rPr>
              <w:tab/>
            </w:r>
            <w:r>
              <w:rPr>
                <w:noProof/>
                <w:webHidden/>
              </w:rPr>
              <w:fldChar w:fldCharType="begin"/>
            </w:r>
            <w:r>
              <w:rPr>
                <w:noProof/>
                <w:webHidden/>
              </w:rPr>
              <w:instrText xml:space="preserve"> PAGEREF _Toc498001673 \h </w:instrText>
            </w:r>
            <w:r>
              <w:rPr>
                <w:noProof/>
                <w:webHidden/>
              </w:rPr>
            </w:r>
            <w:r>
              <w:rPr>
                <w:noProof/>
                <w:webHidden/>
              </w:rPr>
              <w:fldChar w:fldCharType="separate"/>
            </w:r>
            <w:r>
              <w:rPr>
                <w:noProof/>
                <w:webHidden/>
              </w:rPr>
              <w:t>10</w:t>
            </w:r>
            <w:r>
              <w:rPr>
                <w:noProof/>
                <w:webHidden/>
              </w:rPr>
              <w:fldChar w:fldCharType="end"/>
            </w:r>
          </w:hyperlink>
        </w:p>
        <w:p w14:paraId="156BBE5D" w14:textId="3507B23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4" w:history="1">
            <w:r w:rsidRPr="00C81742">
              <w:rPr>
                <w:rStyle w:val="Hiperhivatkozs"/>
                <w:noProof/>
              </w:rPr>
              <w:t xml:space="preserve">2.2.2 AOKP </w:t>
            </w:r>
            <w:r w:rsidRPr="00C81742">
              <w:rPr>
                <w:rStyle w:val="Hiperhivatkozs"/>
                <w:noProof/>
                <w:highlight w:val="yellow"/>
              </w:rPr>
              <w:t>http://aokp.co/about/</w:t>
            </w:r>
            <w:r>
              <w:rPr>
                <w:noProof/>
                <w:webHidden/>
              </w:rPr>
              <w:tab/>
            </w:r>
            <w:r>
              <w:rPr>
                <w:noProof/>
                <w:webHidden/>
              </w:rPr>
              <w:fldChar w:fldCharType="begin"/>
            </w:r>
            <w:r>
              <w:rPr>
                <w:noProof/>
                <w:webHidden/>
              </w:rPr>
              <w:instrText xml:space="preserve"> PAGEREF _Toc498001674 \h </w:instrText>
            </w:r>
            <w:r>
              <w:rPr>
                <w:noProof/>
                <w:webHidden/>
              </w:rPr>
            </w:r>
            <w:r>
              <w:rPr>
                <w:noProof/>
                <w:webHidden/>
              </w:rPr>
              <w:fldChar w:fldCharType="separate"/>
            </w:r>
            <w:r>
              <w:rPr>
                <w:noProof/>
                <w:webHidden/>
              </w:rPr>
              <w:t>10</w:t>
            </w:r>
            <w:r>
              <w:rPr>
                <w:noProof/>
                <w:webHidden/>
              </w:rPr>
              <w:fldChar w:fldCharType="end"/>
            </w:r>
          </w:hyperlink>
        </w:p>
        <w:p w14:paraId="6172B0D4" w14:textId="4DA1ED4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5" w:history="1">
            <w:r w:rsidRPr="00C81742">
              <w:rPr>
                <w:rStyle w:val="Hiperhivatkozs"/>
                <w:noProof/>
              </w:rPr>
              <w:t>2.2.3 BlackBerry Secure</w:t>
            </w:r>
            <w:r>
              <w:rPr>
                <w:noProof/>
                <w:webHidden/>
              </w:rPr>
              <w:tab/>
            </w:r>
            <w:r>
              <w:rPr>
                <w:noProof/>
                <w:webHidden/>
              </w:rPr>
              <w:fldChar w:fldCharType="begin"/>
            </w:r>
            <w:r>
              <w:rPr>
                <w:noProof/>
                <w:webHidden/>
              </w:rPr>
              <w:instrText xml:space="preserve"> PAGEREF _Toc498001675 \h </w:instrText>
            </w:r>
            <w:r>
              <w:rPr>
                <w:noProof/>
                <w:webHidden/>
              </w:rPr>
            </w:r>
            <w:r>
              <w:rPr>
                <w:noProof/>
                <w:webHidden/>
              </w:rPr>
              <w:fldChar w:fldCharType="separate"/>
            </w:r>
            <w:r>
              <w:rPr>
                <w:noProof/>
                <w:webHidden/>
              </w:rPr>
              <w:t>11</w:t>
            </w:r>
            <w:r>
              <w:rPr>
                <w:noProof/>
                <w:webHidden/>
              </w:rPr>
              <w:fldChar w:fldCharType="end"/>
            </w:r>
          </w:hyperlink>
        </w:p>
        <w:p w14:paraId="07F693F4" w14:textId="2DA63C1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6" w:history="1">
            <w:r w:rsidRPr="00C81742">
              <w:rPr>
                <w:rStyle w:val="Hiperhivatkozs"/>
                <w:noProof/>
              </w:rPr>
              <w:t>2.2.4 ColorOS</w:t>
            </w:r>
            <w:r>
              <w:rPr>
                <w:noProof/>
                <w:webHidden/>
              </w:rPr>
              <w:tab/>
            </w:r>
            <w:r>
              <w:rPr>
                <w:noProof/>
                <w:webHidden/>
              </w:rPr>
              <w:fldChar w:fldCharType="begin"/>
            </w:r>
            <w:r>
              <w:rPr>
                <w:noProof/>
                <w:webHidden/>
              </w:rPr>
              <w:instrText xml:space="preserve"> PAGEREF _Toc498001676 \h </w:instrText>
            </w:r>
            <w:r>
              <w:rPr>
                <w:noProof/>
                <w:webHidden/>
              </w:rPr>
            </w:r>
            <w:r>
              <w:rPr>
                <w:noProof/>
                <w:webHidden/>
              </w:rPr>
              <w:fldChar w:fldCharType="separate"/>
            </w:r>
            <w:r>
              <w:rPr>
                <w:noProof/>
                <w:webHidden/>
              </w:rPr>
              <w:t>11</w:t>
            </w:r>
            <w:r>
              <w:rPr>
                <w:noProof/>
                <w:webHidden/>
              </w:rPr>
              <w:fldChar w:fldCharType="end"/>
            </w:r>
          </w:hyperlink>
        </w:p>
        <w:p w14:paraId="1996B070" w14:textId="0815FD1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7" w:history="1">
            <w:r w:rsidRPr="00C81742">
              <w:rPr>
                <w:rStyle w:val="Hiperhivatkozs"/>
                <w:noProof/>
              </w:rPr>
              <w:t>2.2.5 EMUI</w:t>
            </w:r>
            <w:r>
              <w:rPr>
                <w:noProof/>
                <w:webHidden/>
              </w:rPr>
              <w:tab/>
            </w:r>
            <w:r>
              <w:rPr>
                <w:noProof/>
                <w:webHidden/>
              </w:rPr>
              <w:fldChar w:fldCharType="begin"/>
            </w:r>
            <w:r>
              <w:rPr>
                <w:noProof/>
                <w:webHidden/>
              </w:rPr>
              <w:instrText xml:space="preserve"> PAGEREF _Toc498001677 \h </w:instrText>
            </w:r>
            <w:r>
              <w:rPr>
                <w:noProof/>
                <w:webHidden/>
              </w:rPr>
            </w:r>
            <w:r>
              <w:rPr>
                <w:noProof/>
                <w:webHidden/>
              </w:rPr>
              <w:fldChar w:fldCharType="separate"/>
            </w:r>
            <w:r>
              <w:rPr>
                <w:noProof/>
                <w:webHidden/>
              </w:rPr>
              <w:t>11</w:t>
            </w:r>
            <w:r>
              <w:rPr>
                <w:noProof/>
                <w:webHidden/>
              </w:rPr>
              <w:fldChar w:fldCharType="end"/>
            </w:r>
          </w:hyperlink>
        </w:p>
        <w:p w14:paraId="44FB8663" w14:textId="4337E613"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8" w:history="1">
            <w:r w:rsidRPr="00C81742">
              <w:rPr>
                <w:rStyle w:val="Hiperhivatkozs"/>
                <w:noProof/>
              </w:rPr>
              <w:t>2.2.6 Flyme OS</w:t>
            </w:r>
            <w:r>
              <w:rPr>
                <w:noProof/>
                <w:webHidden/>
              </w:rPr>
              <w:tab/>
            </w:r>
            <w:r>
              <w:rPr>
                <w:noProof/>
                <w:webHidden/>
              </w:rPr>
              <w:fldChar w:fldCharType="begin"/>
            </w:r>
            <w:r>
              <w:rPr>
                <w:noProof/>
                <w:webHidden/>
              </w:rPr>
              <w:instrText xml:space="preserve"> PAGEREF _Toc498001678 \h </w:instrText>
            </w:r>
            <w:r>
              <w:rPr>
                <w:noProof/>
                <w:webHidden/>
              </w:rPr>
            </w:r>
            <w:r>
              <w:rPr>
                <w:noProof/>
                <w:webHidden/>
              </w:rPr>
              <w:fldChar w:fldCharType="separate"/>
            </w:r>
            <w:r>
              <w:rPr>
                <w:noProof/>
                <w:webHidden/>
              </w:rPr>
              <w:t>11</w:t>
            </w:r>
            <w:r>
              <w:rPr>
                <w:noProof/>
                <w:webHidden/>
              </w:rPr>
              <w:fldChar w:fldCharType="end"/>
            </w:r>
          </w:hyperlink>
        </w:p>
        <w:p w14:paraId="005F6BAB" w14:textId="3DBDC935"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9" w:history="1">
            <w:r w:rsidRPr="00C81742">
              <w:rPr>
                <w:rStyle w:val="Hiperhivatkozs"/>
                <w:noProof/>
              </w:rPr>
              <w:t>2.2.7 LG UX</w:t>
            </w:r>
            <w:r>
              <w:rPr>
                <w:noProof/>
                <w:webHidden/>
              </w:rPr>
              <w:tab/>
            </w:r>
            <w:r>
              <w:rPr>
                <w:noProof/>
                <w:webHidden/>
              </w:rPr>
              <w:fldChar w:fldCharType="begin"/>
            </w:r>
            <w:r>
              <w:rPr>
                <w:noProof/>
                <w:webHidden/>
              </w:rPr>
              <w:instrText xml:space="preserve"> PAGEREF _Toc498001679 \h </w:instrText>
            </w:r>
            <w:r>
              <w:rPr>
                <w:noProof/>
                <w:webHidden/>
              </w:rPr>
            </w:r>
            <w:r>
              <w:rPr>
                <w:noProof/>
                <w:webHidden/>
              </w:rPr>
              <w:fldChar w:fldCharType="separate"/>
            </w:r>
            <w:r>
              <w:rPr>
                <w:noProof/>
                <w:webHidden/>
              </w:rPr>
              <w:t>11</w:t>
            </w:r>
            <w:r>
              <w:rPr>
                <w:noProof/>
                <w:webHidden/>
              </w:rPr>
              <w:fldChar w:fldCharType="end"/>
            </w:r>
          </w:hyperlink>
        </w:p>
        <w:p w14:paraId="67B24195" w14:textId="171B95E3"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0" w:history="1">
            <w:r w:rsidRPr="00C81742">
              <w:rPr>
                <w:rStyle w:val="Hiperhivatkozs"/>
                <w:noProof/>
              </w:rPr>
              <w:t>2.2.8 HTC Sense</w:t>
            </w:r>
            <w:r>
              <w:rPr>
                <w:noProof/>
                <w:webHidden/>
              </w:rPr>
              <w:tab/>
            </w:r>
            <w:r>
              <w:rPr>
                <w:noProof/>
                <w:webHidden/>
              </w:rPr>
              <w:fldChar w:fldCharType="begin"/>
            </w:r>
            <w:r>
              <w:rPr>
                <w:noProof/>
                <w:webHidden/>
              </w:rPr>
              <w:instrText xml:space="preserve"> PAGEREF _Toc498001680 \h </w:instrText>
            </w:r>
            <w:r>
              <w:rPr>
                <w:noProof/>
                <w:webHidden/>
              </w:rPr>
            </w:r>
            <w:r>
              <w:rPr>
                <w:noProof/>
                <w:webHidden/>
              </w:rPr>
              <w:fldChar w:fldCharType="separate"/>
            </w:r>
            <w:r>
              <w:rPr>
                <w:noProof/>
                <w:webHidden/>
              </w:rPr>
              <w:t>12</w:t>
            </w:r>
            <w:r>
              <w:rPr>
                <w:noProof/>
                <w:webHidden/>
              </w:rPr>
              <w:fldChar w:fldCharType="end"/>
            </w:r>
          </w:hyperlink>
        </w:p>
        <w:p w14:paraId="3C8ACF64" w14:textId="4B9AD9D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1" w:history="1">
            <w:r w:rsidRPr="00C81742">
              <w:rPr>
                <w:rStyle w:val="Hiperhivatkozs"/>
                <w:noProof/>
              </w:rPr>
              <w:t>2.2.9 Indus OS</w:t>
            </w:r>
            <w:r>
              <w:rPr>
                <w:noProof/>
                <w:webHidden/>
              </w:rPr>
              <w:tab/>
            </w:r>
            <w:r>
              <w:rPr>
                <w:noProof/>
                <w:webHidden/>
              </w:rPr>
              <w:fldChar w:fldCharType="begin"/>
            </w:r>
            <w:r>
              <w:rPr>
                <w:noProof/>
                <w:webHidden/>
              </w:rPr>
              <w:instrText xml:space="preserve"> PAGEREF _Toc498001681 \h </w:instrText>
            </w:r>
            <w:r>
              <w:rPr>
                <w:noProof/>
                <w:webHidden/>
              </w:rPr>
            </w:r>
            <w:r>
              <w:rPr>
                <w:noProof/>
                <w:webHidden/>
              </w:rPr>
              <w:fldChar w:fldCharType="separate"/>
            </w:r>
            <w:r>
              <w:rPr>
                <w:noProof/>
                <w:webHidden/>
              </w:rPr>
              <w:t>12</w:t>
            </w:r>
            <w:r>
              <w:rPr>
                <w:noProof/>
                <w:webHidden/>
              </w:rPr>
              <w:fldChar w:fldCharType="end"/>
            </w:r>
          </w:hyperlink>
        </w:p>
        <w:p w14:paraId="34430486" w14:textId="0DE8E509"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2" w:history="1">
            <w:r w:rsidRPr="00C81742">
              <w:rPr>
                <w:rStyle w:val="Hiperhivatkozs"/>
                <w:noProof/>
              </w:rPr>
              <w:t>2.2.10 iOS</w:t>
            </w:r>
            <w:r>
              <w:rPr>
                <w:noProof/>
                <w:webHidden/>
              </w:rPr>
              <w:tab/>
            </w:r>
            <w:r>
              <w:rPr>
                <w:noProof/>
                <w:webHidden/>
              </w:rPr>
              <w:fldChar w:fldCharType="begin"/>
            </w:r>
            <w:r>
              <w:rPr>
                <w:noProof/>
                <w:webHidden/>
              </w:rPr>
              <w:instrText xml:space="preserve"> PAGEREF _Toc498001682 \h </w:instrText>
            </w:r>
            <w:r>
              <w:rPr>
                <w:noProof/>
                <w:webHidden/>
              </w:rPr>
            </w:r>
            <w:r>
              <w:rPr>
                <w:noProof/>
                <w:webHidden/>
              </w:rPr>
              <w:fldChar w:fldCharType="separate"/>
            </w:r>
            <w:r>
              <w:rPr>
                <w:noProof/>
                <w:webHidden/>
              </w:rPr>
              <w:t>12</w:t>
            </w:r>
            <w:r>
              <w:rPr>
                <w:noProof/>
                <w:webHidden/>
              </w:rPr>
              <w:fldChar w:fldCharType="end"/>
            </w:r>
          </w:hyperlink>
        </w:p>
        <w:p w14:paraId="0A115051" w14:textId="5828D22F"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3" w:history="1">
            <w:r w:rsidRPr="00C81742">
              <w:rPr>
                <w:rStyle w:val="Hiperhivatkozs"/>
                <w:noProof/>
              </w:rPr>
              <w:t>2.2.11 Lineage OS</w:t>
            </w:r>
            <w:r>
              <w:rPr>
                <w:noProof/>
                <w:webHidden/>
              </w:rPr>
              <w:tab/>
            </w:r>
            <w:r>
              <w:rPr>
                <w:noProof/>
                <w:webHidden/>
              </w:rPr>
              <w:fldChar w:fldCharType="begin"/>
            </w:r>
            <w:r>
              <w:rPr>
                <w:noProof/>
                <w:webHidden/>
              </w:rPr>
              <w:instrText xml:space="preserve"> PAGEREF _Toc498001683 \h </w:instrText>
            </w:r>
            <w:r>
              <w:rPr>
                <w:noProof/>
                <w:webHidden/>
              </w:rPr>
            </w:r>
            <w:r>
              <w:rPr>
                <w:noProof/>
                <w:webHidden/>
              </w:rPr>
              <w:fldChar w:fldCharType="separate"/>
            </w:r>
            <w:r>
              <w:rPr>
                <w:noProof/>
                <w:webHidden/>
              </w:rPr>
              <w:t>13</w:t>
            </w:r>
            <w:r>
              <w:rPr>
                <w:noProof/>
                <w:webHidden/>
              </w:rPr>
              <w:fldChar w:fldCharType="end"/>
            </w:r>
          </w:hyperlink>
        </w:p>
        <w:p w14:paraId="5542D96A" w14:textId="4C892FF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4" w:history="1">
            <w:r w:rsidRPr="00C81742">
              <w:rPr>
                <w:rStyle w:val="Hiperhivatkozs"/>
                <w:noProof/>
              </w:rPr>
              <w:t>2.2.12 MIUI</w:t>
            </w:r>
            <w:r>
              <w:rPr>
                <w:noProof/>
                <w:webHidden/>
              </w:rPr>
              <w:tab/>
            </w:r>
            <w:r>
              <w:rPr>
                <w:noProof/>
                <w:webHidden/>
              </w:rPr>
              <w:fldChar w:fldCharType="begin"/>
            </w:r>
            <w:r>
              <w:rPr>
                <w:noProof/>
                <w:webHidden/>
              </w:rPr>
              <w:instrText xml:space="preserve"> PAGEREF _Toc498001684 \h </w:instrText>
            </w:r>
            <w:r>
              <w:rPr>
                <w:noProof/>
                <w:webHidden/>
              </w:rPr>
            </w:r>
            <w:r>
              <w:rPr>
                <w:noProof/>
                <w:webHidden/>
              </w:rPr>
              <w:fldChar w:fldCharType="separate"/>
            </w:r>
            <w:r>
              <w:rPr>
                <w:noProof/>
                <w:webHidden/>
              </w:rPr>
              <w:t>13</w:t>
            </w:r>
            <w:r>
              <w:rPr>
                <w:noProof/>
                <w:webHidden/>
              </w:rPr>
              <w:fldChar w:fldCharType="end"/>
            </w:r>
          </w:hyperlink>
        </w:p>
        <w:p w14:paraId="009B94DF" w14:textId="55814A6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5" w:history="1">
            <w:r w:rsidRPr="00C81742">
              <w:rPr>
                <w:rStyle w:val="Hiperhivatkozs"/>
                <w:noProof/>
              </w:rPr>
              <w:t>2.2.13 Oxygen OS</w:t>
            </w:r>
            <w:r>
              <w:rPr>
                <w:noProof/>
                <w:webHidden/>
              </w:rPr>
              <w:tab/>
            </w:r>
            <w:r>
              <w:rPr>
                <w:noProof/>
                <w:webHidden/>
              </w:rPr>
              <w:fldChar w:fldCharType="begin"/>
            </w:r>
            <w:r>
              <w:rPr>
                <w:noProof/>
                <w:webHidden/>
              </w:rPr>
              <w:instrText xml:space="preserve"> PAGEREF _Toc498001685 \h </w:instrText>
            </w:r>
            <w:r>
              <w:rPr>
                <w:noProof/>
                <w:webHidden/>
              </w:rPr>
            </w:r>
            <w:r>
              <w:rPr>
                <w:noProof/>
                <w:webHidden/>
              </w:rPr>
              <w:fldChar w:fldCharType="separate"/>
            </w:r>
            <w:r>
              <w:rPr>
                <w:noProof/>
                <w:webHidden/>
              </w:rPr>
              <w:t>13</w:t>
            </w:r>
            <w:r>
              <w:rPr>
                <w:noProof/>
                <w:webHidden/>
              </w:rPr>
              <w:fldChar w:fldCharType="end"/>
            </w:r>
          </w:hyperlink>
        </w:p>
        <w:p w14:paraId="6BAAEEEC" w14:textId="177FD32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6" w:history="1">
            <w:r w:rsidRPr="00C81742">
              <w:rPr>
                <w:rStyle w:val="Hiperhivatkozs"/>
                <w:noProof/>
              </w:rPr>
              <w:t xml:space="preserve">2.2.14 Sailfish OS </w:t>
            </w:r>
            <w:r w:rsidRPr="00C81742">
              <w:rPr>
                <w:rStyle w:val="Hiperhivatkozs"/>
                <w:noProof/>
                <w:highlight w:val="yellow"/>
              </w:rPr>
              <w:t>https://sailfishos.org/about/</w:t>
            </w:r>
            <w:r>
              <w:rPr>
                <w:noProof/>
                <w:webHidden/>
              </w:rPr>
              <w:tab/>
            </w:r>
            <w:r>
              <w:rPr>
                <w:noProof/>
                <w:webHidden/>
              </w:rPr>
              <w:fldChar w:fldCharType="begin"/>
            </w:r>
            <w:r>
              <w:rPr>
                <w:noProof/>
                <w:webHidden/>
              </w:rPr>
              <w:instrText xml:space="preserve"> PAGEREF _Toc498001686 \h </w:instrText>
            </w:r>
            <w:r>
              <w:rPr>
                <w:noProof/>
                <w:webHidden/>
              </w:rPr>
            </w:r>
            <w:r>
              <w:rPr>
                <w:noProof/>
                <w:webHidden/>
              </w:rPr>
              <w:fldChar w:fldCharType="separate"/>
            </w:r>
            <w:r>
              <w:rPr>
                <w:noProof/>
                <w:webHidden/>
              </w:rPr>
              <w:t>13</w:t>
            </w:r>
            <w:r>
              <w:rPr>
                <w:noProof/>
                <w:webHidden/>
              </w:rPr>
              <w:fldChar w:fldCharType="end"/>
            </w:r>
          </w:hyperlink>
        </w:p>
        <w:p w14:paraId="179CD19E" w14:textId="3996A702"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7" w:history="1">
            <w:r w:rsidRPr="00C81742">
              <w:rPr>
                <w:rStyle w:val="Hiperhivatkozs"/>
                <w:noProof/>
              </w:rPr>
              <w:t>2.2.15 Samsung Experience</w:t>
            </w:r>
            <w:r>
              <w:rPr>
                <w:noProof/>
                <w:webHidden/>
              </w:rPr>
              <w:tab/>
            </w:r>
            <w:r>
              <w:rPr>
                <w:noProof/>
                <w:webHidden/>
              </w:rPr>
              <w:fldChar w:fldCharType="begin"/>
            </w:r>
            <w:r>
              <w:rPr>
                <w:noProof/>
                <w:webHidden/>
              </w:rPr>
              <w:instrText xml:space="preserve"> PAGEREF _Toc498001687 \h </w:instrText>
            </w:r>
            <w:r>
              <w:rPr>
                <w:noProof/>
                <w:webHidden/>
              </w:rPr>
            </w:r>
            <w:r>
              <w:rPr>
                <w:noProof/>
                <w:webHidden/>
              </w:rPr>
              <w:fldChar w:fldCharType="separate"/>
            </w:r>
            <w:r>
              <w:rPr>
                <w:noProof/>
                <w:webHidden/>
              </w:rPr>
              <w:t>14</w:t>
            </w:r>
            <w:r>
              <w:rPr>
                <w:noProof/>
                <w:webHidden/>
              </w:rPr>
              <w:fldChar w:fldCharType="end"/>
            </w:r>
          </w:hyperlink>
        </w:p>
        <w:p w14:paraId="76225F68" w14:textId="49052685"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8" w:history="1">
            <w:r w:rsidRPr="00C81742">
              <w:rPr>
                <w:rStyle w:val="Hiperhivatkozs"/>
                <w:noProof/>
              </w:rPr>
              <w:t>2.2.16 Tizen</w:t>
            </w:r>
            <w:r>
              <w:rPr>
                <w:noProof/>
                <w:webHidden/>
              </w:rPr>
              <w:tab/>
            </w:r>
            <w:r>
              <w:rPr>
                <w:noProof/>
                <w:webHidden/>
              </w:rPr>
              <w:fldChar w:fldCharType="begin"/>
            </w:r>
            <w:r>
              <w:rPr>
                <w:noProof/>
                <w:webHidden/>
              </w:rPr>
              <w:instrText xml:space="preserve"> PAGEREF _Toc498001688 \h </w:instrText>
            </w:r>
            <w:r>
              <w:rPr>
                <w:noProof/>
                <w:webHidden/>
              </w:rPr>
            </w:r>
            <w:r>
              <w:rPr>
                <w:noProof/>
                <w:webHidden/>
              </w:rPr>
              <w:fldChar w:fldCharType="separate"/>
            </w:r>
            <w:r>
              <w:rPr>
                <w:noProof/>
                <w:webHidden/>
              </w:rPr>
              <w:t>14</w:t>
            </w:r>
            <w:r>
              <w:rPr>
                <w:noProof/>
                <w:webHidden/>
              </w:rPr>
              <w:fldChar w:fldCharType="end"/>
            </w:r>
          </w:hyperlink>
        </w:p>
        <w:p w14:paraId="1FB2FDC9" w14:textId="6B396B6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9" w:history="1">
            <w:r w:rsidRPr="00C81742">
              <w:rPr>
                <w:rStyle w:val="Hiperhivatkozs"/>
                <w:noProof/>
              </w:rPr>
              <w:t>2.2.17 ZenUI</w:t>
            </w:r>
            <w:r>
              <w:rPr>
                <w:noProof/>
                <w:webHidden/>
              </w:rPr>
              <w:tab/>
            </w:r>
            <w:r>
              <w:rPr>
                <w:noProof/>
                <w:webHidden/>
              </w:rPr>
              <w:fldChar w:fldCharType="begin"/>
            </w:r>
            <w:r>
              <w:rPr>
                <w:noProof/>
                <w:webHidden/>
              </w:rPr>
              <w:instrText xml:space="preserve"> PAGEREF _Toc498001689 \h </w:instrText>
            </w:r>
            <w:r>
              <w:rPr>
                <w:noProof/>
                <w:webHidden/>
              </w:rPr>
            </w:r>
            <w:r>
              <w:rPr>
                <w:noProof/>
                <w:webHidden/>
              </w:rPr>
              <w:fldChar w:fldCharType="separate"/>
            </w:r>
            <w:r>
              <w:rPr>
                <w:noProof/>
                <w:webHidden/>
              </w:rPr>
              <w:t>14</w:t>
            </w:r>
            <w:r>
              <w:rPr>
                <w:noProof/>
                <w:webHidden/>
              </w:rPr>
              <w:fldChar w:fldCharType="end"/>
            </w:r>
          </w:hyperlink>
        </w:p>
        <w:p w14:paraId="30BEDC2A" w14:textId="14F53557"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90" w:history="1">
            <w:r w:rsidRPr="00C81742">
              <w:rPr>
                <w:rStyle w:val="Hiperhivatkozs"/>
                <w:noProof/>
              </w:rPr>
              <w:t>2.3 Karbantartás alatt lévő platformok</w:t>
            </w:r>
            <w:r>
              <w:rPr>
                <w:noProof/>
                <w:webHidden/>
              </w:rPr>
              <w:tab/>
            </w:r>
            <w:r>
              <w:rPr>
                <w:noProof/>
                <w:webHidden/>
              </w:rPr>
              <w:fldChar w:fldCharType="begin"/>
            </w:r>
            <w:r>
              <w:rPr>
                <w:noProof/>
                <w:webHidden/>
              </w:rPr>
              <w:instrText xml:space="preserve"> PAGEREF _Toc498001690 \h </w:instrText>
            </w:r>
            <w:r>
              <w:rPr>
                <w:noProof/>
                <w:webHidden/>
              </w:rPr>
            </w:r>
            <w:r>
              <w:rPr>
                <w:noProof/>
                <w:webHidden/>
              </w:rPr>
              <w:fldChar w:fldCharType="separate"/>
            </w:r>
            <w:r>
              <w:rPr>
                <w:noProof/>
                <w:webHidden/>
              </w:rPr>
              <w:t>14</w:t>
            </w:r>
            <w:r>
              <w:rPr>
                <w:noProof/>
                <w:webHidden/>
              </w:rPr>
              <w:fldChar w:fldCharType="end"/>
            </w:r>
          </w:hyperlink>
        </w:p>
        <w:p w14:paraId="2511106D" w14:textId="68D2FD8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1" w:history="1">
            <w:r w:rsidRPr="00C81742">
              <w:rPr>
                <w:rStyle w:val="Hiperhivatkozs"/>
                <w:noProof/>
              </w:rPr>
              <w:t>2.3.1 BlackBerry 10</w:t>
            </w:r>
            <w:r>
              <w:rPr>
                <w:noProof/>
                <w:webHidden/>
              </w:rPr>
              <w:tab/>
            </w:r>
            <w:r>
              <w:rPr>
                <w:noProof/>
                <w:webHidden/>
              </w:rPr>
              <w:fldChar w:fldCharType="begin"/>
            </w:r>
            <w:r>
              <w:rPr>
                <w:noProof/>
                <w:webHidden/>
              </w:rPr>
              <w:instrText xml:space="preserve"> PAGEREF _Toc498001691 \h </w:instrText>
            </w:r>
            <w:r>
              <w:rPr>
                <w:noProof/>
                <w:webHidden/>
              </w:rPr>
            </w:r>
            <w:r>
              <w:rPr>
                <w:noProof/>
                <w:webHidden/>
              </w:rPr>
              <w:fldChar w:fldCharType="separate"/>
            </w:r>
            <w:r>
              <w:rPr>
                <w:noProof/>
                <w:webHidden/>
              </w:rPr>
              <w:t>15</w:t>
            </w:r>
            <w:r>
              <w:rPr>
                <w:noProof/>
                <w:webHidden/>
              </w:rPr>
              <w:fldChar w:fldCharType="end"/>
            </w:r>
          </w:hyperlink>
        </w:p>
        <w:p w14:paraId="1AAFDEEC" w14:textId="2318005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2" w:history="1">
            <w:r w:rsidRPr="00C81742">
              <w:rPr>
                <w:rStyle w:val="Hiperhivatkozs"/>
                <w:noProof/>
              </w:rPr>
              <w:t>2.3.2 Windows 10 mobile</w:t>
            </w:r>
            <w:r>
              <w:rPr>
                <w:noProof/>
                <w:webHidden/>
              </w:rPr>
              <w:tab/>
            </w:r>
            <w:r>
              <w:rPr>
                <w:noProof/>
                <w:webHidden/>
              </w:rPr>
              <w:fldChar w:fldCharType="begin"/>
            </w:r>
            <w:r>
              <w:rPr>
                <w:noProof/>
                <w:webHidden/>
              </w:rPr>
              <w:instrText xml:space="preserve"> PAGEREF _Toc498001692 \h </w:instrText>
            </w:r>
            <w:r>
              <w:rPr>
                <w:noProof/>
                <w:webHidden/>
              </w:rPr>
            </w:r>
            <w:r>
              <w:rPr>
                <w:noProof/>
                <w:webHidden/>
              </w:rPr>
              <w:fldChar w:fldCharType="separate"/>
            </w:r>
            <w:r>
              <w:rPr>
                <w:noProof/>
                <w:webHidden/>
              </w:rPr>
              <w:t>15</w:t>
            </w:r>
            <w:r>
              <w:rPr>
                <w:noProof/>
                <w:webHidden/>
              </w:rPr>
              <w:fldChar w:fldCharType="end"/>
            </w:r>
          </w:hyperlink>
        </w:p>
        <w:p w14:paraId="6807B57C" w14:textId="51DC7BAB" w:rsidR="0039497E" w:rsidRDefault="0039497E">
          <w:pPr>
            <w:pStyle w:val="TJ1"/>
            <w:rPr>
              <w:rFonts w:asciiTheme="minorHAnsi" w:eastAsiaTheme="minorEastAsia" w:hAnsiTheme="minorHAnsi" w:cstheme="minorBidi"/>
              <w:b w:val="0"/>
              <w:noProof/>
              <w:sz w:val="22"/>
              <w:szCs w:val="22"/>
              <w:lang w:eastAsia="hu-HU"/>
            </w:rPr>
          </w:pPr>
          <w:hyperlink w:anchor="_Toc498001693" w:history="1">
            <w:r w:rsidRPr="00C81742">
              <w:rPr>
                <w:rStyle w:val="Hiperhivatkozs"/>
                <w:noProof/>
              </w:rPr>
              <w:t>3 Alkalmazás készítése Android platformra</w:t>
            </w:r>
            <w:r>
              <w:rPr>
                <w:noProof/>
                <w:webHidden/>
              </w:rPr>
              <w:tab/>
            </w:r>
            <w:r>
              <w:rPr>
                <w:noProof/>
                <w:webHidden/>
              </w:rPr>
              <w:fldChar w:fldCharType="begin"/>
            </w:r>
            <w:r>
              <w:rPr>
                <w:noProof/>
                <w:webHidden/>
              </w:rPr>
              <w:instrText xml:space="preserve"> PAGEREF _Toc498001693 \h </w:instrText>
            </w:r>
            <w:r>
              <w:rPr>
                <w:noProof/>
                <w:webHidden/>
              </w:rPr>
            </w:r>
            <w:r>
              <w:rPr>
                <w:noProof/>
                <w:webHidden/>
              </w:rPr>
              <w:fldChar w:fldCharType="separate"/>
            </w:r>
            <w:r>
              <w:rPr>
                <w:noProof/>
                <w:webHidden/>
              </w:rPr>
              <w:t>16</w:t>
            </w:r>
            <w:r>
              <w:rPr>
                <w:noProof/>
                <w:webHidden/>
              </w:rPr>
              <w:fldChar w:fldCharType="end"/>
            </w:r>
          </w:hyperlink>
        </w:p>
        <w:p w14:paraId="0ACA4744" w14:textId="4651A4A8"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94" w:history="1">
            <w:r w:rsidRPr="00C81742">
              <w:rPr>
                <w:rStyle w:val="Hiperhivatkozs"/>
                <w:noProof/>
              </w:rPr>
              <w:t>3.1 Android megszületése</w:t>
            </w:r>
            <w:r>
              <w:rPr>
                <w:noProof/>
                <w:webHidden/>
              </w:rPr>
              <w:tab/>
            </w:r>
            <w:r>
              <w:rPr>
                <w:noProof/>
                <w:webHidden/>
              </w:rPr>
              <w:fldChar w:fldCharType="begin"/>
            </w:r>
            <w:r>
              <w:rPr>
                <w:noProof/>
                <w:webHidden/>
              </w:rPr>
              <w:instrText xml:space="preserve"> PAGEREF _Toc498001694 \h </w:instrText>
            </w:r>
            <w:r>
              <w:rPr>
                <w:noProof/>
                <w:webHidden/>
              </w:rPr>
            </w:r>
            <w:r>
              <w:rPr>
                <w:noProof/>
                <w:webHidden/>
              </w:rPr>
              <w:fldChar w:fldCharType="separate"/>
            </w:r>
            <w:r>
              <w:rPr>
                <w:noProof/>
                <w:webHidden/>
              </w:rPr>
              <w:t>16</w:t>
            </w:r>
            <w:r>
              <w:rPr>
                <w:noProof/>
                <w:webHidden/>
              </w:rPr>
              <w:fldChar w:fldCharType="end"/>
            </w:r>
          </w:hyperlink>
        </w:p>
        <w:p w14:paraId="0D1CC0CA" w14:textId="41A7906E"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5" w:history="1">
            <w:r w:rsidRPr="00C81742">
              <w:rPr>
                <w:rStyle w:val="Hiperhivatkozs"/>
                <w:noProof/>
              </w:rPr>
              <w:t>3.1.1 Bevezetés</w:t>
            </w:r>
            <w:r>
              <w:rPr>
                <w:noProof/>
                <w:webHidden/>
              </w:rPr>
              <w:tab/>
            </w:r>
            <w:r>
              <w:rPr>
                <w:noProof/>
                <w:webHidden/>
              </w:rPr>
              <w:fldChar w:fldCharType="begin"/>
            </w:r>
            <w:r>
              <w:rPr>
                <w:noProof/>
                <w:webHidden/>
              </w:rPr>
              <w:instrText xml:space="preserve"> PAGEREF _Toc498001695 \h </w:instrText>
            </w:r>
            <w:r>
              <w:rPr>
                <w:noProof/>
                <w:webHidden/>
              </w:rPr>
            </w:r>
            <w:r>
              <w:rPr>
                <w:noProof/>
                <w:webHidden/>
              </w:rPr>
              <w:fldChar w:fldCharType="separate"/>
            </w:r>
            <w:r>
              <w:rPr>
                <w:noProof/>
                <w:webHidden/>
              </w:rPr>
              <w:t>16</w:t>
            </w:r>
            <w:r>
              <w:rPr>
                <w:noProof/>
                <w:webHidden/>
              </w:rPr>
              <w:fldChar w:fldCharType="end"/>
            </w:r>
          </w:hyperlink>
        </w:p>
        <w:p w14:paraId="231CCAFE" w14:textId="5526433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6" w:history="1">
            <w:r w:rsidRPr="00C81742">
              <w:rPr>
                <w:rStyle w:val="Hiperhivatkozs"/>
                <w:noProof/>
              </w:rPr>
              <w:t>3.1.2 Az iPhone hatásai</w:t>
            </w:r>
            <w:r>
              <w:rPr>
                <w:noProof/>
                <w:webHidden/>
              </w:rPr>
              <w:tab/>
            </w:r>
            <w:r>
              <w:rPr>
                <w:noProof/>
                <w:webHidden/>
              </w:rPr>
              <w:fldChar w:fldCharType="begin"/>
            </w:r>
            <w:r>
              <w:rPr>
                <w:noProof/>
                <w:webHidden/>
              </w:rPr>
              <w:instrText xml:space="preserve"> PAGEREF _Toc498001696 \h </w:instrText>
            </w:r>
            <w:r>
              <w:rPr>
                <w:noProof/>
                <w:webHidden/>
              </w:rPr>
            </w:r>
            <w:r>
              <w:rPr>
                <w:noProof/>
                <w:webHidden/>
              </w:rPr>
              <w:fldChar w:fldCharType="separate"/>
            </w:r>
            <w:r>
              <w:rPr>
                <w:noProof/>
                <w:webHidden/>
              </w:rPr>
              <w:t>17</w:t>
            </w:r>
            <w:r>
              <w:rPr>
                <w:noProof/>
                <w:webHidden/>
              </w:rPr>
              <w:fldChar w:fldCharType="end"/>
            </w:r>
          </w:hyperlink>
        </w:p>
        <w:p w14:paraId="22A4424D" w14:textId="054037A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7" w:history="1">
            <w:r w:rsidRPr="00C81742">
              <w:rPr>
                <w:rStyle w:val="Hiperhivatkozs"/>
                <w:noProof/>
              </w:rPr>
              <w:t>3.1.3 Az első Androidos készülék</w:t>
            </w:r>
            <w:r>
              <w:rPr>
                <w:noProof/>
                <w:webHidden/>
              </w:rPr>
              <w:tab/>
            </w:r>
            <w:r>
              <w:rPr>
                <w:noProof/>
                <w:webHidden/>
              </w:rPr>
              <w:fldChar w:fldCharType="begin"/>
            </w:r>
            <w:r>
              <w:rPr>
                <w:noProof/>
                <w:webHidden/>
              </w:rPr>
              <w:instrText xml:space="preserve"> PAGEREF _Toc498001697 \h </w:instrText>
            </w:r>
            <w:r>
              <w:rPr>
                <w:noProof/>
                <w:webHidden/>
              </w:rPr>
            </w:r>
            <w:r>
              <w:rPr>
                <w:noProof/>
                <w:webHidden/>
              </w:rPr>
              <w:fldChar w:fldCharType="separate"/>
            </w:r>
            <w:r>
              <w:rPr>
                <w:noProof/>
                <w:webHidden/>
              </w:rPr>
              <w:t>17</w:t>
            </w:r>
            <w:r>
              <w:rPr>
                <w:noProof/>
                <w:webHidden/>
              </w:rPr>
              <w:fldChar w:fldCharType="end"/>
            </w:r>
          </w:hyperlink>
        </w:p>
        <w:p w14:paraId="12903727" w14:textId="37CD986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8" w:history="1">
            <w:r w:rsidRPr="00C81742">
              <w:rPr>
                <w:rStyle w:val="Hiperhivatkozs"/>
                <w:noProof/>
              </w:rPr>
              <w:t>3.1.4 Verziók</w:t>
            </w:r>
            <w:r>
              <w:rPr>
                <w:noProof/>
                <w:webHidden/>
              </w:rPr>
              <w:tab/>
            </w:r>
            <w:r>
              <w:rPr>
                <w:noProof/>
                <w:webHidden/>
              </w:rPr>
              <w:fldChar w:fldCharType="begin"/>
            </w:r>
            <w:r>
              <w:rPr>
                <w:noProof/>
                <w:webHidden/>
              </w:rPr>
              <w:instrText xml:space="preserve"> PAGEREF _Toc498001698 \h </w:instrText>
            </w:r>
            <w:r>
              <w:rPr>
                <w:noProof/>
                <w:webHidden/>
              </w:rPr>
            </w:r>
            <w:r>
              <w:rPr>
                <w:noProof/>
                <w:webHidden/>
              </w:rPr>
              <w:fldChar w:fldCharType="separate"/>
            </w:r>
            <w:r>
              <w:rPr>
                <w:noProof/>
                <w:webHidden/>
              </w:rPr>
              <w:t>18</w:t>
            </w:r>
            <w:r>
              <w:rPr>
                <w:noProof/>
                <w:webHidden/>
              </w:rPr>
              <w:fldChar w:fldCharType="end"/>
            </w:r>
          </w:hyperlink>
        </w:p>
        <w:p w14:paraId="41A088F7" w14:textId="2EECD667"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9" w:history="1">
            <w:r w:rsidRPr="00C81742">
              <w:rPr>
                <w:rStyle w:val="Hiperhivatkozs"/>
                <w:noProof/>
              </w:rPr>
              <w:t>3.1.5 Platform architektúra</w:t>
            </w:r>
            <w:r>
              <w:rPr>
                <w:noProof/>
                <w:webHidden/>
              </w:rPr>
              <w:tab/>
            </w:r>
            <w:r>
              <w:rPr>
                <w:noProof/>
                <w:webHidden/>
              </w:rPr>
              <w:fldChar w:fldCharType="begin"/>
            </w:r>
            <w:r>
              <w:rPr>
                <w:noProof/>
                <w:webHidden/>
              </w:rPr>
              <w:instrText xml:space="preserve"> PAGEREF _Toc498001699 \h </w:instrText>
            </w:r>
            <w:r>
              <w:rPr>
                <w:noProof/>
                <w:webHidden/>
              </w:rPr>
            </w:r>
            <w:r>
              <w:rPr>
                <w:noProof/>
                <w:webHidden/>
              </w:rPr>
              <w:fldChar w:fldCharType="separate"/>
            </w:r>
            <w:r>
              <w:rPr>
                <w:noProof/>
                <w:webHidden/>
              </w:rPr>
              <w:t>23</w:t>
            </w:r>
            <w:r>
              <w:rPr>
                <w:noProof/>
                <w:webHidden/>
              </w:rPr>
              <w:fldChar w:fldCharType="end"/>
            </w:r>
          </w:hyperlink>
        </w:p>
        <w:p w14:paraId="46B3559B" w14:textId="335656B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0" w:history="1">
            <w:r w:rsidRPr="00C81742">
              <w:rPr>
                <w:rStyle w:val="Hiperhivatkozs"/>
                <w:noProof/>
              </w:rPr>
              <w:t>3.2 Alkalmazásfejlesztés Android platformra</w:t>
            </w:r>
            <w:r>
              <w:rPr>
                <w:noProof/>
                <w:webHidden/>
              </w:rPr>
              <w:tab/>
            </w:r>
            <w:r>
              <w:rPr>
                <w:noProof/>
                <w:webHidden/>
              </w:rPr>
              <w:fldChar w:fldCharType="begin"/>
            </w:r>
            <w:r>
              <w:rPr>
                <w:noProof/>
                <w:webHidden/>
              </w:rPr>
              <w:instrText xml:space="preserve"> PAGEREF _Toc498001700 \h </w:instrText>
            </w:r>
            <w:r>
              <w:rPr>
                <w:noProof/>
                <w:webHidden/>
              </w:rPr>
            </w:r>
            <w:r>
              <w:rPr>
                <w:noProof/>
                <w:webHidden/>
              </w:rPr>
              <w:fldChar w:fldCharType="separate"/>
            </w:r>
            <w:r>
              <w:rPr>
                <w:noProof/>
                <w:webHidden/>
              </w:rPr>
              <w:t>25</w:t>
            </w:r>
            <w:r>
              <w:rPr>
                <w:noProof/>
                <w:webHidden/>
              </w:rPr>
              <w:fldChar w:fldCharType="end"/>
            </w:r>
          </w:hyperlink>
        </w:p>
        <w:p w14:paraId="68E7E808" w14:textId="6E497D4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1" w:history="1">
            <w:r w:rsidRPr="00C81742">
              <w:rPr>
                <w:rStyle w:val="Hiperhivatkozs"/>
                <w:noProof/>
              </w:rPr>
              <w:t>3.2.1 Áttekintés</w:t>
            </w:r>
            <w:r>
              <w:rPr>
                <w:noProof/>
                <w:webHidden/>
              </w:rPr>
              <w:tab/>
            </w:r>
            <w:r>
              <w:rPr>
                <w:noProof/>
                <w:webHidden/>
              </w:rPr>
              <w:fldChar w:fldCharType="begin"/>
            </w:r>
            <w:r>
              <w:rPr>
                <w:noProof/>
                <w:webHidden/>
              </w:rPr>
              <w:instrText xml:space="preserve"> PAGEREF _Toc498001701 \h </w:instrText>
            </w:r>
            <w:r>
              <w:rPr>
                <w:noProof/>
                <w:webHidden/>
              </w:rPr>
            </w:r>
            <w:r>
              <w:rPr>
                <w:noProof/>
                <w:webHidden/>
              </w:rPr>
              <w:fldChar w:fldCharType="separate"/>
            </w:r>
            <w:r>
              <w:rPr>
                <w:noProof/>
                <w:webHidden/>
              </w:rPr>
              <w:t>25</w:t>
            </w:r>
            <w:r>
              <w:rPr>
                <w:noProof/>
                <w:webHidden/>
              </w:rPr>
              <w:fldChar w:fldCharType="end"/>
            </w:r>
          </w:hyperlink>
        </w:p>
        <w:p w14:paraId="23BD7B1C" w14:textId="45EF703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2" w:history="1">
            <w:r w:rsidRPr="00C81742">
              <w:rPr>
                <w:rStyle w:val="Hiperhivatkozs"/>
                <w:noProof/>
              </w:rPr>
              <w:t>3.2.2 Android Studio</w:t>
            </w:r>
            <w:r>
              <w:rPr>
                <w:noProof/>
                <w:webHidden/>
              </w:rPr>
              <w:tab/>
            </w:r>
            <w:r>
              <w:rPr>
                <w:noProof/>
                <w:webHidden/>
              </w:rPr>
              <w:fldChar w:fldCharType="begin"/>
            </w:r>
            <w:r>
              <w:rPr>
                <w:noProof/>
                <w:webHidden/>
              </w:rPr>
              <w:instrText xml:space="preserve"> PAGEREF _Toc498001702 \h </w:instrText>
            </w:r>
            <w:r>
              <w:rPr>
                <w:noProof/>
                <w:webHidden/>
              </w:rPr>
            </w:r>
            <w:r>
              <w:rPr>
                <w:noProof/>
                <w:webHidden/>
              </w:rPr>
              <w:fldChar w:fldCharType="separate"/>
            </w:r>
            <w:r>
              <w:rPr>
                <w:noProof/>
                <w:webHidden/>
              </w:rPr>
              <w:t>26</w:t>
            </w:r>
            <w:r>
              <w:rPr>
                <w:noProof/>
                <w:webHidden/>
              </w:rPr>
              <w:fldChar w:fldCharType="end"/>
            </w:r>
          </w:hyperlink>
        </w:p>
        <w:p w14:paraId="3728B2D8" w14:textId="7D36BFD9"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3" w:history="1">
            <w:r w:rsidRPr="00C81742">
              <w:rPr>
                <w:rStyle w:val="Hiperhivatkozs"/>
                <w:noProof/>
              </w:rPr>
              <w:t>3.2.3 Alkalmazás komponensek</w:t>
            </w:r>
            <w:r>
              <w:rPr>
                <w:noProof/>
                <w:webHidden/>
              </w:rPr>
              <w:tab/>
            </w:r>
            <w:r>
              <w:rPr>
                <w:noProof/>
                <w:webHidden/>
              </w:rPr>
              <w:fldChar w:fldCharType="begin"/>
            </w:r>
            <w:r>
              <w:rPr>
                <w:noProof/>
                <w:webHidden/>
              </w:rPr>
              <w:instrText xml:space="preserve"> PAGEREF _Toc498001703 \h </w:instrText>
            </w:r>
            <w:r>
              <w:rPr>
                <w:noProof/>
                <w:webHidden/>
              </w:rPr>
            </w:r>
            <w:r>
              <w:rPr>
                <w:noProof/>
                <w:webHidden/>
              </w:rPr>
              <w:fldChar w:fldCharType="separate"/>
            </w:r>
            <w:r>
              <w:rPr>
                <w:noProof/>
                <w:webHidden/>
              </w:rPr>
              <w:t>27</w:t>
            </w:r>
            <w:r>
              <w:rPr>
                <w:noProof/>
                <w:webHidden/>
              </w:rPr>
              <w:fldChar w:fldCharType="end"/>
            </w:r>
          </w:hyperlink>
        </w:p>
        <w:p w14:paraId="2F61E1DC" w14:textId="709F1E29" w:rsidR="0039497E" w:rsidRDefault="0039497E">
          <w:pPr>
            <w:pStyle w:val="TJ1"/>
            <w:rPr>
              <w:rFonts w:asciiTheme="minorHAnsi" w:eastAsiaTheme="minorEastAsia" w:hAnsiTheme="minorHAnsi" w:cstheme="minorBidi"/>
              <w:b w:val="0"/>
              <w:noProof/>
              <w:sz w:val="22"/>
              <w:szCs w:val="22"/>
              <w:lang w:eastAsia="hu-HU"/>
            </w:rPr>
          </w:pPr>
          <w:hyperlink w:anchor="_Toc498001704" w:history="1">
            <w:r w:rsidRPr="00C81742">
              <w:rPr>
                <w:rStyle w:val="Hiperhivatkozs"/>
                <w:noProof/>
              </w:rPr>
              <w:t>4 Az alkalmazás megvalósítása</w:t>
            </w:r>
            <w:r>
              <w:rPr>
                <w:noProof/>
                <w:webHidden/>
              </w:rPr>
              <w:tab/>
            </w:r>
            <w:r>
              <w:rPr>
                <w:noProof/>
                <w:webHidden/>
              </w:rPr>
              <w:fldChar w:fldCharType="begin"/>
            </w:r>
            <w:r>
              <w:rPr>
                <w:noProof/>
                <w:webHidden/>
              </w:rPr>
              <w:instrText xml:space="preserve"> PAGEREF _Toc498001704 \h </w:instrText>
            </w:r>
            <w:r>
              <w:rPr>
                <w:noProof/>
                <w:webHidden/>
              </w:rPr>
            </w:r>
            <w:r>
              <w:rPr>
                <w:noProof/>
                <w:webHidden/>
              </w:rPr>
              <w:fldChar w:fldCharType="separate"/>
            </w:r>
            <w:r>
              <w:rPr>
                <w:noProof/>
                <w:webHidden/>
              </w:rPr>
              <w:t>31</w:t>
            </w:r>
            <w:r>
              <w:rPr>
                <w:noProof/>
                <w:webHidden/>
              </w:rPr>
              <w:fldChar w:fldCharType="end"/>
            </w:r>
          </w:hyperlink>
        </w:p>
        <w:p w14:paraId="59228325" w14:textId="1E59F62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5" w:history="1">
            <w:r w:rsidRPr="00C81742">
              <w:rPr>
                <w:rStyle w:val="Hiperhivatkozs"/>
                <w:noProof/>
              </w:rPr>
              <w:t>4.1 Verziókezelés</w:t>
            </w:r>
            <w:r>
              <w:rPr>
                <w:noProof/>
                <w:webHidden/>
              </w:rPr>
              <w:tab/>
            </w:r>
            <w:r>
              <w:rPr>
                <w:noProof/>
                <w:webHidden/>
              </w:rPr>
              <w:fldChar w:fldCharType="begin"/>
            </w:r>
            <w:r>
              <w:rPr>
                <w:noProof/>
                <w:webHidden/>
              </w:rPr>
              <w:instrText xml:space="preserve"> PAGEREF _Toc498001705 \h </w:instrText>
            </w:r>
            <w:r>
              <w:rPr>
                <w:noProof/>
                <w:webHidden/>
              </w:rPr>
            </w:r>
            <w:r>
              <w:rPr>
                <w:noProof/>
                <w:webHidden/>
              </w:rPr>
              <w:fldChar w:fldCharType="separate"/>
            </w:r>
            <w:r>
              <w:rPr>
                <w:noProof/>
                <w:webHidden/>
              </w:rPr>
              <w:t>31</w:t>
            </w:r>
            <w:r>
              <w:rPr>
                <w:noProof/>
                <w:webHidden/>
              </w:rPr>
              <w:fldChar w:fldCharType="end"/>
            </w:r>
          </w:hyperlink>
        </w:p>
        <w:p w14:paraId="1C0E148F" w14:textId="6D692EF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6" w:history="1">
            <w:r w:rsidRPr="00C81742">
              <w:rPr>
                <w:rStyle w:val="Hiperhivatkozs"/>
                <w:noProof/>
              </w:rPr>
              <w:t>4.1.1 Alapvető fogalmak</w:t>
            </w:r>
            <w:r>
              <w:rPr>
                <w:noProof/>
                <w:webHidden/>
              </w:rPr>
              <w:tab/>
            </w:r>
            <w:r>
              <w:rPr>
                <w:noProof/>
                <w:webHidden/>
              </w:rPr>
              <w:fldChar w:fldCharType="begin"/>
            </w:r>
            <w:r>
              <w:rPr>
                <w:noProof/>
                <w:webHidden/>
              </w:rPr>
              <w:instrText xml:space="preserve"> PAGEREF _Toc498001706 \h </w:instrText>
            </w:r>
            <w:r>
              <w:rPr>
                <w:noProof/>
                <w:webHidden/>
              </w:rPr>
            </w:r>
            <w:r>
              <w:rPr>
                <w:noProof/>
                <w:webHidden/>
              </w:rPr>
              <w:fldChar w:fldCharType="separate"/>
            </w:r>
            <w:r>
              <w:rPr>
                <w:noProof/>
                <w:webHidden/>
              </w:rPr>
              <w:t>32</w:t>
            </w:r>
            <w:r>
              <w:rPr>
                <w:noProof/>
                <w:webHidden/>
              </w:rPr>
              <w:fldChar w:fldCharType="end"/>
            </w:r>
          </w:hyperlink>
        </w:p>
        <w:p w14:paraId="63377DED" w14:textId="0D47A482"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7" w:history="1">
            <w:r w:rsidRPr="00C81742">
              <w:rPr>
                <w:rStyle w:val="Hiperhivatkozs"/>
                <w:noProof/>
              </w:rPr>
              <w:t>4.1.2 Verziókezelők összehasonlítása</w:t>
            </w:r>
            <w:r>
              <w:rPr>
                <w:noProof/>
                <w:webHidden/>
              </w:rPr>
              <w:tab/>
            </w:r>
            <w:r>
              <w:rPr>
                <w:noProof/>
                <w:webHidden/>
              </w:rPr>
              <w:fldChar w:fldCharType="begin"/>
            </w:r>
            <w:r>
              <w:rPr>
                <w:noProof/>
                <w:webHidden/>
              </w:rPr>
              <w:instrText xml:space="preserve"> PAGEREF _Toc498001707 \h </w:instrText>
            </w:r>
            <w:r>
              <w:rPr>
                <w:noProof/>
                <w:webHidden/>
              </w:rPr>
            </w:r>
            <w:r>
              <w:rPr>
                <w:noProof/>
                <w:webHidden/>
              </w:rPr>
              <w:fldChar w:fldCharType="separate"/>
            </w:r>
            <w:r>
              <w:rPr>
                <w:noProof/>
                <w:webHidden/>
              </w:rPr>
              <w:t>33</w:t>
            </w:r>
            <w:r>
              <w:rPr>
                <w:noProof/>
                <w:webHidden/>
              </w:rPr>
              <w:fldChar w:fldCharType="end"/>
            </w:r>
          </w:hyperlink>
        </w:p>
        <w:p w14:paraId="62E6CDFA" w14:textId="6C1E868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8" w:history="1">
            <w:r w:rsidRPr="00C81742">
              <w:rPr>
                <w:rStyle w:val="Hiperhivatkozs"/>
                <w:noProof/>
              </w:rPr>
              <w:t>4.2 Felhasználói felület</w:t>
            </w:r>
            <w:r>
              <w:rPr>
                <w:noProof/>
                <w:webHidden/>
              </w:rPr>
              <w:tab/>
            </w:r>
            <w:r>
              <w:rPr>
                <w:noProof/>
                <w:webHidden/>
              </w:rPr>
              <w:fldChar w:fldCharType="begin"/>
            </w:r>
            <w:r>
              <w:rPr>
                <w:noProof/>
                <w:webHidden/>
              </w:rPr>
              <w:instrText xml:space="preserve"> PAGEREF _Toc498001708 \h </w:instrText>
            </w:r>
            <w:r>
              <w:rPr>
                <w:noProof/>
                <w:webHidden/>
              </w:rPr>
            </w:r>
            <w:r>
              <w:rPr>
                <w:noProof/>
                <w:webHidden/>
              </w:rPr>
              <w:fldChar w:fldCharType="separate"/>
            </w:r>
            <w:r>
              <w:rPr>
                <w:noProof/>
                <w:webHidden/>
              </w:rPr>
              <w:t>35</w:t>
            </w:r>
            <w:r>
              <w:rPr>
                <w:noProof/>
                <w:webHidden/>
              </w:rPr>
              <w:fldChar w:fldCharType="end"/>
            </w:r>
          </w:hyperlink>
        </w:p>
        <w:p w14:paraId="4B78EAB4" w14:textId="06956E1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9" w:history="1">
            <w:r w:rsidRPr="00C81742">
              <w:rPr>
                <w:rStyle w:val="Hiperhivatkozs"/>
                <w:noProof/>
                <w:lang w:eastAsia="hu-HU"/>
              </w:rPr>
              <w:t>4.3 Játéklogika</w:t>
            </w:r>
            <w:r>
              <w:rPr>
                <w:noProof/>
                <w:webHidden/>
              </w:rPr>
              <w:tab/>
            </w:r>
            <w:r>
              <w:rPr>
                <w:noProof/>
                <w:webHidden/>
              </w:rPr>
              <w:fldChar w:fldCharType="begin"/>
            </w:r>
            <w:r>
              <w:rPr>
                <w:noProof/>
                <w:webHidden/>
              </w:rPr>
              <w:instrText xml:space="preserve"> PAGEREF _Toc498001709 \h </w:instrText>
            </w:r>
            <w:r>
              <w:rPr>
                <w:noProof/>
                <w:webHidden/>
              </w:rPr>
            </w:r>
            <w:r>
              <w:rPr>
                <w:noProof/>
                <w:webHidden/>
              </w:rPr>
              <w:fldChar w:fldCharType="separate"/>
            </w:r>
            <w:r>
              <w:rPr>
                <w:noProof/>
                <w:webHidden/>
              </w:rPr>
              <w:t>37</w:t>
            </w:r>
            <w:r>
              <w:rPr>
                <w:noProof/>
                <w:webHidden/>
              </w:rPr>
              <w:fldChar w:fldCharType="end"/>
            </w:r>
          </w:hyperlink>
        </w:p>
        <w:p w14:paraId="78D0D108" w14:textId="3CCC1D94"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10" w:history="1">
            <w:r w:rsidRPr="00C81742">
              <w:rPr>
                <w:rStyle w:val="Hiperhivatkozs"/>
                <w:noProof/>
                <w:lang w:eastAsia="hu-HU"/>
              </w:rPr>
              <w:t>4.4 Adatbázis</w:t>
            </w:r>
            <w:r>
              <w:rPr>
                <w:noProof/>
                <w:webHidden/>
              </w:rPr>
              <w:tab/>
            </w:r>
            <w:r>
              <w:rPr>
                <w:noProof/>
                <w:webHidden/>
              </w:rPr>
              <w:fldChar w:fldCharType="begin"/>
            </w:r>
            <w:r>
              <w:rPr>
                <w:noProof/>
                <w:webHidden/>
              </w:rPr>
              <w:instrText xml:space="preserve"> PAGEREF _Toc498001710 \h </w:instrText>
            </w:r>
            <w:r>
              <w:rPr>
                <w:noProof/>
                <w:webHidden/>
              </w:rPr>
            </w:r>
            <w:r>
              <w:rPr>
                <w:noProof/>
                <w:webHidden/>
              </w:rPr>
              <w:fldChar w:fldCharType="separate"/>
            </w:r>
            <w:r>
              <w:rPr>
                <w:noProof/>
                <w:webHidden/>
              </w:rPr>
              <w:t>40</w:t>
            </w:r>
            <w:r>
              <w:rPr>
                <w:noProof/>
                <w:webHidden/>
              </w:rPr>
              <w:fldChar w:fldCharType="end"/>
            </w:r>
          </w:hyperlink>
        </w:p>
        <w:p w14:paraId="7DF01158" w14:textId="2F3E71E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11" w:history="1">
            <w:r w:rsidRPr="00C81742">
              <w:rPr>
                <w:rStyle w:val="Hiperhivatkozs"/>
                <w:noProof/>
                <w:lang w:eastAsia="hu-HU"/>
              </w:rPr>
              <w:t>4.5 Kapcsolat</w:t>
            </w:r>
            <w:r>
              <w:rPr>
                <w:noProof/>
                <w:webHidden/>
              </w:rPr>
              <w:tab/>
            </w:r>
            <w:r>
              <w:rPr>
                <w:noProof/>
                <w:webHidden/>
              </w:rPr>
              <w:fldChar w:fldCharType="begin"/>
            </w:r>
            <w:r>
              <w:rPr>
                <w:noProof/>
                <w:webHidden/>
              </w:rPr>
              <w:instrText xml:space="preserve"> PAGEREF _Toc498001711 \h </w:instrText>
            </w:r>
            <w:r>
              <w:rPr>
                <w:noProof/>
                <w:webHidden/>
              </w:rPr>
            </w:r>
            <w:r>
              <w:rPr>
                <w:noProof/>
                <w:webHidden/>
              </w:rPr>
              <w:fldChar w:fldCharType="separate"/>
            </w:r>
            <w:r>
              <w:rPr>
                <w:noProof/>
                <w:webHidden/>
              </w:rPr>
              <w:t>40</w:t>
            </w:r>
            <w:r>
              <w:rPr>
                <w:noProof/>
                <w:webHidden/>
              </w:rPr>
              <w:fldChar w:fldCharType="end"/>
            </w:r>
          </w:hyperlink>
        </w:p>
        <w:p w14:paraId="16BD4393" w14:textId="09A45867" w:rsidR="0039497E" w:rsidRDefault="0039497E">
          <w:r>
            <w:rPr>
              <w:b/>
              <w:bCs/>
            </w:rPr>
            <w:fldChar w:fldCharType="end"/>
          </w:r>
        </w:p>
      </w:sdtContent>
    </w:sdt>
    <w:p w14:paraId="60723CAC" w14:textId="0541A789" w:rsidR="0039497E" w:rsidRDefault="0039497E" w:rsidP="0039497E">
      <w:pPr>
        <w:pStyle w:val="TJ1"/>
        <w:rPr>
          <w:rFonts w:asciiTheme="minorHAnsi" w:eastAsiaTheme="minorEastAsia" w:hAnsiTheme="minorHAnsi" w:cstheme="minorBidi"/>
          <w:b w:val="0"/>
          <w:noProof/>
          <w:sz w:val="22"/>
          <w:szCs w:val="22"/>
          <w:lang w:eastAsia="hu-HU"/>
        </w:rPr>
      </w:pPr>
    </w:p>
    <w:p w14:paraId="2951C42C" w14:textId="3F82EE87" w:rsidR="003E2ECB" w:rsidRDefault="003E2ECB">
      <w:pPr>
        <w:pStyle w:val="TJ1"/>
        <w:rPr>
          <w:rFonts w:asciiTheme="minorHAnsi" w:eastAsiaTheme="minorEastAsia" w:hAnsiTheme="minorHAnsi" w:cstheme="minorBidi"/>
          <w:b w:val="0"/>
          <w:noProof/>
          <w:sz w:val="22"/>
          <w:szCs w:val="22"/>
          <w:lang w:eastAsia="hu-HU"/>
        </w:rPr>
      </w:pPr>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bookmarkStart w:id="4" w:name="_Toc498001667"/>
      <w:r w:rsidRPr="00B50CAA">
        <w:lastRenderedPageBreak/>
        <w:t>Összefoglaló</w:t>
      </w:r>
      <w:bookmarkEnd w:id="3"/>
      <w:bookmarkEnd w:id="4"/>
    </w:p>
    <w:p w14:paraId="2E0E5560" w14:textId="7B9AD9FF" w:rsidR="00630A92" w:rsidRDefault="00AE7C08" w:rsidP="00630A92">
      <w:r>
        <w:t xml:space="preserve">Az elmúlt évek folyamán hatalmas növekedés következett be a hordozható eszközök piacán. Ezt főleg a mára már megfizethető árba ért okostelefonoknak és </w:t>
      </w:r>
      <w:r w:rsidR="00C545EB">
        <w:t>táblagépeknek</w:t>
      </w:r>
      <w:r>
        <w:t xml:space="preserve">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0D3D36">
        <w:t>összetettebb</w:t>
      </w:r>
      <w:r w:rsidR="009407B6">
        <w:t xml:space="preserve"> alkalmazásokat, játékokat tudnak fejleszteni. </w:t>
      </w:r>
      <w:r w:rsidR="00141A2E">
        <w:t>Egyesek szerint hátrány, mások</w:t>
      </w:r>
      <w:r w:rsidR="00750E50">
        <w:t xml:space="preserve"> szerint áldás ez a technológia.</w:t>
      </w:r>
      <w:r w:rsidR="00141A2E">
        <w:t xml:space="preserve"> </w:t>
      </w:r>
      <w:r w:rsidR="00750E50">
        <w:t>É</w:t>
      </w:r>
      <w:r w:rsidR="00141A2E">
        <w:t xml:space="preserve">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15BB940B" w:rsidR="005334AD" w:rsidRDefault="005334AD" w:rsidP="00630A92">
      <w:r>
        <w:t>A</w:t>
      </w:r>
      <w:r w:rsidR="00D61A02">
        <w:t xml:space="preserve"> </w:t>
      </w:r>
      <w:r w:rsidR="00750E50">
        <w:t xml:space="preserve">dolgozatban szeretnék kitérni </w:t>
      </w:r>
      <w:r w:rsidR="00D61A02">
        <w:t>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3E564842" w:rsidR="00E87108" w:rsidRDefault="00E87108" w:rsidP="00630A92">
      <w:r>
        <w:t>Zárszóként összefoglalom a fejlesztés során szerzett tapasztalat</w:t>
      </w:r>
      <w:r w:rsidR="00E31AC5">
        <w:t>a</w:t>
      </w:r>
      <w:r>
        <w:t>imat, valamint leírom, hogy milyen további fejlesztési lehetőségek</w:t>
      </w:r>
      <w:r w:rsidR="004139B6">
        <w:t>et</w:t>
      </w:r>
      <w:r>
        <w:t xml:space="preserve"> </w:t>
      </w:r>
      <w:r w:rsidR="004139B6">
        <w:t>látok</w:t>
      </w:r>
      <w:r>
        <w:t xml:space="preserve">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5" w:name="_Toc433184092"/>
      <w:bookmarkStart w:id="6" w:name="_Toc498001668"/>
      <w:r w:rsidRPr="00B50CAA">
        <w:lastRenderedPageBreak/>
        <w:t>Abstract</w:t>
      </w:r>
      <w:bookmarkEnd w:id="5"/>
      <w:bookmarkEnd w:id="6"/>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7" w:name="_Toc332797397"/>
      <w:bookmarkStart w:id="8" w:name="_Toc433184093"/>
      <w:bookmarkStart w:id="9" w:name="_Toc498001669"/>
      <w:r>
        <w:lastRenderedPageBreak/>
        <w:t>Bevezetés</w:t>
      </w:r>
      <w:bookmarkEnd w:id="7"/>
      <w:bookmarkEnd w:id="8"/>
      <w:bookmarkEnd w:id="9"/>
    </w:p>
    <w:p w14:paraId="7EFA7F5D" w14:textId="205533F5"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w:t>
      </w:r>
      <w:r w:rsidR="000F1661">
        <w:t>kellően hat</w:t>
      </w:r>
      <w:r w:rsidR="00741D17">
        <w:t>é</w:t>
      </w:r>
      <w:r w:rsidR="000F1661">
        <w:t>kony</w:t>
      </w:r>
      <w:r w:rsidR="001E5FD1">
        <w:t xml:space="preserve">, ezért is örülök, hogy itt aránylag </w:t>
      </w:r>
      <w:r w:rsidR="00741D17">
        <w:t>szűkek a határidők</w:t>
      </w:r>
      <w:r w:rsidR="008A3762">
        <w:t>.</w:t>
      </w:r>
      <w:r w:rsidR="001E5FD1">
        <w:t xml:space="preserve"> Ezáltal jobban rá vagyok kényszerítve, hogy haladjak a témával, tanuljak és fejlődjek. </w:t>
      </w:r>
    </w:p>
    <w:p w14:paraId="21BA0C6F" w14:textId="73FD0213"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w:t>
      </w:r>
      <w:r w:rsidR="00426FBC">
        <w:t>annyira kicsi</w:t>
      </w:r>
      <w:r>
        <w:t xml:space="preserve"> a kereslet, hogy a fejlesztését le is állították már. </w:t>
      </w:r>
      <w:r w:rsidR="0075631E">
        <w:t xml:space="preserve"> </w:t>
      </w:r>
    </w:p>
    <w:p w14:paraId="1EFF0F2E" w14:textId="6C3F7EE6"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w:t>
      </w:r>
      <w:r w:rsidR="00520174">
        <w:t>eszközeiket összekapcsolva</w:t>
      </w:r>
      <w:r w:rsidR="00896F99">
        <w:t xml:space="preserve"> összemérhetik egymással a tudásokat, vagy akár egyedül is játszhatnak. A kérdések egy adatbázisban tárolódnak, így ez könnyedén bővíthető, cserélhető. Nagy potenciált látok ebben az ötletben, hiszen egy ehhez hasonló alkalmazást az oktatásba is belehet integrálni és a kvízes</w:t>
      </w:r>
      <w:r w:rsidR="00440550">
        <w:t xml:space="preserve"> jellegű</w:t>
      </w:r>
      <w:r w:rsidR="00896F99">
        <w:t xml:space="preserve"> papíralapú </w:t>
      </w:r>
      <w:r w:rsidR="00440550">
        <w:t>dolgozatokat</w:t>
      </w:r>
      <w:r w:rsidR="00896F99">
        <w:t xml:space="preserve"> erre cserélni. </w:t>
      </w:r>
    </w:p>
    <w:p w14:paraId="72B10F00" w14:textId="15253971"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F216C7">
        <w:t>, követi a m</w:t>
      </w:r>
      <w:r w:rsidR="003157ED">
        <w:t xml:space="preserve">aterial </w:t>
      </w:r>
      <w:r w:rsidR="00F216C7">
        <w:t>design elveit,</w:t>
      </w:r>
      <w:r w:rsidR="003157ED">
        <w:t xml:space="preserve"> valamint a Bluetooth API-t</w:t>
      </w:r>
      <w:r w:rsidR="001E7ABA">
        <w:t xml:space="preserve"> az eszközök összehangolt működése érdekében</w:t>
      </w:r>
      <w:r w:rsidR="003157ED">
        <w:t>.</w:t>
      </w:r>
    </w:p>
    <w:p w14:paraId="2111F55A" w14:textId="5513F019" w:rsidR="00BF1103" w:rsidRDefault="008924C4" w:rsidP="00135110">
      <w:pPr>
        <w:pStyle w:val="Cmsor1"/>
      </w:pPr>
      <w:bookmarkStart w:id="10" w:name="_Toc332797398"/>
      <w:bookmarkStart w:id="11" w:name="_Toc498001670"/>
      <w:r>
        <w:lastRenderedPageBreak/>
        <w:t>Mobil operációs</w:t>
      </w:r>
      <w:r w:rsidR="00394819">
        <w:t xml:space="preserve"> </w:t>
      </w:r>
      <w:r>
        <w:t>rendszerek</w:t>
      </w:r>
      <w:bookmarkEnd w:id="11"/>
      <w:r>
        <w:t xml:space="preserve">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bookmarkStart w:id="12" w:name="_Toc498001671"/>
      <w:r>
        <w:t>Áttekintés</w:t>
      </w:r>
      <w:bookmarkEnd w:id="12"/>
    </w:p>
    <w:p w14:paraId="1A40F2C1" w14:textId="44597A5E"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w:t>
      </w:r>
      <w:r w:rsidR="008A4343">
        <w:t xml:space="preserve">és </w:t>
      </w:r>
      <w:r w:rsidR="00BB1ECE">
        <w:t xml:space="preserve">egyéb mobil eszközök számára. </w:t>
      </w:r>
      <w:r w:rsidR="00FF3198">
        <w:t xml:space="preserve">Vannak </w:t>
      </w:r>
      <w:r w:rsidR="00BB1ECE">
        <w:t xml:space="preserve">számítógépek, mint például a </w:t>
      </w:r>
      <w:r w:rsidR="008A4343">
        <w:t>laptopok,</w:t>
      </w:r>
      <w:r w:rsidR="00FF3198">
        <w:t xml:space="preserve">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w:t>
      </w:r>
      <w:r w:rsidR="00A13E93">
        <w:t xml:space="preserve"> rendelkezik érintőképernyővel</w:t>
      </w:r>
      <w:r w:rsidR="00D9711B">
        <w:t>, akár t</w:t>
      </w:r>
      <w:r w:rsidR="00BF1103">
        <w:t>áblagép</w:t>
      </w:r>
      <w:r w:rsidR="00D9711B">
        <w:t>ként is használhatjuk laptopunkat.</w:t>
      </w:r>
    </w:p>
    <w:p w14:paraId="48640AD4" w14:textId="7EA10631"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A13E93">
        <w:t>.</w:t>
      </w:r>
      <w:r w:rsidR="009A3E7B">
        <w:t xml:space="preserve"> </w:t>
      </w:r>
      <w:r w:rsidR="00A13E93">
        <w:t>S</w:t>
      </w:r>
      <w:r w:rsidR="009A3E7B">
        <w:t>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w:t>
      </w:r>
      <w:r w:rsidR="00A13E93">
        <w:t>lió okostelefont értékesítettek. 81,7 százalékukon futott Android, 17,9 százalékon</w:t>
      </w:r>
      <w:r>
        <w:t xml:space="preserve"> iOS, 0,3 százalék</w:t>
      </w:r>
      <w:r w:rsidR="00A13E93">
        <w:t>on</w:t>
      </w:r>
      <w:r>
        <w:t xml:space="preserve"> Wi</w:t>
      </w:r>
      <w:r w:rsidR="00A13E93">
        <w:t>ndows Mobile operációs rendszer és a többi operációs rendszer osztozott a maradék 0,1 százalékon</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76F61A88" w:rsidR="00080FE8" w:rsidRDefault="00CB27E8" w:rsidP="009B6371">
      <w:pPr>
        <w:pStyle w:val="Kpalrs"/>
      </w:pPr>
      <w:r>
        <w:t>2.1 ábra</w:t>
      </w:r>
      <w:r w:rsidR="00D233FB">
        <w:t>:</w:t>
      </w:r>
      <w:r>
        <w:t xml:space="preserve"> </w:t>
      </w: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B6371">
      <w:pPr>
        <w:pStyle w:val="Kpalrs"/>
      </w:pPr>
      <w:r>
        <w:rPr>
          <w:color w:val="222222"/>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0BA0CF80"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xml:space="preserve">, </w:t>
      </w:r>
      <w:r w:rsidR="007317E5">
        <w:t>továbbá</w:t>
      </w:r>
      <w:r w:rsidR="00942E3F">
        <w:t xml:space="preserve"> a hordozhatóságából </w:t>
      </w:r>
      <w:r w:rsidR="007317E5">
        <w:t xml:space="preserve">és kompakt méretéből </w:t>
      </w:r>
      <w:r w:rsidR="00942E3F">
        <w:t>adódóan mindig a tulajdonosnál lehet</w:t>
      </w:r>
      <w:r w:rsidR="00D06792">
        <w:t xml:space="preserve">.  </w:t>
      </w:r>
    </w:p>
    <w:p w14:paraId="04868BAF" w14:textId="73DBC3C7"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r w:rsidR="008512A8">
        <w:t>Ezáltal én a táblagépeket a luxuskategóriába sorolom, mivel a kijelző méretét leszámítva, ami egy kényelmifunkció, nem ad sokkal többet az okostelefonnál.</w:t>
      </w:r>
    </w:p>
    <w:p w14:paraId="55B701CA" w14:textId="77777777" w:rsidR="00156C4C" w:rsidRDefault="00156C4C" w:rsidP="00156C4C"/>
    <w:p w14:paraId="4990E621" w14:textId="78D9621A" w:rsidR="008A3762" w:rsidRDefault="0095592B" w:rsidP="00046AF9">
      <w:pPr>
        <w:pStyle w:val="Cmsor2"/>
      </w:pPr>
      <w:bookmarkStart w:id="13" w:name="_Toc498001672"/>
      <w:r>
        <w:t>Jelenleg érvényben lévő platformok</w:t>
      </w:r>
      <w:bookmarkEnd w:id="13"/>
    </w:p>
    <w:p w14:paraId="7F0856DF" w14:textId="748D817F" w:rsidR="00BC1603" w:rsidRDefault="00D52F13" w:rsidP="00BC1603">
      <w:r>
        <w:t>A jelenleg is forgalomban lévő</w:t>
      </w:r>
      <w:r w:rsidR="00C46440">
        <w:t xml:space="preserve"> mobilplatformokat két csoportr</w:t>
      </w:r>
      <w:r w:rsidR="00C5346B">
        <w:t xml:space="preserve">a </w:t>
      </w:r>
      <w:r w:rsidR="00C46440">
        <w:t>oszthatjuk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bookmarkStart w:id="14" w:name="_Toc498001673"/>
      <w:r>
        <w:t>Android</w:t>
      </w:r>
      <w:bookmarkEnd w:id="14"/>
    </w:p>
    <w:p w14:paraId="2A03004D" w14:textId="35A75DB0"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w:t>
      </w:r>
      <w:r w:rsidR="00E11241">
        <w:t>atformot mutatom be részletesen.</w:t>
      </w:r>
    </w:p>
    <w:p w14:paraId="41EAE072" w14:textId="49C8B14A" w:rsidR="00B91749" w:rsidRDefault="00B91749" w:rsidP="00E33C42">
      <w:pPr>
        <w:pStyle w:val="Cmsor3"/>
      </w:pPr>
      <w:bookmarkStart w:id="15" w:name="_Toc498001674"/>
      <w:r>
        <w:t>AOKP</w:t>
      </w:r>
      <w:r w:rsidR="00E33C42">
        <w:t xml:space="preserve"> </w:t>
      </w:r>
      <w:r w:rsidR="00E33C42" w:rsidRPr="00E33C42">
        <w:rPr>
          <w:highlight w:val="yellow"/>
        </w:rPr>
        <w:t>http://aokp.co/about/</w:t>
      </w:r>
      <w:bookmarkEnd w:id="15"/>
    </w:p>
    <w:p w14:paraId="1B5AE253" w14:textId="24F2E352"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224E39">
        <w:t>ek</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bookmarkStart w:id="16" w:name="_Toc498001675"/>
      <w:r>
        <w:lastRenderedPageBreak/>
        <w:t>BlackBerry Secure</w:t>
      </w:r>
      <w:bookmarkEnd w:id="16"/>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377F7DFB"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 xml:space="preserve">mzővel kibővítve, </w:t>
      </w:r>
      <w:r w:rsidR="00E24C45">
        <w:t>melyekért</w:t>
      </w:r>
      <w:r w:rsidR="002B4819">
        <w:t xml:space="preserve"> a</w:t>
      </w:r>
      <w:r w:rsidR="004A7C33">
        <w:t>z emberek a</w:t>
      </w:r>
      <w:r w:rsidR="00227DE9">
        <w:t>nno</w:t>
      </w:r>
      <w:r w:rsidR="002B4819">
        <w:t xml:space="preserve"> BlackBerryt</w:t>
      </w:r>
      <w:r w:rsidR="007E3553">
        <w:t xml:space="preserve"> </w:t>
      </w:r>
      <w:r w:rsidR="00227DE9">
        <w:t>választotta</w:t>
      </w:r>
      <w:r w:rsidR="004A7C33">
        <w:t>k</w:t>
      </w:r>
      <w:r w:rsidR="007E3553">
        <w:t>.</w:t>
      </w:r>
      <w:r w:rsidR="004A7C33" w:rsidRPr="004A7C33">
        <w:t xml:space="preserve"> </w:t>
      </w:r>
    </w:p>
    <w:p w14:paraId="3014B875" w14:textId="5E965B01" w:rsidR="00B91749" w:rsidRDefault="00B91749" w:rsidP="00B91749">
      <w:pPr>
        <w:pStyle w:val="Cmsor3"/>
      </w:pPr>
      <w:bookmarkStart w:id="17" w:name="_Toc498001676"/>
      <w:r>
        <w:t>ColorOS</w:t>
      </w:r>
      <w:bookmarkEnd w:id="17"/>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bookmarkStart w:id="18" w:name="_Toc498001677"/>
      <w:r>
        <w:t>EMUI</w:t>
      </w:r>
      <w:bookmarkEnd w:id="18"/>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bookmarkStart w:id="19" w:name="_Toc498001678"/>
      <w:r>
        <w:t>Flyme OS</w:t>
      </w:r>
      <w:bookmarkEnd w:id="19"/>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bookmarkStart w:id="20" w:name="_Toc498001679"/>
      <w:r>
        <w:t>LG UX</w:t>
      </w:r>
      <w:bookmarkEnd w:id="20"/>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bookmarkStart w:id="21" w:name="_Toc498001680"/>
      <w:r>
        <w:lastRenderedPageBreak/>
        <w:t>HTC Sense</w:t>
      </w:r>
      <w:bookmarkEnd w:id="21"/>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368238F7"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w:t>
      </w:r>
      <w:r w:rsidR="00227DE9">
        <w:t>vállalat Androidos eszközein fut</w:t>
      </w:r>
      <w:r w:rsidR="008146AF">
        <w:t xml:space="preserve">. </w:t>
      </w:r>
      <w:r w:rsidR="00920574">
        <w:t xml:space="preserve">Az első eszköz, amely </w:t>
      </w:r>
      <w:r w:rsidR="00424C63">
        <w:t>ezt a rendszer</w:t>
      </w:r>
      <w:r w:rsidR="00920574">
        <w:t xml:space="preserve">t használta, a Hero volt, amelyet 2009-ben mutattak be. </w:t>
      </w:r>
      <w:r w:rsidR="00B53F23">
        <w:t>A HTC Sense</w:t>
      </w:r>
      <w:r w:rsidR="00FC6675">
        <w:t xml:space="preserve"> állításuk szerint</w:t>
      </w:r>
      <w:r w:rsidR="00B53F23">
        <w:t xml:space="preserv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w:t>
      </w:r>
      <w:r w:rsidR="001D3AA0">
        <w:t xml:space="preserve"> </w:t>
      </w:r>
      <w:r w:rsidR="008B2EAE">
        <w:t>szab</w:t>
      </w:r>
      <w:r w:rsidR="009A3D4A">
        <w:t>ási</w:t>
      </w:r>
      <w:r w:rsidR="008B2EAE">
        <w:t xml:space="preserve"> beállításokat lehet elvégezni.</w:t>
      </w:r>
    </w:p>
    <w:p w14:paraId="786358CF" w14:textId="6A0BD679" w:rsidR="005B692A" w:rsidRDefault="00026195" w:rsidP="00CC7C23">
      <w:pPr>
        <w:pStyle w:val="Cmsor3"/>
      </w:pPr>
      <w:bookmarkStart w:id="22" w:name="_Toc498001681"/>
      <w:r>
        <w:t>Indu</w:t>
      </w:r>
      <w:r w:rsidR="00CC7C23">
        <w:t>s OS</w:t>
      </w:r>
      <w:bookmarkEnd w:id="22"/>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67304DF6"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1D3AA0">
        <w:t xml:space="preserve"> </w:t>
      </w:r>
      <w:r w:rsidR="00026195">
        <w:t xml:space="preserve">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bookmarkStart w:id="23" w:name="_Toc498001682"/>
      <w:r>
        <w:t>iOS</w:t>
      </w:r>
      <w:bookmarkEnd w:id="23"/>
    </w:p>
    <w:p w14:paraId="4CB47522" w14:textId="78ACE1C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w:t>
      </w:r>
      <w:r w:rsidR="001D3AA0">
        <w:t>mobil</w:t>
      </w:r>
      <w:r w:rsidR="00D50FBE">
        <w:t xml:space="preserve">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bookmarkStart w:id="24" w:name="_Toc498001683"/>
      <w:r>
        <w:lastRenderedPageBreak/>
        <w:t>Lineage OS</w:t>
      </w:r>
      <w:bookmarkEnd w:id="24"/>
    </w:p>
    <w:p w14:paraId="22B481BF" w14:textId="7131E896" w:rsidR="00717969" w:rsidRPr="00747DD4" w:rsidRDefault="003D2505" w:rsidP="00680070">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4022F04D" w14:textId="3ABED1C4" w:rsidR="00081C8E" w:rsidRDefault="00081C8E" w:rsidP="00081C8E">
      <w:pPr>
        <w:pStyle w:val="Cmsor3"/>
      </w:pPr>
      <w:bookmarkStart w:id="25" w:name="_Toc498001684"/>
      <w:r>
        <w:t>MIUI</w:t>
      </w:r>
      <w:bookmarkEnd w:id="25"/>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787682FD">
            <wp:simplePos x="0" y="0"/>
            <wp:positionH relativeFrom="margin">
              <wp:posOffset>-635</wp:posOffset>
            </wp:positionH>
            <wp:positionV relativeFrom="margin">
              <wp:posOffset>2344150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bookmarkStart w:id="26" w:name="_Toc498001685"/>
      <w:r>
        <w:t>Oxygen</w:t>
      </w:r>
      <w:r w:rsidR="00AC73B6">
        <w:t xml:space="preserve"> </w:t>
      </w:r>
      <w:r>
        <w:t>OS</w:t>
      </w:r>
      <w:bookmarkEnd w:id="26"/>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bookmarkStart w:id="27" w:name="_Toc498001686"/>
      <w:r>
        <w:t>Sailfish OS</w:t>
      </w:r>
      <w:r w:rsidR="00AC73B6">
        <w:t xml:space="preserve"> </w:t>
      </w:r>
      <w:r w:rsidR="00AC73B6" w:rsidRPr="00AC73B6">
        <w:rPr>
          <w:highlight w:val="yellow"/>
        </w:rPr>
        <w:t>https://sailfishos.org/about/</w:t>
      </w:r>
      <w:bookmarkEnd w:id="27"/>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0A69E23E">
            <wp:simplePos x="0" y="0"/>
            <wp:positionH relativeFrom="margin">
              <wp:align>left</wp:align>
            </wp:positionH>
            <wp:positionV relativeFrom="margin">
              <wp:posOffset>6865228</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bookmarkStart w:id="28" w:name="_Toc498001687"/>
      <w:r>
        <w:lastRenderedPageBreak/>
        <w:t>Samsung Experience</w:t>
      </w:r>
      <w:bookmarkEnd w:id="28"/>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bookmarkStart w:id="29" w:name="_Toc498001688"/>
      <w:r>
        <w:t>Tizen</w:t>
      </w:r>
      <w:bookmarkEnd w:id="29"/>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bookmarkStart w:id="30" w:name="_Toc498001689"/>
      <w:r>
        <w:t>ZenUI</w:t>
      </w:r>
      <w:bookmarkEnd w:id="30"/>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bookmarkStart w:id="31" w:name="_Toc498001690"/>
      <w:r>
        <w:t>Karbantartás alatt lévő platformok</w:t>
      </w:r>
      <w:bookmarkEnd w:id="31"/>
    </w:p>
    <w:p w14:paraId="35BDBBFC" w14:textId="78CE194F" w:rsidR="002F6A8A" w:rsidRDefault="002F6A8A" w:rsidP="00AC0A39">
      <w:r>
        <w:t xml:space="preserve">Az alábbi két platformon már nem zajlik aktív fejlesztés, </w:t>
      </w:r>
      <w:r w:rsidR="00680070">
        <w:t xml:space="preserve">ugyanakkor </w:t>
      </w:r>
      <w:r>
        <w:t xml:space="preserve">nem elhanyagolhatók. Mindkettőnek </w:t>
      </w:r>
      <w:r w:rsidR="000B0F50">
        <w:t>jelentős felhasználói</w:t>
      </w:r>
      <w:r>
        <w:t xml:space="preserve"> tábora alakult ki </w:t>
      </w:r>
      <w:r w:rsidR="007E71BE">
        <w:t xml:space="preserve">az évek során </w:t>
      </w:r>
      <w:r>
        <w:t>és meghatározó szerepük volt a mobil</w:t>
      </w:r>
      <w:r w:rsidR="00170192">
        <w:t xml:space="preserve">telefonok </w:t>
      </w:r>
      <w:r>
        <w:t>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bookmarkStart w:id="32" w:name="_Toc498001691"/>
      <w:r>
        <w:lastRenderedPageBreak/>
        <w:t>BlackBerry 10</w:t>
      </w:r>
      <w:bookmarkEnd w:id="32"/>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bookmarkStart w:id="33" w:name="_Toc498001692"/>
      <w:r>
        <w:t>Windows 10 mobile</w:t>
      </w:r>
      <w:bookmarkEnd w:id="33"/>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10"/>
    </w:p>
    <w:p w14:paraId="3C28BB22" w14:textId="0EB03795" w:rsidR="00CE2C36" w:rsidRDefault="00CE2C36" w:rsidP="00CE2C36">
      <w:pPr>
        <w:jc w:val="center"/>
      </w:pPr>
    </w:p>
    <w:p w14:paraId="561106C7" w14:textId="594ED29E" w:rsidR="00936644" w:rsidRDefault="00936644" w:rsidP="00936644">
      <w:pPr>
        <w:pStyle w:val="Cmsor1"/>
      </w:pPr>
      <w:bookmarkStart w:id="34" w:name="_Toc498001693"/>
      <w:r>
        <w:lastRenderedPageBreak/>
        <w:t>Alkalmazás készítése Android platformra</w:t>
      </w:r>
      <w:bookmarkEnd w:id="34"/>
    </w:p>
    <w:p w14:paraId="655BA996" w14:textId="4CAAD94D" w:rsidR="00C54960" w:rsidRDefault="009F22D6" w:rsidP="00C54960">
      <w:pPr>
        <w:pStyle w:val="Cmsor2"/>
      </w:pPr>
      <w:bookmarkStart w:id="35" w:name="_Toc498001694"/>
      <w:r>
        <w:t xml:space="preserve">Android </w:t>
      </w:r>
      <w:r w:rsidR="007E1803">
        <w:t>megszületése</w:t>
      </w:r>
      <w:bookmarkEnd w:id="35"/>
    </w:p>
    <w:p w14:paraId="5969ECF5" w14:textId="0A929C31" w:rsidR="00340F6A" w:rsidRPr="00340F6A" w:rsidRDefault="006C6ACE" w:rsidP="00340F6A">
      <w:pPr>
        <w:pStyle w:val="Cmsor3"/>
      </w:pPr>
      <w:bookmarkStart w:id="36" w:name="_Toc498001695"/>
      <w:r w:rsidRPr="006C6ACE">
        <w:t>Bevezetés</w:t>
      </w:r>
      <w:bookmarkEnd w:id="36"/>
      <w:r w:rsidRPr="006C6ACE">
        <w:t xml:space="preserve">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1417A97C" w:rsidR="006C6ACE" w:rsidRDefault="0035796F" w:rsidP="00340F6A">
      <w:r>
        <w:t>Az Android nem egyik napról a másikra jött létre. A világuralkodó mobil operációs rendsz</w:t>
      </w:r>
      <w:r w:rsidR="009563C0">
        <w:t>erének eredete egészen az előző</w:t>
      </w:r>
      <w:r>
        <w:t xml:space="preserve">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D8296A0"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Évekkel az Android létezése előtt volt egy kisméretű mobilszoftver cég, a Danger. A cégnek a leghíresebb terméke az úgynevezett Hiptop készülék volt, amelyen a felhasználónak lehetősége volt többek között emailezni, vagy böngészni az interneten.</w:t>
      </w:r>
      <w:r w:rsidR="009563C0">
        <w:t xml:space="preserve"> Erről mellékeltem egy ábrát jobboldalt.</w:t>
      </w:r>
      <w:r w:rsidR="00B2579C">
        <w:t xml:space="preserve"> Mind</w:t>
      </w:r>
      <w:r>
        <w:t xml:space="preserve">ezt, egy teljes értékű billentyűzettel. A Danger céget egy veteránnak mondható Apple mérnök alapította, név szerint Andy Rubin, akinek a neve nem elhanyagolható. Egy másik cég, nevezetesen az Android Inc, amelyet ugyan nem Rubin alapított, ugyanakkor éveken át ő </w:t>
      </w:r>
      <w:r w:rsidR="00B2579C">
        <w:t>támogatta</w:t>
      </w:r>
      <w:r>
        <w:t xml:space="preserve">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57926FAE" w:rsidR="00F9524A" w:rsidRDefault="00757A78" w:rsidP="00340F6A">
      <w:r>
        <w:lastRenderedPageBreak/>
        <w:t>Ezzel egy</w:t>
      </w:r>
      <w:r w:rsidR="00B701A0">
        <w:t xml:space="preserve">időben a Google-nek is szüksége volt egy okostelefonokkal foglalkozó cégre, hiszen versenyben szeretett volna maradni a Microsoft-tal és </w:t>
      </w:r>
      <w:r w:rsidR="004E4402">
        <w:t xml:space="preserve">a </w:t>
      </w:r>
      <w:r w:rsidR="00B701A0">
        <w:t xml:space="preserve">BlackBerry-vel. A keresőóriás </w:t>
      </w:r>
      <w:r w:rsidR="008B7E08">
        <w:t>terve az volt, hogy</w:t>
      </w:r>
      <w:r w:rsidR="00B701A0">
        <w:t xml:space="preserve"> minél több telefonon </w:t>
      </w:r>
      <w:r w:rsidR="008B7E08">
        <w:t>lesz</w:t>
      </w:r>
      <w:r w:rsidR="00B701A0">
        <w:t xml:space="preserve"> az alapértelmezett keresőmotor az ő megoldásuk és ennek </w:t>
      </w:r>
      <w:r>
        <w:t>megvalósítására</w:t>
      </w:r>
      <w:r w:rsidR="00B701A0">
        <w:t xml:space="preserve"> az Android egy meglehetősen jó lehetőséget kínált.</w:t>
      </w:r>
    </w:p>
    <w:p w14:paraId="17D2FA91" w14:textId="4FAAB488" w:rsidR="00122C7C" w:rsidRDefault="00122C7C" w:rsidP="00122C7C">
      <w:pPr>
        <w:pStyle w:val="Cmsor3"/>
      </w:pPr>
      <w:bookmarkStart w:id="37" w:name="_Toc498001696"/>
      <w:r>
        <w:t>A</w:t>
      </w:r>
      <w:r w:rsidR="00440353">
        <w:t>z iPhone hatásai</w:t>
      </w:r>
      <w:bookmarkEnd w:id="37"/>
    </w:p>
    <w:p w14:paraId="76F39018" w14:textId="249753A6" w:rsidR="00994DC0" w:rsidRDefault="00BC03A3" w:rsidP="00340F6A">
      <w:r>
        <w:t xml:space="preserve">Minden iparágban vannak vetélytársak, akik ösztönzően hatnak egymásra. </w:t>
      </w:r>
      <w:r w:rsidR="00BE4041">
        <w:t>Ez</w:t>
      </w:r>
      <w:r w:rsidR="004B0F38">
        <w:t xml:space="preserve"> a </w:t>
      </w:r>
      <w:r w:rsidR="00BE4041">
        <w:t>mobiliparra hatványozottan</w:t>
      </w:r>
      <w:r>
        <w:t xml:space="preserve"> igaz</w:t>
      </w:r>
      <w:r w:rsidR="008458AA">
        <w:t>.</w:t>
      </w:r>
      <w:r w:rsidR="00D55492">
        <w:t xml:space="preserve"> </w:t>
      </w:r>
      <w:r w:rsidR="008458AA">
        <w:t>N</w:t>
      </w:r>
      <w:r w:rsidR="00D55492">
        <w:t>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w:t>
      </w:r>
      <w:r w:rsidR="008458AA">
        <w:t xml:space="preserve">ljesen újra </w:t>
      </w:r>
      <w:r w:rsidR="00407067">
        <w:t xml:space="preserve">gondolt felhasználói felületet mutattak be és bár nem ők voltak az elsők, akik érintőképernyőt szereltek telefonba, mégis az ő megoldások volt </w:t>
      </w:r>
      <w:r w:rsidR="008458AA">
        <w:t xml:space="preserve">a gyakorlatban </w:t>
      </w:r>
      <w:r w:rsidR="00407067">
        <w:t xml:space="preserve">legjobban használható. </w:t>
      </w:r>
      <w:r w:rsidR="005F2046">
        <w:t xml:space="preserve">A riválisok viszont nem hittek ezekben a megoldásokban, így kezdetben </w:t>
      </w:r>
      <w:r w:rsidR="00CC1DD8">
        <w:t xml:space="preserve">figyelmen </w:t>
      </w:r>
      <w:r w:rsidR="003138A8">
        <w:t>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7DFBC983" w:rsidR="00122C7C" w:rsidRPr="008569F4" w:rsidRDefault="002B3FDB" w:rsidP="00340F6A">
      <w:r>
        <w:t>Idővel kiderült, hogy a magas ár és néhány alapve</w:t>
      </w:r>
      <w:r w:rsidR="00CC1DD8">
        <w:t xml:space="preserve">tő funkció hiányának ellenére </w:t>
      </w:r>
      <w:r>
        <w:t xml:space="preserve">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bookmarkStart w:id="38" w:name="_Toc498001697"/>
      <w:r>
        <w:t>Az első Androidos készülék</w:t>
      </w:r>
      <w:bookmarkEnd w:id="38"/>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w:t>
      </w:r>
      <w:r w:rsidR="00241318">
        <w:lastRenderedPageBreak/>
        <w:t xml:space="preserve">másolása 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147AE896" w:rsidR="0035796F" w:rsidRDefault="00392416" w:rsidP="00C001B8">
      <w:pPr>
        <w:ind w:firstLine="0"/>
      </w:pPr>
      <w:r>
        <w:tab/>
        <w:t xml:space="preserve">Ebben az időben a BlackBerry dominálta a piacot a Curve sorozatával és a cégek, mint például az Apple és </w:t>
      </w:r>
      <w:r w:rsidR="00CE5A6E">
        <w:t xml:space="preserve">a </w:t>
      </w:r>
      <w:r>
        <w:t xml:space="preserve">Google nem akartak beállni a sorba, ők máshogy akarták csinálni a dolgokat. </w:t>
      </w:r>
      <w:r w:rsidR="00A144DE">
        <w:t>A döntésük nagyon jónak bizonyultak, elvégre az idő egyértelműen ez</w:t>
      </w:r>
      <w:r w:rsidR="00CE5A6E">
        <w:t>eket az elképzeléseket igazolja</w:t>
      </w:r>
      <w:r w:rsidR="00A144DE">
        <w:t>.</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w:t>
      </w:r>
      <w:r w:rsidR="00A60083">
        <w:t>,</w:t>
      </w:r>
      <w:r w:rsidR="00244C7E">
        <w:t xml:space="preserve"> uralkodói</w:t>
      </w:r>
      <w:r w:rsidR="00A0325C">
        <w:t xml:space="preserve"> felemelkedéséhez.</w:t>
      </w:r>
      <w:r w:rsidR="00A60083">
        <w:t xml:space="preserve"> A G1 a 3.1-es ábrán látható.</w:t>
      </w:r>
    </w:p>
    <w:p w14:paraId="22A49B18" w14:textId="10C6F91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3C4EE0AA" w14:textId="45FBAF9F" w:rsidR="006B3A85" w:rsidRDefault="006B3A85" w:rsidP="009B6371">
      <w:pPr>
        <w:pStyle w:val="Kpalrs"/>
      </w:pPr>
      <w:r>
        <w:t>3.1 ábra</w:t>
      </w:r>
      <w:r w:rsidR="00D233FB">
        <w:t>:</w:t>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bookmarkStart w:id="39" w:name="_Toc498001698"/>
      <w:r>
        <w:t>Verziók</w:t>
      </w:r>
      <w:bookmarkEnd w:id="39"/>
    </w:p>
    <w:p w14:paraId="1EB5D93F" w14:textId="19C2AC89" w:rsidR="005B708E" w:rsidRPr="005B708E" w:rsidRDefault="005B708E" w:rsidP="005B708E">
      <w:r w:rsidRPr="005B708E">
        <w:rPr>
          <w:highlight w:val="yellow"/>
        </w:rPr>
        <w:t>https://en.wikipedia.org/wiki/Android_version_history</w:t>
      </w:r>
    </w:p>
    <w:p w14:paraId="7DF1316A" w14:textId="41EB2362" w:rsidR="00C333F5" w:rsidRDefault="00102AE0" w:rsidP="00102AE0">
      <w:pPr>
        <w:ind w:left="720"/>
      </w:pPr>
      <w:r>
        <w:t xml:space="preserve">Véleményem szerint az informatikusok egyetérthetnek abban, hogy tökéletes szoftver nincsen. </w:t>
      </w:r>
      <w:r w:rsidR="005D48C9">
        <w:t>M</w:t>
      </w:r>
      <w:r>
        <w:t>indig lesz olyan dolog,</w:t>
      </w:r>
      <w:r w:rsidR="00172959">
        <w:t xml:space="preserve"> legyen az bármennyire is apró, amit javítani kell.</w:t>
      </w:r>
      <w:r>
        <w:t xml:space="preserve"> </w:t>
      </w:r>
      <w:r w:rsidR="00172959">
        <w:t>Esetleg egy-egy</w:t>
      </w:r>
      <w:r>
        <w:t xml:space="preserve"> új funkció</w:t>
      </w:r>
      <w:r w:rsidR="00172959">
        <w:t>,</w:t>
      </w:r>
      <w:r w:rsidR="00B43F5D">
        <w:t xml:space="preserve"> amit a meglévők </w:t>
      </w:r>
      <w:r>
        <w:t>mellé</w:t>
      </w:r>
      <w:r w:rsidR="00B43F5D">
        <w:t>,</w:t>
      </w:r>
      <w:r>
        <w:t xml:space="preserve"> vagy helyett érdemes </w:t>
      </w:r>
      <w:r w:rsidR="00B43F5D">
        <w:t>beépíteni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lastRenderedPageBreak/>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lastRenderedPageBreak/>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B64A70">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auto"/>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0B037D">
        <w:trPr>
          <w:trHeight w:val="1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2.1</w:t>
            </w:r>
          </w:p>
        </w:tc>
        <w:tc>
          <w:tcPr>
            <w:tcW w:w="3064" w:type="dxa"/>
            <w:vMerge/>
            <w:tcBorders>
              <w:top w:val="single" w:sz="4" w:space="0" w:color="auto"/>
              <w:left w:val="single" w:sz="4" w:space="0" w:color="auto"/>
              <w:bottom w:val="single" w:sz="4" w:space="0" w:color="auto"/>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B64A70">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248E2C89" w:rsidR="007D2F73" w:rsidRPr="007D2F73" w:rsidRDefault="00BF1356" w:rsidP="004654E1">
            <w:pPr>
              <w:spacing w:after="0" w:line="240" w:lineRule="auto"/>
              <w:ind w:firstLine="0"/>
              <w:jc w:val="center"/>
              <w:rPr>
                <w:rFonts w:ascii="Calibri" w:hAnsi="Calibri" w:cs="Calibri"/>
                <w:color w:val="000000"/>
                <w:sz w:val="22"/>
                <w:szCs w:val="22"/>
                <w:lang w:eastAsia="hu-HU"/>
              </w:rPr>
            </w:pPr>
            <w:r>
              <w:rPr>
                <w:rFonts w:ascii="Calibri" w:hAnsi="Calibri" w:cs="Calibri"/>
                <w:color w:val="000000"/>
                <w:sz w:val="22"/>
                <w:szCs w:val="22"/>
                <w:lang w:eastAsia="hu-HU"/>
              </w:rPr>
              <w:t>2017. December</w:t>
            </w:r>
          </w:p>
        </w:tc>
      </w:tr>
    </w:tbl>
    <w:p w14:paraId="0926BA08" w14:textId="77777777" w:rsidR="006B3A85" w:rsidRDefault="006B3A85" w:rsidP="00540C48"/>
    <w:p w14:paraId="0C23F260" w14:textId="1CFD6392" w:rsidR="00411659" w:rsidRDefault="006B3A85" w:rsidP="009B6371">
      <w:pPr>
        <w:pStyle w:val="Kpalrs"/>
      </w:pPr>
      <w:r>
        <w:t>3.2 ábra</w:t>
      </w:r>
      <w:r w:rsidR="0060401B">
        <w:t>: Android verziói</w:t>
      </w:r>
    </w:p>
    <w:p w14:paraId="136B398F" w14:textId="13EC0E29" w:rsidR="00411659" w:rsidRDefault="00411659" w:rsidP="00540C48"/>
    <w:p w14:paraId="61E7EED1" w14:textId="1A824869" w:rsidR="00411659" w:rsidRDefault="00411659" w:rsidP="00540C48">
      <w:r>
        <w:t xml:space="preserve">A táblázatból jól látszik, hogy az utóbbi időben egy nagyobb frissítést megközelítőleg éves szinten ad ki az Android. </w:t>
      </w:r>
      <w:r w:rsidR="00427873">
        <w:t>Ilyenkor az aktuális csúcskészülékek általában idővel megkapják ezt a frissítést, jellemzően a Google saját telefonjai, a Nexus széria</w:t>
      </w:r>
      <w:r w:rsidR="001900D8">
        <w:t xml:space="preserve"> (manapság már Pixel)</w:t>
      </w:r>
      <w:r w:rsidR="00427873">
        <w:t xml:space="preserve">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Bár ezen még a legú</w:t>
      </w:r>
      <w:r w:rsidR="00BC3409">
        <w:t xml:space="preserve">jabb frissítést tartalmazó Oreo </w:t>
      </w:r>
      <w:r w:rsidR="00B6719B">
        <w:t xml:space="preserve">nem látszik, a számokból kivehető, hogy aránylag sok verzió van forgalomban. Ebben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3F54DED4"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35F539C4" w14:textId="3919EE2A" w:rsidR="006B3A85" w:rsidRDefault="006B3A85" w:rsidP="009B6371">
      <w:pPr>
        <w:pStyle w:val="Kpalrs"/>
      </w:pPr>
      <w:r>
        <w:t>3.3 ábra</w:t>
      </w:r>
      <w:r w:rsidR="002077EC">
        <w:t>:</w:t>
      </w:r>
    </w:p>
    <w:p w14:paraId="42E042D9" w14:textId="77777777" w:rsidR="003C4CF8" w:rsidRDefault="00FA4DB5" w:rsidP="009B6371">
      <w:pPr>
        <w:pStyle w:val="Kpalrs"/>
      </w:pPr>
      <w:hyperlink r:id="rId56" w:history="1">
        <w:r w:rsidRPr="002E0654">
          <w:rPr>
            <w:rStyle w:val="Hiperhivatkozs"/>
            <w:highlight w:val="yellow"/>
          </w:rPr>
          <w:t>https://en.wikipedia.org/wiki/Android_version_history</w:t>
        </w:r>
      </w:hyperlink>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bookmarkStart w:id="40" w:name="_Toc498001699"/>
      <w:r>
        <w:lastRenderedPageBreak/>
        <w:t>Platform architektúra</w:t>
      </w:r>
      <w:bookmarkEnd w:id="40"/>
      <w:r>
        <w:t xml:space="preserve"> </w:t>
      </w:r>
    </w:p>
    <w:p w14:paraId="6E536A8C" w14:textId="3CA82F5D" w:rsidR="00CE3379" w:rsidRDefault="00CE3379" w:rsidP="00CE3379">
      <w:pPr>
        <w:ind w:firstLine="0"/>
      </w:pPr>
      <w:hyperlink r:id="rId57" w:history="1">
        <w:r w:rsidRPr="00CE3379">
          <w:rPr>
            <w:rStyle w:val="Hiperhivatkozs"/>
            <w:highlight w:val="yellow"/>
          </w:rPr>
          <w:t>https://www.tutorialspoint.com/android/android_architecture.htm</w:t>
        </w:r>
      </w:hyperlink>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C87B1BE" w14:textId="0101B162" w:rsidR="00CA0127" w:rsidRDefault="00CA0127" w:rsidP="00CA0127">
      <w:pPr>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8FEA391" w14:textId="1A1CC575" w:rsidR="006B3A85" w:rsidRDefault="006B3A85" w:rsidP="009B6371">
      <w:pPr>
        <w:pStyle w:val="Kpalrs"/>
      </w:pPr>
      <w:r>
        <w:t>3.4 ábra</w:t>
      </w:r>
      <w:r w:rsidR="002077EC">
        <w:t>:</w:t>
      </w:r>
      <w:r w:rsidR="00BC3409">
        <w:t xml:space="preserve"> Android architektúra</w:t>
      </w:r>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3A2C8EEA" w:rsidR="00E85BE6" w:rsidRDefault="00DF323E" w:rsidP="00163DE9">
      <w:r>
        <w:t>A legfelső rétegben található az összes Android alkalmazás.</w:t>
      </w:r>
      <w:r w:rsidR="00BF58B4">
        <w:t xml:space="preserve"> Ilyen alkalmazások például a névjegyzék, böngésző, játékok.</w:t>
      </w:r>
      <w:r>
        <w:t xml:space="preserve"> </w:t>
      </w:r>
      <w:r w:rsidR="00AC7722">
        <w:t>A</w:t>
      </w:r>
      <w:r w:rsidR="008B18FF">
        <w:t xml:space="preserve"> fejlesztők által írt és telepített alkalmazások is itt kapnak helyet. </w:t>
      </w:r>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C333F5">
      <w:pPr>
        <w:pStyle w:val="Cmsor2"/>
      </w:pPr>
      <w:bookmarkStart w:id="41" w:name="_Toc498001700"/>
      <w:r>
        <w:lastRenderedPageBreak/>
        <w:t xml:space="preserve">Alkalmazásfejlesztés </w:t>
      </w:r>
      <w:r w:rsidR="007724C1">
        <w:t>Android platformra</w:t>
      </w:r>
      <w:bookmarkEnd w:id="41"/>
    </w:p>
    <w:p w14:paraId="4237950A" w14:textId="29F03A50" w:rsidR="0024290F" w:rsidRDefault="0024290F" w:rsidP="0024290F">
      <w:pPr>
        <w:pStyle w:val="Cmsor3"/>
      </w:pPr>
      <w:bookmarkStart w:id="42" w:name="_Toc498001701"/>
      <w:r>
        <w:t>Áttekintés</w:t>
      </w:r>
      <w:bookmarkEnd w:id="42"/>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4BF40AB0"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 xml:space="preserve">amkönyvtárakat, </w:t>
      </w:r>
      <w:r w:rsidR="00C86849">
        <w:t>hibakeresőt</w:t>
      </w:r>
      <w:r w:rsidR="00B10472">
        <w:t xml:space="preserve">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232DF1D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w:t>
      </w:r>
      <w:r w:rsidR="00A67AE6">
        <w:t>t</w:t>
      </w:r>
      <w:r w:rsidR="008F03F3">
        <w:t xml:space="preserve"> nem javasolt.</w:t>
      </w:r>
    </w:p>
    <w:p w14:paraId="7E6CCEDD" w14:textId="6562CF2E" w:rsidR="001A2EFF" w:rsidRDefault="001A2EFF" w:rsidP="00D42D5A">
      <w:r w:rsidRPr="001A2EFF">
        <w:rPr>
          <w:highlight w:val="yellow"/>
        </w:rPr>
        <w:t>https://prog.hu/hirek/4188/elkeszult-a-legujabb-java-gyilkos-nyelv-a-kotlin-1-0-s-verzioja</w:t>
      </w:r>
    </w:p>
    <w:p w14:paraId="6EF3DA8C" w14:textId="12C0C9E4"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A67AE6">
        <w:t>2017</w:t>
      </w:r>
      <w:r w:rsidR="000F1301">
        <w:t xml:space="preserve">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bookmarkStart w:id="43" w:name="_Toc498001702"/>
      <w:r>
        <w:lastRenderedPageBreak/>
        <w:t>Android Studio</w:t>
      </w:r>
      <w:bookmarkEnd w:id="43"/>
    </w:p>
    <w:p w14:paraId="5F4BC4A2" w14:textId="70BD80E9" w:rsidR="00B14D57" w:rsidRDefault="00B14D57" w:rsidP="002A3FE8">
      <w:pPr>
        <w:ind w:firstLine="0"/>
      </w:pPr>
      <w:hyperlink r:id="rId59" w:history="1">
        <w:r w:rsidRPr="00B14D57">
          <w:rPr>
            <w:rStyle w:val="Hiperhivatkozs"/>
            <w:highlight w:val="yellow"/>
          </w:rPr>
          <w:t>https://developer.android.com/studio/intro/index.html</w:t>
        </w:r>
      </w:hyperlink>
    </w:p>
    <w:p w14:paraId="27C2E012" w14:textId="4A326F2A"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említett</w:t>
      </w:r>
      <w:r w:rsidR="00E3655A">
        <w:t xml:space="preserve"> JetBrains IntelliJ szolgál</w:t>
      </w:r>
      <w:r w:rsidR="0012035E">
        <w:t>.</w:t>
      </w:r>
      <w:r>
        <w:t xml:space="preserve"> </w:t>
      </w:r>
      <w:r w:rsidR="00791517">
        <w:t xml:space="preserve">Az IntelliJ </w:t>
      </w:r>
      <w:r w:rsidR="00CB5895">
        <w:t>számos</w:t>
      </w:r>
      <w:r w:rsidR="00791517">
        <w:t xml:space="preserve">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lkezik C++ és NDK támogatással. Ami pedig véleményem szerint a legfontosabb jellemzője, hogy egységes környezetet nyújt</w:t>
      </w:r>
      <w:r w:rsidR="009B004D">
        <w:t>,</w:t>
      </w:r>
      <w:r w:rsidR="006C0153">
        <w:t xml:space="preserve"> ahol az összes Androidos eszközre lehet fejleszteni. </w:t>
      </w:r>
    </w:p>
    <w:p w14:paraId="75FC7603" w14:textId="5FD184AE"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A861A6">
        <w:t xml:space="preserve"> Az alkalmazás</w:t>
      </w:r>
      <w:r w:rsidR="007573CC">
        <w:t>leíró (manifest) állomány deklarálja</w:t>
      </w:r>
      <w:r w:rsidR="00A861A6">
        <w:t xml:space="preserve"> többek között</w:t>
      </w:r>
      <w:r w:rsidR="007573CC">
        <w:t xml:space="preserve"> az alkalmazás komponenseinek listáját, a szükséges minimális Android (API) verziót, valamint a szükséges hardver konfigurációt.</w:t>
      </w:r>
      <w:r w:rsidR="00100104">
        <w:t xml:space="preserve"> </w:t>
      </w:r>
    </w:p>
    <w:p w14:paraId="7EA2C692" w14:textId="21A14D3C" w:rsidR="00E70C62" w:rsidRDefault="00E70C62" w:rsidP="00E229A7">
      <w:pPr>
        <w:ind w:firstLine="0"/>
      </w:pPr>
      <w:r w:rsidRPr="00E70C62">
        <w:rPr>
          <w:highlight w:val="yellow"/>
        </w:rPr>
        <w:t>https://developer.android.com/studio/intro/index.html#gradle_build_system</w:t>
      </w:r>
    </w:p>
    <w:p w14:paraId="42CB8C66" w14:textId="220EB6C9"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p>
    <w:p w14:paraId="2986F884" w14:textId="30F30449" w:rsidR="00410EDB" w:rsidRDefault="00410EDB" w:rsidP="00E229A7">
      <w:pPr>
        <w:ind w:firstLine="0"/>
      </w:pPr>
    </w:p>
    <w:p w14:paraId="75F83A9C" w14:textId="77777777" w:rsidR="00F0233F" w:rsidRDefault="00F0233F" w:rsidP="00E229A7">
      <w:pPr>
        <w:ind w:firstLine="0"/>
      </w:pPr>
    </w:p>
    <w:p w14:paraId="78C0EF1A" w14:textId="77777777" w:rsidR="000D2E89" w:rsidRDefault="000D2E89" w:rsidP="00E229A7">
      <w:pPr>
        <w:ind w:firstLine="0"/>
      </w:pPr>
    </w:p>
    <w:p w14:paraId="55E08015" w14:textId="77777777" w:rsidR="00410EDB" w:rsidRDefault="00410EDB" w:rsidP="00410EDB">
      <w:pPr>
        <w:pStyle w:val="Cmsor3"/>
      </w:pPr>
      <w:bookmarkStart w:id="44" w:name="_Toc498001703"/>
      <w:r>
        <w:lastRenderedPageBreak/>
        <w:t>Alkalmazás komponensek</w:t>
      </w:r>
      <w:bookmarkEnd w:id="44"/>
    </w:p>
    <w:p w14:paraId="209E95CC" w14:textId="77777777" w:rsidR="00410EDB" w:rsidRPr="00D34CB4" w:rsidRDefault="00410EDB" w:rsidP="00410EDB">
      <w:pPr>
        <w:ind w:firstLine="0"/>
      </w:pPr>
      <w:r w:rsidRPr="00D34CB4">
        <w:rPr>
          <w:highlight w:val="yellow"/>
        </w:rPr>
        <w:t>https://www.tutorialspoint.com/android/android_application_components.htm</w:t>
      </w:r>
    </w:p>
    <w:p w14:paraId="7EE589B9" w14:textId="7B7BFC7F" w:rsidR="00410EDB" w:rsidRDefault="00410EDB" w:rsidP="00410EDB">
      <w:r>
        <w:t>Az An</w:t>
      </w:r>
      <w:r w:rsidR="00281473">
        <w:t xml:space="preserve">droid alkalmazás alapvető építő </w:t>
      </w:r>
      <w:r>
        <w:t>kövei. Ezek a komponensek megtalálhatók a manifest fájlban. A manifest felsorolja az alkalmazásban található összes komponenst és hogy azok hogyan kapcsolódnak egymással. Bár rengeteg komponens van, jelle</w:t>
      </w:r>
      <w:r w:rsidR="00281473">
        <w:t>mzően egy Android alkalmazás az alábbi 4-re épül</w:t>
      </w:r>
      <w:r>
        <w:t>:</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4BC201F0" w:rsidR="00410EDB" w:rsidRDefault="00410EDB" w:rsidP="00410EDB">
      <w:r>
        <w:t xml:space="preserve">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w:t>
      </w:r>
      <w:r w:rsidR="00351F3E">
        <w:t>a legfelső eltűnik, majd</w:t>
      </w:r>
      <w:r>
        <w:t xml:space="preserve"> az egyel alatta lévőre ugrunk. Mindig, amelyik képernyőt látjuk, az a stack legtetején lévő Activity. Egy alkalmazásnak általában több Activity-je van, ilyenkor nekünk kel</w:t>
      </w:r>
      <w:r w:rsidR="000323AA">
        <w:t>l eldönteni, melyik legyen a kezdő</w:t>
      </w:r>
      <w:r>
        <w:t>képernyő, melyik jelenjen meg az alkalmazás indításával.</w:t>
      </w:r>
    </w:p>
    <w:p w14:paraId="3C4A9819" w14:textId="1691DA61" w:rsidR="00410EDB" w:rsidRDefault="00410EDB" w:rsidP="00410EDB">
      <w:r>
        <w:t xml:space="preserve">Egy Activity, életciklusa során rengeteg metódust hív a megfelelő sorrendben, hogy felépítse, vagy éppen </w:t>
      </w:r>
      <w:r w:rsidR="00AD187A">
        <w:t>lerombolja</w:t>
      </w:r>
      <w:r>
        <w:t xml:space="preserve"> magát. Az alkalmazás készítése során nem kötelező az összes metódust </w:t>
      </w:r>
      <w:r w:rsidR="00196234">
        <w:t>külön implementálni</w:t>
      </w:r>
      <w:r>
        <w:t xml:space="preserve">. Azonban tudni kell, hogy melyiket célszerű </w:t>
      </w:r>
      <w:r w:rsidR="00EE65DC">
        <w:t>felülírni</w:t>
      </w:r>
      <w:r>
        <w:t xml:space="preserve"> ahhoz, hogy az alkalmazás az elvártnak megfelelő működést</w:t>
      </w:r>
      <w:r w:rsidR="001918AF">
        <w:t>, viselkedést</w:t>
      </w:r>
      <w:r>
        <w:t xml:space="preserve"> produkálja.</w:t>
      </w:r>
      <w:r w:rsidR="00FD7E0B">
        <w:t xml:space="preserve"> Egy ilyen életciklus a 3.5-ös ábrán látható.</w:t>
      </w:r>
    </w:p>
    <w:p w14:paraId="14B9C3D0" w14:textId="2A1A37D4" w:rsidR="00410EDB" w:rsidRDefault="00410EDB" w:rsidP="00410EDB">
      <w:pPr>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4ADC7FB4" w14:textId="57EEE302" w:rsidR="006B3A85" w:rsidRDefault="006B3A85" w:rsidP="009B6371">
      <w:pPr>
        <w:pStyle w:val="Kpalrs"/>
      </w:pPr>
      <w:r>
        <w:t>3.5 ábra</w:t>
      </w:r>
      <w:r w:rsidR="002077EC">
        <w:t>:</w:t>
      </w:r>
      <w:r w:rsidR="009F64E1">
        <w:t xml:space="preserve"> Activity életciklus</w:t>
      </w:r>
    </w:p>
    <w:p w14:paraId="3599B60A" w14:textId="77777777" w:rsidR="00410EDB" w:rsidRDefault="00410EDB" w:rsidP="00410EDB"/>
    <w:p w14:paraId="64E96F4D" w14:textId="08DB4915" w:rsidR="00410EDB" w:rsidRDefault="00410EDB" w:rsidP="00410EDB">
      <w:r>
        <w:t xml:space="preserve">Az Activity létrehozásakor az onCreate() </w:t>
      </w:r>
      <w:r w:rsidR="002D46DA">
        <w:t>az első callback metódus, ami hí</w:t>
      </w:r>
      <w:r>
        <w:t xml:space="preserve">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w:t>
      </w:r>
      <w:r w:rsidR="002D46DA">
        <w:t>utasításokat</w:t>
      </w:r>
      <w:r w:rsidR="00923AD3">
        <w:t xml:space="preserve"> fogadni, vagy futtatni kódot.</w:t>
      </w:r>
      <w:r>
        <w:t xml:space="preserve"> </w:t>
      </w:r>
      <w:r w:rsidR="00923AD3">
        <w:t>E</w:t>
      </w:r>
      <w:r>
        <w:t xml:space="preserve">zért ha van olyan erőforrás, amit később még szeretnénk használni, azt az onPause() metódust felülírva érdemes elmenteni. A szünetelt állapot akkor következik be, ha egy másik Activity előrébb van, de ez még látszik. A rendszer </w:t>
      </w:r>
      <w:r w:rsidR="00923AD3">
        <w:t>különösen</w:t>
      </w:r>
      <w:r>
        <w:t xml:space="preserve"> alacsony memóriaállapot esetén </w:t>
      </w:r>
      <w:r w:rsidR="0030140B">
        <w:t>bezárja a nem előtérben lévő Activity-t</w:t>
      </w:r>
      <w:r>
        <w:t xml:space="preserve">. Az onResume() metódus hívásával lehet visszatérni szünetelt állapotból futóba. Ilyenkor az Activity előtérben van és a fókusz rá irányul. Amint az Activity már egyáltalán nem látható, akkor hívódik az onStop(), </w:t>
      </w:r>
      <w:r>
        <w:lastRenderedPageBreak/>
        <w:t xml:space="preserve">ilyenkor az Activity még él, de egy másik már teljesen elfedi, nem látszik belőle semmi. Mivel az Activity még él, lehetőség van újra futó állapotba tenni. Ehhez az onRestart()-ot kell meghívni, amelyet az onStart(), onResume() metódusok hívása követ. </w:t>
      </w:r>
      <w:r w:rsidR="00587E95">
        <w:t>Optimális</w:t>
      </w:r>
      <w:r>
        <w:t xml:space="preserve"> esetben hívodik még az onDestroy() is, amely során a rendszer megsemmisíti az Activity-t és minden még lefoglalt erőforrást felszabadít. Azért írtam, hogy </w:t>
      </w:r>
      <w:r w:rsidR="00587E95">
        <w:t>optimális</w:t>
      </w:r>
      <w:r>
        <w:t xml:space="preserve"> esetben, mivel kritikus memóriahiány esetén ez elmaradhat. </w:t>
      </w:r>
    </w:p>
    <w:p w14:paraId="6A5FDCB9" w14:textId="77777777" w:rsidR="00410EDB" w:rsidRDefault="00410EDB" w:rsidP="00410EDB">
      <w:pPr>
        <w:pStyle w:val="Cmsor4"/>
      </w:pPr>
      <w:r>
        <w:t>Service</w:t>
      </w:r>
    </w:p>
    <w:p w14:paraId="7AA399CB" w14:textId="77777777" w:rsidR="00410EDB" w:rsidRPr="008925FE" w:rsidRDefault="00410EDB" w:rsidP="00410EDB">
      <w:r w:rsidRPr="008925FE">
        <w:rPr>
          <w:highlight w:val="yellow"/>
        </w:rPr>
        <w:t>https://www.tutorialspoint.com/android/android_services.htm</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19CAADAF"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r w:rsidR="006E7376">
        <w:t>t</w:t>
      </w:r>
      <w:r>
        <w:t>.</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77777777"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7777777"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2AD1C3B6" w:rsidR="00410EDB" w:rsidRDefault="00410EDB" w:rsidP="00410EDB">
      <w:pPr>
        <w:pStyle w:val="Listaszerbekezds"/>
        <w:numPr>
          <w:ilvl w:val="0"/>
          <w:numId w:val="31"/>
        </w:numPr>
      </w:pPr>
      <w:r>
        <w:t xml:space="preserve">Layouts – Szabályozzák a </w:t>
      </w:r>
      <w:r w:rsidR="001670EC">
        <w:t>nézetek</w:t>
      </w:r>
      <w:r>
        <w:t xml:space="preserve">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11837060" w:rsidR="00D8327A" w:rsidRDefault="00933E0F" w:rsidP="00D8327A">
      <w:pPr>
        <w:pStyle w:val="Cmsor1"/>
      </w:pPr>
      <w:bookmarkStart w:id="45" w:name="_Toc498001704"/>
      <w:r>
        <w:lastRenderedPageBreak/>
        <w:t>Az alkalmazás megvalósítása</w:t>
      </w:r>
      <w:bookmarkEnd w:id="45"/>
    </w:p>
    <w:p w14:paraId="7A7AD050" w14:textId="7B532D30" w:rsidR="00DD7FC8" w:rsidRPr="00DD7FC8" w:rsidRDefault="00DD7FC8" w:rsidP="00DD7FC8">
      <w:r>
        <w:t xml:space="preserve">Minden szoftver elkészítése tervezéssel indul. Pontosan mit szeretnénk, mit várunk el a program működésétől. Miután ez megvan, utána lehet gondolkodni a megvalósításon. </w:t>
      </w:r>
      <w:r w:rsidR="005A4D31">
        <w:t>A tervezés kezdetekor számomra nyilvánvaló</w:t>
      </w:r>
      <w:r w:rsidR="0069082C">
        <w:t xml:space="preserve"> volt, hogy az alkalmazásom 5</w:t>
      </w:r>
      <w:r w:rsidR="005A4D31">
        <w:t xml:space="preserve"> </w:t>
      </w:r>
      <w:r w:rsidR="00CB0E35">
        <w:t>fő részre</w:t>
      </w:r>
      <w:r w:rsidR="005A4D31">
        <w:t xml:space="preserve"> lesz bontható a funkciók szerint, így az összetartozó osztályokat külön csomagba tettem.</w:t>
      </w:r>
      <w:r w:rsidR="0069082C">
        <w:t xml:space="preserve"> Ezek a komponensek felelősek </w:t>
      </w:r>
      <w:r w:rsidR="00465F99">
        <w:t xml:space="preserve">a </w:t>
      </w:r>
      <w:r w:rsidR="0069082C">
        <w:t>felh</w:t>
      </w:r>
      <w:r w:rsidR="00C11412">
        <w:t>asználói felület,</w:t>
      </w:r>
      <w:r w:rsidR="0069082C">
        <w:t xml:space="preserve"> játéklogika</w:t>
      </w:r>
      <w:r w:rsidR="00C11412">
        <w:t>, adatbázis</w:t>
      </w:r>
      <w:r w:rsidR="0069082C">
        <w:t xml:space="preserve"> és a bluetooth kapcsolat megvalósításáét. Az utolsó komponens pedig egy úgynevezett hasznossági csomag, ahol főleg konstansokat tárolok, illetve az előbb említett komponensek is tárolnak benne temporális adatokat.</w:t>
      </w:r>
      <w:r w:rsidR="005A4D31">
        <w:t xml:space="preserve"> </w:t>
      </w:r>
      <w:r w:rsidR="00465F99">
        <w:t>Ezen</w:t>
      </w:r>
      <w:r w:rsidR="00DD57C9">
        <w:t>felül</w:t>
      </w:r>
      <w:r w:rsidR="00465F99">
        <w:t>,</w:t>
      </w:r>
      <w:r w:rsidR="00DD57C9">
        <w:t xml:space="preserve"> szükségesnek éreztem még egy verziókezelő használatát is</w:t>
      </w:r>
      <w:r w:rsidR="00EC639D">
        <w:t>, mellyel követhetem a fejlesztésem állomásait</w:t>
      </w:r>
      <w:r w:rsidR="00DD57C9">
        <w:t>.</w:t>
      </w:r>
    </w:p>
    <w:p w14:paraId="20501014" w14:textId="599862A3" w:rsidR="00147DCD" w:rsidRDefault="00147DCD" w:rsidP="00147DCD">
      <w:pPr>
        <w:pStyle w:val="Cmsor2"/>
      </w:pPr>
      <w:bookmarkStart w:id="46" w:name="_Toc498001705"/>
      <w:r>
        <w:t>Verziókezelés</w:t>
      </w:r>
      <w:bookmarkEnd w:id="46"/>
    </w:p>
    <w:p w14:paraId="00787FE0" w14:textId="7FBB0AF1" w:rsidR="00147DCD" w:rsidRDefault="00147DCD" w:rsidP="00147DCD">
      <w:pPr>
        <w:ind w:firstLine="0"/>
      </w:pPr>
      <w:hyperlink r:id="rId61" w:history="1">
        <w:r w:rsidRPr="002E0654">
          <w:rPr>
            <w:rStyle w:val="Hiperhivatkozs"/>
            <w:highlight w:val="yellow"/>
          </w:rPr>
          <w:t>http://bmeaut.github.io/snippets/snippets/0114_VerziokezelokOsszehasonlitasa/</w:t>
        </w:r>
      </w:hyperlink>
    </w:p>
    <w:p w14:paraId="6D5C9DDD" w14:textId="4D965F98" w:rsidR="00147DCD" w:rsidRDefault="00147DCD" w:rsidP="00147DCD">
      <w:r>
        <w:t>Mielőtt elkezdem részletesen bemutatni az alkalmazásom terveinek és megvalósításának részleteit, lényegesnek tartom megemlíteni a verziókezelők fontosságát</w:t>
      </w:r>
      <w:r w:rsidR="00EE30AB">
        <w:t xml:space="preserve"> szoftverfejlesztés során.</w:t>
      </w:r>
      <w:r w:rsidR="007824AD">
        <w:t xml:space="preserve"> </w:t>
      </w:r>
      <w:r w:rsidR="000420A3">
        <w:t>A projekt méretétől függetlenül érdemes használni valamelyik verziókezelőt, azonban a nagyobb méretű fejlesztéseknél hosszútávon elhanyagolhatatlan.</w:t>
      </w:r>
      <w:r w:rsidR="0084626B">
        <w:t xml:space="preserve"> </w:t>
      </w:r>
    </w:p>
    <w:p w14:paraId="1CDE26FC" w14:textId="57F8C36A" w:rsidR="0084626B" w:rsidRDefault="0084626B" w:rsidP="00147DCD">
      <w:r>
        <w:t xml:space="preserve">Egy projekt tipikusan több fájlból áll, legyen szó forráskódról vagy dokumentumról, amelyek folyamatosan változnak. Viszont néha előfordul, hogy elő kell hívnunk egy korábbi verzióját </w:t>
      </w:r>
      <w:r w:rsidR="00F56484">
        <w:t xml:space="preserve">egy vagy több fájlnak. </w:t>
      </w:r>
      <w:r w:rsidR="004D5074">
        <w:t>Ennek több oka is lehet, a leggyakoribb, hogy valamilyen funkció elromlott, ami korábban még működött, ekkor csupán vissza kell lépnünk a még működő verzióra és megnézni, mi változott azóta.</w:t>
      </w:r>
      <w:r w:rsidR="00E7747B">
        <w:t xml:space="preserve"> Előfordul az is, hogy valaki egyszerre több verziót fejleszt. </w:t>
      </w:r>
      <w:r w:rsidR="00A12382">
        <w:t xml:space="preserve">Felteszem, a legtöbb kezdő fejlesztő az első munkáinál előszeretettel használta az éppen működő verzió becsomagolását és elmentését egy másik merevlemezre, vagy valamelyik felhőszolgáltatásba. </w:t>
      </w:r>
      <w:r w:rsidR="00F548B1">
        <w:t>Ez egy ideig működhet, ugyanakkor nem egy szép megoldás,</w:t>
      </w:r>
      <w:r w:rsidR="0068142C">
        <w:t xml:space="preserve"> több mentés esetén már a fájlok nevei is feleslegesen összetetté válhatnak.</w:t>
      </w:r>
      <w:r w:rsidR="00F548B1">
        <w:t xml:space="preserve"> </w:t>
      </w:r>
      <w:r w:rsidR="00EB6A0D">
        <w:t>Továbbá</w:t>
      </w:r>
      <w:r w:rsidR="006D08AB">
        <w:t>,</w:t>
      </w:r>
      <w:r w:rsidR="00F548B1">
        <w:t xml:space="preserve"> ha többen dolgoznak egyazon projekten, akkor nem </w:t>
      </w:r>
      <w:r w:rsidR="00A83008">
        <w:t xml:space="preserve">egy hatékonyan </w:t>
      </w:r>
      <w:r w:rsidR="00F548B1">
        <w:t>járható út.</w:t>
      </w:r>
      <w:r w:rsidR="004D5074">
        <w:t xml:space="preserve"> </w:t>
      </w:r>
    </w:p>
    <w:p w14:paraId="7D6D96DD" w14:textId="18C0ADC3" w:rsidR="005D004A" w:rsidRDefault="005D004A" w:rsidP="00147DCD"/>
    <w:p w14:paraId="32D6E0AA" w14:textId="6F8113AB" w:rsidR="005D004A" w:rsidRDefault="005D004A" w:rsidP="00147DCD"/>
    <w:p w14:paraId="45DC6FA5" w14:textId="77777777" w:rsidR="005D004A" w:rsidRDefault="005D004A" w:rsidP="00147DCD"/>
    <w:p w14:paraId="544E6B80" w14:textId="03DF6793" w:rsidR="001D4855" w:rsidRDefault="001D4855" w:rsidP="00147DCD">
      <w:r>
        <w:t xml:space="preserve">Egy verziókezelő szoftvertől elvárjuk, hogy az előbb megírtakra egy könnyen használható megoldást nyújtson. </w:t>
      </w:r>
      <w:r w:rsidR="00544A12">
        <w:t>Használatával mindig lehessen tudni, hogy melyik az aktuális verzió, ha ebből több van. akkor mindegyiket lehessen követni</w:t>
      </w:r>
      <w:r w:rsidR="004078A5">
        <w:t>, illetve korábbiakat is vissza lehessen állítani</w:t>
      </w:r>
      <w:r w:rsidR="00544A12">
        <w:t xml:space="preserve">. </w:t>
      </w:r>
      <w:r w:rsidR="00BE4694">
        <w:t xml:space="preserve">Lehetővé kell tennie, hogy több fejlesztő is dolgozhasson egy projekten és kezelnie az olyan helyzeteket, amikor többen módosítanak </w:t>
      </w:r>
      <w:r w:rsidR="002879F4">
        <w:t>valamit</w:t>
      </w:r>
      <w:r w:rsidR="009730A1">
        <w:t xml:space="preserve">. </w:t>
      </w:r>
      <w:r w:rsidR="001A087D">
        <w:t>Ezen</w:t>
      </w:r>
      <w:r w:rsidR="00BA511C">
        <w:t xml:space="preserve"> </w:t>
      </w:r>
      <w:r w:rsidR="001A087D">
        <w:t>felül pedig hasznosak lehetnek olyan funkciók, melyek lehetővé teszik a munkát a verziókezelő szerverrel való kapcsolat nélkül</w:t>
      </w:r>
      <w:r w:rsidR="00BA511C">
        <w:t xml:space="preserve">. Gyakran előfordul az is, hogy valamin dolgozunk, nem szeretnénk belőle új verziót létrehozni, viszont később szükségünk lesz rá, amíg egy magasabb prioritású dologgal foglalkozunk. </w:t>
      </w:r>
      <w:r w:rsidR="001B727F">
        <w:t xml:space="preserve">Ekkor ezeket a változtatásokat lehessen ideiglenesen félrerakni és később előhívni. </w:t>
      </w:r>
    </w:p>
    <w:p w14:paraId="2C953517" w14:textId="69631CEF" w:rsidR="008D7E66" w:rsidRDefault="008D7E66" w:rsidP="00147DCD"/>
    <w:p w14:paraId="1A59E607" w14:textId="271E5FB2" w:rsidR="008D7E66" w:rsidRDefault="005C4969" w:rsidP="005C4969">
      <w:pPr>
        <w:pStyle w:val="Cmsor3"/>
      </w:pPr>
      <w:bookmarkStart w:id="47" w:name="_Toc498001706"/>
      <w:r>
        <w:t>Alapvető fogalmak</w:t>
      </w:r>
      <w:bookmarkEnd w:id="47"/>
    </w:p>
    <w:p w14:paraId="5349EE14" w14:textId="063E384D" w:rsidR="005C4969" w:rsidRDefault="00D74844" w:rsidP="005C4969">
      <w:r>
        <w:t>A verziókezelők használata előtt tisztában kell lenni a fogalmakkal, melyek egy ilyen szoftver használata során gyakran előkerülnek. A leggyakoribbakat felsorolás szerűen bemutatom.</w:t>
      </w:r>
    </w:p>
    <w:p w14:paraId="3905E074" w14:textId="278F0863" w:rsidR="003D223C" w:rsidRDefault="005448E4" w:rsidP="005448E4">
      <w:pPr>
        <w:pStyle w:val="Listaszerbekezds"/>
        <w:numPr>
          <w:ilvl w:val="0"/>
          <w:numId w:val="32"/>
        </w:numPr>
      </w:pPr>
      <w:r>
        <w:t>repository – Itt tárolódnak a verziók, illetve azok változtatásai</w:t>
      </w:r>
      <w:r w:rsidR="00E855E1">
        <w:t>.</w:t>
      </w:r>
    </w:p>
    <w:p w14:paraId="0039B8E3" w14:textId="77777777" w:rsidR="00E855E1" w:rsidRDefault="003D223C" w:rsidP="005448E4">
      <w:pPr>
        <w:pStyle w:val="Listaszerbekezds"/>
        <w:numPr>
          <w:ilvl w:val="0"/>
          <w:numId w:val="32"/>
        </w:numPr>
      </w:pPr>
      <w:r>
        <w:t>munkakönyvtár – Itt található az aktuális verzió, amin dolgozunk.</w:t>
      </w:r>
    </w:p>
    <w:p w14:paraId="1C02935A" w14:textId="46BE6ED9" w:rsidR="005448E4" w:rsidRDefault="00E855E1" w:rsidP="005448E4">
      <w:pPr>
        <w:pStyle w:val="Listaszerbekezds"/>
        <w:numPr>
          <w:ilvl w:val="0"/>
          <w:numId w:val="32"/>
        </w:numPr>
      </w:pPr>
      <w:r>
        <w:t xml:space="preserve">commit </w:t>
      </w:r>
      <w:r w:rsidR="00FE3756">
        <w:t xml:space="preserve">(changeset) </w:t>
      </w:r>
      <w:r>
        <w:t xml:space="preserve">– Egy változás csomag, ami két egymásutáni verzió különbségét tartalmazza. </w:t>
      </w:r>
      <w:r w:rsidR="005448E4">
        <w:t xml:space="preserve"> </w:t>
      </w:r>
    </w:p>
    <w:p w14:paraId="12AF526D" w14:textId="5D35AEAA" w:rsidR="00FE3756" w:rsidRDefault="000E178A" w:rsidP="005448E4">
      <w:pPr>
        <w:pStyle w:val="Listaszerbekezds"/>
        <w:numPr>
          <w:ilvl w:val="0"/>
          <w:numId w:val="32"/>
        </w:numPr>
      </w:pPr>
      <w:r>
        <w:t xml:space="preserve">commit (check-in) - </w:t>
      </w:r>
      <w:r w:rsidR="00FE3756">
        <w:t>Szintén commit</w:t>
      </w:r>
      <w:r w:rsidR="0022789D">
        <w:t>-</w:t>
      </w:r>
      <w:r w:rsidR="00FE3756">
        <w:t xml:space="preserve">nak hívjuk azt a műveletet, amikor a munkakönyvtár egy állapotát elmentjük. </w:t>
      </w:r>
    </w:p>
    <w:p w14:paraId="26E365B4" w14:textId="3A1D113D" w:rsidR="0022789D" w:rsidRDefault="00B8664B" w:rsidP="0022789D">
      <w:pPr>
        <w:pStyle w:val="Listaszerbekezds"/>
        <w:numPr>
          <w:ilvl w:val="0"/>
          <w:numId w:val="32"/>
        </w:numPr>
      </w:pPr>
      <w:r>
        <w:t>revert – Az a művelet, amikor vi</w:t>
      </w:r>
      <w:r w:rsidR="0022789D">
        <w:t>sszavonunk egy commit műveletet, azaz visszatérünk egy korábbi verzióra.</w:t>
      </w:r>
    </w:p>
    <w:p w14:paraId="082B1AD2" w14:textId="7F5A40CA" w:rsidR="0022789D" w:rsidRDefault="0022789D" w:rsidP="0022789D">
      <w:pPr>
        <w:pStyle w:val="Listaszerbekezds"/>
        <w:numPr>
          <w:ilvl w:val="0"/>
          <w:numId w:val="32"/>
        </w:numPr>
      </w:pPr>
      <w:r>
        <w:t>branch – A commit-ok gráfjának egy ága. Egy projekt fejlesztése gyakran több ágon fut.</w:t>
      </w:r>
    </w:p>
    <w:p w14:paraId="447479E5" w14:textId="12AC9EC8" w:rsidR="00AD639D" w:rsidRDefault="00AD639D" w:rsidP="0022789D">
      <w:pPr>
        <w:pStyle w:val="Listaszerbekezds"/>
        <w:numPr>
          <w:ilvl w:val="0"/>
          <w:numId w:val="32"/>
        </w:numPr>
      </w:pPr>
      <w:r>
        <w:t>trunk – Több ág esetén a főág.</w:t>
      </w:r>
      <w:r w:rsidR="006F1511">
        <w:t xml:space="preserve"> A többi csak ideiglenes.</w:t>
      </w:r>
    </w:p>
    <w:p w14:paraId="03541DD3" w14:textId="3CD90F50" w:rsidR="008340D2" w:rsidRDefault="008340D2" w:rsidP="0022789D">
      <w:pPr>
        <w:pStyle w:val="Listaszerbekezds"/>
        <w:numPr>
          <w:ilvl w:val="0"/>
          <w:numId w:val="32"/>
        </w:numPr>
      </w:pPr>
      <w:r>
        <w:t>merge – A több fejlesztő által készített változtatások összeolvasztása</w:t>
      </w:r>
    </w:p>
    <w:p w14:paraId="6E2D5669" w14:textId="1A38F4AA" w:rsidR="00FB5289" w:rsidRDefault="00FB5289" w:rsidP="0022789D">
      <w:pPr>
        <w:pStyle w:val="Listaszerbekezds"/>
        <w:numPr>
          <w:ilvl w:val="0"/>
          <w:numId w:val="32"/>
        </w:numPr>
      </w:pPr>
      <w:r>
        <w:lastRenderedPageBreak/>
        <w:t>merge conflict – Az összeolvasztás során fellépő ütközések, melyeket kézzel kell feloldani. Például, ha egy fájlban ugyanazt a sort változtatta két fejlesztő egyszerre.</w:t>
      </w:r>
    </w:p>
    <w:p w14:paraId="160EDBF4" w14:textId="696C1D4B" w:rsidR="00593C7B" w:rsidRDefault="00593C7B" w:rsidP="0022789D">
      <w:pPr>
        <w:pStyle w:val="Listaszerbekezds"/>
        <w:numPr>
          <w:ilvl w:val="0"/>
          <w:numId w:val="32"/>
        </w:numPr>
      </w:pPr>
      <w:r>
        <w:t xml:space="preserve">3-way-merge – Az összeolvasztási folyamat egyik széles körben alkalmazott módszere. </w:t>
      </w:r>
      <w:r w:rsidR="00D77372">
        <w:t>Lényege, hogy a két összefésülendő verzió ősét is megkeresi, majd minden, az őstől eltérő változásról meg kell mondani, hogy a 3 lehetőség közül melyiket válassza.</w:t>
      </w:r>
    </w:p>
    <w:p w14:paraId="57EFCBDA" w14:textId="444E3FBD" w:rsidR="00061AD6" w:rsidRDefault="00061AD6" w:rsidP="005D004A">
      <w:pPr>
        <w:pStyle w:val="Listaszerbekezds"/>
        <w:numPr>
          <w:ilvl w:val="0"/>
          <w:numId w:val="32"/>
        </w:numPr>
      </w:pPr>
      <w:r>
        <w:t xml:space="preserve">tag </w:t>
      </w:r>
      <w:r w:rsidR="00A63918">
        <w:t>–</w:t>
      </w:r>
      <w:r>
        <w:t xml:space="preserve"> </w:t>
      </w:r>
      <w:r w:rsidR="00A63918">
        <w:t>Bizonyos állapotok megjelölése.</w:t>
      </w:r>
      <w:r w:rsidR="00F04D7A">
        <w:t xml:space="preserve"> Ilyen címke lehet például az a verzió a szakdolgozatból, amely felkerült a diplomaterv portálra.</w:t>
      </w:r>
    </w:p>
    <w:p w14:paraId="08F001B7" w14:textId="77777777" w:rsidR="005D004A" w:rsidRDefault="005D004A" w:rsidP="005D004A">
      <w:pPr>
        <w:pStyle w:val="Listaszerbekezds"/>
        <w:ind w:left="1440" w:firstLine="0"/>
      </w:pPr>
    </w:p>
    <w:p w14:paraId="3DE56525" w14:textId="1E7E8AB9" w:rsidR="00A86C6A" w:rsidRDefault="00A86C6A" w:rsidP="00A86C6A">
      <w:pPr>
        <w:pStyle w:val="Cmsor3"/>
      </w:pPr>
      <w:bookmarkStart w:id="48" w:name="_Toc498001707"/>
      <w:r>
        <w:t>Verziókezelők összehasonlítása</w:t>
      </w:r>
      <w:bookmarkEnd w:id="48"/>
    </w:p>
    <w:p w14:paraId="3721912E" w14:textId="4B90A21B" w:rsidR="00DB1CEA" w:rsidRDefault="00432C32" w:rsidP="00DB1CEA">
      <w:r>
        <w:t xml:space="preserve">Ahogy a legtöbb területen, úgy itt is rengeteg szoftver létezik, melyekkel ellátható egy program fejlesztésének verziókövetése. </w:t>
      </w:r>
      <w:r w:rsidR="005F6FCB">
        <w:t xml:space="preserve">Két nagy részre lehet osztani ezt a csoportot, centralizált, illetve elosztott. </w:t>
      </w:r>
      <w:r w:rsidR="00B94650">
        <w:t>Most elsősorban ennek a két csoportnak a neves képviselőit</w:t>
      </w:r>
      <w:r w:rsidR="00B40664">
        <w:t>, a Git-et és a Team Foundation Server-t (TFS)</w:t>
      </w:r>
      <w:r w:rsidR="00B94650">
        <w:t xml:space="preserve"> fogom röviden összehasonlítani, mivel ennek a két kategóriának a többi tagja nagyon hasonlóan működik. </w:t>
      </w:r>
    </w:p>
    <w:p w14:paraId="4A904A0D" w14:textId="2BF4C201" w:rsidR="00AE3E25" w:rsidRDefault="00E1724A" w:rsidP="00DB1CEA">
      <w:r>
        <w:t>A TFS fő eltérése</w:t>
      </w:r>
      <w:r w:rsidR="00417D0F">
        <w:t>i közül</w:t>
      </w:r>
      <w:r w:rsidR="00E600AB">
        <w:t xml:space="preserve"> a Git-hez képest</w:t>
      </w:r>
      <w:r w:rsidR="00417D0F">
        <w:t xml:space="preserve"> az első</w:t>
      </w:r>
      <w:r w:rsidR="00E600AB">
        <w:t xml:space="preserve">, hogy mivel centralizált verziókövető, ezért a munkához alapvetően online kapcsolat kell a szerverrel, míg Git esetében minden fejlesztő rendelkezik egy lokális tárolóval, amit időnként szinkronizál a szerveren lévővel. </w:t>
      </w:r>
      <w:r w:rsidR="00417D0F">
        <w:t>Sokkal inkább a lineáris fejlesztést</w:t>
      </w:r>
      <w:r w:rsidR="00B9445D">
        <w:t xml:space="preserve"> helyezi előtérbe, nem jellemzőek az elágazások, mindenki ugyanazon az ágon dolgozik. </w:t>
      </w:r>
      <w:r w:rsidR="0089265D">
        <w:t xml:space="preserve">A TSF egyik előnye, hogy mivel a központi szerver lehetővé teszi a fájlok zárolását, ami megakadályozza, hogy több fejlesztő egyszerre nyúljon </w:t>
      </w:r>
      <w:r w:rsidR="0088283B">
        <w:t>egy fájl tartalmához. Ennek következménye, hogy ritká</w:t>
      </w:r>
      <w:r w:rsidR="00DB3DDD">
        <w:t>bban jön létre</w:t>
      </w:r>
      <w:r w:rsidR="0089265D">
        <w:t xml:space="preserve"> összefésülési ütközést.</w:t>
      </w:r>
      <w:r w:rsidR="00ED756E">
        <w:t xml:space="preserve"> Természetesen TSF alatt is lehetőség van több ágon dolgozni, azonban itt a munkakönyvtárban lévő forráskódok duplikálását is magával hordozza. Például, ha két ágon dolgozunk, akkor két teljes munkakönyvtár jön létre a gépünkön. </w:t>
      </w:r>
      <w:r w:rsidR="00583C76">
        <w:t xml:space="preserve">TSF-hez szokott fejlesztők számára a Git-ben főleg a sok ág és összefésülés olyakor ijesztő lehet. </w:t>
      </w:r>
    </w:p>
    <w:p w14:paraId="6EB835CC" w14:textId="2BB51D4C" w:rsidR="00AF2424" w:rsidRDefault="00AE3E25" w:rsidP="00AE3E25">
      <w:pPr>
        <w:spacing w:after="0" w:line="240" w:lineRule="auto"/>
        <w:ind w:firstLine="0"/>
        <w:jc w:val="left"/>
      </w:pPr>
      <w:r>
        <w:br w:type="page"/>
      </w:r>
    </w:p>
    <w:p w14:paraId="19D566A9" w14:textId="1F5C5B97" w:rsidR="000D2E89" w:rsidRDefault="00583C76" w:rsidP="007233C7">
      <w:r>
        <w:lastRenderedPageBreak/>
        <w:t xml:space="preserve">Én a fejlesztői éveim során használtam </w:t>
      </w:r>
      <w:r w:rsidR="00904B3C">
        <w:t xml:space="preserve">céges környezetben </w:t>
      </w:r>
      <w:r>
        <w:t xml:space="preserve">centralizált és elosztott verziókezelőt is és bár jelenlegi projektemet egyedül készítettem, mégis az elosztott verziókezelők képviselője, a Git mellett döntöttem. </w:t>
      </w:r>
      <w:r w:rsidR="007233C7">
        <w:t xml:space="preserve">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w:t>
      </w:r>
      <w:r w:rsidR="00A75ED2">
        <w:t xml:space="preserve">Mellékeltem </w:t>
      </w:r>
      <w:r w:rsidR="00D5284C">
        <w:t>egy képet a saját fejlesztési ágam e</w:t>
      </w:r>
      <w:r w:rsidR="00962BC2">
        <w:t>gy korábbi állapotának részletéről</w:t>
      </w:r>
      <w:r w:rsidR="00A75ED2">
        <w:t>.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w:t>
      </w:r>
      <w:r w:rsidR="00032BA5">
        <w:t xml:space="preserve"> Számos grafikus kezelőfelülettel rendelkező szoftver készült a Git-hez,</w:t>
      </w:r>
      <w:r w:rsidR="0062485E">
        <w:t xml:space="preserve"> melyek megkönnyítik a verziókezelés használatát és grafikusan ábrázolja a fejlesztési ágat.</w:t>
      </w:r>
      <w:r w:rsidR="00032BA5">
        <w:t xml:space="preserve"> </w:t>
      </w:r>
      <w:r w:rsidR="0062485E">
        <w:t>É</w:t>
      </w:r>
      <w:r w:rsidR="00032BA5">
        <w:t xml:space="preserve">n a Git Extension-t használtam. </w:t>
      </w:r>
    </w:p>
    <w:p w14:paraId="2E460D51" w14:textId="4E7BC4D5" w:rsidR="007C5D24" w:rsidRDefault="007C5D24" w:rsidP="00CB27E8">
      <w:r>
        <w:rPr>
          <w:noProof/>
          <w:lang w:eastAsia="hu-HU"/>
        </w:rPr>
        <w:drawing>
          <wp:inline distT="0" distB="0" distL="0" distR="0" wp14:anchorId="22102CF1" wp14:editId="61F9CC3D">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0847" cy="4567745"/>
                    </a:xfrm>
                    <a:prstGeom prst="rect">
                      <a:avLst/>
                    </a:prstGeom>
                  </pic:spPr>
                </pic:pic>
              </a:graphicData>
            </a:graphic>
          </wp:inline>
        </w:drawing>
      </w:r>
    </w:p>
    <w:p w14:paraId="7D3AEF8C" w14:textId="6214BB1E" w:rsidR="007C5D24" w:rsidRDefault="006B3A85" w:rsidP="009B6371">
      <w:pPr>
        <w:pStyle w:val="Kpalrs"/>
      </w:pPr>
      <w:r>
        <w:t>4.1 ábra</w:t>
      </w:r>
      <w:r w:rsidR="002077EC">
        <w:t>:</w:t>
      </w:r>
      <w:r>
        <w:t xml:space="preserve"> </w:t>
      </w:r>
      <w:r w:rsidR="000956CF">
        <w:t>az alkalmazásom fejlesztési ágáról</w:t>
      </w:r>
    </w:p>
    <w:p w14:paraId="36C73CD1" w14:textId="77EC8BD4" w:rsidR="00DD7FC8" w:rsidRDefault="00A1422E" w:rsidP="00DD7FC8">
      <w:pPr>
        <w:pStyle w:val="Cmsor2"/>
      </w:pPr>
      <w:bookmarkStart w:id="49" w:name="_Toc498001708"/>
      <w:r>
        <w:lastRenderedPageBreak/>
        <w:t>Felhasználói felület</w:t>
      </w:r>
      <w:bookmarkEnd w:id="49"/>
    </w:p>
    <w:p w14:paraId="48BD3D06" w14:textId="057068DF" w:rsidR="00A1422E" w:rsidRDefault="004A1F3E" w:rsidP="00A1422E">
      <w:r>
        <w:t xml:space="preserve">Régóta használok okostelefont, ezáltal rengeteg alkalmazást láttam. Mindig is az olyanokat szerettem, amikbe belépve ha csinálni akartam valamit, nem kellett egy pillanatig sem gondolkodnom, hogy melyik menüpont alatt találom. </w:t>
      </w:r>
      <w:r w:rsidR="00A22927">
        <w:t xml:space="preserve">Az egyszerűséget többre tartom, mint a túl sok funkció miatt átláthatatlanná váló alkalmazásokat. </w:t>
      </w:r>
      <w:r w:rsidR="001867EF">
        <w:t xml:space="preserve">Ezt a gondolatmenetet követve egy letisztult, egyszerű felhasználói feleülettel rendelkező alkalmazást készítettem, amely nem terheli a felhasználót felesleges információkkal, vagy a figyelmét elterelő animációkkal. </w:t>
      </w:r>
    </w:p>
    <w:p w14:paraId="4473F82C" w14:textId="3F15CF94" w:rsidR="00C762E7" w:rsidRDefault="00F27FDD" w:rsidP="00A1422E">
      <w:hyperlink r:id="rId63" w:history="1">
        <w:r w:rsidRPr="002E0654">
          <w:rPr>
            <w:rStyle w:val="Hiperhivatkozs"/>
            <w:highlight w:val="yellow"/>
          </w:rPr>
          <w:t>https://developer.android.com/design/material/index.html</w:t>
        </w:r>
      </w:hyperlink>
    </w:p>
    <w:p w14:paraId="3F5AC9E7" w14:textId="4096B6C1" w:rsidR="00F27FDD" w:rsidRDefault="00997C4F" w:rsidP="00A1422E">
      <w:r>
        <w:t>Az Android támogatja a Material Design</w:t>
      </w:r>
      <w:r w:rsidR="00370A50">
        <w:t xml:space="preserve"> elveit követő</w:t>
      </w:r>
      <w:r>
        <w:t xml:space="preserve"> alkalmazásokat, amit igyekeztem kihasználni. E</w:t>
      </w:r>
      <w:r w:rsidR="00F27FDD">
        <w:t xml:space="preserve">gy átfogó útmutatót ad több eszközön való vizuális tervezéshez. </w:t>
      </w:r>
      <w:r w:rsidR="00A23E76">
        <w:t xml:space="preserve">A Material Design </w:t>
      </w:r>
      <w:r w:rsidR="008606E3">
        <w:t>kialakításához érdemes használni a legalább API 21-es szinttel rendelkező An</w:t>
      </w:r>
      <w:r w:rsidR="000315FC">
        <w:t>droid ú</w:t>
      </w:r>
      <w:r w:rsidR="008606E3">
        <w:t xml:space="preserve">j komponenseit és funkcióit. </w:t>
      </w:r>
      <w:r w:rsidR="00C14DE0">
        <w:t>Ehhez biztosít az Android új témát és widgeteket és új API-t, amely biztosít saját animációkat és árnyékolási technikákat.</w:t>
      </w:r>
      <w:r w:rsidR="004B1E8E">
        <w:t xml:space="preserve"> </w:t>
      </w:r>
      <w:r w:rsidR="000F27B7">
        <w:t xml:space="preserve">A két új widget kártyák és listák megjelenítésére szolgál. </w:t>
      </w:r>
    </w:p>
    <w:p w14:paraId="28A0D3FE" w14:textId="390DFD39" w:rsidR="00E3046C" w:rsidRDefault="00507406" w:rsidP="00A1422E">
      <w:r w:rsidRPr="00507406">
        <w:rPr>
          <w:noProof/>
          <w:lang w:eastAsia="hu-HU"/>
        </w:rPr>
        <w:drawing>
          <wp:anchor distT="0" distB="0" distL="114300" distR="114300" simplePos="0" relativeHeight="251688960" behindDoc="0" locked="0" layoutInCell="1" allowOverlap="1" wp14:anchorId="7590CDBF" wp14:editId="4F7863B5">
            <wp:simplePos x="0" y="0"/>
            <wp:positionH relativeFrom="margin">
              <wp:align>right</wp:align>
            </wp:positionH>
            <wp:positionV relativeFrom="margin">
              <wp:align>bottom</wp:align>
            </wp:positionV>
            <wp:extent cx="2038985" cy="3997960"/>
            <wp:effectExtent l="0" t="0" r="0" b="2540"/>
            <wp:wrapSquare wrapText="bothSides"/>
            <wp:docPr id="62" name="Kép 62" descr="C:\Users\Gergő\Desktop\Screenshot_1510078940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ergő\Desktop\Screenshot_1510078940_framed.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2459" t="7992" r="13615" b="7483"/>
                    <a:stretch/>
                  </pic:blipFill>
                  <pic:spPr bwMode="auto">
                    <a:xfrm>
                      <a:off x="0" y="0"/>
                      <a:ext cx="2038985" cy="399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228">
        <w:t xml:space="preserve">A felhasználói felület elkészítése során létrehoztam számos nézetet, amik a különböző Activity-ken jelennek meg. </w:t>
      </w:r>
      <w:r>
        <w:t>Az alkalmazásba belépve a jobb oldalon látható</w:t>
      </w:r>
      <w:r w:rsidR="00F24521">
        <w:t xml:space="preserve"> nyitóképernyő fogadja a felhasználót.</w:t>
      </w:r>
      <w:r>
        <w:t xml:space="preserve"> </w:t>
      </w:r>
      <w:r w:rsidR="0060349F">
        <w:t xml:space="preserve">Az egyszerűségre törekedtem így az üdvözlőszöveget egy rövid bemutatkozás olvasható, hogy pontosan hova is navigál az alul lévő 3 gomb. 3 játékmód közül választhat a felhasználó, ezeket a játéklogika részben kifejtem, hogy pontosan melyik, hogyan épül fel. </w:t>
      </w:r>
      <w:r w:rsidR="00B715E4">
        <w:t xml:space="preserve">A képernyők kialakításánál a LinearLayout-ot részesítettem előnyben, mivel nagyon egyszerű és könnyen átlátható, még ha több is van egymásba ágyazva. </w:t>
      </w:r>
    </w:p>
    <w:p w14:paraId="49010E7B" w14:textId="514FE51E" w:rsidR="00507406" w:rsidRDefault="00767575" w:rsidP="00A1422E">
      <w:r>
        <w:t xml:space="preserve">Az alkalmazás elkészítése során rengeteg stílust definiáltam. </w:t>
      </w:r>
      <w:r w:rsidR="00E3046C">
        <w:t>Egy stílus nem más, mint attribútumok összessége, amely egy meghatározott nézeted ad valamilyen nézetnek, például egy gombnak, vagy akár az egész ablaknak.</w:t>
      </w:r>
    </w:p>
    <w:p w14:paraId="01159F9F" w14:textId="10A9E67E" w:rsidR="00832728" w:rsidRDefault="00832728" w:rsidP="00832728">
      <w:pPr>
        <w:ind w:firstLine="0"/>
      </w:pPr>
      <w:r>
        <w:lastRenderedPageBreak/>
        <w:t xml:space="preserve">Olyan attribútumokat lehet benne specifikálni, mint például a magasság, padding, betűszín, háttérszín és még folytathatnám a sort. </w:t>
      </w:r>
      <w:r w:rsidR="00E50DEA">
        <w:t xml:space="preserve">A stílusok, mivel nem forráskódalapú, így az erőforrások mappa alatt kapott helyet, ugyanakkor elválasztva az elrendezést meghatározó XML-ektől. </w:t>
      </w:r>
      <w:r w:rsidR="00AC60B1">
        <w:t xml:space="preserve">A felhasználói felület fejlesztése közben létrehoztam különböző gomb és szöveg stílusokat. Bár a szövegekre és gombokra beállítottam egy-egy stílust globálisan, ha azt szerettem volna, hogy valamelyik vezérlőm kinézete eltérjen az alapértelmezettől, csupán a nézet XML-jében kellett a kívánt stílusra hivatkozni. Arra is van lehetőség, hogy egyesével, minden egyes elemnél megmondjuk, pontosan melyik stílust szeretnénk használni, azonban mivel a legtöbb helyen én ugyanazt a stílust alkalmaztam, ezért jobb döntésnek véltem, hogy globálisan adom meg. Hiszen ha szeretnék a jövőben egy új külsőt adni az alkalmazásnak, akkor elég a stílusok erőforrás fájlt átírnom. </w:t>
      </w:r>
      <w:r w:rsidR="003E327C">
        <w:t>A stílusokhoz hasonlóan a színeknek is saját XML erőforrás fájljuk van.</w:t>
      </w:r>
      <w:r w:rsidR="00EF7C86">
        <w:t xml:space="preserve"> Az itt definiált színeknek nevet adva lehetett rájuk hivatkozni a későbbiekben. Ez a fajta fejlesztés nagyon szimpatikus volt számomra, hiszen az előbb leírtakat ismételve, ha jól terveztük az alkalmazásunkat, akkor nagyon könnyen lehet a későbbiekben már stílust és szín</w:t>
      </w:r>
      <w:r w:rsidR="00BA1A56">
        <w:t>eket beállítani</w:t>
      </w:r>
      <w:r w:rsidR="00EF7C86">
        <w:t>.</w:t>
      </w:r>
      <w:r w:rsidR="00927BB4">
        <w:t xml:space="preserve"> A material design-ban nagyban szerepet játszanak a színek </w:t>
      </w:r>
      <w:r w:rsidR="00E51009">
        <w:t>és a betűtípusok. A betűtípusok stílusainak elkészítésekor</w:t>
      </w:r>
      <w:r w:rsidR="00927BB4">
        <w:t xml:space="preserve"> a „Roboto”-t </w:t>
      </w:r>
      <w:r w:rsidR="00F43B77">
        <w:t>használtam</w:t>
      </w:r>
      <w:r w:rsidR="00927BB4">
        <w:t>, illetve ennek variációit</w:t>
      </w:r>
      <w:r w:rsidR="00E72612">
        <w:t>. A színek beállításainál pedig egy, a témához kapcsolódó weboldalt használtam fel, ami kettő, tetszőleges szín kiválasztása esetén legenerálja a konkrét színek erőforrásfájlt. Természetesen</w:t>
      </w:r>
      <w:r w:rsidR="003E3808">
        <w:t xml:space="preserve"> ez bővíthető más színekkel is. Én az alábbi palettát használom az alkal</w:t>
      </w:r>
      <w:r w:rsidR="00AB5512">
        <w:t>mazásomban.</w:t>
      </w:r>
    </w:p>
    <w:p w14:paraId="07A48BE7" w14:textId="2B75D653" w:rsidR="00421FA0" w:rsidRDefault="00D609FF" w:rsidP="00832728">
      <w:pPr>
        <w:ind w:firstLine="0"/>
        <w:rPr>
          <w:noProof/>
          <w:lang w:eastAsia="hu-HU"/>
        </w:rPr>
      </w:pPr>
      <w:r>
        <w:rPr>
          <w:noProof/>
          <w:lang w:eastAsia="hu-HU"/>
        </w:rPr>
        <w:drawing>
          <wp:inline distT="0" distB="0" distL="0" distR="0" wp14:anchorId="13DD1B04" wp14:editId="5A5BBE91">
            <wp:extent cx="5400040" cy="2112645"/>
            <wp:effectExtent l="0" t="0" r="0"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112645"/>
                    </a:xfrm>
                    <a:prstGeom prst="rect">
                      <a:avLst/>
                    </a:prstGeom>
                  </pic:spPr>
                </pic:pic>
              </a:graphicData>
            </a:graphic>
          </wp:inline>
        </w:drawing>
      </w:r>
    </w:p>
    <w:p w14:paraId="193035D8" w14:textId="34C725C8" w:rsidR="00421FA0" w:rsidRDefault="00421FA0" w:rsidP="009B6371">
      <w:pPr>
        <w:pStyle w:val="Kpalrs"/>
        <w:rPr>
          <w:noProof/>
          <w:lang w:eastAsia="hu-HU"/>
        </w:rPr>
      </w:pPr>
      <w:r>
        <w:rPr>
          <w:noProof/>
          <w:lang w:eastAsia="hu-HU"/>
        </w:rPr>
        <w:t>4.2 ábra</w:t>
      </w:r>
      <w:r w:rsidR="002077EC">
        <w:rPr>
          <w:noProof/>
          <w:lang w:eastAsia="hu-HU"/>
        </w:rPr>
        <w:t>:</w:t>
      </w:r>
      <w:r>
        <w:rPr>
          <w:noProof/>
          <w:lang w:eastAsia="hu-HU"/>
        </w:rPr>
        <w:t xml:space="preserve"> </w:t>
      </w:r>
      <w:r w:rsidR="00D609FF" w:rsidRPr="00D609FF">
        <w:rPr>
          <w:noProof/>
          <w:highlight w:val="yellow"/>
          <w:lang w:eastAsia="hu-HU"/>
        </w:rPr>
        <w:t>https://www.materialpalette.com/cyan/orange</w:t>
      </w:r>
    </w:p>
    <w:p w14:paraId="132A7444" w14:textId="3FF34961" w:rsidR="006F087D" w:rsidRDefault="006F087D" w:rsidP="00832728">
      <w:pPr>
        <w:ind w:firstLine="0"/>
        <w:rPr>
          <w:noProof/>
          <w:lang w:eastAsia="hu-HU"/>
        </w:rPr>
      </w:pPr>
    </w:p>
    <w:p w14:paraId="7352E228" w14:textId="1655FCA2" w:rsidR="006F087D" w:rsidRDefault="006F087D" w:rsidP="00832728">
      <w:pPr>
        <w:ind w:firstLine="0"/>
        <w:rPr>
          <w:noProof/>
          <w:lang w:eastAsia="hu-HU"/>
        </w:rPr>
      </w:pPr>
    </w:p>
    <w:p w14:paraId="7BC98367" w14:textId="511A67D6" w:rsidR="006F087D" w:rsidRDefault="006F087D" w:rsidP="006F087D">
      <w:pPr>
        <w:pStyle w:val="Cmsor2"/>
        <w:rPr>
          <w:noProof/>
          <w:lang w:eastAsia="hu-HU"/>
        </w:rPr>
      </w:pPr>
      <w:bookmarkStart w:id="50" w:name="_Toc498001709"/>
      <w:r>
        <w:rPr>
          <w:noProof/>
          <w:lang w:eastAsia="hu-HU"/>
        </w:rPr>
        <w:lastRenderedPageBreak/>
        <w:t>Játéklogika</w:t>
      </w:r>
      <w:bookmarkEnd w:id="50"/>
    </w:p>
    <w:p w14:paraId="0675047F" w14:textId="4416861F" w:rsidR="00507406" w:rsidRDefault="003A2EB1" w:rsidP="00E526BE">
      <w:pPr>
        <w:rPr>
          <w:lang w:eastAsia="hu-HU"/>
        </w:rPr>
      </w:pPr>
      <w:r>
        <w:rPr>
          <w:lang w:eastAsia="hu-HU"/>
        </w:rPr>
        <w:t>Ebben a részben a játékmenet</w:t>
      </w:r>
      <w:r w:rsidR="00317DAA">
        <w:rPr>
          <w:lang w:eastAsia="hu-HU"/>
        </w:rPr>
        <w:t>et</w:t>
      </w:r>
      <w:r>
        <w:rPr>
          <w:lang w:eastAsia="hu-HU"/>
        </w:rPr>
        <w:t xml:space="preserve">, a különböző játékmódokat és azok felépítését mutatom be. </w:t>
      </w:r>
      <w:r w:rsidR="00D2443B">
        <w:rPr>
          <w:lang w:eastAsia="hu-HU"/>
        </w:rPr>
        <w:t>Az indítóképernyőn 3 gomb található, ezek a gombok biztosítják az egyes játékmódokba a belépést. A feladataim között szerepelt a játékos mód, illetve egy vezérlő mód megvalósítása.</w:t>
      </w:r>
      <w:r w:rsidR="00E526BE" w:rsidRPr="00E526BE">
        <w:rPr>
          <w:lang w:eastAsia="hu-HU"/>
        </w:rPr>
        <w:t xml:space="preserve"> </w:t>
      </w:r>
      <w:r w:rsidR="00D2443B">
        <w:rPr>
          <w:lang w:eastAsia="hu-HU"/>
        </w:rPr>
        <w:t>Az alkalmazásban ezek sorrendben „Player” és „Quiz</w:t>
      </w:r>
      <w:r w:rsidR="00F03A64">
        <w:rPr>
          <w:lang w:eastAsia="hu-HU"/>
        </w:rPr>
        <w:t xml:space="preserve"> </w:t>
      </w:r>
      <w:r w:rsidR="00D2443B">
        <w:rPr>
          <w:lang w:eastAsia="hu-HU"/>
        </w:rPr>
        <w:t>Master” néven jelennek meg. Ezen felül pedig létrehoztam egy egyszemélyes végtelen játékmódot, ahol a játékos akárm</w:t>
      </w:r>
      <w:r w:rsidR="0057570F">
        <w:rPr>
          <w:lang w:eastAsia="hu-HU"/>
        </w:rPr>
        <w:t>eddig játszhat, ez az „Endless” nevet kapta.</w:t>
      </w:r>
      <w:r w:rsidR="00E660A6">
        <w:rPr>
          <w:lang w:eastAsia="hu-HU"/>
        </w:rPr>
        <w:t xml:space="preserve"> Mivel az alkalmazásban lehetőség van egyszemé</w:t>
      </w:r>
      <w:r w:rsidR="000B037D">
        <w:rPr>
          <w:lang w:eastAsia="hu-HU"/>
        </w:rPr>
        <w:t xml:space="preserve">lyes, valamint többjátékos </w:t>
      </w:r>
      <w:r w:rsidR="00E660A6">
        <w:rPr>
          <w:lang w:eastAsia="hu-HU"/>
        </w:rPr>
        <w:t>módban is játszani, mindke</w:t>
      </w:r>
      <w:r w:rsidR="000B037D">
        <w:rPr>
          <w:lang w:eastAsia="hu-HU"/>
        </w:rPr>
        <w:t>ttőt bemutatom. Az „Endless</w:t>
      </w:r>
      <w:r w:rsidR="00E660A6">
        <w:rPr>
          <w:lang w:eastAsia="hu-HU"/>
        </w:rPr>
        <w:t>” bemutatásával kezdem, ahol egyedül játszhat a felhasználó.</w:t>
      </w:r>
      <w:r w:rsidR="000339FE">
        <w:rPr>
          <w:lang w:eastAsia="hu-HU"/>
        </w:rPr>
        <w:t xml:space="preserve"> </w:t>
      </w:r>
    </w:p>
    <w:p w14:paraId="5B22B3E1" w14:textId="4DC94EA3" w:rsidR="005279D2" w:rsidRDefault="000339FE" w:rsidP="005279D2">
      <w:r w:rsidRPr="000339FE">
        <w:t>A játéklogika elkészítése során igyekeztem követni a clean code alapelveit, ami nagyban megkönnyítette a dolgomat, amikor már jelentős méretű volt az alkalmazás forráskódja.</w:t>
      </w:r>
      <w:r w:rsidR="007E0EBB">
        <w:t xml:space="preserve"> A játék magja alapvetően egy egyszerű kvízjáték. A képernyőn megjelenik egy kérdés 4 lehetséges válasszal, melyek közül csak egy helyes. Minden kérdést időre kell megválaszolni, és ha a játékos jól válaszol, a pontszáma annyival nő, amennyi a megmaradt ideje másodpercben.</w:t>
      </w:r>
      <w:r w:rsidR="008F052F">
        <w:t xml:space="preserve"> Értelemszerűen a pontszámításnak a többjátékos módban van jelentősége, nem pedig a végtelen módban. </w:t>
      </w:r>
      <w:r w:rsidR="00852A40">
        <w:t>Az „Endless” gombra kattintva egyből i</w:t>
      </w:r>
      <w:r w:rsidR="005279D2">
        <w:t>ndul a játék és a játékosnak 30 másodperce van választ adni.</w:t>
      </w:r>
    </w:p>
    <w:p w14:paraId="201B9C19" w14:textId="6D8669FF" w:rsidR="005279D2" w:rsidRDefault="005279D2" w:rsidP="005279D2">
      <w:pPr>
        <w:ind w:firstLine="0"/>
        <w:jc w:val="center"/>
      </w:pPr>
      <w:r w:rsidRPr="005279D2">
        <w:rPr>
          <w:noProof/>
          <w:lang w:eastAsia="hu-HU"/>
        </w:rPr>
        <w:drawing>
          <wp:inline distT="0" distB="0" distL="0" distR="0" wp14:anchorId="3E66D33C" wp14:editId="307142ED">
            <wp:extent cx="1691356" cy="3358723"/>
            <wp:effectExtent l="0" t="0" r="4445" b="0"/>
            <wp:docPr id="65" name="Kép 65" descr="C:\Users\Gergő\Desktop\ScreenShots\Screenshot_151008055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ergő\Desktop\ScreenShots\Screenshot_1510080558_framed.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407" t="7817" r="13870" b="7968"/>
                    <a:stretch/>
                  </pic:blipFill>
                  <pic:spPr bwMode="auto">
                    <a:xfrm>
                      <a:off x="0" y="0"/>
                      <a:ext cx="1707453" cy="3390689"/>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6A6D43FC" wp14:editId="40BE31A8">
            <wp:extent cx="1673157" cy="3346312"/>
            <wp:effectExtent l="0" t="0" r="3810" b="6985"/>
            <wp:docPr id="66" name="Kép 66" descr="C:\Users\Gergő\Desktop\ScreenShots\Screenshot_151008056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ergő\Desktop\ScreenShots\Screenshot_1510080568_framed.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3559" t="7907" r="13890" b="7477"/>
                    <a:stretch/>
                  </pic:blipFill>
                  <pic:spPr bwMode="auto">
                    <a:xfrm>
                      <a:off x="0" y="0"/>
                      <a:ext cx="1683565" cy="3367127"/>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58C2462E" wp14:editId="0F5821FD">
            <wp:extent cx="1682885" cy="3341728"/>
            <wp:effectExtent l="0" t="0" r="0" b="0"/>
            <wp:docPr id="68" name="Kép 68" descr="C:\Users\Gergő\Desktop\ScreenShots\Screenshot_151008066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ergő\Desktop\ScreenShots\Screenshot_1510080661_framed.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3474" t="8159" r="13953" b="7804"/>
                    <a:stretch/>
                  </pic:blipFill>
                  <pic:spPr bwMode="auto">
                    <a:xfrm>
                      <a:off x="0" y="0"/>
                      <a:ext cx="1700533" cy="3376772"/>
                    </a:xfrm>
                    <a:prstGeom prst="rect">
                      <a:avLst/>
                    </a:prstGeom>
                    <a:noFill/>
                    <a:ln>
                      <a:noFill/>
                    </a:ln>
                    <a:extLst>
                      <a:ext uri="{53640926-AAD7-44D8-BBD7-CCE9431645EC}">
                        <a14:shadowObscured xmlns:a14="http://schemas.microsoft.com/office/drawing/2010/main"/>
                      </a:ext>
                    </a:extLst>
                  </pic:spPr>
                </pic:pic>
              </a:graphicData>
            </a:graphic>
          </wp:inline>
        </w:drawing>
      </w:r>
    </w:p>
    <w:p w14:paraId="589D553F" w14:textId="4E9670D1" w:rsidR="005279D2" w:rsidRDefault="005279D2" w:rsidP="009B6371">
      <w:pPr>
        <w:pStyle w:val="Kpalrs"/>
      </w:pPr>
      <w:r>
        <w:t>4.3 ábra</w:t>
      </w:r>
      <w:r w:rsidR="002077EC">
        <w:t>:</w:t>
      </w:r>
      <w:r>
        <w:t xml:space="preserve"> végtelen játékmód képernyőképei</w:t>
      </w:r>
    </w:p>
    <w:p w14:paraId="250A6D99" w14:textId="132E3612" w:rsidR="005279D2" w:rsidRDefault="005279D2" w:rsidP="005279D2">
      <w:pPr>
        <w:rPr>
          <w:rStyle w:val="Norml"/>
          <w:noProof/>
          <w:snapToGrid w:val="0"/>
          <w:color w:val="000000"/>
          <w:w w:val="0"/>
          <w:sz w:val="0"/>
          <w:szCs w:val="0"/>
          <w:u w:color="000000"/>
          <w:bdr w:val="none" w:sz="0" w:space="0" w:color="000000"/>
          <w:shd w:val="clear" w:color="000000" w:fill="000000"/>
          <w:lang w:eastAsia="hu-HU"/>
        </w:rPr>
      </w:pPr>
      <w:r w:rsidRPr="005279D2">
        <w:rPr>
          <w:rStyle w:val="Norml"/>
          <w:snapToGrid w:val="0"/>
          <w:color w:val="000000"/>
          <w:w w:val="0"/>
          <w:sz w:val="0"/>
          <w:szCs w:val="0"/>
          <w:u w:color="000000"/>
          <w:bdr w:val="none" w:sz="0" w:space="0" w:color="000000"/>
          <w:shd w:val="clear" w:color="000000" w:fill="000000"/>
          <w:lang w:val="x-none" w:eastAsia="x-none" w:bidi="x-none"/>
        </w:rPr>
        <w:t xml:space="preserve">  </w:t>
      </w:r>
    </w:p>
    <w:p w14:paraId="0EBC1B3F" w14:textId="7E7BC5FE" w:rsidR="005279D2" w:rsidRDefault="00AB0916" w:rsidP="00AB0916">
      <w:pPr>
        <w:ind w:firstLine="0"/>
        <w:rPr>
          <w:noProof/>
          <w:lang w:eastAsia="hu-HU"/>
        </w:rPr>
      </w:pPr>
      <w:r>
        <w:rPr>
          <w:noProof/>
          <w:lang w:eastAsia="hu-HU"/>
        </w:rPr>
        <w:lastRenderedPageBreak/>
        <w:t xml:space="preserve">A játék elindulása utána az adatbázisból véletlenszerűen kisorsol a rendszer egy kérdést és az első képernyőképen látható módon közli a felhasználó felé. </w:t>
      </w:r>
      <w:r w:rsidR="00336662">
        <w:rPr>
          <w:noProof/>
          <w:lang w:eastAsia="hu-HU"/>
        </w:rPr>
        <w:t xml:space="preserve">Amennyiben a játékos rossz választ ad, vagy lejár a kérdésre adott idő, úgy egy üzenet formájában a játék tájékoztatja a játékost, hogy mi lett volna a jó válasz és ugrik a következő véletlenszerűen sorsolt kérdésre. </w:t>
      </w:r>
      <w:r w:rsidR="004976E7">
        <w:rPr>
          <w:noProof/>
          <w:lang w:eastAsia="hu-HU"/>
        </w:rPr>
        <w:t xml:space="preserve">Ameddig van olyan kérdés az adatbázisban, ami még nem szerepelt, addig nincsen kérdésismétlés. Mivel végtelen mód, ezért </w:t>
      </w:r>
      <w:r w:rsidR="00BC13A0">
        <w:rPr>
          <w:noProof/>
          <w:lang w:eastAsia="hu-HU"/>
        </w:rPr>
        <w:t xml:space="preserve">ha sokáig játszik a játékos, </w:t>
      </w:r>
      <w:r w:rsidR="004976E7">
        <w:rPr>
          <w:noProof/>
          <w:lang w:eastAsia="hu-HU"/>
        </w:rPr>
        <w:t xml:space="preserve">egy idő után elfogynak a kérdések és akkor a meglévőek fognak újra visszajönni. </w:t>
      </w:r>
      <w:r w:rsidR="00D651D4">
        <w:rPr>
          <w:noProof/>
          <w:lang w:eastAsia="hu-HU"/>
        </w:rPr>
        <w:t xml:space="preserve">Az úgynevezett játékmotor, ami a kérdéseket adagolja egy CountDownTimer felhasználásával oldottam meg. Miután megadtam neki az időt, illetve, hogy milyen időközökkel számoljon vissza, felülírtam a az onTick() és onFinish() eseményeit. </w:t>
      </w:r>
      <w:r w:rsidR="007106A0">
        <w:rPr>
          <w:noProof/>
          <w:lang w:eastAsia="hu-HU"/>
        </w:rPr>
        <w:t xml:space="preserve">Az onTick()-en belül ciklikusan minden gombank felülírtam az onClick() eseményét, ezzel lekezelve, hogy mi történjen, ha a felhasználó akármelyik gombra kattint, azaz választ ad a kérdésre. Az onFinish()-be pedig akkor fut bele a kód, ha lejárt a megadott idő kattintás nélkül, azaz, ha a játékos nem választott a lehetséges válaszok közül. </w:t>
      </w:r>
    </w:p>
    <w:p w14:paraId="2B649C97" w14:textId="7BC1EC22" w:rsidR="00F03A64" w:rsidRDefault="003467D8" w:rsidP="00AB0916">
      <w:pPr>
        <w:ind w:firstLine="0"/>
        <w:rPr>
          <w:noProof/>
          <w:lang w:eastAsia="hu-HU"/>
        </w:rPr>
      </w:pPr>
      <w:r>
        <w:rPr>
          <w:noProof/>
          <w:lang w:eastAsia="hu-HU"/>
        </w:rPr>
        <w:tab/>
        <w:t xml:space="preserve">A másik két játékmódot </w:t>
      </w:r>
      <w:r w:rsidR="009424E6">
        <w:rPr>
          <w:noProof/>
          <w:lang w:eastAsia="hu-HU"/>
        </w:rPr>
        <w:t>együtt mutatom be</w:t>
      </w:r>
      <w:r>
        <w:rPr>
          <w:noProof/>
          <w:lang w:eastAsia="hu-HU"/>
        </w:rPr>
        <w:t xml:space="preserve">, hiszen az egyik nem létezhet a másik nélkül. A többjátékos mód esetén a játékosnak döntenie kell, hogy melyik szerepet szeretné vállalni. Egy szenárió úgy néz ki, hogy van tetszőleges számú játékos és kizárólag egy darab játékmester, akihez a játékosok csatlakozhatnak. </w:t>
      </w:r>
      <w:r w:rsidR="00550D5F">
        <w:rPr>
          <w:noProof/>
          <w:lang w:eastAsia="hu-HU"/>
        </w:rPr>
        <w:t xml:space="preserve">Mivel többjátékos mód, a játékosok választhatnak maguknak becenevet. </w:t>
      </w:r>
    </w:p>
    <w:p w14:paraId="48DE822B" w14:textId="29686682" w:rsidR="00F03A64" w:rsidRDefault="00F03A64" w:rsidP="00906121">
      <w:pPr>
        <w:ind w:firstLine="0"/>
        <w:jc w:val="center"/>
        <w:rPr>
          <w:noProof/>
          <w:lang w:eastAsia="hu-HU"/>
        </w:rPr>
      </w:pPr>
      <w:r w:rsidRPr="00F03A64">
        <w:rPr>
          <w:noProof/>
          <w:lang w:eastAsia="hu-HU"/>
        </w:rPr>
        <w:drawing>
          <wp:inline distT="0" distB="0" distL="0" distR="0" wp14:anchorId="6103B268" wp14:editId="4D63A665">
            <wp:extent cx="1585608" cy="3207252"/>
            <wp:effectExtent l="0" t="0" r="0" b="0"/>
            <wp:docPr id="74" name="Kép 74" descr="C:\Users\Gergő\Desktop\ScreenShots\Screenshot_1510080267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ergő\Desktop\ScreenShots\Screenshot_1510080267_framed.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614" t="7939" r="14486" b="7252"/>
                    <a:stretch/>
                  </pic:blipFill>
                  <pic:spPr bwMode="auto">
                    <a:xfrm>
                      <a:off x="0" y="0"/>
                      <a:ext cx="1592408" cy="3221006"/>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1260195A" wp14:editId="7ACE880A">
            <wp:extent cx="1605064" cy="3210127"/>
            <wp:effectExtent l="0" t="0" r="0" b="0"/>
            <wp:docPr id="76" name="Kép 76" descr="C:\Users\Gergő\Desktop\ScreenShots\Screenshot_1510080276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ergő\Desktop\ScreenShots\Screenshot_1510080276_framed.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3640" t="7955" r="14193" b="7877"/>
                    <a:stretch/>
                  </pic:blipFill>
                  <pic:spPr bwMode="auto">
                    <a:xfrm>
                      <a:off x="0" y="0"/>
                      <a:ext cx="1617379" cy="3234757"/>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5B7F06DC" wp14:editId="580BD156">
            <wp:extent cx="1624519" cy="3211549"/>
            <wp:effectExtent l="0" t="0" r="0" b="8255"/>
            <wp:docPr id="77" name="Kép 77" descr="C:\Users\Gergő\Desktop\ScreenShots\Screenshot_151008052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ergő\Desktop\ScreenShots\Screenshot_1510080521_framed.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2997" t="7909" r="13523" b="7382"/>
                    <a:stretch/>
                  </pic:blipFill>
                  <pic:spPr bwMode="auto">
                    <a:xfrm>
                      <a:off x="0" y="0"/>
                      <a:ext cx="1647353" cy="3256689"/>
                    </a:xfrm>
                    <a:prstGeom prst="rect">
                      <a:avLst/>
                    </a:prstGeom>
                    <a:noFill/>
                    <a:ln>
                      <a:noFill/>
                    </a:ln>
                    <a:extLst>
                      <a:ext uri="{53640926-AAD7-44D8-BBD7-CCE9431645EC}">
                        <a14:shadowObscured xmlns:a14="http://schemas.microsoft.com/office/drawing/2010/main"/>
                      </a:ext>
                    </a:extLst>
                  </pic:spPr>
                </pic:pic>
              </a:graphicData>
            </a:graphic>
          </wp:inline>
        </w:drawing>
      </w:r>
    </w:p>
    <w:p w14:paraId="549C6E67" w14:textId="3FC1D417" w:rsidR="00F03A64" w:rsidRDefault="00F03A64" w:rsidP="009B6371">
      <w:pPr>
        <w:pStyle w:val="Kpalrs"/>
        <w:rPr>
          <w:noProof/>
          <w:lang w:eastAsia="hu-HU"/>
        </w:rPr>
      </w:pPr>
      <w:r>
        <w:rPr>
          <w:noProof/>
          <w:lang w:eastAsia="hu-HU"/>
        </w:rPr>
        <w:t>4.4 ábra</w:t>
      </w:r>
      <w:r w:rsidR="002077EC">
        <w:rPr>
          <w:noProof/>
          <w:lang w:eastAsia="hu-HU"/>
        </w:rPr>
        <w:t>:</w:t>
      </w:r>
      <w:r>
        <w:rPr>
          <w:noProof/>
          <w:lang w:eastAsia="hu-HU"/>
        </w:rPr>
        <w:t xml:space="preserve"> Player játékmód</w:t>
      </w:r>
    </w:p>
    <w:p w14:paraId="4704C4B8" w14:textId="7F0F190C" w:rsidR="005012C1" w:rsidRDefault="00EA44C3" w:rsidP="00F03A64">
      <w:pPr>
        <w:ind w:firstLine="0"/>
        <w:rPr>
          <w:noProof/>
          <w:lang w:eastAsia="hu-HU"/>
        </w:rPr>
      </w:pPr>
      <w:r w:rsidRPr="005012C1">
        <w:rPr>
          <w:noProof/>
          <w:lang w:eastAsia="hu-HU"/>
        </w:rPr>
        <w:lastRenderedPageBreak/>
        <w:drawing>
          <wp:anchor distT="0" distB="0" distL="114300" distR="114300" simplePos="0" relativeHeight="251689984" behindDoc="0" locked="0" layoutInCell="1" allowOverlap="1" wp14:anchorId="31B9D663" wp14:editId="27A5BB21">
            <wp:simplePos x="0" y="0"/>
            <wp:positionH relativeFrom="margin">
              <wp:align>right</wp:align>
            </wp:positionH>
            <wp:positionV relativeFrom="margin">
              <wp:posOffset>3191131</wp:posOffset>
            </wp:positionV>
            <wp:extent cx="1808480" cy="3573145"/>
            <wp:effectExtent l="0" t="0" r="1270" b="8255"/>
            <wp:wrapSquare wrapText="bothSides"/>
            <wp:docPr id="80" name="Kép 80" descr="C:\Users\Gergő\Desktop\ScreenShots\Screenshot_1510080344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ergő\Desktop\ScreenShots\Screenshot_1510080344_framed.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3243" t="7722" r="13290" b="7646"/>
                    <a:stretch/>
                  </pic:blipFill>
                  <pic:spPr bwMode="auto">
                    <a:xfrm>
                      <a:off x="0" y="0"/>
                      <a:ext cx="1808480" cy="357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A64">
        <w:rPr>
          <w:noProof/>
          <w:lang w:eastAsia="hu-HU"/>
        </w:rPr>
        <w:t>A „Player” vagy „Quiz Master” opció választása esetén a képernyőn feljövő dialógusab</w:t>
      </w:r>
      <w:r w:rsidR="002E703A">
        <w:rPr>
          <w:noProof/>
          <w:lang w:eastAsia="hu-HU"/>
        </w:rPr>
        <w:t>lakban adható</w:t>
      </w:r>
      <w:r w:rsidR="00F03A64">
        <w:rPr>
          <w:noProof/>
          <w:lang w:eastAsia="hu-HU"/>
        </w:rPr>
        <w:t xml:space="preserve"> meg a játékosn</w:t>
      </w:r>
      <w:r w:rsidR="002E703A">
        <w:rPr>
          <w:noProof/>
          <w:lang w:eastAsia="hu-HU"/>
        </w:rPr>
        <w:t>é</w:t>
      </w:r>
      <w:r w:rsidR="00F03A64">
        <w:rPr>
          <w:noProof/>
          <w:lang w:eastAsia="hu-HU"/>
        </w:rPr>
        <w:t>v. A játékos módot választva pedig az elérhető szobák listjáj</w:t>
      </w:r>
      <w:r w:rsidR="00AD7FB4">
        <w:rPr>
          <w:noProof/>
          <w:lang w:eastAsia="hu-HU"/>
        </w:rPr>
        <w:t xml:space="preserve">át láthatjuk, amelyhez a „Join” gomb megnyomásával csatlakozhatunk. Miután beléptünk egy szobába, meg kell várnunk, amíg a játékmester elindítja a játékot. </w:t>
      </w:r>
      <w:r w:rsidR="00F15D08">
        <w:rPr>
          <w:noProof/>
          <w:lang w:eastAsia="hu-HU"/>
        </w:rPr>
        <w:t>Ennek a folyamata a 4.4-es ábrán látható.</w:t>
      </w:r>
      <w:r w:rsidR="00844163">
        <w:rPr>
          <w:noProof/>
          <w:lang w:eastAsia="hu-HU"/>
        </w:rPr>
        <w:t xml:space="preserve"> Miután elindult a játék, annak kinézete már semmiben nem tér el a végtel</w:t>
      </w:r>
      <w:r w:rsidR="005B42F6">
        <w:rPr>
          <w:noProof/>
          <w:lang w:eastAsia="hu-HU"/>
        </w:rPr>
        <w:t xml:space="preserve">en módban bemutatott játékétól. A játékosok nevét, illetve pontszámát egy „Player” objektumban tárolom és példányosítom, amint egy játékos csatlakozik. </w:t>
      </w:r>
      <w:r w:rsidR="009E0D64">
        <w:rPr>
          <w:noProof/>
          <w:lang w:eastAsia="hu-HU"/>
        </w:rPr>
        <w:t xml:space="preserve">A játékmester adatait pedig a „Quiz Master” objektumban kezelem. </w:t>
      </w:r>
      <w:r w:rsidR="00A52102">
        <w:rPr>
          <w:noProof/>
          <w:lang w:eastAsia="hu-HU"/>
        </w:rPr>
        <w:t xml:space="preserve">Mivel ez egy játék, így értelemszerűen a játékmesternek is van dolga a játék során. Kezdetben felmerült, hogy a szoba létrehozásakor beállíthassa-e többek között a válaszidőt, vagy éppen a kérdések témáját. Ezt az ötletet bár elkezdtem implementálni, miután kezdett alakot ölteni, rájöttem, hogy felesleges komplexitást okoz, annyi beállítanivaló pedig nincsen, hogy ezért külön menüpontot hozzak létre. Ehelyett az a megoldás született, ezzel is gyorsítva a játékot, hogy a játékmester miután beírta a nevét és a „Play”-re kattintott, már létre is hozta a szobát. Miután csatlakoztak a játékosok és elindította a játékot, akkor pedig kap minden kérdés előtt 10 másodpercet, hogy kiválassza, melyik témából sorsolja a rendszer a kérdést. Amennyiben nem dönt a megadott időn belül, úgy a játék választ témát, értelemszerűen a felsoroltak közül. </w:t>
      </w:r>
      <w:r w:rsidR="00664806">
        <w:rPr>
          <w:noProof/>
          <w:lang w:eastAsia="hu-HU"/>
        </w:rPr>
        <w:t xml:space="preserve">Felvetődött bennem, hogy a konkrét kérdést is kiválaszthassa a vezérlő, ugyanakkor arra a döntésre jutottam, hogy túl sokáig tartana, mire végigolvassa a kérdéseket, ha pedig témát választ, úgy a játékosoknak kevesebbet kell várniuk a kérdések előtt. </w:t>
      </w:r>
      <w:r w:rsidR="007D771D">
        <w:rPr>
          <w:noProof/>
          <w:lang w:eastAsia="hu-HU"/>
        </w:rPr>
        <w:t xml:space="preserve">A </w:t>
      </w:r>
      <w:r>
        <w:rPr>
          <w:noProof/>
          <w:lang w:eastAsia="hu-HU"/>
        </w:rPr>
        <w:t xml:space="preserve">jobboldalt lévő </w:t>
      </w:r>
      <w:r w:rsidR="007D771D">
        <w:rPr>
          <w:noProof/>
          <w:lang w:eastAsia="hu-HU"/>
        </w:rPr>
        <w:t>ábrán látható a kvízmester játékfelülete.</w:t>
      </w:r>
      <w:r>
        <w:rPr>
          <w:noProof/>
          <w:lang w:eastAsia="hu-HU"/>
        </w:rPr>
        <w:t xml:space="preserve"> </w:t>
      </w:r>
    </w:p>
    <w:p w14:paraId="2201FA54" w14:textId="0A880E1C" w:rsidR="00496B1B" w:rsidRDefault="00D021F3" w:rsidP="00F03A64">
      <w:pPr>
        <w:ind w:firstLine="0"/>
        <w:rPr>
          <w:noProof/>
          <w:lang w:eastAsia="hu-HU"/>
        </w:rPr>
      </w:pPr>
      <w:r>
        <w:rPr>
          <w:noProof/>
          <w:lang w:eastAsia="hu-HU"/>
        </w:rPr>
        <w:tab/>
        <w:t>Két ötletem volt a játék végét tekintően. Az egyik, hogy akkor ér véget, ha valaki elérei az előre megadott pontszámot. Azonban ez nem tűnt jónak, hiszen ha valakinek szerencséje van, pont az elején kap számára kedvező kérdéseket, így nem lenne teljesmértékben fair a játék. Ehelyett egy előre meghatározott kérdésszám áll rendelkezésre, így minden játékos versenyben maradhat az utolsó kérdés leteltéig.</w:t>
      </w:r>
      <w:r w:rsidR="00AB4C22">
        <w:rPr>
          <w:noProof/>
          <w:lang w:eastAsia="hu-HU"/>
        </w:rPr>
        <w:t xml:space="preserve"> </w:t>
      </w:r>
      <w:r w:rsidR="00496B1B">
        <w:rPr>
          <w:noProof/>
          <w:lang w:eastAsia="hu-HU"/>
        </w:rPr>
        <w:t xml:space="preserve">A játék végetértével egy eredménytáblán lesz látható </w:t>
      </w:r>
      <w:r w:rsidR="00B00FD7">
        <w:rPr>
          <w:noProof/>
          <w:lang w:eastAsia="hu-HU"/>
        </w:rPr>
        <w:t xml:space="preserve">sorrendben </w:t>
      </w:r>
      <w:r w:rsidR="00496B1B">
        <w:rPr>
          <w:noProof/>
          <w:lang w:eastAsia="hu-HU"/>
        </w:rPr>
        <w:t xml:space="preserve">az egyes játékosok pontszáma. </w:t>
      </w:r>
    </w:p>
    <w:p w14:paraId="209211C1" w14:textId="017CA942" w:rsidR="003133D2" w:rsidRDefault="00D07838" w:rsidP="00D07838">
      <w:pPr>
        <w:pStyle w:val="Cmsor2"/>
        <w:rPr>
          <w:noProof/>
          <w:lang w:eastAsia="hu-HU"/>
        </w:rPr>
      </w:pPr>
      <w:bookmarkStart w:id="51" w:name="_Toc498001710"/>
      <w:r>
        <w:rPr>
          <w:noProof/>
          <w:lang w:eastAsia="hu-HU"/>
        </w:rPr>
        <w:lastRenderedPageBreak/>
        <w:t>Adatbázis</w:t>
      </w:r>
      <w:bookmarkEnd w:id="51"/>
    </w:p>
    <w:p w14:paraId="2675EC1F" w14:textId="6D1E4E44" w:rsidR="00700BF5" w:rsidRDefault="004A7DAA" w:rsidP="00700BF5">
      <w:pPr>
        <w:rPr>
          <w:lang w:eastAsia="hu-HU"/>
        </w:rPr>
      </w:pPr>
      <w:r>
        <w:rPr>
          <w:lang w:eastAsia="hu-HU"/>
        </w:rPr>
        <w:t xml:space="preserve">A kvízjáték megtervezésének egyik lényeges fázisa volt, hogy mit és hogyan érdemes tárolni. </w:t>
      </w:r>
      <w:r w:rsidR="00767B75">
        <w:rPr>
          <w:lang w:eastAsia="hu-HU"/>
        </w:rPr>
        <w:t>Először triviálisnak vettem, hogy eltárolom a játékosok neveit, pontszámukat és a dátumot, hogy mikor játszottak. Ezt az ötletet tüzetesebben átgondolva arra jutottam, hogy nem túl célszerű. Egyjátékos mód esetén nem is kell megadni nevet, ráadásul ha többjátékosmód esetén mindig tárolom az eredményeket lokálisan, akkor az alkalmazás helyigé</w:t>
      </w:r>
      <w:r w:rsidR="00027373">
        <w:rPr>
          <w:lang w:eastAsia="hu-HU"/>
        </w:rPr>
        <w:t xml:space="preserve">nye minden egyes játék után nő. Arra jutottam, hogy többjátékos mód esetén érdemes lehet letárolni például az első tíz játékos nevét, ugyanakkor ezt </w:t>
      </w:r>
      <w:r w:rsidR="006D3D48">
        <w:rPr>
          <w:lang w:eastAsia="hu-HU"/>
        </w:rPr>
        <w:t>a jelenlegi alkalmazásban nem</w:t>
      </w:r>
      <w:r w:rsidR="00C53C42">
        <w:rPr>
          <w:lang w:eastAsia="hu-HU"/>
        </w:rPr>
        <w:t xml:space="preserve"> való</w:t>
      </w:r>
      <w:r w:rsidR="00027373">
        <w:rPr>
          <w:lang w:eastAsia="hu-HU"/>
        </w:rPr>
        <w:t xml:space="preserve">sítottam meg. </w:t>
      </w:r>
      <w:r w:rsidR="004E679D">
        <w:rPr>
          <w:lang w:eastAsia="hu-HU"/>
        </w:rPr>
        <w:t xml:space="preserve">A kérdések eltárolása viszont elkerülhetetlen. Egy kérdés több részből áll össze. Van maga a kérdéskarakterlánc, </w:t>
      </w:r>
      <w:r w:rsidR="00F34138">
        <w:rPr>
          <w:lang w:eastAsia="hu-HU"/>
        </w:rPr>
        <w:t>4 lehetséges válasz, melyek közül csak egy a helyes, illetve egy téma</w:t>
      </w:r>
      <w:r w:rsidR="0084606E">
        <w:rPr>
          <w:lang w:eastAsia="hu-HU"/>
        </w:rPr>
        <w:t>.</w:t>
      </w:r>
    </w:p>
    <w:p w14:paraId="3EAD7A18" w14:textId="1194E49F" w:rsidR="000316BC" w:rsidRDefault="000316BC" w:rsidP="00700BF5">
      <w:pPr>
        <w:rPr>
          <w:lang w:eastAsia="hu-HU"/>
        </w:rPr>
      </w:pPr>
      <w:r>
        <w:rPr>
          <w:lang w:eastAsia="hu-HU"/>
        </w:rPr>
        <w:t xml:space="preserve">Az adattárolás kiválasztásakor több lehetőség is felvetődött. </w:t>
      </w:r>
      <w:r w:rsidR="00927E7D">
        <w:rPr>
          <w:lang w:eastAsia="hu-HU"/>
        </w:rPr>
        <w:t>A felhő alapú FireBase, ahol a Google online tárhelyeit használhatjuk adatok tárolására. Ennek hátránya, hogy a kérdések letöltéséhez internetkapcsolat kell én pedig tipikusan az a felhasználó vagyok, aki</w:t>
      </w:r>
      <w:r w:rsidR="004F27D7">
        <w:rPr>
          <w:lang w:eastAsia="hu-HU"/>
        </w:rPr>
        <w:t xml:space="preserve"> mobiltelefonon az offline játékokat preferálja. </w:t>
      </w:r>
      <w:r w:rsidR="001D56EB">
        <w:rPr>
          <w:lang w:eastAsia="hu-HU"/>
        </w:rPr>
        <w:t xml:space="preserve">Ezért azt elvetettem. Az SQLite használatához már nem szükséges internetkapcsolat, ugyanakkor az SQL parancsokat saját kezűleg kell megírni a Java kódban. </w:t>
      </w:r>
      <w:r w:rsidR="00E6310B">
        <w:rPr>
          <w:lang w:eastAsia="hu-HU"/>
        </w:rPr>
        <w:t xml:space="preserve">Ez egy egyszeri odafigyelést és precizitást igényel, miután pedig elkészült, már egyszerűen használhatók. </w:t>
      </w:r>
      <w:r w:rsidR="00867E62">
        <w:rPr>
          <w:lang w:eastAsia="hu-HU"/>
        </w:rPr>
        <w:t>Én azonban a harmadik lehetőséget választottam és használtam fel az alkalmazásomban, név szerint a Sugar</w:t>
      </w:r>
      <w:r w:rsidR="00980FBC">
        <w:rPr>
          <w:lang w:eastAsia="hu-HU"/>
        </w:rPr>
        <w:t xml:space="preserve"> </w:t>
      </w:r>
      <w:r w:rsidR="00867E62">
        <w:rPr>
          <w:lang w:eastAsia="hu-HU"/>
        </w:rPr>
        <w:t>ORM-et.</w:t>
      </w:r>
      <w:r w:rsidR="00927E7D">
        <w:rPr>
          <w:lang w:eastAsia="hu-HU"/>
        </w:rPr>
        <w:t xml:space="preserve"> </w:t>
      </w:r>
      <w:r w:rsidR="00FF59F0">
        <w:rPr>
          <w:lang w:eastAsia="hu-HU"/>
        </w:rPr>
        <w:t>A Sugar ORM jelentősen egyszerűsíti az SQLite a</w:t>
      </w:r>
      <w:r w:rsidR="00C66321">
        <w:rPr>
          <w:lang w:eastAsia="hu-HU"/>
        </w:rPr>
        <w:t>datbázissal való interakciókat és a legfontosabb parancsok implementálva vannak benn</w:t>
      </w:r>
      <w:r w:rsidR="00176BB5">
        <w:rPr>
          <w:lang w:eastAsia="hu-HU"/>
        </w:rPr>
        <w:t>e, így csak használni kell azokat.</w:t>
      </w:r>
      <w:r w:rsidR="00E47A41">
        <w:rPr>
          <w:lang w:eastAsia="hu-HU"/>
        </w:rPr>
        <w:t xml:space="preserve"> A Sugar ORM használatával tehát nem kell SQL parancsokat írni, gondoskodik az adatbázis létrehozásáról és az egyedek közötti kapcsolatokról. Továbbá egy egyszerű API-t biztosít, amivel kéréseket intézhetünk az adatbázis felé. </w:t>
      </w:r>
      <w:hyperlink r:id="rId73" w:history="1">
        <w:r w:rsidR="00824BCC" w:rsidRPr="002E0654">
          <w:rPr>
            <w:rStyle w:val="Hiperhivatkozs"/>
            <w:highlight w:val="yellow"/>
            <w:lang w:eastAsia="hu-HU"/>
          </w:rPr>
          <w:t>http://satyan.github.io/sugar/</w:t>
        </w:r>
      </w:hyperlink>
    </w:p>
    <w:p w14:paraId="7764E2FD" w14:textId="77777777" w:rsidR="001679A5" w:rsidRDefault="0062681B" w:rsidP="00700BF5">
      <w:pPr>
        <w:rPr>
          <w:lang w:eastAsia="hu-HU"/>
        </w:rPr>
      </w:pPr>
      <w:r>
        <w:rPr>
          <w:lang w:eastAsia="hu-HU"/>
        </w:rPr>
        <w:t>Kódszinten az adattárolás</w:t>
      </w:r>
      <w:r w:rsidR="00416CD1">
        <w:rPr>
          <w:lang w:eastAsia="hu-HU"/>
        </w:rPr>
        <w:t xml:space="preserve"> megvalósításához</w:t>
      </w:r>
      <w:r>
        <w:rPr>
          <w:lang w:eastAsia="hu-HU"/>
        </w:rPr>
        <w:t xml:space="preserve"> 2 os</w:t>
      </w:r>
      <w:r w:rsidR="00416CD1">
        <w:rPr>
          <w:lang w:eastAsia="hu-HU"/>
        </w:rPr>
        <w:t xml:space="preserve">ztályt és egy típust (enum) használok. </w:t>
      </w:r>
      <w:r w:rsidR="006A1903">
        <w:rPr>
          <w:lang w:eastAsia="hu-HU"/>
        </w:rPr>
        <w:t>A típusban deklaráltam a lehetsé</w:t>
      </w:r>
      <w:r w:rsidR="00D56936">
        <w:rPr>
          <w:lang w:eastAsia="hu-HU"/>
        </w:rPr>
        <w:t>ges kérdéstípusokat, jelenleg 10</w:t>
      </w:r>
      <w:r w:rsidR="00CB3F89">
        <w:rPr>
          <w:lang w:eastAsia="hu-HU"/>
        </w:rPr>
        <w:t xml:space="preserve"> féle van.</w:t>
      </w:r>
      <w:r w:rsidR="00E67916">
        <w:rPr>
          <w:lang w:eastAsia="hu-HU"/>
        </w:rPr>
        <w:t xml:space="preserve"> Minden</w:t>
      </w:r>
      <w:r w:rsidR="00FE7704">
        <w:rPr>
          <w:lang w:eastAsia="hu-HU"/>
        </w:rPr>
        <w:t xml:space="preserve"> egyes</w:t>
      </w:r>
      <w:r w:rsidR="00E67916">
        <w:rPr>
          <w:lang w:eastAsia="hu-HU"/>
        </w:rPr>
        <w:t xml:space="preserve"> kérdés a „Question” osztály egy példánya, amiben a fent említett 6 attribútum kap helyet. </w:t>
      </w:r>
      <w:r w:rsidR="00FE7704">
        <w:rPr>
          <w:lang w:eastAsia="hu-HU"/>
        </w:rPr>
        <w:t xml:space="preserve">A lekérések és adatfelöltést a „Request” singleton osztályban valósítottam meg. </w:t>
      </w:r>
      <w:r w:rsidR="00B603C8">
        <w:rPr>
          <w:lang w:eastAsia="hu-HU"/>
        </w:rPr>
        <w:t>A kérdések pedig e</w:t>
      </w:r>
      <w:r w:rsidR="00B6356A">
        <w:rPr>
          <w:lang w:eastAsia="hu-HU"/>
        </w:rPr>
        <w:t xml:space="preserve">gy szöveges fájlban tárolódnak, egy előre meghatározott mintát követve, hogy azokat hibátlanul feldolgozza az alkalmazás. </w:t>
      </w:r>
      <w:r w:rsidR="003266A1">
        <w:rPr>
          <w:lang w:eastAsia="hu-HU"/>
        </w:rPr>
        <w:t xml:space="preserve">A kérdések tehát adatbázisban tárolódnak, viszont a beviteli módhoz elkerülhetetlen a fájlból való olvasás. </w:t>
      </w:r>
      <w:r w:rsidR="001737A4">
        <w:rPr>
          <w:lang w:eastAsia="hu-HU"/>
        </w:rPr>
        <w:t xml:space="preserve">A kód végigmegy a fájl minden során és azokat soronként egy </w:t>
      </w:r>
      <w:r w:rsidR="001737A4">
        <w:rPr>
          <w:lang w:eastAsia="hu-HU"/>
        </w:rPr>
        <w:lastRenderedPageBreak/>
        <w:t xml:space="preserve">„Question” objektumba teszi, majd ezt az objektumot egy listához adja hozzá. </w:t>
      </w:r>
      <w:r w:rsidR="00C814AC">
        <w:rPr>
          <w:lang w:eastAsia="hu-HU"/>
        </w:rPr>
        <w:t xml:space="preserve">Így mire végig ér a fájlon a kód, az eredmény egy lista lesz, amelyben már a kérdések objektum formájában tárolódnak és könnyen használhatók kódból. </w:t>
      </w:r>
      <w:r w:rsidR="000B050D">
        <w:rPr>
          <w:lang w:eastAsia="hu-HU"/>
        </w:rPr>
        <w:t>A</w:t>
      </w:r>
      <w:r w:rsidR="00203E29">
        <w:rPr>
          <w:lang w:eastAsia="hu-HU"/>
        </w:rPr>
        <w:t xml:space="preserve"> művelet</w:t>
      </w:r>
      <w:r w:rsidR="00EC4A10">
        <w:rPr>
          <w:lang w:eastAsia="hu-HU"/>
        </w:rPr>
        <w:t>,</w:t>
      </w:r>
      <w:r w:rsidR="00203E29">
        <w:rPr>
          <w:lang w:eastAsia="hu-HU"/>
        </w:rPr>
        <w:t xml:space="preserve"> bár nem tart sokáig, felesleges minden egyes alkalommal elvégezni. Amint belépünk az alkalmazásba, a kezdőképernyő onCreate() metódusában már megtörténik a beolvasás</w:t>
      </w:r>
      <w:r w:rsidR="00E120F9">
        <w:rPr>
          <w:lang w:eastAsia="hu-HU"/>
        </w:rPr>
        <w:t xml:space="preserve">. </w:t>
      </w:r>
      <w:r w:rsidR="00030B88">
        <w:rPr>
          <w:lang w:eastAsia="hu-HU"/>
        </w:rPr>
        <w:t xml:space="preserve">A singleton minta pedig lehetővé teszi, hogy a „Request” osztályból egyidőben legfeljebb egy példány legyen. </w:t>
      </w:r>
      <w:r w:rsidR="008C7327">
        <w:rPr>
          <w:lang w:eastAsia="hu-HU"/>
        </w:rPr>
        <w:t>Ez a példány az első b</w:t>
      </w:r>
      <w:r w:rsidR="0003123D">
        <w:rPr>
          <w:lang w:eastAsia="hu-HU"/>
        </w:rPr>
        <w:t xml:space="preserve">eolvasást megelőzően jön </w:t>
      </w:r>
      <w:r w:rsidR="00033253">
        <w:rPr>
          <w:lang w:eastAsia="hu-HU"/>
        </w:rPr>
        <w:t>létre.</w:t>
      </w:r>
    </w:p>
    <w:p w14:paraId="74E8AF88" w14:textId="04376491" w:rsidR="00824BCC" w:rsidRDefault="001679A5" w:rsidP="00700BF5">
      <w:pPr>
        <w:rPr>
          <w:lang w:eastAsia="hu-HU"/>
        </w:rPr>
      </w:pPr>
      <w:r>
        <w:rPr>
          <w:lang w:eastAsia="hu-HU"/>
        </w:rPr>
        <w:t>A játéklogikában nem tértem ki rá, mivel úgy éreztem, ide tartozik</w:t>
      </w:r>
      <w:r w:rsidR="000C3A62">
        <w:rPr>
          <w:lang w:eastAsia="hu-HU"/>
        </w:rPr>
        <w:t xml:space="preserve"> </w:t>
      </w:r>
      <w:r>
        <w:rPr>
          <w:lang w:eastAsia="hu-HU"/>
        </w:rPr>
        <w:t xml:space="preserve">a kérdések adagolása. </w:t>
      </w:r>
      <w:r w:rsidR="00EE4042">
        <w:rPr>
          <w:lang w:eastAsia="hu-HU"/>
        </w:rPr>
        <w:t>Miután létrejön egy példány és a listája feltöltődött a kérdésekkel, ezt a listát lekérem és ebből véletlenszerűen választva egyet betöltök a</w:t>
      </w:r>
      <w:r w:rsidR="00500568">
        <w:rPr>
          <w:lang w:eastAsia="hu-HU"/>
        </w:rPr>
        <w:t xml:space="preserve"> játékos </w:t>
      </w:r>
      <w:r w:rsidR="00457FC2">
        <w:rPr>
          <w:lang w:eastAsia="hu-HU"/>
        </w:rPr>
        <w:t xml:space="preserve">szemei </w:t>
      </w:r>
      <w:r w:rsidR="00500568">
        <w:rPr>
          <w:lang w:eastAsia="hu-HU"/>
        </w:rPr>
        <w:t>elé.</w:t>
      </w:r>
      <w:r w:rsidR="00EE4042">
        <w:rPr>
          <w:lang w:eastAsia="hu-HU"/>
        </w:rPr>
        <w:t xml:space="preserve"> </w:t>
      </w:r>
      <w:r w:rsidR="00F11747">
        <w:rPr>
          <w:lang w:eastAsia="hu-HU"/>
        </w:rPr>
        <w:t xml:space="preserve">A megkettőzés elkerülésének érdekében </w:t>
      </w:r>
      <w:r w:rsidR="002163C2">
        <w:rPr>
          <w:lang w:eastAsia="hu-HU"/>
        </w:rPr>
        <w:t xml:space="preserve">utána ezt egyből törlöm is a listából. </w:t>
      </w:r>
      <w:r w:rsidR="007358BB">
        <w:rPr>
          <w:lang w:eastAsia="hu-HU"/>
        </w:rPr>
        <w:t xml:space="preserve">Ezzel csupán az volt a gond, hogy például ha valaki a végtelen módban végig ér az összes kérdésen, lefagy az alkalmazás, mivel nincsen több kérdés. Így nem a példány listáját használtam fel, hanem azt lemásoltam. Amikor pedig a másolt listából elfogytak a kérdések, újra belemásoltam a példány listájának elemeit. </w:t>
      </w:r>
      <w:r w:rsidR="003B2CC5">
        <w:rPr>
          <w:lang w:eastAsia="hu-HU"/>
        </w:rPr>
        <w:t>Így elkerültem azt, hogy ne kelljen költségesen újra beolvasni a fájlból az összes kérdést.</w:t>
      </w:r>
      <w:r w:rsidR="00DD5DF7">
        <w:rPr>
          <w:lang w:eastAsia="hu-HU"/>
        </w:rPr>
        <w:t xml:space="preserve"> </w:t>
      </w:r>
      <w:r w:rsidR="00890D63">
        <w:rPr>
          <w:lang w:eastAsia="hu-HU"/>
        </w:rPr>
        <w:t xml:space="preserve">A kérdések véletlenszerűségéről pedig </w:t>
      </w:r>
      <w:r w:rsidR="00A91B30">
        <w:rPr>
          <w:lang w:eastAsia="hu-HU"/>
        </w:rPr>
        <w:t>két helyen is</w:t>
      </w:r>
      <w:r w:rsidR="00890D63">
        <w:rPr>
          <w:lang w:eastAsia="hu-HU"/>
        </w:rPr>
        <w:t xml:space="preserve"> gondoskodok</w:t>
      </w:r>
      <w:r w:rsidR="00C175B5">
        <w:rPr>
          <w:lang w:eastAsia="hu-HU"/>
        </w:rPr>
        <w:t xml:space="preserve">, hogy semmiképp ne forduljon elő </w:t>
      </w:r>
      <w:r w:rsidR="004E11B3">
        <w:rPr>
          <w:lang w:eastAsia="hu-HU"/>
        </w:rPr>
        <w:t xml:space="preserve">azonos </w:t>
      </w:r>
      <w:r w:rsidR="006F7BC6">
        <w:rPr>
          <w:lang w:eastAsia="hu-HU"/>
        </w:rPr>
        <w:t>kérdés</w:t>
      </w:r>
      <w:r w:rsidR="00DE0629">
        <w:rPr>
          <w:lang w:eastAsia="hu-HU"/>
        </w:rPr>
        <w:t xml:space="preserve"> </w:t>
      </w:r>
      <w:r w:rsidR="004E11B3">
        <w:rPr>
          <w:lang w:eastAsia="hu-HU"/>
        </w:rPr>
        <w:t>sorrend</w:t>
      </w:r>
      <w:r w:rsidR="00890D63">
        <w:rPr>
          <w:lang w:eastAsia="hu-HU"/>
        </w:rPr>
        <w:t xml:space="preserve">. </w:t>
      </w:r>
    </w:p>
    <w:p w14:paraId="007CFB68" w14:textId="7E77DF55" w:rsidR="002A12B0" w:rsidRDefault="00700BF5" w:rsidP="002A12B0">
      <w:pPr>
        <w:pStyle w:val="Cmsor2"/>
        <w:rPr>
          <w:lang w:eastAsia="hu-HU"/>
        </w:rPr>
      </w:pPr>
      <w:bookmarkStart w:id="52" w:name="_Toc498001711"/>
      <w:r>
        <w:rPr>
          <w:lang w:eastAsia="hu-HU"/>
        </w:rPr>
        <w:t>Kapcsola</w:t>
      </w:r>
      <w:bookmarkEnd w:id="52"/>
      <w:r w:rsidR="006F22A3">
        <w:rPr>
          <w:lang w:eastAsia="hu-HU"/>
        </w:rPr>
        <w:t>t</w:t>
      </w:r>
    </w:p>
    <w:p w14:paraId="57BFAACD" w14:textId="47E2ACE9" w:rsidR="00BB49DB" w:rsidRDefault="00BB49DB" w:rsidP="00BB49DB">
      <w:pPr>
        <w:rPr>
          <w:lang w:eastAsia="hu-HU"/>
        </w:rPr>
      </w:pPr>
      <w:r>
        <w:rPr>
          <w:lang w:eastAsia="hu-HU"/>
        </w:rPr>
        <w:t>TODO</w:t>
      </w:r>
    </w:p>
    <w:p w14:paraId="18B0F58B" w14:textId="38B05DBA" w:rsidR="00BB49DB" w:rsidRDefault="00BB49DB" w:rsidP="00BB49DB">
      <w:pPr>
        <w:rPr>
          <w:lang w:eastAsia="hu-HU"/>
        </w:rPr>
      </w:pPr>
    </w:p>
    <w:p w14:paraId="38A706BB" w14:textId="2C4AE782" w:rsidR="00BB49DB" w:rsidRDefault="00BB49DB" w:rsidP="00BB49DB">
      <w:pPr>
        <w:pStyle w:val="Cmsor1"/>
      </w:pPr>
      <w:r>
        <w:lastRenderedPageBreak/>
        <w:t>Tesztelés</w:t>
      </w:r>
    </w:p>
    <w:p w14:paraId="50A03580" w14:textId="5BF42210" w:rsidR="00B876B1" w:rsidRPr="00B876B1" w:rsidRDefault="00B876B1" w:rsidP="00B876B1">
      <w:r w:rsidRPr="00B876B1">
        <w:rPr>
          <w:highlight w:val="yellow"/>
        </w:rPr>
        <w:t>http://aries.ektf.hu/~gkusper/SzoftverTeszteles.pdf</w:t>
      </w:r>
    </w:p>
    <w:p w14:paraId="2E6DF140" w14:textId="77777777" w:rsidR="00FE3B66" w:rsidRDefault="0063153B" w:rsidP="004A62F9">
      <w:r>
        <w:t xml:space="preserve">Véleményem szerint a tesztelés legalább olyan fontos, mint maga a szoftverfejlesztés. Elsősorban azért van rá szükség, hogy még az üzembe helyezés előtt megtaláljuk az elkészült termékben lévő hibákat. Ezek javításával pedig jelentősen növelhetjük a kiadott szoftver minőségét, megbízhatóságát. </w:t>
      </w:r>
      <w:r w:rsidR="00664F07">
        <w:t xml:space="preserve">Abban biztosak lehetünk, hogy a szoftverben van hiba, hiszen emberek fejlesztik és az emberek hibáznak. Abban viszont nem lehetünk biztosak, hogy a </w:t>
      </w:r>
      <w:r w:rsidR="006D35C4">
        <w:t>tesztek által felfedezett hibákon kívül nincsen egyéb hiba.</w:t>
      </w:r>
      <w:r w:rsidR="00A65619">
        <w:t xml:space="preserve"> Rengeteg módszerrel lehet tesztelni egy programot, ugyanakkor alapvetően azokat a funkciókat érdemes </w:t>
      </w:r>
      <w:r w:rsidR="00FF1A3D">
        <w:t xml:space="preserve">először </w:t>
      </w:r>
      <w:r w:rsidR="00A65619">
        <w:t xml:space="preserve">tesztelni, amiket a felhasználó gyakran fog használni. </w:t>
      </w:r>
    </w:p>
    <w:p w14:paraId="53786EB7" w14:textId="77777777" w:rsidR="006D53E8" w:rsidRDefault="00FE3B66" w:rsidP="004A62F9">
      <w:r>
        <w:t>Vannak úgynevezett tesztelési alapelvek, melyekből néhányat megemlítek. Ilyen például, hogy</w:t>
      </w:r>
      <w:r w:rsidR="00664F07">
        <w:t xml:space="preserve"> </w:t>
      </w:r>
      <w:r>
        <w:t>a</w:t>
      </w:r>
      <w:r w:rsidR="00F1722B">
        <w:t xml:space="preserve"> tesztelés képes felfedi a hibákat, de azt nem, hogy nincsen hiba. </w:t>
      </w:r>
      <w:r w:rsidR="00AA2357">
        <w:t xml:space="preserve">Minden bemeneti kombinációt nem lehet és nem is érdemes letesztelni. </w:t>
      </w:r>
      <w:r w:rsidR="00983E35">
        <w:t xml:space="preserve">Érdemes a tesztelést minél hamarabb elkezdeni, mert ha hamarabb találunk hibát, azt olcsóbb javítani. </w:t>
      </w:r>
      <w:r w:rsidR="00C22E60">
        <w:t>A projekt méretétől és fontosságától függ, hogy mennyi időt szánunk a tesztelésére. Nem azonosan tesztelünk például egy kritikus programot, aminek m</w:t>
      </w:r>
      <w:r w:rsidR="006D53E8">
        <w:t>űködésén emberéletek függhetnek</w:t>
      </w:r>
      <w:r w:rsidR="00C22E60">
        <w:t xml:space="preserve"> </w:t>
      </w:r>
      <w:r w:rsidR="006D53E8">
        <w:t>és</w:t>
      </w:r>
      <w:r w:rsidR="00C22E60">
        <w:t xml:space="preserve"> egy email klienst</w:t>
      </w:r>
      <w:r w:rsidR="006D53E8">
        <w:t>, ahol nincs akkora kockázat hiba esetén</w:t>
      </w:r>
      <w:r w:rsidR="00C22E60">
        <w:t>.</w:t>
      </w:r>
      <w:r w:rsidR="006D53E8">
        <w:t xml:space="preserve"> </w:t>
      </w:r>
    </w:p>
    <w:p w14:paraId="23CDA112" w14:textId="4DD7D1B0" w:rsidR="004A62F9" w:rsidRDefault="006D53E8" w:rsidP="004A62F9">
      <w:r>
        <w:t>Kettő tesztelési technikát különböztetünk meg. Létezik a feketedobozos (black-box), amikor a specifikáció alapján készülnek a tesztesetek. A másik pedig a fehérdobozos (white-box), amikor a forráskód alapján készülnek a tesztesetek.</w:t>
      </w:r>
      <w:r w:rsidR="00DE1460">
        <w:t xml:space="preserve"> Tehát akkor beszélünk feketedobozos tesztelésről, amikor a tesztelő nem látja a forráskódot, de a specifikációt igen, fehérdobozos tesztelésről, amikor a forráskód rendelkezésre áll. </w:t>
      </w:r>
      <w:r w:rsidR="00553EF5">
        <w:t>Én az elkészült alkalmazásban fe</w:t>
      </w:r>
      <w:r w:rsidR="00DD2F34">
        <w:t xml:space="preserve">hérdobozos tesztelést végeztem, amit </w:t>
      </w:r>
      <w:r w:rsidR="00E27037">
        <w:t>struktu</w:t>
      </w:r>
      <w:r w:rsidR="00DD2F34">
        <w:t xml:space="preserve">rális tesztelésnek is neveznek. </w:t>
      </w:r>
      <w:r w:rsidR="00E27037">
        <w:t>Segítségével kaphatunk egy lefedettséget a projektről, hogy a tesztjeink pontosan melyik metódusokat, vagy éppen melyik kódsorokat tesztelik és melyikeket nem.</w:t>
      </w:r>
      <w:r w:rsidR="0067427A">
        <w:t xml:space="preserve"> Ez kiad egy százalékszámot, ami minél magasabb, annál nagyobb részét fedik le a tesztjeink a projektnek. </w:t>
      </w:r>
    </w:p>
    <w:p w14:paraId="5BB146C6" w14:textId="10E0E28B" w:rsidR="007E073E" w:rsidRDefault="007E073E" w:rsidP="007E073E">
      <w:r>
        <w:t xml:space="preserve">A tesztelésnek több szintje van, ezek alulról felfele haladva a következők: komponensteszt, integrációs teszt, rendszerteszteszt, átvételi teszt. A komponensteszt nevéből adódóan csak a rendszer egy komponensét teszteli </w:t>
      </w:r>
      <w:r>
        <w:tab/>
        <w:t xml:space="preserve">önmagában. </w:t>
      </w:r>
      <w:r w:rsidR="00F75D78">
        <w:t xml:space="preserve">Az integrációs </w:t>
      </w:r>
      <w:r w:rsidR="00F75D78">
        <w:lastRenderedPageBreak/>
        <w:t>teszt</w:t>
      </w:r>
      <w:r w:rsidR="00BC50F4">
        <w:t xml:space="preserve"> kettő vagy több komponens</w:t>
      </w:r>
      <w:r w:rsidR="00F75D78">
        <w:t xml:space="preserve"> együttműködését, a rendszerteszt pedig az összes komponens együttes működését teszteli. </w:t>
      </w:r>
      <w:r w:rsidR="00BC50F4">
        <w:t>Ezt a három szint együttesen fejlesztői tesztnek szokás nevezni.</w:t>
      </w:r>
      <w:r w:rsidR="00D1427D">
        <w:t xml:space="preserve"> Az átvételi teszt során a felhasználók a kész rendszert tesztelik. </w:t>
      </w:r>
      <w:r w:rsidR="009A2C6C">
        <w:t>A komponensteszt gyakori fajtái a unit-teszt és a modulteszt.</w:t>
      </w:r>
      <w:r w:rsidR="00AB013D">
        <w:t xml:space="preserve"> </w:t>
      </w:r>
    </w:p>
    <w:p w14:paraId="1E5FA293" w14:textId="6F436DE1" w:rsidR="00AB013D" w:rsidRDefault="00AB013D" w:rsidP="007E073E">
      <w:r>
        <w:t xml:space="preserve">Az egységteszt (unit-teszt), a metódusokat teszteli. Ez a tesztelés legalsóbb szintje, alkalmazásfejlesztés során minden </w:t>
      </w:r>
      <w:r w:rsidR="00573AC4">
        <w:t>függvényhez</w:t>
      </w:r>
      <w:r>
        <w:t xml:space="preserve"> célszerű egységtesztet írni. </w:t>
      </w:r>
      <w:r w:rsidR="00BA3625">
        <w:t xml:space="preserve">Fontos kiemelni, hogy egy egységteszt mindig egy metódus egy ágát vizsgálja. Például ha van egy olyan metódusunk, amiben egy elágazás található, arra két unit-tesztet érdemes írni, ezáltal lefedve mindkét ágát a függvénynek és növelve a lefedettséget. Én az alkalmazásom tesztelésére főként egységteszteket használtam. </w:t>
      </w:r>
      <w:r w:rsidR="000D70A5">
        <w:t xml:space="preserve">Ennek nagy előnye, hogy mivel kifejezetten egy </w:t>
      </w:r>
      <w:r w:rsidR="00573AC4">
        <w:t>függvény</w:t>
      </w:r>
      <w:r w:rsidR="000D70A5">
        <w:t xml:space="preserve"> egy ágára vonatkozik, így csak akkor lesz a teszt </w:t>
      </w:r>
      <w:r w:rsidR="001B4E54">
        <w:t>sikeres, ha pontosan azt adja vissza</w:t>
      </w:r>
      <w:r w:rsidR="000D70A5">
        <w:t xml:space="preserve"> a metódus, amit </w:t>
      </w:r>
      <w:r w:rsidR="001B4E54">
        <w:t>elvátok</w:t>
      </w:r>
      <w:r w:rsidR="000D70A5">
        <w:t xml:space="preserve">. </w:t>
      </w:r>
      <w:r w:rsidR="00151E43">
        <w:t xml:space="preserve"> A későbbiekben, ha például egy metódust szeretnénk átírni, mert hatékonyabban tudnánk elvégezni ugyanazt, gond nélkül megtehetjük. Amennyiben az átírás után a unit-teszt még mindig sikeres, úgy sikerült úgy átírni egy metódust, hogy az semmilyen mellékhatást nem okozott. Véleményem szerint ezért nagyon hasznos ez a tesztelési forma. Sokszor előfordult, hogy valamit átírtam bízva abban, hogy ez ugyanazt fogja csinálni, miközben nem. Ilyen esetekben, ha van egységteszt, azonnal kiderül, hol vétettünk hibát. </w:t>
      </w:r>
    </w:p>
    <w:p w14:paraId="35A6823E" w14:textId="3762C90E" w:rsidR="00B876B1" w:rsidRDefault="00B876B1" w:rsidP="007E073E">
      <w:r>
        <w:t xml:space="preserve">Felmerülhet a kérdés,  hogy hogyan lehet letesztelni egy olyan metódust, ami más metódusokat hív, hiszen a unit-teszt lényege, hogy csak a metódust teszteli és semmi mást. </w:t>
      </w:r>
      <w:r w:rsidR="00093137">
        <w:t xml:space="preserve">Erre nyújt megoldást a Mockito keretrendszer. </w:t>
      </w:r>
      <w:r w:rsidR="00940D04">
        <w:t xml:space="preserve">Tömören összefoglalva, metódusokat hamisíthatunk vele. Megmondhatjuk, hogy ha a foo() metódus hívódik, az „alma” paraméterrel, akkor adja vissza azt, hogy „ALMA”. </w:t>
      </w:r>
      <w:r w:rsidR="006D6DE1">
        <w:t xml:space="preserve">Így még ha a foo() metódus nincs is implementálva de tudjuk, hogy mit fog majd csinálni, letesztelhetjük azt, ami őt használja. </w:t>
      </w:r>
    </w:p>
    <w:p w14:paraId="63C7E2DE" w14:textId="15A2E812" w:rsidR="00974809" w:rsidRPr="00E27037" w:rsidRDefault="00974809" w:rsidP="007E073E">
      <w:r>
        <w:t>Az egységteszteken kívül még manuálisan is teszteltem az alkalmazást, elsősorban átlag felhasználóként. Aránylag megvan kötve a felhasználó keze, a gombok megnyomásán és a név beírásán kívül mindent az alkalmazás vezényel.</w:t>
      </w:r>
      <w:r w:rsidR="00B42924">
        <w:t xml:space="preserve"> </w:t>
      </w:r>
      <w:r w:rsidR="00414593">
        <w:t xml:space="preserve">Az alkalmazást kipróbáltam emulátoron és </w:t>
      </w:r>
      <w:r w:rsidR="00B34745">
        <w:t xml:space="preserve">androidos készüléken is, mindkét esetben azonos eredményeket adott. </w:t>
      </w:r>
      <w:bookmarkStart w:id="53" w:name="_GoBack"/>
      <w:bookmarkEnd w:id="53"/>
    </w:p>
    <w:p w14:paraId="7C1CF118" w14:textId="3A231398" w:rsidR="00BB49DB" w:rsidRPr="00BB49DB" w:rsidRDefault="0018697E" w:rsidP="004A62F9">
      <w:pPr>
        <w:pStyle w:val="Cmsor1"/>
      </w:pPr>
      <w:r>
        <w:lastRenderedPageBreak/>
        <w:t>Jövőbeni célok</w:t>
      </w:r>
    </w:p>
    <w:p w14:paraId="1F9DCA69" w14:textId="388AE1B7" w:rsidR="00BB49DB" w:rsidRDefault="00BB49DB" w:rsidP="00BB49DB">
      <w:pPr>
        <w:pStyle w:val="Cmsor1"/>
        <w:rPr>
          <w:lang w:eastAsia="hu-HU"/>
        </w:rPr>
      </w:pPr>
      <w:r>
        <w:rPr>
          <w:lang w:eastAsia="hu-HU"/>
        </w:rPr>
        <w:lastRenderedPageBreak/>
        <w:t>Jövőbeni célok</w:t>
      </w:r>
    </w:p>
    <w:sectPr w:rsidR="00BB49DB" w:rsidSect="00D23BFC">
      <w:headerReference w:type="even" r:id="rId74"/>
      <w:footerReference w:type="default" r:id="rId75"/>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BB49DB" w:rsidRDefault="00BB49DB">
      <w:pPr>
        <w:pStyle w:val="Jegyzetszveg"/>
      </w:pPr>
      <w:r>
        <w:rPr>
          <w:rStyle w:val="Jegyzethivatkozs"/>
        </w:rPr>
        <w:annotationRef/>
      </w:r>
      <w:r>
        <w:t>saját neved</w:t>
      </w:r>
    </w:p>
  </w:comment>
  <w:comment w:id="1" w:author="Kővári Bence" w:date="2015-10-19T10:50:00Z" w:initials="KB">
    <w:p w14:paraId="3497861D" w14:textId="77777777" w:rsidR="00BB49DB" w:rsidRDefault="00BB49DB">
      <w:pPr>
        <w:pStyle w:val="Jegyzetszveg"/>
      </w:pPr>
      <w:r>
        <w:rPr>
          <w:rStyle w:val="Jegyzethivatkozs"/>
        </w:rPr>
        <w:annotationRef/>
      </w:r>
      <w:r>
        <w:t>Csak az egyiket hagyd a szövegben</w:t>
      </w:r>
    </w:p>
    <w:p w14:paraId="3400C567" w14:textId="77777777" w:rsidR="00BB49DB" w:rsidRDefault="00BB49DB">
      <w:pPr>
        <w:pStyle w:val="Jegyzetszveg"/>
      </w:pPr>
      <w:r>
        <w:t>BSc: szakdolgozatot</w:t>
      </w:r>
    </w:p>
    <w:p w14:paraId="1CA1C31B" w14:textId="77777777" w:rsidR="00BB49DB" w:rsidRDefault="00BB49DB">
      <w:pPr>
        <w:pStyle w:val="Jegyzetszveg"/>
      </w:pPr>
      <w:r>
        <w:t>MSc: diplomatervet</w:t>
      </w:r>
    </w:p>
  </w:comment>
  <w:comment w:id="2" w:author="Kővári Bence" w:date="2015-10-19T10:52:00Z" w:initials="KB">
    <w:p w14:paraId="04C6AF9D" w14:textId="77777777" w:rsidR="00BB49DB" w:rsidRDefault="00BB49DB">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2C824" w14:textId="77777777" w:rsidR="00F278E2" w:rsidRDefault="00F278E2">
      <w:r>
        <w:separator/>
      </w:r>
    </w:p>
  </w:endnote>
  <w:endnote w:type="continuationSeparator" w:id="0">
    <w:p w14:paraId="5DECE291" w14:textId="77777777" w:rsidR="00F278E2" w:rsidRDefault="00F27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BB49DB" w:rsidRDefault="00BB49DB">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0A5866E0" w:rsidR="00BB49DB" w:rsidRDefault="00BB49D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B34745">
      <w:rPr>
        <w:rStyle w:val="Oldalszm"/>
        <w:noProof/>
      </w:rPr>
      <w:t>44</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AE9DB" w14:textId="77777777" w:rsidR="00F278E2" w:rsidRDefault="00F278E2">
      <w:r>
        <w:separator/>
      </w:r>
    </w:p>
  </w:footnote>
  <w:footnote w:type="continuationSeparator" w:id="0">
    <w:p w14:paraId="6530A400" w14:textId="77777777" w:rsidR="00F278E2" w:rsidRDefault="00F278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BB49DB" w:rsidRDefault="00BB49DB"/>
  <w:p w14:paraId="2C6DFBBE" w14:textId="77777777" w:rsidR="00BB49DB" w:rsidRDefault="00BB49DB"/>
  <w:p w14:paraId="125F8157" w14:textId="77777777" w:rsidR="00BB49DB" w:rsidRDefault="00BB49D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1023"/>
    <w:rsid w:val="0000552C"/>
    <w:rsid w:val="000062F4"/>
    <w:rsid w:val="0001192F"/>
    <w:rsid w:val="00026195"/>
    <w:rsid w:val="00027373"/>
    <w:rsid w:val="00030B88"/>
    <w:rsid w:val="0003123D"/>
    <w:rsid w:val="000315FC"/>
    <w:rsid w:val="000316BC"/>
    <w:rsid w:val="000323AA"/>
    <w:rsid w:val="00032BA5"/>
    <w:rsid w:val="00033253"/>
    <w:rsid w:val="000339FE"/>
    <w:rsid w:val="00034268"/>
    <w:rsid w:val="00035BAE"/>
    <w:rsid w:val="0003623B"/>
    <w:rsid w:val="000420A3"/>
    <w:rsid w:val="0004506A"/>
    <w:rsid w:val="00046AF9"/>
    <w:rsid w:val="000571F2"/>
    <w:rsid w:val="00061191"/>
    <w:rsid w:val="00061AD6"/>
    <w:rsid w:val="0006770A"/>
    <w:rsid w:val="00072612"/>
    <w:rsid w:val="00073589"/>
    <w:rsid w:val="000741A0"/>
    <w:rsid w:val="00080FE8"/>
    <w:rsid w:val="00081C8E"/>
    <w:rsid w:val="00082FCA"/>
    <w:rsid w:val="00087D08"/>
    <w:rsid w:val="00093137"/>
    <w:rsid w:val="000956CF"/>
    <w:rsid w:val="00097228"/>
    <w:rsid w:val="000978F3"/>
    <w:rsid w:val="000A3B32"/>
    <w:rsid w:val="000A6D13"/>
    <w:rsid w:val="000A7483"/>
    <w:rsid w:val="000B037D"/>
    <w:rsid w:val="000B050D"/>
    <w:rsid w:val="000B0F50"/>
    <w:rsid w:val="000B53E0"/>
    <w:rsid w:val="000B5B5A"/>
    <w:rsid w:val="000B5D82"/>
    <w:rsid w:val="000B6FFC"/>
    <w:rsid w:val="000C3A62"/>
    <w:rsid w:val="000C79AC"/>
    <w:rsid w:val="000D2E89"/>
    <w:rsid w:val="000D3D36"/>
    <w:rsid w:val="000D48D6"/>
    <w:rsid w:val="000D4978"/>
    <w:rsid w:val="000D70A5"/>
    <w:rsid w:val="000E178A"/>
    <w:rsid w:val="000E17FA"/>
    <w:rsid w:val="000F1301"/>
    <w:rsid w:val="000F1661"/>
    <w:rsid w:val="000F2787"/>
    <w:rsid w:val="000F27B7"/>
    <w:rsid w:val="000F3EA7"/>
    <w:rsid w:val="000F4BAD"/>
    <w:rsid w:val="000F5381"/>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DCD"/>
    <w:rsid w:val="00147F4F"/>
    <w:rsid w:val="00150C83"/>
    <w:rsid w:val="001517D2"/>
    <w:rsid w:val="00151E43"/>
    <w:rsid w:val="001522F2"/>
    <w:rsid w:val="00153800"/>
    <w:rsid w:val="00156C4C"/>
    <w:rsid w:val="00161370"/>
    <w:rsid w:val="00163DE9"/>
    <w:rsid w:val="001670EC"/>
    <w:rsid w:val="001679A5"/>
    <w:rsid w:val="00170192"/>
    <w:rsid w:val="0017084E"/>
    <w:rsid w:val="00171054"/>
    <w:rsid w:val="00172959"/>
    <w:rsid w:val="001737A4"/>
    <w:rsid w:val="00176BB5"/>
    <w:rsid w:val="001825FF"/>
    <w:rsid w:val="00183AD3"/>
    <w:rsid w:val="001867EF"/>
    <w:rsid w:val="0018697E"/>
    <w:rsid w:val="001900D8"/>
    <w:rsid w:val="001918AF"/>
    <w:rsid w:val="00195DA5"/>
    <w:rsid w:val="00195DD2"/>
    <w:rsid w:val="00196234"/>
    <w:rsid w:val="001A06F4"/>
    <w:rsid w:val="001A087D"/>
    <w:rsid w:val="001A2350"/>
    <w:rsid w:val="001A2A59"/>
    <w:rsid w:val="001A2EFF"/>
    <w:rsid w:val="001A4893"/>
    <w:rsid w:val="001A51AC"/>
    <w:rsid w:val="001A57BC"/>
    <w:rsid w:val="001A6165"/>
    <w:rsid w:val="001A69C7"/>
    <w:rsid w:val="001B1E0D"/>
    <w:rsid w:val="001B21E3"/>
    <w:rsid w:val="001B32F6"/>
    <w:rsid w:val="001B4E54"/>
    <w:rsid w:val="001B5CDA"/>
    <w:rsid w:val="001B727F"/>
    <w:rsid w:val="001C0AF8"/>
    <w:rsid w:val="001C52BB"/>
    <w:rsid w:val="001D0407"/>
    <w:rsid w:val="001D3AA0"/>
    <w:rsid w:val="001D4855"/>
    <w:rsid w:val="001D56EB"/>
    <w:rsid w:val="001D659E"/>
    <w:rsid w:val="001E27A1"/>
    <w:rsid w:val="001E2D94"/>
    <w:rsid w:val="001E5FD1"/>
    <w:rsid w:val="001E7ABA"/>
    <w:rsid w:val="001F0D7A"/>
    <w:rsid w:val="001F57CF"/>
    <w:rsid w:val="00203E00"/>
    <w:rsid w:val="00203E29"/>
    <w:rsid w:val="002077EC"/>
    <w:rsid w:val="002102C3"/>
    <w:rsid w:val="00215244"/>
    <w:rsid w:val="002163C2"/>
    <w:rsid w:val="00220552"/>
    <w:rsid w:val="00224E39"/>
    <w:rsid w:val="00225F65"/>
    <w:rsid w:val="00227347"/>
    <w:rsid w:val="0022789D"/>
    <w:rsid w:val="00227DE9"/>
    <w:rsid w:val="00236C09"/>
    <w:rsid w:val="00237262"/>
    <w:rsid w:val="00237646"/>
    <w:rsid w:val="00241318"/>
    <w:rsid w:val="0024290F"/>
    <w:rsid w:val="00242C4D"/>
    <w:rsid w:val="00244C7E"/>
    <w:rsid w:val="00246E54"/>
    <w:rsid w:val="002563EF"/>
    <w:rsid w:val="00256F78"/>
    <w:rsid w:val="00267430"/>
    <w:rsid w:val="00267677"/>
    <w:rsid w:val="00281473"/>
    <w:rsid w:val="002815E4"/>
    <w:rsid w:val="002841F9"/>
    <w:rsid w:val="002879F4"/>
    <w:rsid w:val="00290230"/>
    <w:rsid w:val="00295830"/>
    <w:rsid w:val="00296D61"/>
    <w:rsid w:val="002A0DC7"/>
    <w:rsid w:val="002A12B0"/>
    <w:rsid w:val="002A1397"/>
    <w:rsid w:val="002A2E4B"/>
    <w:rsid w:val="002A3FE8"/>
    <w:rsid w:val="002B3FDB"/>
    <w:rsid w:val="002B4819"/>
    <w:rsid w:val="002D0621"/>
    <w:rsid w:val="002D2C06"/>
    <w:rsid w:val="002D46DA"/>
    <w:rsid w:val="002D6BCD"/>
    <w:rsid w:val="002D716F"/>
    <w:rsid w:val="002D7DA9"/>
    <w:rsid w:val="002E1D2A"/>
    <w:rsid w:val="002E2419"/>
    <w:rsid w:val="002E4185"/>
    <w:rsid w:val="002E4C2D"/>
    <w:rsid w:val="002E66C2"/>
    <w:rsid w:val="002E6B90"/>
    <w:rsid w:val="002E703A"/>
    <w:rsid w:val="002F6A8A"/>
    <w:rsid w:val="003008E1"/>
    <w:rsid w:val="00301185"/>
    <w:rsid w:val="0030140B"/>
    <w:rsid w:val="00302BB3"/>
    <w:rsid w:val="00305E08"/>
    <w:rsid w:val="00307B2E"/>
    <w:rsid w:val="0031177B"/>
    <w:rsid w:val="00313013"/>
    <w:rsid w:val="003133D2"/>
    <w:rsid w:val="003138A8"/>
    <w:rsid w:val="003157ED"/>
    <w:rsid w:val="00317DAA"/>
    <w:rsid w:val="003210F8"/>
    <w:rsid w:val="00325797"/>
    <w:rsid w:val="003266A1"/>
    <w:rsid w:val="003347A4"/>
    <w:rsid w:val="00336662"/>
    <w:rsid w:val="00340F6A"/>
    <w:rsid w:val="0034637B"/>
    <w:rsid w:val="003467D8"/>
    <w:rsid w:val="00350AEC"/>
    <w:rsid w:val="00351F3E"/>
    <w:rsid w:val="00352828"/>
    <w:rsid w:val="0035422A"/>
    <w:rsid w:val="00355336"/>
    <w:rsid w:val="0035796F"/>
    <w:rsid w:val="00361AB2"/>
    <w:rsid w:val="00361B44"/>
    <w:rsid w:val="00362184"/>
    <w:rsid w:val="00362665"/>
    <w:rsid w:val="00370A50"/>
    <w:rsid w:val="003724AA"/>
    <w:rsid w:val="0037381F"/>
    <w:rsid w:val="003739B6"/>
    <w:rsid w:val="00375513"/>
    <w:rsid w:val="00376685"/>
    <w:rsid w:val="00380740"/>
    <w:rsid w:val="003812C3"/>
    <w:rsid w:val="00385B41"/>
    <w:rsid w:val="00390E19"/>
    <w:rsid w:val="00392416"/>
    <w:rsid w:val="00392F69"/>
    <w:rsid w:val="00394819"/>
    <w:rsid w:val="0039497E"/>
    <w:rsid w:val="00396676"/>
    <w:rsid w:val="003970C2"/>
    <w:rsid w:val="003A2EB1"/>
    <w:rsid w:val="003A4CDB"/>
    <w:rsid w:val="003B13FE"/>
    <w:rsid w:val="003B2CC5"/>
    <w:rsid w:val="003B4313"/>
    <w:rsid w:val="003B77D0"/>
    <w:rsid w:val="003B7826"/>
    <w:rsid w:val="003C092D"/>
    <w:rsid w:val="003C307B"/>
    <w:rsid w:val="003C4CF8"/>
    <w:rsid w:val="003C594E"/>
    <w:rsid w:val="003C7747"/>
    <w:rsid w:val="003C7862"/>
    <w:rsid w:val="003C79DB"/>
    <w:rsid w:val="003D223C"/>
    <w:rsid w:val="003D2505"/>
    <w:rsid w:val="003D596B"/>
    <w:rsid w:val="003E0A55"/>
    <w:rsid w:val="003E0E6D"/>
    <w:rsid w:val="003E2ECB"/>
    <w:rsid w:val="003E327C"/>
    <w:rsid w:val="003E3808"/>
    <w:rsid w:val="003E70B1"/>
    <w:rsid w:val="003F02CA"/>
    <w:rsid w:val="003F4F61"/>
    <w:rsid w:val="003F5425"/>
    <w:rsid w:val="003F55DC"/>
    <w:rsid w:val="003F7254"/>
    <w:rsid w:val="0040594B"/>
    <w:rsid w:val="00407067"/>
    <w:rsid w:val="004078A5"/>
    <w:rsid w:val="00410924"/>
    <w:rsid w:val="00410EDB"/>
    <w:rsid w:val="00411659"/>
    <w:rsid w:val="00411E6A"/>
    <w:rsid w:val="004139B6"/>
    <w:rsid w:val="00414593"/>
    <w:rsid w:val="00414612"/>
    <w:rsid w:val="00416CD1"/>
    <w:rsid w:val="00417D0F"/>
    <w:rsid w:val="00421FA0"/>
    <w:rsid w:val="00424C63"/>
    <w:rsid w:val="00426CDC"/>
    <w:rsid w:val="00426FBC"/>
    <w:rsid w:val="00427422"/>
    <w:rsid w:val="00427873"/>
    <w:rsid w:val="00432C32"/>
    <w:rsid w:val="00435358"/>
    <w:rsid w:val="00440353"/>
    <w:rsid w:val="00440550"/>
    <w:rsid w:val="0044084E"/>
    <w:rsid w:val="00443559"/>
    <w:rsid w:val="0045336C"/>
    <w:rsid w:val="00457FC2"/>
    <w:rsid w:val="00463BC0"/>
    <w:rsid w:val="0046504D"/>
    <w:rsid w:val="004654E1"/>
    <w:rsid w:val="00465F99"/>
    <w:rsid w:val="00467C45"/>
    <w:rsid w:val="00472F8B"/>
    <w:rsid w:val="00474F00"/>
    <w:rsid w:val="00475A15"/>
    <w:rsid w:val="0047671D"/>
    <w:rsid w:val="004778F3"/>
    <w:rsid w:val="00481306"/>
    <w:rsid w:val="00481396"/>
    <w:rsid w:val="00481569"/>
    <w:rsid w:val="0048395A"/>
    <w:rsid w:val="004851C7"/>
    <w:rsid w:val="00487EF4"/>
    <w:rsid w:val="00491D1C"/>
    <w:rsid w:val="00496B1B"/>
    <w:rsid w:val="00496D6B"/>
    <w:rsid w:val="004976E7"/>
    <w:rsid w:val="004979CD"/>
    <w:rsid w:val="004A1B5C"/>
    <w:rsid w:val="004A1F3E"/>
    <w:rsid w:val="004A2F52"/>
    <w:rsid w:val="004A3A01"/>
    <w:rsid w:val="004A62F9"/>
    <w:rsid w:val="004A70A0"/>
    <w:rsid w:val="004A7C33"/>
    <w:rsid w:val="004A7DAA"/>
    <w:rsid w:val="004B0F38"/>
    <w:rsid w:val="004B1E8E"/>
    <w:rsid w:val="004B43CE"/>
    <w:rsid w:val="004B73CD"/>
    <w:rsid w:val="004B7F72"/>
    <w:rsid w:val="004D2F57"/>
    <w:rsid w:val="004D4D3C"/>
    <w:rsid w:val="004D5074"/>
    <w:rsid w:val="004D5966"/>
    <w:rsid w:val="004E044C"/>
    <w:rsid w:val="004E0F2B"/>
    <w:rsid w:val="004E11B3"/>
    <w:rsid w:val="004E1923"/>
    <w:rsid w:val="004E4402"/>
    <w:rsid w:val="004E5C4C"/>
    <w:rsid w:val="004E651C"/>
    <w:rsid w:val="004E679D"/>
    <w:rsid w:val="004F27D7"/>
    <w:rsid w:val="00500568"/>
    <w:rsid w:val="005012C1"/>
    <w:rsid w:val="00502632"/>
    <w:rsid w:val="00502A30"/>
    <w:rsid w:val="00507406"/>
    <w:rsid w:val="00510D1C"/>
    <w:rsid w:val="005120F0"/>
    <w:rsid w:val="00515657"/>
    <w:rsid w:val="00515C8B"/>
    <w:rsid w:val="00520174"/>
    <w:rsid w:val="0052307B"/>
    <w:rsid w:val="00524937"/>
    <w:rsid w:val="005259C7"/>
    <w:rsid w:val="005259D7"/>
    <w:rsid w:val="00526A1B"/>
    <w:rsid w:val="005279D2"/>
    <w:rsid w:val="00527F61"/>
    <w:rsid w:val="00532DAC"/>
    <w:rsid w:val="00533029"/>
    <w:rsid w:val="0053328B"/>
    <w:rsid w:val="005334AD"/>
    <w:rsid w:val="00536A91"/>
    <w:rsid w:val="00540C48"/>
    <w:rsid w:val="005448E4"/>
    <w:rsid w:val="00544A12"/>
    <w:rsid w:val="0054517F"/>
    <w:rsid w:val="00545987"/>
    <w:rsid w:val="005509DF"/>
    <w:rsid w:val="00550D5F"/>
    <w:rsid w:val="005524FC"/>
    <w:rsid w:val="00553EF5"/>
    <w:rsid w:val="005551E2"/>
    <w:rsid w:val="00562B13"/>
    <w:rsid w:val="00562B70"/>
    <w:rsid w:val="00564AE2"/>
    <w:rsid w:val="00565947"/>
    <w:rsid w:val="00570D18"/>
    <w:rsid w:val="00570F3E"/>
    <w:rsid w:val="005726C8"/>
    <w:rsid w:val="0057327F"/>
    <w:rsid w:val="00573AC4"/>
    <w:rsid w:val="0057570F"/>
    <w:rsid w:val="00576495"/>
    <w:rsid w:val="00581EC3"/>
    <w:rsid w:val="00583C76"/>
    <w:rsid w:val="00584C0A"/>
    <w:rsid w:val="00587E95"/>
    <w:rsid w:val="00592BDA"/>
    <w:rsid w:val="00592CD8"/>
    <w:rsid w:val="00593C7B"/>
    <w:rsid w:val="0059553B"/>
    <w:rsid w:val="00595D1D"/>
    <w:rsid w:val="005A1E0C"/>
    <w:rsid w:val="005A45E5"/>
    <w:rsid w:val="005A481A"/>
    <w:rsid w:val="005A4D31"/>
    <w:rsid w:val="005B3CF8"/>
    <w:rsid w:val="005B42F6"/>
    <w:rsid w:val="005B692A"/>
    <w:rsid w:val="005B708E"/>
    <w:rsid w:val="005C4969"/>
    <w:rsid w:val="005C6C55"/>
    <w:rsid w:val="005C714B"/>
    <w:rsid w:val="005D004A"/>
    <w:rsid w:val="005D1FC6"/>
    <w:rsid w:val="005D3443"/>
    <w:rsid w:val="005D48C9"/>
    <w:rsid w:val="005D5BDA"/>
    <w:rsid w:val="005E01E0"/>
    <w:rsid w:val="005E0CC1"/>
    <w:rsid w:val="005E3A35"/>
    <w:rsid w:val="005F2046"/>
    <w:rsid w:val="005F4AEE"/>
    <w:rsid w:val="005F6FCB"/>
    <w:rsid w:val="0060349F"/>
    <w:rsid w:val="006034C7"/>
    <w:rsid w:val="0060401B"/>
    <w:rsid w:val="00604808"/>
    <w:rsid w:val="0060514C"/>
    <w:rsid w:val="0061225F"/>
    <w:rsid w:val="00612C4C"/>
    <w:rsid w:val="00614A83"/>
    <w:rsid w:val="00616061"/>
    <w:rsid w:val="0062045A"/>
    <w:rsid w:val="00621728"/>
    <w:rsid w:val="0062185B"/>
    <w:rsid w:val="0062372B"/>
    <w:rsid w:val="00623D56"/>
    <w:rsid w:val="0062485E"/>
    <w:rsid w:val="00624943"/>
    <w:rsid w:val="00625E6B"/>
    <w:rsid w:val="006266F1"/>
    <w:rsid w:val="0062681B"/>
    <w:rsid w:val="00627522"/>
    <w:rsid w:val="00627E85"/>
    <w:rsid w:val="00630A92"/>
    <w:rsid w:val="0063153B"/>
    <w:rsid w:val="0063585C"/>
    <w:rsid w:val="00636E93"/>
    <w:rsid w:val="00641018"/>
    <w:rsid w:val="006459E6"/>
    <w:rsid w:val="00650B2D"/>
    <w:rsid w:val="00650C7C"/>
    <w:rsid w:val="0065279B"/>
    <w:rsid w:val="0065536D"/>
    <w:rsid w:val="00656695"/>
    <w:rsid w:val="006573BF"/>
    <w:rsid w:val="00662E8E"/>
    <w:rsid w:val="00664806"/>
    <w:rsid w:val="00664F07"/>
    <w:rsid w:val="00667046"/>
    <w:rsid w:val="0067427A"/>
    <w:rsid w:val="0067496E"/>
    <w:rsid w:val="00675281"/>
    <w:rsid w:val="00680070"/>
    <w:rsid w:val="0068142C"/>
    <w:rsid w:val="00681E99"/>
    <w:rsid w:val="00683F01"/>
    <w:rsid w:val="006850A8"/>
    <w:rsid w:val="0069082C"/>
    <w:rsid w:val="0069214C"/>
    <w:rsid w:val="00692605"/>
    <w:rsid w:val="00692BC8"/>
    <w:rsid w:val="00693BD0"/>
    <w:rsid w:val="006A0276"/>
    <w:rsid w:val="006A1903"/>
    <w:rsid w:val="006A1B7F"/>
    <w:rsid w:val="006B1D8B"/>
    <w:rsid w:val="006B3A85"/>
    <w:rsid w:val="006B5395"/>
    <w:rsid w:val="006C0153"/>
    <w:rsid w:val="006C6406"/>
    <w:rsid w:val="006C6ACE"/>
    <w:rsid w:val="006D08AB"/>
    <w:rsid w:val="006D338C"/>
    <w:rsid w:val="006D35C4"/>
    <w:rsid w:val="006D3D48"/>
    <w:rsid w:val="006D53E8"/>
    <w:rsid w:val="006D6DE1"/>
    <w:rsid w:val="006E01E8"/>
    <w:rsid w:val="006E129C"/>
    <w:rsid w:val="006E3115"/>
    <w:rsid w:val="006E4E19"/>
    <w:rsid w:val="006E6506"/>
    <w:rsid w:val="006E7376"/>
    <w:rsid w:val="006F087D"/>
    <w:rsid w:val="006F1511"/>
    <w:rsid w:val="006F22A3"/>
    <w:rsid w:val="006F31F9"/>
    <w:rsid w:val="006F512E"/>
    <w:rsid w:val="006F7BC6"/>
    <w:rsid w:val="00700BF5"/>
    <w:rsid w:val="00700E3A"/>
    <w:rsid w:val="007106A0"/>
    <w:rsid w:val="0071372B"/>
    <w:rsid w:val="00715CD6"/>
    <w:rsid w:val="007171B8"/>
    <w:rsid w:val="00717969"/>
    <w:rsid w:val="007212C4"/>
    <w:rsid w:val="007233C7"/>
    <w:rsid w:val="00727A13"/>
    <w:rsid w:val="00730B3C"/>
    <w:rsid w:val="007317E5"/>
    <w:rsid w:val="007358BB"/>
    <w:rsid w:val="00737748"/>
    <w:rsid w:val="00741D17"/>
    <w:rsid w:val="00745693"/>
    <w:rsid w:val="0074664D"/>
    <w:rsid w:val="00747DD4"/>
    <w:rsid w:val="00750E50"/>
    <w:rsid w:val="00755BEC"/>
    <w:rsid w:val="007561A6"/>
    <w:rsid w:val="0075631E"/>
    <w:rsid w:val="00756B6F"/>
    <w:rsid w:val="00756D62"/>
    <w:rsid w:val="007573CC"/>
    <w:rsid w:val="00757A78"/>
    <w:rsid w:val="007630FB"/>
    <w:rsid w:val="00767575"/>
    <w:rsid w:val="00767B75"/>
    <w:rsid w:val="007704F4"/>
    <w:rsid w:val="007724C1"/>
    <w:rsid w:val="0077344F"/>
    <w:rsid w:val="00776E3E"/>
    <w:rsid w:val="00780D74"/>
    <w:rsid w:val="007824AD"/>
    <w:rsid w:val="00784DE8"/>
    <w:rsid w:val="00791276"/>
    <w:rsid w:val="00791517"/>
    <w:rsid w:val="0079237C"/>
    <w:rsid w:val="007937DD"/>
    <w:rsid w:val="00794FE0"/>
    <w:rsid w:val="007A2938"/>
    <w:rsid w:val="007A4BD1"/>
    <w:rsid w:val="007B02A5"/>
    <w:rsid w:val="007B11A9"/>
    <w:rsid w:val="007B5CF7"/>
    <w:rsid w:val="007B65F1"/>
    <w:rsid w:val="007C5D24"/>
    <w:rsid w:val="007D2F73"/>
    <w:rsid w:val="007D34C2"/>
    <w:rsid w:val="007D43D8"/>
    <w:rsid w:val="007D54EB"/>
    <w:rsid w:val="007D6BD3"/>
    <w:rsid w:val="007D771D"/>
    <w:rsid w:val="007E073E"/>
    <w:rsid w:val="007E0EBB"/>
    <w:rsid w:val="007E14B2"/>
    <w:rsid w:val="007E1803"/>
    <w:rsid w:val="007E3553"/>
    <w:rsid w:val="007E5B2C"/>
    <w:rsid w:val="007E71BE"/>
    <w:rsid w:val="007E75DB"/>
    <w:rsid w:val="007E7B62"/>
    <w:rsid w:val="00801BAB"/>
    <w:rsid w:val="00805AA2"/>
    <w:rsid w:val="008069A9"/>
    <w:rsid w:val="008146AF"/>
    <w:rsid w:val="00814922"/>
    <w:rsid w:val="0081651F"/>
    <w:rsid w:val="00816BCB"/>
    <w:rsid w:val="00824BCC"/>
    <w:rsid w:val="008268A1"/>
    <w:rsid w:val="00826AED"/>
    <w:rsid w:val="0083093F"/>
    <w:rsid w:val="00831E84"/>
    <w:rsid w:val="00832728"/>
    <w:rsid w:val="008340D2"/>
    <w:rsid w:val="00835BF2"/>
    <w:rsid w:val="00835C64"/>
    <w:rsid w:val="00843159"/>
    <w:rsid w:val="00844163"/>
    <w:rsid w:val="00844960"/>
    <w:rsid w:val="008454A6"/>
    <w:rsid w:val="008458AA"/>
    <w:rsid w:val="0084606E"/>
    <w:rsid w:val="0084626B"/>
    <w:rsid w:val="008512A8"/>
    <w:rsid w:val="00851968"/>
    <w:rsid w:val="00852A40"/>
    <w:rsid w:val="00854BDC"/>
    <w:rsid w:val="008569F4"/>
    <w:rsid w:val="00856A47"/>
    <w:rsid w:val="008577CE"/>
    <w:rsid w:val="008606E3"/>
    <w:rsid w:val="00867AF0"/>
    <w:rsid w:val="00867E62"/>
    <w:rsid w:val="00877820"/>
    <w:rsid w:val="0088283B"/>
    <w:rsid w:val="00886D19"/>
    <w:rsid w:val="00890D63"/>
    <w:rsid w:val="008924C4"/>
    <w:rsid w:val="008925FE"/>
    <w:rsid w:val="0089265D"/>
    <w:rsid w:val="00896F99"/>
    <w:rsid w:val="00897441"/>
    <w:rsid w:val="008A3762"/>
    <w:rsid w:val="008A4343"/>
    <w:rsid w:val="008B18FF"/>
    <w:rsid w:val="008B2EAE"/>
    <w:rsid w:val="008B7E08"/>
    <w:rsid w:val="008C0CE2"/>
    <w:rsid w:val="008C5682"/>
    <w:rsid w:val="008C570B"/>
    <w:rsid w:val="008C5B52"/>
    <w:rsid w:val="008C7327"/>
    <w:rsid w:val="008D6540"/>
    <w:rsid w:val="008D7E66"/>
    <w:rsid w:val="008E0B24"/>
    <w:rsid w:val="008E7228"/>
    <w:rsid w:val="008F03F3"/>
    <w:rsid w:val="008F052F"/>
    <w:rsid w:val="008F662E"/>
    <w:rsid w:val="00900194"/>
    <w:rsid w:val="009008BA"/>
    <w:rsid w:val="0090122F"/>
    <w:rsid w:val="009021FD"/>
    <w:rsid w:val="00903AAA"/>
    <w:rsid w:val="00903DF3"/>
    <w:rsid w:val="00904B3C"/>
    <w:rsid w:val="0090541F"/>
    <w:rsid w:val="00905BFD"/>
    <w:rsid w:val="00906121"/>
    <w:rsid w:val="00907E6A"/>
    <w:rsid w:val="00907F0D"/>
    <w:rsid w:val="00917C3F"/>
    <w:rsid w:val="00920574"/>
    <w:rsid w:val="00922070"/>
    <w:rsid w:val="00923AD3"/>
    <w:rsid w:val="009271E4"/>
    <w:rsid w:val="00927BB4"/>
    <w:rsid w:val="00927E7D"/>
    <w:rsid w:val="009305D2"/>
    <w:rsid w:val="009315B1"/>
    <w:rsid w:val="00933E0F"/>
    <w:rsid w:val="00936644"/>
    <w:rsid w:val="009407B6"/>
    <w:rsid w:val="00940CB1"/>
    <w:rsid w:val="00940D04"/>
    <w:rsid w:val="009424E6"/>
    <w:rsid w:val="00942E3F"/>
    <w:rsid w:val="00944541"/>
    <w:rsid w:val="0094496E"/>
    <w:rsid w:val="0094574D"/>
    <w:rsid w:val="00946F62"/>
    <w:rsid w:val="00947CF4"/>
    <w:rsid w:val="00953164"/>
    <w:rsid w:val="0095592B"/>
    <w:rsid w:val="009563C0"/>
    <w:rsid w:val="00962BC2"/>
    <w:rsid w:val="00963063"/>
    <w:rsid w:val="009730A1"/>
    <w:rsid w:val="00974809"/>
    <w:rsid w:val="00975479"/>
    <w:rsid w:val="00980FBC"/>
    <w:rsid w:val="00981648"/>
    <w:rsid w:val="0098226D"/>
    <w:rsid w:val="00983E35"/>
    <w:rsid w:val="0098532E"/>
    <w:rsid w:val="00994DC0"/>
    <w:rsid w:val="00995B38"/>
    <w:rsid w:val="00997C4F"/>
    <w:rsid w:val="009A2C6C"/>
    <w:rsid w:val="009A3D4A"/>
    <w:rsid w:val="009A3E7B"/>
    <w:rsid w:val="009A438E"/>
    <w:rsid w:val="009A5CDF"/>
    <w:rsid w:val="009B004D"/>
    <w:rsid w:val="009B1AB8"/>
    <w:rsid w:val="009B2EED"/>
    <w:rsid w:val="009B631D"/>
    <w:rsid w:val="009B6371"/>
    <w:rsid w:val="009C168D"/>
    <w:rsid w:val="009C1C93"/>
    <w:rsid w:val="009C2C0C"/>
    <w:rsid w:val="009D14B7"/>
    <w:rsid w:val="009D2FD8"/>
    <w:rsid w:val="009D5898"/>
    <w:rsid w:val="009E08C5"/>
    <w:rsid w:val="009E0BB5"/>
    <w:rsid w:val="009E0D64"/>
    <w:rsid w:val="009E4C15"/>
    <w:rsid w:val="009F165E"/>
    <w:rsid w:val="009F22D6"/>
    <w:rsid w:val="009F290E"/>
    <w:rsid w:val="009F2DC7"/>
    <w:rsid w:val="009F64E1"/>
    <w:rsid w:val="009F6AAC"/>
    <w:rsid w:val="00A0325C"/>
    <w:rsid w:val="00A12382"/>
    <w:rsid w:val="00A13E93"/>
    <w:rsid w:val="00A1422E"/>
    <w:rsid w:val="00A144DE"/>
    <w:rsid w:val="00A15A4C"/>
    <w:rsid w:val="00A20324"/>
    <w:rsid w:val="00A22927"/>
    <w:rsid w:val="00A23E76"/>
    <w:rsid w:val="00A34DC4"/>
    <w:rsid w:val="00A35D90"/>
    <w:rsid w:val="00A3733F"/>
    <w:rsid w:val="00A52102"/>
    <w:rsid w:val="00A55DA7"/>
    <w:rsid w:val="00A60083"/>
    <w:rsid w:val="00A61A04"/>
    <w:rsid w:val="00A620CC"/>
    <w:rsid w:val="00A63918"/>
    <w:rsid w:val="00A64AA8"/>
    <w:rsid w:val="00A65619"/>
    <w:rsid w:val="00A66A50"/>
    <w:rsid w:val="00A67AE6"/>
    <w:rsid w:val="00A75ED2"/>
    <w:rsid w:val="00A8074A"/>
    <w:rsid w:val="00A82718"/>
    <w:rsid w:val="00A83008"/>
    <w:rsid w:val="00A831F2"/>
    <w:rsid w:val="00A840B6"/>
    <w:rsid w:val="00A84350"/>
    <w:rsid w:val="00A861A6"/>
    <w:rsid w:val="00A86C6A"/>
    <w:rsid w:val="00A91B30"/>
    <w:rsid w:val="00A92A03"/>
    <w:rsid w:val="00A93ED5"/>
    <w:rsid w:val="00A9757F"/>
    <w:rsid w:val="00AA2357"/>
    <w:rsid w:val="00AA289D"/>
    <w:rsid w:val="00AA63D5"/>
    <w:rsid w:val="00AB013D"/>
    <w:rsid w:val="00AB0916"/>
    <w:rsid w:val="00AB4C22"/>
    <w:rsid w:val="00AB511F"/>
    <w:rsid w:val="00AB5512"/>
    <w:rsid w:val="00AC0A39"/>
    <w:rsid w:val="00AC362E"/>
    <w:rsid w:val="00AC4989"/>
    <w:rsid w:val="00AC60B1"/>
    <w:rsid w:val="00AC73B6"/>
    <w:rsid w:val="00AC7722"/>
    <w:rsid w:val="00AD0A83"/>
    <w:rsid w:val="00AD187A"/>
    <w:rsid w:val="00AD30A5"/>
    <w:rsid w:val="00AD4143"/>
    <w:rsid w:val="00AD639D"/>
    <w:rsid w:val="00AD7FB4"/>
    <w:rsid w:val="00AE05C4"/>
    <w:rsid w:val="00AE15D7"/>
    <w:rsid w:val="00AE3E25"/>
    <w:rsid w:val="00AE46BB"/>
    <w:rsid w:val="00AE7C08"/>
    <w:rsid w:val="00AF2424"/>
    <w:rsid w:val="00B00FD7"/>
    <w:rsid w:val="00B00FDC"/>
    <w:rsid w:val="00B043FE"/>
    <w:rsid w:val="00B10472"/>
    <w:rsid w:val="00B1053F"/>
    <w:rsid w:val="00B13681"/>
    <w:rsid w:val="00B13FD0"/>
    <w:rsid w:val="00B14D57"/>
    <w:rsid w:val="00B15736"/>
    <w:rsid w:val="00B1779B"/>
    <w:rsid w:val="00B2579C"/>
    <w:rsid w:val="00B3049A"/>
    <w:rsid w:val="00B34745"/>
    <w:rsid w:val="00B34954"/>
    <w:rsid w:val="00B40664"/>
    <w:rsid w:val="00B409C3"/>
    <w:rsid w:val="00B40F47"/>
    <w:rsid w:val="00B4104A"/>
    <w:rsid w:val="00B42924"/>
    <w:rsid w:val="00B4312C"/>
    <w:rsid w:val="00B43F5D"/>
    <w:rsid w:val="00B45828"/>
    <w:rsid w:val="00B50CAA"/>
    <w:rsid w:val="00B52CD3"/>
    <w:rsid w:val="00B53F23"/>
    <w:rsid w:val="00B55A80"/>
    <w:rsid w:val="00B603C8"/>
    <w:rsid w:val="00B6356A"/>
    <w:rsid w:val="00B64A70"/>
    <w:rsid w:val="00B66D95"/>
    <w:rsid w:val="00B6719B"/>
    <w:rsid w:val="00B701A0"/>
    <w:rsid w:val="00B7086B"/>
    <w:rsid w:val="00B715E4"/>
    <w:rsid w:val="00B7769B"/>
    <w:rsid w:val="00B80F28"/>
    <w:rsid w:val="00B8224A"/>
    <w:rsid w:val="00B85DCC"/>
    <w:rsid w:val="00B8664B"/>
    <w:rsid w:val="00B86A6C"/>
    <w:rsid w:val="00B86D5C"/>
    <w:rsid w:val="00B876B1"/>
    <w:rsid w:val="00B90627"/>
    <w:rsid w:val="00B91749"/>
    <w:rsid w:val="00B92309"/>
    <w:rsid w:val="00B9445D"/>
    <w:rsid w:val="00B94650"/>
    <w:rsid w:val="00B957E9"/>
    <w:rsid w:val="00B96880"/>
    <w:rsid w:val="00BA0785"/>
    <w:rsid w:val="00BA154D"/>
    <w:rsid w:val="00BA1A56"/>
    <w:rsid w:val="00BA3625"/>
    <w:rsid w:val="00BA511C"/>
    <w:rsid w:val="00BA57C1"/>
    <w:rsid w:val="00BB1ECE"/>
    <w:rsid w:val="00BB31AF"/>
    <w:rsid w:val="00BB49DB"/>
    <w:rsid w:val="00BC03A3"/>
    <w:rsid w:val="00BC0D59"/>
    <w:rsid w:val="00BC13A0"/>
    <w:rsid w:val="00BC1603"/>
    <w:rsid w:val="00BC2FB8"/>
    <w:rsid w:val="00BC3409"/>
    <w:rsid w:val="00BC4589"/>
    <w:rsid w:val="00BC50F4"/>
    <w:rsid w:val="00BD00FD"/>
    <w:rsid w:val="00BD3ADA"/>
    <w:rsid w:val="00BD7750"/>
    <w:rsid w:val="00BE0959"/>
    <w:rsid w:val="00BE4041"/>
    <w:rsid w:val="00BE4694"/>
    <w:rsid w:val="00BE4B4E"/>
    <w:rsid w:val="00BF1103"/>
    <w:rsid w:val="00BF1356"/>
    <w:rsid w:val="00BF58B4"/>
    <w:rsid w:val="00BF5C1A"/>
    <w:rsid w:val="00BF6782"/>
    <w:rsid w:val="00BF73A2"/>
    <w:rsid w:val="00C001B8"/>
    <w:rsid w:val="00C00553"/>
    <w:rsid w:val="00C00B3C"/>
    <w:rsid w:val="00C0366C"/>
    <w:rsid w:val="00C07CED"/>
    <w:rsid w:val="00C11412"/>
    <w:rsid w:val="00C1160B"/>
    <w:rsid w:val="00C14DE0"/>
    <w:rsid w:val="00C15657"/>
    <w:rsid w:val="00C169AB"/>
    <w:rsid w:val="00C175B5"/>
    <w:rsid w:val="00C22E60"/>
    <w:rsid w:val="00C2686E"/>
    <w:rsid w:val="00C31260"/>
    <w:rsid w:val="00C333F5"/>
    <w:rsid w:val="00C33D0B"/>
    <w:rsid w:val="00C36E8B"/>
    <w:rsid w:val="00C46440"/>
    <w:rsid w:val="00C47DB1"/>
    <w:rsid w:val="00C51377"/>
    <w:rsid w:val="00C5346B"/>
    <w:rsid w:val="00C53C42"/>
    <w:rsid w:val="00C53F92"/>
    <w:rsid w:val="00C542CE"/>
    <w:rsid w:val="00C54382"/>
    <w:rsid w:val="00C545EB"/>
    <w:rsid w:val="00C54960"/>
    <w:rsid w:val="00C55F48"/>
    <w:rsid w:val="00C612E3"/>
    <w:rsid w:val="00C648F8"/>
    <w:rsid w:val="00C66321"/>
    <w:rsid w:val="00C700B6"/>
    <w:rsid w:val="00C73DEE"/>
    <w:rsid w:val="00C762E7"/>
    <w:rsid w:val="00C76A15"/>
    <w:rsid w:val="00C77E10"/>
    <w:rsid w:val="00C814AC"/>
    <w:rsid w:val="00C81657"/>
    <w:rsid w:val="00C8419C"/>
    <w:rsid w:val="00C86849"/>
    <w:rsid w:val="00C872E3"/>
    <w:rsid w:val="00C92D03"/>
    <w:rsid w:val="00C94815"/>
    <w:rsid w:val="00CA0127"/>
    <w:rsid w:val="00CB081A"/>
    <w:rsid w:val="00CB0E35"/>
    <w:rsid w:val="00CB27E8"/>
    <w:rsid w:val="00CB3F89"/>
    <w:rsid w:val="00CB5895"/>
    <w:rsid w:val="00CC1DD8"/>
    <w:rsid w:val="00CC2118"/>
    <w:rsid w:val="00CC52B6"/>
    <w:rsid w:val="00CC7C23"/>
    <w:rsid w:val="00CD0787"/>
    <w:rsid w:val="00CD2BAA"/>
    <w:rsid w:val="00CD4DD4"/>
    <w:rsid w:val="00CD58D9"/>
    <w:rsid w:val="00CE2021"/>
    <w:rsid w:val="00CE2590"/>
    <w:rsid w:val="00CE2C36"/>
    <w:rsid w:val="00CE3379"/>
    <w:rsid w:val="00CE3E61"/>
    <w:rsid w:val="00CE5A6E"/>
    <w:rsid w:val="00CE6305"/>
    <w:rsid w:val="00CF5B76"/>
    <w:rsid w:val="00D021F3"/>
    <w:rsid w:val="00D03C10"/>
    <w:rsid w:val="00D06792"/>
    <w:rsid w:val="00D07335"/>
    <w:rsid w:val="00D07838"/>
    <w:rsid w:val="00D1427D"/>
    <w:rsid w:val="00D1632F"/>
    <w:rsid w:val="00D20C18"/>
    <w:rsid w:val="00D222D6"/>
    <w:rsid w:val="00D22B3E"/>
    <w:rsid w:val="00D233FB"/>
    <w:rsid w:val="00D235C5"/>
    <w:rsid w:val="00D23BFC"/>
    <w:rsid w:val="00D2443B"/>
    <w:rsid w:val="00D25C41"/>
    <w:rsid w:val="00D34CB4"/>
    <w:rsid w:val="00D37EC8"/>
    <w:rsid w:val="00D429F2"/>
    <w:rsid w:val="00D42D5A"/>
    <w:rsid w:val="00D454CA"/>
    <w:rsid w:val="00D479AA"/>
    <w:rsid w:val="00D50FBE"/>
    <w:rsid w:val="00D5284C"/>
    <w:rsid w:val="00D52F13"/>
    <w:rsid w:val="00D53F5A"/>
    <w:rsid w:val="00D55492"/>
    <w:rsid w:val="00D56936"/>
    <w:rsid w:val="00D6081B"/>
    <w:rsid w:val="00D609FF"/>
    <w:rsid w:val="00D61A02"/>
    <w:rsid w:val="00D64917"/>
    <w:rsid w:val="00D651D4"/>
    <w:rsid w:val="00D73AAC"/>
    <w:rsid w:val="00D74844"/>
    <w:rsid w:val="00D77372"/>
    <w:rsid w:val="00D8135F"/>
    <w:rsid w:val="00D81927"/>
    <w:rsid w:val="00D82885"/>
    <w:rsid w:val="00D8327A"/>
    <w:rsid w:val="00D8383A"/>
    <w:rsid w:val="00D95E2C"/>
    <w:rsid w:val="00D9711B"/>
    <w:rsid w:val="00DA7B5F"/>
    <w:rsid w:val="00DB05E5"/>
    <w:rsid w:val="00DB1CEA"/>
    <w:rsid w:val="00DB3DDD"/>
    <w:rsid w:val="00DB5471"/>
    <w:rsid w:val="00DC1793"/>
    <w:rsid w:val="00DC4EAD"/>
    <w:rsid w:val="00DD2F34"/>
    <w:rsid w:val="00DD332C"/>
    <w:rsid w:val="00DD45AD"/>
    <w:rsid w:val="00DD57C9"/>
    <w:rsid w:val="00DD5DF7"/>
    <w:rsid w:val="00DD6A58"/>
    <w:rsid w:val="00DD7FC8"/>
    <w:rsid w:val="00DE0311"/>
    <w:rsid w:val="00DE0629"/>
    <w:rsid w:val="00DE1460"/>
    <w:rsid w:val="00DE326E"/>
    <w:rsid w:val="00DE34F4"/>
    <w:rsid w:val="00DE359B"/>
    <w:rsid w:val="00DE4047"/>
    <w:rsid w:val="00DF323E"/>
    <w:rsid w:val="00E00E84"/>
    <w:rsid w:val="00E014C3"/>
    <w:rsid w:val="00E014EB"/>
    <w:rsid w:val="00E03AC2"/>
    <w:rsid w:val="00E07B31"/>
    <w:rsid w:val="00E07EE4"/>
    <w:rsid w:val="00E11241"/>
    <w:rsid w:val="00E120F9"/>
    <w:rsid w:val="00E1724A"/>
    <w:rsid w:val="00E20536"/>
    <w:rsid w:val="00E229A7"/>
    <w:rsid w:val="00E24C45"/>
    <w:rsid w:val="00E269CD"/>
    <w:rsid w:val="00E27037"/>
    <w:rsid w:val="00E27515"/>
    <w:rsid w:val="00E3046C"/>
    <w:rsid w:val="00E31AC5"/>
    <w:rsid w:val="00E32C3E"/>
    <w:rsid w:val="00E33C42"/>
    <w:rsid w:val="00E3655A"/>
    <w:rsid w:val="00E40E1A"/>
    <w:rsid w:val="00E42F0D"/>
    <w:rsid w:val="00E47A41"/>
    <w:rsid w:val="00E50DEA"/>
    <w:rsid w:val="00E51009"/>
    <w:rsid w:val="00E526BE"/>
    <w:rsid w:val="00E52FF3"/>
    <w:rsid w:val="00E600AB"/>
    <w:rsid w:val="00E60B44"/>
    <w:rsid w:val="00E614EE"/>
    <w:rsid w:val="00E6310B"/>
    <w:rsid w:val="00E660A6"/>
    <w:rsid w:val="00E67916"/>
    <w:rsid w:val="00E70C62"/>
    <w:rsid w:val="00E70CBE"/>
    <w:rsid w:val="00E7103C"/>
    <w:rsid w:val="00E72612"/>
    <w:rsid w:val="00E7747B"/>
    <w:rsid w:val="00E83311"/>
    <w:rsid w:val="00E8385C"/>
    <w:rsid w:val="00E83AB6"/>
    <w:rsid w:val="00E855E1"/>
    <w:rsid w:val="00E85BE6"/>
    <w:rsid w:val="00E86A0C"/>
    <w:rsid w:val="00E87108"/>
    <w:rsid w:val="00E954ED"/>
    <w:rsid w:val="00EA0FE5"/>
    <w:rsid w:val="00EA3D03"/>
    <w:rsid w:val="00EA44C3"/>
    <w:rsid w:val="00EB32F4"/>
    <w:rsid w:val="00EB6A0D"/>
    <w:rsid w:val="00EC4A10"/>
    <w:rsid w:val="00EC639D"/>
    <w:rsid w:val="00ED756E"/>
    <w:rsid w:val="00EE1A1F"/>
    <w:rsid w:val="00EE2264"/>
    <w:rsid w:val="00EE30AB"/>
    <w:rsid w:val="00EE31FB"/>
    <w:rsid w:val="00EE4042"/>
    <w:rsid w:val="00EE4792"/>
    <w:rsid w:val="00EE47F2"/>
    <w:rsid w:val="00EE5F88"/>
    <w:rsid w:val="00EE60A7"/>
    <w:rsid w:val="00EE65DC"/>
    <w:rsid w:val="00EF3A84"/>
    <w:rsid w:val="00EF7981"/>
    <w:rsid w:val="00EF7C86"/>
    <w:rsid w:val="00F0009E"/>
    <w:rsid w:val="00F01D27"/>
    <w:rsid w:val="00F0233F"/>
    <w:rsid w:val="00F03A64"/>
    <w:rsid w:val="00F04D7A"/>
    <w:rsid w:val="00F050F9"/>
    <w:rsid w:val="00F0533E"/>
    <w:rsid w:val="00F11747"/>
    <w:rsid w:val="00F15D08"/>
    <w:rsid w:val="00F1722B"/>
    <w:rsid w:val="00F216C7"/>
    <w:rsid w:val="00F24521"/>
    <w:rsid w:val="00F26544"/>
    <w:rsid w:val="00F278E2"/>
    <w:rsid w:val="00F27FDD"/>
    <w:rsid w:val="00F31B58"/>
    <w:rsid w:val="00F33D2F"/>
    <w:rsid w:val="00F34138"/>
    <w:rsid w:val="00F41BF0"/>
    <w:rsid w:val="00F43B77"/>
    <w:rsid w:val="00F44F50"/>
    <w:rsid w:val="00F461CD"/>
    <w:rsid w:val="00F46B98"/>
    <w:rsid w:val="00F47B5A"/>
    <w:rsid w:val="00F47B7E"/>
    <w:rsid w:val="00F548B1"/>
    <w:rsid w:val="00F550FA"/>
    <w:rsid w:val="00F55549"/>
    <w:rsid w:val="00F56484"/>
    <w:rsid w:val="00F62ABF"/>
    <w:rsid w:val="00F64941"/>
    <w:rsid w:val="00F71460"/>
    <w:rsid w:val="00F72D75"/>
    <w:rsid w:val="00F74828"/>
    <w:rsid w:val="00F74897"/>
    <w:rsid w:val="00F75D78"/>
    <w:rsid w:val="00F8164D"/>
    <w:rsid w:val="00F92C19"/>
    <w:rsid w:val="00F94B40"/>
    <w:rsid w:val="00F9524A"/>
    <w:rsid w:val="00FA0807"/>
    <w:rsid w:val="00FA0917"/>
    <w:rsid w:val="00FA4DB5"/>
    <w:rsid w:val="00FA7958"/>
    <w:rsid w:val="00FB1B46"/>
    <w:rsid w:val="00FB2751"/>
    <w:rsid w:val="00FB5289"/>
    <w:rsid w:val="00FB73F8"/>
    <w:rsid w:val="00FC3097"/>
    <w:rsid w:val="00FC55D3"/>
    <w:rsid w:val="00FC6675"/>
    <w:rsid w:val="00FD753F"/>
    <w:rsid w:val="00FD7E0B"/>
    <w:rsid w:val="00FE33A5"/>
    <w:rsid w:val="00FE3756"/>
    <w:rsid w:val="00FE3B66"/>
    <w:rsid w:val="00FE7704"/>
    <w:rsid w:val="00FF16AF"/>
    <w:rsid w:val="00FF1A3D"/>
    <w:rsid w:val="00FF3198"/>
    <w:rsid w:val="00FF59F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42" Type="http://schemas.openxmlformats.org/officeDocument/2006/relationships/image" Target="media/image26.jpeg"/><Relationship Id="rId47" Type="http://schemas.openxmlformats.org/officeDocument/2006/relationships/image" Target="media/image31.png"/><Relationship Id="rId63" Type="http://schemas.openxmlformats.org/officeDocument/2006/relationships/hyperlink" Target="https://developer.android.com/design/material/index.html" TargetMode="External"/><Relationship Id="rId68" Type="http://schemas.openxmlformats.org/officeDocument/2006/relationships/image" Target="media/image47.png"/><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bmeaut.github.io/snippets/snippets/0114_VerziokezelokOsszehasonlitasa/" TargetMode="Externa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64" Type="http://schemas.openxmlformats.org/officeDocument/2006/relationships/image" Target="media/image43.png"/><Relationship Id="rId69" Type="http://schemas.openxmlformats.org/officeDocument/2006/relationships/image" Target="media/image48.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yperlink" Target="https://developer.android.com/studio/intro/index.html" TargetMode="External"/><Relationship Id="rId67" Type="http://schemas.openxmlformats.org/officeDocument/2006/relationships/image" Target="media/image46.png"/><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www.tutorialspoint.com/android/android_architecture.htm"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hyperlink" Target="http://satyan.github.io/sugar/"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39" Type="http://schemas.openxmlformats.org/officeDocument/2006/relationships/image" Target="media/image23.jpe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E2A4D05C-FCDA-42BE-83F4-3C6B5062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20560</TotalTime>
  <Pages>46</Pages>
  <Words>8900</Words>
  <Characters>61414</Characters>
  <Application>Microsoft Office Word</Application>
  <DocSecurity>0</DocSecurity>
  <Lines>511</Lines>
  <Paragraphs>140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70174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920</cp:revision>
  <cp:lastPrinted>2002-07-08T12:51:00Z</cp:lastPrinted>
  <dcterms:created xsi:type="dcterms:W3CDTF">2015-10-19T08:48:00Z</dcterms:created>
  <dcterms:modified xsi:type="dcterms:W3CDTF">2017-11-11T11:18:00Z</dcterms:modified>
</cp:coreProperties>
</file>