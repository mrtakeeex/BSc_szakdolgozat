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155AD015" w14:textId="77777777" w:rsidR="0063585C" w:rsidRPr="00B50CAA" w:rsidRDefault="0063585C" w:rsidP="00B96880">
      <w:pPr>
        <w:pStyle w:val="Fejezetcmtartalomjegyzknlkl"/>
      </w:pPr>
      <w:r w:rsidRPr="00B50CAA">
        <w:lastRenderedPageBreak/>
        <w:t>Tartalomjegyzék</w:t>
      </w:r>
    </w:p>
    <w:p w14:paraId="60723CAC" w14:textId="77777777" w:rsidR="003E2EC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33184091" w:history="1">
        <w:r w:rsidR="003E2ECB" w:rsidRPr="009C4645">
          <w:rPr>
            <w:rStyle w:val="Hiperhivatkozs"/>
            <w:noProof/>
          </w:rPr>
          <w:t>Összefoglaló</w:t>
        </w:r>
        <w:r w:rsidR="003E2ECB">
          <w:rPr>
            <w:noProof/>
            <w:webHidden/>
          </w:rPr>
          <w:tab/>
        </w:r>
        <w:r w:rsidR="003E2ECB">
          <w:rPr>
            <w:noProof/>
            <w:webHidden/>
          </w:rPr>
          <w:fldChar w:fldCharType="begin"/>
        </w:r>
        <w:r w:rsidR="003E2ECB">
          <w:rPr>
            <w:noProof/>
            <w:webHidden/>
          </w:rPr>
          <w:instrText xml:space="preserve"> PAGEREF _Toc433184091 \h </w:instrText>
        </w:r>
        <w:r w:rsidR="003E2ECB">
          <w:rPr>
            <w:noProof/>
            <w:webHidden/>
          </w:rPr>
        </w:r>
        <w:r w:rsidR="003E2ECB">
          <w:rPr>
            <w:noProof/>
            <w:webHidden/>
          </w:rPr>
          <w:fldChar w:fldCharType="separate"/>
        </w:r>
        <w:r w:rsidR="003E2ECB">
          <w:rPr>
            <w:noProof/>
            <w:webHidden/>
          </w:rPr>
          <w:t>6</w:t>
        </w:r>
        <w:r w:rsidR="003E2ECB">
          <w:rPr>
            <w:noProof/>
            <w:webHidden/>
          </w:rPr>
          <w:fldChar w:fldCharType="end"/>
        </w:r>
      </w:hyperlink>
    </w:p>
    <w:p w14:paraId="198E695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2" w:history="1">
        <w:r w:rsidR="003E2ECB" w:rsidRPr="009C4645">
          <w:rPr>
            <w:rStyle w:val="Hiperhivatkozs"/>
            <w:noProof/>
          </w:rPr>
          <w:t>Abstract</w:t>
        </w:r>
        <w:r w:rsidR="003E2ECB">
          <w:rPr>
            <w:noProof/>
            <w:webHidden/>
          </w:rPr>
          <w:tab/>
        </w:r>
        <w:r w:rsidR="003E2ECB">
          <w:rPr>
            <w:noProof/>
            <w:webHidden/>
          </w:rPr>
          <w:fldChar w:fldCharType="begin"/>
        </w:r>
        <w:r w:rsidR="003E2ECB">
          <w:rPr>
            <w:noProof/>
            <w:webHidden/>
          </w:rPr>
          <w:instrText xml:space="preserve"> PAGEREF _Toc433184092 \h </w:instrText>
        </w:r>
        <w:r w:rsidR="003E2ECB">
          <w:rPr>
            <w:noProof/>
            <w:webHidden/>
          </w:rPr>
        </w:r>
        <w:r w:rsidR="003E2ECB">
          <w:rPr>
            <w:noProof/>
            <w:webHidden/>
          </w:rPr>
          <w:fldChar w:fldCharType="separate"/>
        </w:r>
        <w:r w:rsidR="003E2ECB">
          <w:rPr>
            <w:noProof/>
            <w:webHidden/>
          </w:rPr>
          <w:t>7</w:t>
        </w:r>
        <w:r w:rsidR="003E2ECB">
          <w:rPr>
            <w:noProof/>
            <w:webHidden/>
          </w:rPr>
          <w:fldChar w:fldCharType="end"/>
        </w:r>
      </w:hyperlink>
    </w:p>
    <w:p w14:paraId="076B8300"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3" w:history="1">
        <w:r w:rsidR="003E2ECB" w:rsidRPr="009C4645">
          <w:rPr>
            <w:rStyle w:val="Hiperhivatkozs"/>
            <w:noProof/>
          </w:rPr>
          <w:t>1 Bevezetés</w:t>
        </w:r>
        <w:r w:rsidR="003E2ECB">
          <w:rPr>
            <w:noProof/>
            <w:webHidden/>
          </w:rPr>
          <w:tab/>
        </w:r>
        <w:r w:rsidR="003E2ECB">
          <w:rPr>
            <w:noProof/>
            <w:webHidden/>
          </w:rPr>
          <w:fldChar w:fldCharType="begin"/>
        </w:r>
        <w:r w:rsidR="003E2ECB">
          <w:rPr>
            <w:noProof/>
            <w:webHidden/>
          </w:rPr>
          <w:instrText xml:space="preserve"> PAGEREF _Toc433184093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28D556A"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4" w:history="1">
        <w:r w:rsidR="003E2ECB" w:rsidRPr="009C4645">
          <w:rPr>
            <w:rStyle w:val="Hiperhivatkozs"/>
            <w:noProof/>
          </w:rPr>
          <w:t>1.1 Frissítsd a dokumentumot</w:t>
        </w:r>
        <w:r w:rsidR="003E2ECB">
          <w:rPr>
            <w:noProof/>
            <w:webHidden/>
          </w:rPr>
          <w:tab/>
        </w:r>
        <w:r w:rsidR="003E2ECB">
          <w:rPr>
            <w:noProof/>
            <w:webHidden/>
          </w:rPr>
          <w:fldChar w:fldCharType="begin"/>
        </w:r>
        <w:r w:rsidR="003E2ECB">
          <w:rPr>
            <w:noProof/>
            <w:webHidden/>
          </w:rPr>
          <w:instrText xml:space="preserve"> PAGEREF _Toc433184094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312A91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5" w:history="1">
        <w:r w:rsidR="003E2ECB" w:rsidRPr="009C4645">
          <w:rPr>
            <w:rStyle w:val="Hiperhivatkozs"/>
            <w:noProof/>
          </w:rPr>
          <w:t>1.2 Szakdolgozat, vagy diplomaterv</w:t>
        </w:r>
        <w:r w:rsidR="003E2ECB">
          <w:rPr>
            <w:noProof/>
            <w:webHidden/>
          </w:rPr>
          <w:tab/>
        </w:r>
        <w:r w:rsidR="003E2ECB">
          <w:rPr>
            <w:noProof/>
            <w:webHidden/>
          </w:rPr>
          <w:fldChar w:fldCharType="begin"/>
        </w:r>
        <w:r w:rsidR="003E2ECB">
          <w:rPr>
            <w:noProof/>
            <w:webHidden/>
          </w:rPr>
          <w:instrText xml:space="preserve"> PAGEREF _Toc433184095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3DEE7CB3"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6" w:history="1">
        <w:r w:rsidR="003E2ECB" w:rsidRPr="009C4645">
          <w:rPr>
            <w:rStyle w:val="Hiperhivatkozs"/>
            <w:noProof/>
          </w:rPr>
          <w:t>1.3 Témaválasztás</w:t>
        </w:r>
        <w:r w:rsidR="003E2ECB">
          <w:rPr>
            <w:noProof/>
            <w:webHidden/>
          </w:rPr>
          <w:tab/>
        </w:r>
        <w:r w:rsidR="003E2ECB">
          <w:rPr>
            <w:noProof/>
            <w:webHidden/>
          </w:rPr>
          <w:fldChar w:fldCharType="begin"/>
        </w:r>
        <w:r w:rsidR="003E2ECB">
          <w:rPr>
            <w:noProof/>
            <w:webHidden/>
          </w:rPr>
          <w:instrText xml:space="preserve"> PAGEREF _Toc433184096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0132BD97"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7" w:history="1">
        <w:r w:rsidR="003E2ECB" w:rsidRPr="009C4645">
          <w:rPr>
            <w:rStyle w:val="Hiperhivatkozs"/>
            <w:noProof/>
          </w:rPr>
          <w:t>2 A dolgozat szerkezete</w:t>
        </w:r>
        <w:r w:rsidR="003E2ECB">
          <w:rPr>
            <w:noProof/>
            <w:webHidden/>
          </w:rPr>
          <w:tab/>
        </w:r>
        <w:r w:rsidR="003E2ECB">
          <w:rPr>
            <w:noProof/>
            <w:webHidden/>
          </w:rPr>
          <w:fldChar w:fldCharType="begin"/>
        </w:r>
        <w:r w:rsidR="003E2ECB">
          <w:rPr>
            <w:noProof/>
            <w:webHidden/>
          </w:rPr>
          <w:instrText xml:space="preserve"> PAGEREF _Toc433184097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2A0062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8" w:history="1">
        <w:r w:rsidR="003E2ECB" w:rsidRPr="009C4645">
          <w:rPr>
            <w:rStyle w:val="Hiperhivatkozs"/>
            <w:noProof/>
          </w:rPr>
          <w:t>2.1 Fejezetek</w:t>
        </w:r>
        <w:r w:rsidR="003E2ECB">
          <w:rPr>
            <w:noProof/>
            <w:webHidden/>
          </w:rPr>
          <w:tab/>
        </w:r>
        <w:r w:rsidR="003E2ECB">
          <w:rPr>
            <w:noProof/>
            <w:webHidden/>
          </w:rPr>
          <w:fldChar w:fldCharType="begin"/>
        </w:r>
        <w:r w:rsidR="003E2ECB">
          <w:rPr>
            <w:noProof/>
            <w:webHidden/>
          </w:rPr>
          <w:instrText xml:space="preserve"> PAGEREF _Toc433184098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019A8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099" w:history="1">
        <w:r w:rsidR="003E2ECB" w:rsidRPr="009C4645">
          <w:rPr>
            <w:rStyle w:val="Hiperhivatkozs"/>
            <w:noProof/>
          </w:rPr>
          <w:t>2.1.1 Feladatkiírás</w:t>
        </w:r>
        <w:r w:rsidR="003E2ECB">
          <w:rPr>
            <w:noProof/>
            <w:webHidden/>
          </w:rPr>
          <w:tab/>
        </w:r>
        <w:r w:rsidR="003E2ECB">
          <w:rPr>
            <w:noProof/>
            <w:webHidden/>
          </w:rPr>
          <w:fldChar w:fldCharType="begin"/>
        </w:r>
        <w:r w:rsidR="003E2ECB">
          <w:rPr>
            <w:noProof/>
            <w:webHidden/>
          </w:rPr>
          <w:instrText xml:space="preserve"> PAGEREF _Toc433184099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35A103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0" w:history="1">
        <w:r w:rsidR="003E2ECB" w:rsidRPr="009C4645">
          <w:rPr>
            <w:rStyle w:val="Hiperhivatkozs"/>
            <w:noProof/>
          </w:rPr>
          <w:t>2.1.2 Címoldal</w:t>
        </w:r>
        <w:r w:rsidR="003E2ECB">
          <w:rPr>
            <w:noProof/>
            <w:webHidden/>
          </w:rPr>
          <w:tab/>
        </w:r>
        <w:r w:rsidR="003E2ECB">
          <w:rPr>
            <w:noProof/>
            <w:webHidden/>
          </w:rPr>
          <w:fldChar w:fldCharType="begin"/>
        </w:r>
        <w:r w:rsidR="003E2ECB">
          <w:rPr>
            <w:noProof/>
            <w:webHidden/>
          </w:rPr>
          <w:instrText xml:space="preserve"> PAGEREF _Toc433184100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012CCA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1" w:history="1">
        <w:r w:rsidR="003E2ECB" w:rsidRPr="009C4645">
          <w:rPr>
            <w:rStyle w:val="Hiperhivatkozs"/>
            <w:noProof/>
          </w:rPr>
          <w:t>2.1.3 Tartalomjegyzék</w:t>
        </w:r>
        <w:r w:rsidR="003E2ECB">
          <w:rPr>
            <w:noProof/>
            <w:webHidden/>
          </w:rPr>
          <w:tab/>
        </w:r>
        <w:r w:rsidR="003E2ECB">
          <w:rPr>
            <w:noProof/>
            <w:webHidden/>
          </w:rPr>
          <w:fldChar w:fldCharType="begin"/>
        </w:r>
        <w:r w:rsidR="003E2ECB">
          <w:rPr>
            <w:noProof/>
            <w:webHidden/>
          </w:rPr>
          <w:instrText xml:space="preserve"> PAGEREF _Toc433184101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E5B17D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2" w:history="1">
        <w:r w:rsidR="003E2ECB" w:rsidRPr="009C4645">
          <w:rPr>
            <w:rStyle w:val="Hiperhivatkozs"/>
            <w:noProof/>
          </w:rPr>
          <w:t>2.1.4 Nyilatkozat</w:t>
        </w:r>
        <w:r w:rsidR="003E2ECB">
          <w:rPr>
            <w:noProof/>
            <w:webHidden/>
          </w:rPr>
          <w:tab/>
        </w:r>
        <w:r w:rsidR="003E2ECB">
          <w:rPr>
            <w:noProof/>
            <w:webHidden/>
          </w:rPr>
          <w:fldChar w:fldCharType="begin"/>
        </w:r>
        <w:r w:rsidR="003E2ECB">
          <w:rPr>
            <w:noProof/>
            <w:webHidden/>
          </w:rPr>
          <w:instrText xml:space="preserve"> PAGEREF _Toc433184102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77AED6C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3" w:history="1">
        <w:r w:rsidR="003E2ECB" w:rsidRPr="009C4645">
          <w:rPr>
            <w:rStyle w:val="Hiperhivatkozs"/>
            <w:noProof/>
          </w:rPr>
          <w:t>2.1.5 Tartalmi összefoglaló</w:t>
        </w:r>
        <w:r w:rsidR="003E2ECB">
          <w:rPr>
            <w:noProof/>
            <w:webHidden/>
          </w:rPr>
          <w:tab/>
        </w:r>
        <w:r w:rsidR="003E2ECB">
          <w:rPr>
            <w:noProof/>
            <w:webHidden/>
          </w:rPr>
          <w:fldChar w:fldCharType="begin"/>
        </w:r>
        <w:r w:rsidR="003E2ECB">
          <w:rPr>
            <w:noProof/>
            <w:webHidden/>
          </w:rPr>
          <w:instrText xml:space="preserve"> PAGEREF _Toc433184103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972966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4" w:history="1">
        <w:r w:rsidR="003E2ECB" w:rsidRPr="009C4645">
          <w:rPr>
            <w:rStyle w:val="Hiperhivatkozs"/>
            <w:noProof/>
          </w:rPr>
          <w:t>2.1.6 Bevezetés</w:t>
        </w:r>
        <w:r w:rsidR="003E2ECB">
          <w:rPr>
            <w:noProof/>
            <w:webHidden/>
          </w:rPr>
          <w:tab/>
        </w:r>
        <w:r w:rsidR="003E2ECB">
          <w:rPr>
            <w:noProof/>
            <w:webHidden/>
          </w:rPr>
          <w:fldChar w:fldCharType="begin"/>
        </w:r>
        <w:r w:rsidR="003E2ECB">
          <w:rPr>
            <w:noProof/>
            <w:webHidden/>
          </w:rPr>
          <w:instrText xml:space="preserve"> PAGEREF _Toc433184104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C013FB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5" w:history="1">
        <w:r w:rsidR="003E2ECB" w:rsidRPr="009C4645">
          <w:rPr>
            <w:rStyle w:val="Hiperhivatkozs"/>
            <w:noProof/>
          </w:rPr>
          <w:t>2.1.7 Irodalomkutatás, technológiák, hasonló alkotások bemutatása</w:t>
        </w:r>
        <w:r w:rsidR="003E2ECB">
          <w:rPr>
            <w:noProof/>
            <w:webHidden/>
          </w:rPr>
          <w:tab/>
        </w:r>
        <w:r w:rsidR="003E2ECB">
          <w:rPr>
            <w:noProof/>
            <w:webHidden/>
          </w:rPr>
          <w:fldChar w:fldCharType="begin"/>
        </w:r>
        <w:r w:rsidR="003E2ECB">
          <w:rPr>
            <w:noProof/>
            <w:webHidden/>
          </w:rPr>
          <w:instrText xml:space="preserve"> PAGEREF _Toc433184105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26F730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6" w:history="1">
        <w:r w:rsidR="003E2ECB" w:rsidRPr="009C4645">
          <w:rPr>
            <w:rStyle w:val="Hiperhivatkozs"/>
            <w:noProof/>
          </w:rPr>
          <w:t>2.1.8 A feladatkiírás pontosítása és részletes elemzése</w:t>
        </w:r>
        <w:r w:rsidR="003E2ECB">
          <w:rPr>
            <w:noProof/>
            <w:webHidden/>
          </w:rPr>
          <w:tab/>
        </w:r>
        <w:r w:rsidR="003E2ECB">
          <w:rPr>
            <w:noProof/>
            <w:webHidden/>
          </w:rPr>
          <w:fldChar w:fldCharType="begin"/>
        </w:r>
        <w:r w:rsidR="003E2ECB">
          <w:rPr>
            <w:noProof/>
            <w:webHidden/>
          </w:rPr>
          <w:instrText xml:space="preserve"> PAGEREF _Toc433184106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7413D9E1"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7" w:history="1">
        <w:r w:rsidR="003E2ECB" w:rsidRPr="009C4645">
          <w:rPr>
            <w:rStyle w:val="Hiperhivatkozs"/>
            <w:noProof/>
          </w:rPr>
          <w:t>2.1.9 Önálló munka bemutatása</w:t>
        </w:r>
        <w:r w:rsidR="003E2ECB">
          <w:rPr>
            <w:noProof/>
            <w:webHidden/>
          </w:rPr>
          <w:tab/>
        </w:r>
        <w:r w:rsidR="003E2ECB">
          <w:rPr>
            <w:noProof/>
            <w:webHidden/>
          </w:rPr>
          <w:fldChar w:fldCharType="begin"/>
        </w:r>
        <w:r w:rsidR="003E2ECB">
          <w:rPr>
            <w:noProof/>
            <w:webHidden/>
          </w:rPr>
          <w:instrText xml:space="preserve"> PAGEREF _Toc433184107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389A75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8" w:history="1">
        <w:r w:rsidR="003E2ECB" w:rsidRPr="009C4645">
          <w:rPr>
            <w:rStyle w:val="Hiperhivatkozs"/>
            <w:noProof/>
          </w:rPr>
          <w:t>2.1.10 Önálló munka értékelése, mérések, eredmények bemutatása</w:t>
        </w:r>
        <w:r w:rsidR="003E2ECB">
          <w:rPr>
            <w:noProof/>
            <w:webHidden/>
          </w:rPr>
          <w:tab/>
        </w:r>
        <w:r w:rsidR="003E2ECB">
          <w:rPr>
            <w:noProof/>
            <w:webHidden/>
          </w:rPr>
          <w:fldChar w:fldCharType="begin"/>
        </w:r>
        <w:r w:rsidR="003E2ECB">
          <w:rPr>
            <w:noProof/>
            <w:webHidden/>
          </w:rPr>
          <w:instrText xml:space="preserve"> PAGEREF _Toc433184108 \h </w:instrText>
        </w:r>
        <w:r w:rsidR="003E2ECB">
          <w:rPr>
            <w:noProof/>
            <w:webHidden/>
          </w:rPr>
        </w:r>
        <w:r w:rsidR="003E2ECB">
          <w:rPr>
            <w:noProof/>
            <w:webHidden/>
          </w:rPr>
          <w:fldChar w:fldCharType="separate"/>
        </w:r>
        <w:r w:rsidR="003E2ECB">
          <w:rPr>
            <w:noProof/>
            <w:webHidden/>
          </w:rPr>
          <w:t>13</w:t>
        </w:r>
        <w:r w:rsidR="003E2ECB">
          <w:rPr>
            <w:noProof/>
            <w:webHidden/>
          </w:rPr>
          <w:fldChar w:fldCharType="end"/>
        </w:r>
      </w:hyperlink>
    </w:p>
    <w:p w14:paraId="18AB52EE"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9" w:history="1">
        <w:r w:rsidR="003E2ECB" w:rsidRPr="009C4645">
          <w:rPr>
            <w:rStyle w:val="Hiperhivatkozs"/>
            <w:noProof/>
          </w:rPr>
          <w:t>2.1.11 Összefoglaló</w:t>
        </w:r>
        <w:r w:rsidR="003E2ECB">
          <w:rPr>
            <w:noProof/>
            <w:webHidden/>
          </w:rPr>
          <w:tab/>
        </w:r>
        <w:r w:rsidR="003E2ECB">
          <w:rPr>
            <w:noProof/>
            <w:webHidden/>
          </w:rPr>
          <w:fldChar w:fldCharType="begin"/>
        </w:r>
        <w:r w:rsidR="003E2ECB">
          <w:rPr>
            <w:noProof/>
            <w:webHidden/>
          </w:rPr>
          <w:instrText xml:space="preserve"> PAGEREF _Toc433184109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7F9926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0" w:history="1">
        <w:r w:rsidR="003E2ECB" w:rsidRPr="009C4645">
          <w:rPr>
            <w:rStyle w:val="Hiperhivatkozs"/>
            <w:noProof/>
          </w:rPr>
          <w:t>2.1.12 Köszönetnyilvánítások</w:t>
        </w:r>
        <w:r w:rsidR="003E2ECB">
          <w:rPr>
            <w:noProof/>
            <w:webHidden/>
          </w:rPr>
          <w:tab/>
        </w:r>
        <w:r w:rsidR="003E2ECB">
          <w:rPr>
            <w:noProof/>
            <w:webHidden/>
          </w:rPr>
          <w:fldChar w:fldCharType="begin"/>
        </w:r>
        <w:r w:rsidR="003E2ECB">
          <w:rPr>
            <w:noProof/>
            <w:webHidden/>
          </w:rPr>
          <w:instrText xml:space="preserve"> PAGEREF _Toc433184110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316D160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1" w:history="1">
        <w:r w:rsidR="003E2ECB" w:rsidRPr="009C4645">
          <w:rPr>
            <w:rStyle w:val="Hiperhivatkozs"/>
            <w:noProof/>
          </w:rPr>
          <w:t>2.1.13 Részletes és pontos irodalomjegyzék</w:t>
        </w:r>
        <w:r w:rsidR="003E2ECB">
          <w:rPr>
            <w:noProof/>
            <w:webHidden/>
          </w:rPr>
          <w:tab/>
        </w:r>
        <w:r w:rsidR="003E2ECB">
          <w:rPr>
            <w:noProof/>
            <w:webHidden/>
          </w:rPr>
          <w:fldChar w:fldCharType="begin"/>
        </w:r>
        <w:r w:rsidR="003E2ECB">
          <w:rPr>
            <w:noProof/>
            <w:webHidden/>
          </w:rPr>
          <w:instrText xml:space="preserve"> PAGEREF _Toc433184111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40F4103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2" w:history="1">
        <w:r w:rsidR="003E2ECB" w:rsidRPr="009C4645">
          <w:rPr>
            <w:rStyle w:val="Hiperhivatkozs"/>
            <w:noProof/>
          </w:rPr>
          <w:t>2.1.14 Ábrajegyzék, táblázatjegyzék</w:t>
        </w:r>
        <w:r w:rsidR="003E2ECB">
          <w:rPr>
            <w:noProof/>
            <w:webHidden/>
          </w:rPr>
          <w:tab/>
        </w:r>
        <w:r w:rsidR="003E2ECB">
          <w:rPr>
            <w:noProof/>
            <w:webHidden/>
          </w:rPr>
          <w:fldChar w:fldCharType="begin"/>
        </w:r>
        <w:r w:rsidR="003E2ECB">
          <w:rPr>
            <w:noProof/>
            <w:webHidden/>
          </w:rPr>
          <w:instrText xml:space="preserve"> PAGEREF _Toc433184112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6E200FB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3" w:history="1">
        <w:r w:rsidR="003E2ECB" w:rsidRPr="009C4645">
          <w:rPr>
            <w:rStyle w:val="Hiperhivatkozs"/>
            <w:noProof/>
          </w:rPr>
          <w:t>2.1.15 Függelék</w:t>
        </w:r>
        <w:r w:rsidR="003E2ECB">
          <w:rPr>
            <w:noProof/>
            <w:webHidden/>
          </w:rPr>
          <w:tab/>
        </w:r>
        <w:r w:rsidR="003E2ECB">
          <w:rPr>
            <w:noProof/>
            <w:webHidden/>
          </w:rPr>
          <w:fldChar w:fldCharType="begin"/>
        </w:r>
        <w:r w:rsidR="003E2ECB">
          <w:rPr>
            <w:noProof/>
            <w:webHidden/>
          </w:rPr>
          <w:instrText xml:space="preserve"> PAGEREF _Toc433184113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5F07964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14" w:history="1">
        <w:r w:rsidR="003E2ECB" w:rsidRPr="009C4645">
          <w:rPr>
            <w:rStyle w:val="Hiperhivatkozs"/>
            <w:noProof/>
          </w:rPr>
          <w:t>2.2 Egyéb tartalmi elemek</w:t>
        </w:r>
        <w:r w:rsidR="003E2ECB">
          <w:rPr>
            <w:noProof/>
            <w:webHidden/>
          </w:rPr>
          <w:tab/>
        </w:r>
        <w:r w:rsidR="003E2ECB">
          <w:rPr>
            <w:noProof/>
            <w:webHidden/>
          </w:rPr>
          <w:fldChar w:fldCharType="begin"/>
        </w:r>
        <w:r w:rsidR="003E2ECB">
          <w:rPr>
            <w:noProof/>
            <w:webHidden/>
          </w:rPr>
          <w:instrText xml:space="preserve"> PAGEREF _Toc433184114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411C0D1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5" w:history="1">
        <w:r w:rsidR="003E2ECB" w:rsidRPr="009C4645">
          <w:rPr>
            <w:rStyle w:val="Hiperhivatkozs"/>
            <w:noProof/>
          </w:rPr>
          <w:t>2.2.1 Stílus</w:t>
        </w:r>
        <w:r w:rsidR="003E2ECB">
          <w:rPr>
            <w:noProof/>
            <w:webHidden/>
          </w:rPr>
          <w:tab/>
        </w:r>
        <w:r w:rsidR="003E2ECB">
          <w:rPr>
            <w:noProof/>
            <w:webHidden/>
          </w:rPr>
          <w:fldChar w:fldCharType="begin"/>
        </w:r>
        <w:r w:rsidR="003E2ECB">
          <w:rPr>
            <w:noProof/>
            <w:webHidden/>
          </w:rPr>
          <w:instrText xml:space="preserve"> PAGEREF _Toc433184115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6C2DE3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6" w:history="1">
        <w:r w:rsidR="003E2ECB" w:rsidRPr="009C4645">
          <w:rPr>
            <w:rStyle w:val="Hiperhivatkozs"/>
            <w:noProof/>
          </w:rPr>
          <w:t>2.2.2 E/1</w:t>
        </w:r>
        <w:r w:rsidR="003E2ECB">
          <w:rPr>
            <w:noProof/>
            <w:webHidden/>
          </w:rPr>
          <w:tab/>
        </w:r>
        <w:r w:rsidR="003E2ECB">
          <w:rPr>
            <w:noProof/>
            <w:webHidden/>
          </w:rPr>
          <w:fldChar w:fldCharType="begin"/>
        </w:r>
        <w:r w:rsidR="003E2ECB">
          <w:rPr>
            <w:noProof/>
            <w:webHidden/>
          </w:rPr>
          <w:instrText xml:space="preserve"> PAGEREF _Toc433184116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775B53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7" w:history="1">
        <w:r w:rsidR="003E2ECB" w:rsidRPr="009C4645">
          <w:rPr>
            <w:rStyle w:val="Hiperhivatkozs"/>
            <w:noProof/>
          </w:rPr>
          <w:t>2.2.3 Rövidítések</w:t>
        </w:r>
        <w:r w:rsidR="003E2ECB">
          <w:rPr>
            <w:noProof/>
            <w:webHidden/>
          </w:rPr>
          <w:tab/>
        </w:r>
        <w:r w:rsidR="003E2ECB">
          <w:rPr>
            <w:noProof/>
            <w:webHidden/>
          </w:rPr>
          <w:fldChar w:fldCharType="begin"/>
        </w:r>
        <w:r w:rsidR="003E2ECB">
          <w:rPr>
            <w:noProof/>
            <w:webHidden/>
          </w:rPr>
          <w:instrText xml:space="preserve"> PAGEREF _Toc433184117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9B5303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8" w:history="1">
        <w:r w:rsidR="003E2ECB" w:rsidRPr="009C4645">
          <w:rPr>
            <w:rStyle w:val="Hiperhivatkozs"/>
            <w:noProof/>
          </w:rPr>
          <w:t>2.2.4 Technológia megválasztása</w:t>
        </w:r>
        <w:r w:rsidR="003E2ECB">
          <w:rPr>
            <w:noProof/>
            <w:webHidden/>
          </w:rPr>
          <w:tab/>
        </w:r>
        <w:r w:rsidR="003E2ECB">
          <w:rPr>
            <w:noProof/>
            <w:webHidden/>
          </w:rPr>
          <w:fldChar w:fldCharType="begin"/>
        </w:r>
        <w:r w:rsidR="003E2ECB">
          <w:rPr>
            <w:noProof/>
            <w:webHidden/>
          </w:rPr>
          <w:instrText xml:space="preserve"> PAGEREF _Toc433184118 \h </w:instrText>
        </w:r>
        <w:r w:rsidR="003E2ECB">
          <w:rPr>
            <w:noProof/>
            <w:webHidden/>
          </w:rPr>
        </w:r>
        <w:r w:rsidR="003E2ECB">
          <w:rPr>
            <w:noProof/>
            <w:webHidden/>
          </w:rPr>
          <w:fldChar w:fldCharType="separate"/>
        </w:r>
        <w:r w:rsidR="003E2ECB">
          <w:rPr>
            <w:noProof/>
            <w:webHidden/>
          </w:rPr>
          <w:t>16</w:t>
        </w:r>
        <w:r w:rsidR="003E2ECB">
          <w:rPr>
            <w:noProof/>
            <w:webHidden/>
          </w:rPr>
          <w:fldChar w:fldCharType="end"/>
        </w:r>
      </w:hyperlink>
    </w:p>
    <w:p w14:paraId="770824F1"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19" w:history="1">
        <w:r w:rsidR="003E2ECB" w:rsidRPr="009C4645">
          <w:rPr>
            <w:rStyle w:val="Hiperhivatkozs"/>
            <w:noProof/>
          </w:rPr>
          <w:t>3 Formázási tudnivalók</w:t>
        </w:r>
        <w:r w:rsidR="003E2ECB">
          <w:rPr>
            <w:noProof/>
            <w:webHidden/>
          </w:rPr>
          <w:tab/>
        </w:r>
        <w:r w:rsidR="003E2ECB">
          <w:rPr>
            <w:noProof/>
            <w:webHidden/>
          </w:rPr>
          <w:fldChar w:fldCharType="begin"/>
        </w:r>
        <w:r w:rsidR="003E2ECB">
          <w:rPr>
            <w:noProof/>
            <w:webHidden/>
          </w:rPr>
          <w:instrText xml:space="preserve"> PAGEREF _Toc433184119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0E7E25C5"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0" w:history="1">
        <w:r w:rsidR="003E2ECB" w:rsidRPr="009C4645">
          <w:rPr>
            <w:rStyle w:val="Hiperhivatkozs"/>
            <w:noProof/>
          </w:rPr>
          <w:t>3.1 Általános tudnivalók</w:t>
        </w:r>
        <w:r w:rsidR="003E2ECB">
          <w:rPr>
            <w:noProof/>
            <w:webHidden/>
          </w:rPr>
          <w:tab/>
        </w:r>
        <w:r w:rsidR="003E2ECB">
          <w:rPr>
            <w:noProof/>
            <w:webHidden/>
          </w:rPr>
          <w:fldChar w:fldCharType="begin"/>
        </w:r>
        <w:r w:rsidR="003E2ECB">
          <w:rPr>
            <w:noProof/>
            <w:webHidden/>
          </w:rPr>
          <w:instrText xml:space="preserve"> PAGEREF _Toc433184120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187B9F8E"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1" w:history="1">
        <w:r w:rsidR="003E2ECB" w:rsidRPr="009C4645">
          <w:rPr>
            <w:rStyle w:val="Hiperhivatkozs"/>
            <w:noProof/>
          </w:rPr>
          <w:t>3.2 Stílusok</w:t>
        </w:r>
        <w:r w:rsidR="003E2ECB">
          <w:rPr>
            <w:noProof/>
            <w:webHidden/>
          </w:rPr>
          <w:tab/>
        </w:r>
        <w:r w:rsidR="003E2ECB">
          <w:rPr>
            <w:noProof/>
            <w:webHidden/>
          </w:rPr>
          <w:fldChar w:fldCharType="begin"/>
        </w:r>
        <w:r w:rsidR="003E2ECB">
          <w:rPr>
            <w:noProof/>
            <w:webHidden/>
          </w:rPr>
          <w:instrText xml:space="preserve"> PAGEREF _Toc433184121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59A4CBC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2" w:history="1">
        <w:r w:rsidR="003E2ECB" w:rsidRPr="009C4645">
          <w:rPr>
            <w:rStyle w:val="Hiperhivatkozs"/>
            <w:noProof/>
          </w:rPr>
          <w:t>3.3 Címsorok</w:t>
        </w:r>
        <w:r w:rsidR="003E2ECB">
          <w:rPr>
            <w:noProof/>
            <w:webHidden/>
          </w:rPr>
          <w:tab/>
        </w:r>
        <w:r w:rsidR="003E2ECB">
          <w:rPr>
            <w:noProof/>
            <w:webHidden/>
          </w:rPr>
          <w:fldChar w:fldCharType="begin"/>
        </w:r>
        <w:r w:rsidR="003E2ECB">
          <w:rPr>
            <w:noProof/>
            <w:webHidden/>
          </w:rPr>
          <w:instrText xml:space="preserve"> PAGEREF _Toc433184122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222A45D2"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3" w:history="1">
        <w:r w:rsidR="003E2ECB" w:rsidRPr="009C4645">
          <w:rPr>
            <w:rStyle w:val="Hiperhivatkozs"/>
            <w:noProof/>
          </w:rPr>
          <w:t>3.4 Másolás, beillesztés</w:t>
        </w:r>
        <w:r w:rsidR="003E2ECB">
          <w:rPr>
            <w:noProof/>
            <w:webHidden/>
          </w:rPr>
          <w:tab/>
        </w:r>
        <w:r w:rsidR="003E2ECB">
          <w:rPr>
            <w:noProof/>
            <w:webHidden/>
          </w:rPr>
          <w:fldChar w:fldCharType="begin"/>
        </w:r>
        <w:r w:rsidR="003E2ECB">
          <w:rPr>
            <w:noProof/>
            <w:webHidden/>
          </w:rPr>
          <w:instrText xml:space="preserve"> PAGEREF _Toc433184123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4AC5496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4" w:history="1">
        <w:r w:rsidR="003E2ECB" w:rsidRPr="009C4645">
          <w:rPr>
            <w:rStyle w:val="Hiperhivatkozs"/>
            <w:noProof/>
          </w:rPr>
          <w:t>3.5 Mezőfrissítés</w:t>
        </w:r>
        <w:r w:rsidR="003E2ECB">
          <w:rPr>
            <w:noProof/>
            <w:webHidden/>
          </w:rPr>
          <w:tab/>
        </w:r>
        <w:r w:rsidR="003E2ECB">
          <w:rPr>
            <w:noProof/>
            <w:webHidden/>
          </w:rPr>
          <w:fldChar w:fldCharType="begin"/>
        </w:r>
        <w:r w:rsidR="003E2ECB">
          <w:rPr>
            <w:noProof/>
            <w:webHidden/>
          </w:rPr>
          <w:instrText xml:space="preserve"> PAGEREF _Toc433184124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0D9EC70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5" w:history="1">
        <w:r w:rsidR="003E2ECB" w:rsidRPr="009C4645">
          <w:rPr>
            <w:rStyle w:val="Hiperhivatkozs"/>
            <w:noProof/>
          </w:rPr>
          <w:t>3.6 Helyesírás</w:t>
        </w:r>
        <w:r w:rsidR="003E2ECB">
          <w:rPr>
            <w:noProof/>
            <w:webHidden/>
          </w:rPr>
          <w:tab/>
        </w:r>
        <w:r w:rsidR="003E2ECB">
          <w:rPr>
            <w:noProof/>
            <w:webHidden/>
          </w:rPr>
          <w:fldChar w:fldCharType="begin"/>
        </w:r>
        <w:r w:rsidR="003E2ECB">
          <w:rPr>
            <w:noProof/>
            <w:webHidden/>
          </w:rPr>
          <w:instrText xml:space="preserve"> PAGEREF _Toc433184125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1F45DE4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6" w:history="1">
        <w:r w:rsidR="003E2ECB" w:rsidRPr="009C4645">
          <w:rPr>
            <w:rStyle w:val="Hiperhivatkozs"/>
            <w:noProof/>
          </w:rPr>
          <w:t>3.6.1 Elgépelések</w:t>
        </w:r>
        <w:r w:rsidR="003E2ECB">
          <w:rPr>
            <w:noProof/>
            <w:webHidden/>
          </w:rPr>
          <w:tab/>
        </w:r>
        <w:r w:rsidR="003E2ECB">
          <w:rPr>
            <w:noProof/>
            <w:webHidden/>
          </w:rPr>
          <w:fldChar w:fldCharType="begin"/>
        </w:r>
        <w:r w:rsidR="003E2ECB">
          <w:rPr>
            <w:noProof/>
            <w:webHidden/>
          </w:rPr>
          <w:instrText xml:space="preserve"> PAGEREF _Toc433184126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566D7D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7" w:history="1">
        <w:r w:rsidR="003E2ECB" w:rsidRPr="009C4645">
          <w:rPr>
            <w:rStyle w:val="Hiperhivatkozs"/>
            <w:noProof/>
          </w:rPr>
          <w:t>3.6.2 Egyeztetés hiánya</w:t>
        </w:r>
        <w:r w:rsidR="003E2ECB">
          <w:rPr>
            <w:noProof/>
            <w:webHidden/>
          </w:rPr>
          <w:tab/>
        </w:r>
        <w:r w:rsidR="003E2ECB">
          <w:rPr>
            <w:noProof/>
            <w:webHidden/>
          </w:rPr>
          <w:fldChar w:fldCharType="begin"/>
        </w:r>
        <w:r w:rsidR="003E2ECB">
          <w:rPr>
            <w:noProof/>
            <w:webHidden/>
          </w:rPr>
          <w:instrText xml:space="preserve"> PAGEREF _Toc433184127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17BF41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8" w:history="1">
        <w:r w:rsidR="003E2ECB" w:rsidRPr="009C4645">
          <w:rPr>
            <w:rStyle w:val="Hiperhivatkozs"/>
            <w:noProof/>
          </w:rPr>
          <w:t>3.6.3 Külföldi szavak, kifejezések</w:t>
        </w:r>
        <w:r w:rsidR="003E2ECB">
          <w:rPr>
            <w:noProof/>
            <w:webHidden/>
          </w:rPr>
          <w:tab/>
        </w:r>
        <w:r w:rsidR="003E2ECB">
          <w:rPr>
            <w:noProof/>
            <w:webHidden/>
          </w:rPr>
          <w:fldChar w:fldCharType="begin"/>
        </w:r>
        <w:r w:rsidR="003E2ECB">
          <w:rPr>
            <w:noProof/>
            <w:webHidden/>
          </w:rPr>
          <w:instrText xml:space="preserve"> PAGEREF _Toc433184128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B4F51A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9" w:history="1">
        <w:r w:rsidR="003E2ECB" w:rsidRPr="009C4645">
          <w:rPr>
            <w:rStyle w:val="Hiperhivatkozs"/>
            <w:noProof/>
          </w:rPr>
          <w:t>3.6.4 Stb</w:t>
        </w:r>
        <w:r w:rsidR="003E2ECB">
          <w:rPr>
            <w:noProof/>
            <w:webHidden/>
          </w:rPr>
          <w:tab/>
        </w:r>
        <w:r w:rsidR="003E2ECB">
          <w:rPr>
            <w:noProof/>
            <w:webHidden/>
          </w:rPr>
          <w:fldChar w:fldCharType="begin"/>
        </w:r>
        <w:r w:rsidR="003E2ECB">
          <w:rPr>
            <w:noProof/>
            <w:webHidden/>
          </w:rPr>
          <w:instrText xml:space="preserve"> PAGEREF _Toc433184129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3CFC11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0" w:history="1">
        <w:r w:rsidR="003E2ECB" w:rsidRPr="009C4645">
          <w:rPr>
            <w:rStyle w:val="Hiperhivatkozs"/>
            <w:noProof/>
          </w:rPr>
          <w:t>3.6.5 Helyesírás ellenőrző</w:t>
        </w:r>
        <w:r w:rsidR="003E2ECB">
          <w:rPr>
            <w:noProof/>
            <w:webHidden/>
          </w:rPr>
          <w:tab/>
        </w:r>
        <w:r w:rsidR="003E2ECB">
          <w:rPr>
            <w:noProof/>
            <w:webHidden/>
          </w:rPr>
          <w:fldChar w:fldCharType="begin"/>
        </w:r>
        <w:r w:rsidR="003E2ECB">
          <w:rPr>
            <w:noProof/>
            <w:webHidden/>
          </w:rPr>
          <w:instrText xml:space="preserve"> PAGEREF _Toc433184130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2D37CD7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1" w:history="1">
        <w:r w:rsidR="003E2ECB" w:rsidRPr="009C4645">
          <w:rPr>
            <w:rStyle w:val="Hiperhivatkozs"/>
            <w:noProof/>
          </w:rPr>
          <w:t>3.7 Képek</w:t>
        </w:r>
        <w:r w:rsidR="003E2ECB">
          <w:rPr>
            <w:noProof/>
            <w:webHidden/>
          </w:rPr>
          <w:tab/>
        </w:r>
        <w:r w:rsidR="003E2ECB">
          <w:rPr>
            <w:noProof/>
            <w:webHidden/>
          </w:rPr>
          <w:fldChar w:fldCharType="begin"/>
        </w:r>
        <w:r w:rsidR="003E2ECB">
          <w:rPr>
            <w:noProof/>
            <w:webHidden/>
          </w:rPr>
          <w:instrText xml:space="preserve"> PAGEREF _Toc433184131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0D30F8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2" w:history="1">
        <w:r w:rsidR="003E2ECB" w:rsidRPr="009C4645">
          <w:rPr>
            <w:rStyle w:val="Hiperhivatkozs"/>
            <w:noProof/>
          </w:rPr>
          <w:t>3.7.1 Beszúrás, formázás</w:t>
        </w:r>
        <w:r w:rsidR="003E2ECB">
          <w:rPr>
            <w:noProof/>
            <w:webHidden/>
          </w:rPr>
          <w:tab/>
        </w:r>
        <w:r w:rsidR="003E2ECB">
          <w:rPr>
            <w:noProof/>
            <w:webHidden/>
          </w:rPr>
          <w:fldChar w:fldCharType="begin"/>
        </w:r>
        <w:r w:rsidR="003E2ECB">
          <w:rPr>
            <w:noProof/>
            <w:webHidden/>
          </w:rPr>
          <w:instrText xml:space="preserve"> PAGEREF _Toc433184132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4C075CB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3" w:history="1">
        <w:r w:rsidR="003E2ECB" w:rsidRPr="009C4645">
          <w:rPr>
            <w:rStyle w:val="Hiperhivatkozs"/>
            <w:noProof/>
          </w:rPr>
          <w:t>3.7.2 Képminőség</w:t>
        </w:r>
        <w:r w:rsidR="003E2ECB">
          <w:rPr>
            <w:noProof/>
            <w:webHidden/>
          </w:rPr>
          <w:tab/>
        </w:r>
        <w:r w:rsidR="003E2ECB">
          <w:rPr>
            <w:noProof/>
            <w:webHidden/>
          </w:rPr>
          <w:fldChar w:fldCharType="begin"/>
        </w:r>
        <w:r w:rsidR="003E2ECB">
          <w:rPr>
            <w:noProof/>
            <w:webHidden/>
          </w:rPr>
          <w:instrText xml:space="preserve"> PAGEREF _Toc433184133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17D054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4" w:history="1">
        <w:r w:rsidR="003E2ECB" w:rsidRPr="009C4645">
          <w:rPr>
            <w:rStyle w:val="Hiperhivatkozs"/>
            <w:noProof/>
          </w:rPr>
          <w:t>3.8 Kereszthivatkozások</w:t>
        </w:r>
        <w:r w:rsidR="003E2ECB">
          <w:rPr>
            <w:noProof/>
            <w:webHidden/>
          </w:rPr>
          <w:tab/>
        </w:r>
        <w:r w:rsidR="003E2ECB">
          <w:rPr>
            <w:noProof/>
            <w:webHidden/>
          </w:rPr>
          <w:fldChar w:fldCharType="begin"/>
        </w:r>
        <w:r w:rsidR="003E2ECB">
          <w:rPr>
            <w:noProof/>
            <w:webHidden/>
          </w:rPr>
          <w:instrText xml:space="preserve"> PAGEREF _Toc433184134 \h </w:instrText>
        </w:r>
        <w:r w:rsidR="003E2ECB">
          <w:rPr>
            <w:noProof/>
            <w:webHidden/>
          </w:rPr>
        </w:r>
        <w:r w:rsidR="003E2ECB">
          <w:rPr>
            <w:noProof/>
            <w:webHidden/>
          </w:rPr>
          <w:fldChar w:fldCharType="separate"/>
        </w:r>
        <w:r w:rsidR="003E2ECB">
          <w:rPr>
            <w:noProof/>
            <w:webHidden/>
          </w:rPr>
          <w:t>22</w:t>
        </w:r>
        <w:r w:rsidR="003E2ECB">
          <w:rPr>
            <w:noProof/>
            <w:webHidden/>
          </w:rPr>
          <w:fldChar w:fldCharType="end"/>
        </w:r>
      </w:hyperlink>
    </w:p>
    <w:p w14:paraId="443FD64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5" w:history="1">
        <w:r w:rsidR="003E2ECB" w:rsidRPr="009C4645">
          <w:rPr>
            <w:rStyle w:val="Hiperhivatkozs"/>
            <w:noProof/>
          </w:rPr>
          <w:t>3.9 Irodalomhivatkozások</w:t>
        </w:r>
        <w:r w:rsidR="003E2ECB">
          <w:rPr>
            <w:noProof/>
            <w:webHidden/>
          </w:rPr>
          <w:tab/>
        </w:r>
        <w:r w:rsidR="003E2ECB">
          <w:rPr>
            <w:noProof/>
            <w:webHidden/>
          </w:rPr>
          <w:fldChar w:fldCharType="begin"/>
        </w:r>
        <w:r w:rsidR="003E2ECB">
          <w:rPr>
            <w:noProof/>
            <w:webHidden/>
          </w:rPr>
          <w:instrText xml:space="preserve"> PAGEREF _Toc433184135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00CFE38"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6" w:history="1">
        <w:r w:rsidR="003E2ECB" w:rsidRPr="009C4645">
          <w:rPr>
            <w:rStyle w:val="Hiperhivatkozs"/>
            <w:noProof/>
          </w:rPr>
          <w:t>3.9.1 Pozícionálás</w:t>
        </w:r>
        <w:r w:rsidR="003E2ECB">
          <w:rPr>
            <w:noProof/>
            <w:webHidden/>
          </w:rPr>
          <w:tab/>
        </w:r>
        <w:r w:rsidR="003E2ECB">
          <w:rPr>
            <w:noProof/>
            <w:webHidden/>
          </w:rPr>
          <w:fldChar w:fldCharType="begin"/>
        </w:r>
        <w:r w:rsidR="003E2ECB">
          <w:rPr>
            <w:noProof/>
            <w:webHidden/>
          </w:rPr>
          <w:instrText xml:space="preserve"> PAGEREF _Toc433184136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D8197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7" w:history="1">
        <w:r w:rsidR="003E2ECB" w:rsidRPr="009C4645">
          <w:rPr>
            <w:rStyle w:val="Hiperhivatkozs"/>
            <w:noProof/>
          </w:rPr>
          <w:t>3.9.2 Mikor kell hivatkoznom?</w:t>
        </w:r>
        <w:r w:rsidR="003E2ECB">
          <w:rPr>
            <w:noProof/>
            <w:webHidden/>
          </w:rPr>
          <w:tab/>
        </w:r>
        <w:r w:rsidR="003E2ECB">
          <w:rPr>
            <w:noProof/>
            <w:webHidden/>
          </w:rPr>
          <w:fldChar w:fldCharType="begin"/>
        </w:r>
        <w:r w:rsidR="003E2ECB">
          <w:rPr>
            <w:noProof/>
            <w:webHidden/>
          </w:rPr>
          <w:instrText xml:space="preserve"> PAGEREF _Toc433184137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1FA42F2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8" w:history="1">
        <w:r w:rsidR="003E2ECB" w:rsidRPr="009C4645">
          <w:rPr>
            <w:rStyle w:val="Hiperhivatkozs"/>
            <w:noProof/>
          </w:rPr>
          <w:t>3.10 Word tippek és trükkök</w:t>
        </w:r>
        <w:r w:rsidR="003E2ECB">
          <w:rPr>
            <w:noProof/>
            <w:webHidden/>
          </w:rPr>
          <w:tab/>
        </w:r>
        <w:r w:rsidR="003E2ECB">
          <w:rPr>
            <w:noProof/>
            <w:webHidden/>
          </w:rPr>
          <w:fldChar w:fldCharType="begin"/>
        </w:r>
        <w:r w:rsidR="003E2ECB">
          <w:rPr>
            <w:noProof/>
            <w:webHidden/>
          </w:rPr>
          <w:instrText xml:space="preserve"> PAGEREF _Toc433184138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78B0947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9" w:history="1">
        <w:r w:rsidR="003E2ECB" w:rsidRPr="009C4645">
          <w:rPr>
            <w:rStyle w:val="Hiperhivatkozs"/>
            <w:noProof/>
          </w:rPr>
          <w:t>3.10.1 Navigációs ablak</w:t>
        </w:r>
        <w:r w:rsidR="003E2ECB">
          <w:rPr>
            <w:noProof/>
            <w:webHidden/>
          </w:rPr>
          <w:tab/>
        </w:r>
        <w:r w:rsidR="003E2ECB">
          <w:rPr>
            <w:noProof/>
            <w:webHidden/>
          </w:rPr>
          <w:fldChar w:fldCharType="begin"/>
        </w:r>
        <w:r w:rsidR="003E2ECB">
          <w:rPr>
            <w:noProof/>
            <w:webHidden/>
          </w:rPr>
          <w:instrText xml:space="preserve"> PAGEREF _Toc433184139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293DBCF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0" w:history="1">
        <w:r w:rsidR="003E2ECB" w:rsidRPr="009C4645">
          <w:rPr>
            <w:rStyle w:val="Hiperhivatkozs"/>
            <w:noProof/>
          </w:rPr>
          <w:t>3.10.2 Megjegyzések</w:t>
        </w:r>
        <w:r w:rsidR="003E2ECB">
          <w:rPr>
            <w:noProof/>
            <w:webHidden/>
          </w:rPr>
          <w:tab/>
        </w:r>
        <w:r w:rsidR="003E2ECB">
          <w:rPr>
            <w:noProof/>
            <w:webHidden/>
          </w:rPr>
          <w:fldChar w:fldCharType="begin"/>
        </w:r>
        <w:r w:rsidR="003E2ECB">
          <w:rPr>
            <w:noProof/>
            <w:webHidden/>
          </w:rPr>
          <w:instrText xml:space="preserve"> PAGEREF _Toc433184140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4087B1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1" w:history="1">
        <w:r w:rsidR="003E2ECB" w:rsidRPr="009C4645">
          <w:rPr>
            <w:rStyle w:val="Hiperhivatkozs"/>
            <w:noProof/>
          </w:rPr>
          <w:t>3.10.3 Korrektúra</w:t>
        </w:r>
        <w:r w:rsidR="003E2ECB">
          <w:rPr>
            <w:noProof/>
            <w:webHidden/>
          </w:rPr>
          <w:tab/>
        </w:r>
        <w:r w:rsidR="003E2ECB">
          <w:rPr>
            <w:noProof/>
            <w:webHidden/>
          </w:rPr>
          <w:fldChar w:fldCharType="begin"/>
        </w:r>
        <w:r w:rsidR="003E2ECB">
          <w:rPr>
            <w:noProof/>
            <w:webHidden/>
          </w:rPr>
          <w:instrText xml:space="preserve"> PAGEREF _Toc433184141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0C22C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2" w:history="1">
        <w:r w:rsidR="003E2ECB" w:rsidRPr="009C4645">
          <w:rPr>
            <w:rStyle w:val="Hiperhivatkozs"/>
            <w:noProof/>
          </w:rPr>
          <w:t>3.10.4 Gyorsbillentyűk</w:t>
        </w:r>
        <w:r w:rsidR="003E2ECB">
          <w:rPr>
            <w:noProof/>
            <w:webHidden/>
          </w:rPr>
          <w:tab/>
        </w:r>
        <w:r w:rsidR="003E2ECB">
          <w:rPr>
            <w:noProof/>
            <w:webHidden/>
          </w:rPr>
          <w:fldChar w:fldCharType="begin"/>
        </w:r>
        <w:r w:rsidR="003E2ECB">
          <w:rPr>
            <w:noProof/>
            <w:webHidden/>
          </w:rPr>
          <w:instrText xml:space="preserve"> PAGEREF _Toc433184142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242BCB8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3" w:history="1">
        <w:r w:rsidR="003E2ECB" w:rsidRPr="009C4645">
          <w:rPr>
            <w:rStyle w:val="Hiperhivatkozs"/>
            <w:noProof/>
          </w:rPr>
          <w:t>3.11 Kódrészletek</w:t>
        </w:r>
        <w:r w:rsidR="003E2ECB">
          <w:rPr>
            <w:noProof/>
            <w:webHidden/>
          </w:rPr>
          <w:tab/>
        </w:r>
        <w:r w:rsidR="003E2ECB">
          <w:rPr>
            <w:noProof/>
            <w:webHidden/>
          </w:rPr>
          <w:fldChar w:fldCharType="begin"/>
        </w:r>
        <w:r w:rsidR="003E2ECB">
          <w:rPr>
            <w:noProof/>
            <w:webHidden/>
          </w:rPr>
          <w:instrText xml:space="preserve"> PAGEREF _Toc433184143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F2B4C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4" w:history="1">
        <w:r w:rsidR="003E2ECB" w:rsidRPr="009C4645">
          <w:rPr>
            <w:rStyle w:val="Hiperhivatkozs"/>
            <w:noProof/>
          </w:rPr>
          <w:t>3.11.1 Formázás</w:t>
        </w:r>
        <w:r w:rsidR="003E2ECB">
          <w:rPr>
            <w:noProof/>
            <w:webHidden/>
          </w:rPr>
          <w:tab/>
        </w:r>
        <w:r w:rsidR="003E2ECB">
          <w:rPr>
            <w:noProof/>
            <w:webHidden/>
          </w:rPr>
          <w:fldChar w:fldCharType="begin"/>
        </w:r>
        <w:r w:rsidR="003E2ECB">
          <w:rPr>
            <w:noProof/>
            <w:webHidden/>
          </w:rPr>
          <w:instrText xml:space="preserve"> PAGEREF _Toc433184144 \h </w:instrText>
        </w:r>
        <w:r w:rsidR="003E2ECB">
          <w:rPr>
            <w:noProof/>
            <w:webHidden/>
          </w:rPr>
        </w:r>
        <w:r w:rsidR="003E2ECB">
          <w:rPr>
            <w:noProof/>
            <w:webHidden/>
          </w:rPr>
          <w:fldChar w:fldCharType="separate"/>
        </w:r>
        <w:r w:rsidR="003E2ECB">
          <w:rPr>
            <w:noProof/>
            <w:webHidden/>
          </w:rPr>
          <w:t>26</w:t>
        </w:r>
        <w:r w:rsidR="003E2ECB">
          <w:rPr>
            <w:noProof/>
            <w:webHidden/>
          </w:rPr>
          <w:fldChar w:fldCharType="end"/>
        </w:r>
      </w:hyperlink>
    </w:p>
    <w:p w14:paraId="7B22207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5" w:history="1">
        <w:r w:rsidR="003E2ECB" w:rsidRPr="009C4645">
          <w:rPr>
            <w:rStyle w:val="Hiperhivatkozs"/>
            <w:noProof/>
          </w:rPr>
          <w:t>3.11.2 Irodalomjegyzék</w:t>
        </w:r>
        <w:r w:rsidR="003E2ECB">
          <w:rPr>
            <w:noProof/>
            <w:webHidden/>
          </w:rPr>
          <w:tab/>
        </w:r>
        <w:r w:rsidR="003E2ECB">
          <w:rPr>
            <w:noProof/>
            <w:webHidden/>
          </w:rPr>
          <w:fldChar w:fldCharType="begin"/>
        </w:r>
        <w:r w:rsidR="003E2ECB">
          <w:rPr>
            <w:noProof/>
            <w:webHidden/>
          </w:rPr>
          <w:instrText xml:space="preserve"> PAGEREF _Toc433184145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674452E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6" w:history="1">
        <w:r w:rsidR="003E2ECB" w:rsidRPr="009C4645">
          <w:rPr>
            <w:rStyle w:val="Hiperhivatkozs"/>
            <w:noProof/>
          </w:rPr>
          <w:t>3.12 Utolsó simítások</w:t>
        </w:r>
        <w:r w:rsidR="003E2ECB">
          <w:rPr>
            <w:noProof/>
            <w:webHidden/>
          </w:rPr>
          <w:tab/>
        </w:r>
        <w:r w:rsidR="003E2ECB">
          <w:rPr>
            <w:noProof/>
            <w:webHidden/>
          </w:rPr>
          <w:fldChar w:fldCharType="begin"/>
        </w:r>
        <w:r w:rsidR="003E2ECB">
          <w:rPr>
            <w:noProof/>
            <w:webHidden/>
          </w:rPr>
          <w:instrText xml:space="preserve"> PAGEREF _Toc433184146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432CD0C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7" w:history="1">
        <w:r w:rsidR="003E2ECB" w:rsidRPr="009C4645">
          <w:rPr>
            <w:rStyle w:val="Hiperhivatkozs"/>
            <w:noProof/>
          </w:rPr>
          <w:t>4 Irodalomjegyzék</w:t>
        </w:r>
        <w:r w:rsidR="003E2ECB">
          <w:rPr>
            <w:noProof/>
            <w:webHidden/>
          </w:rPr>
          <w:tab/>
        </w:r>
        <w:r w:rsidR="003E2ECB">
          <w:rPr>
            <w:noProof/>
            <w:webHidden/>
          </w:rPr>
          <w:fldChar w:fldCharType="begin"/>
        </w:r>
        <w:r w:rsidR="003E2ECB">
          <w:rPr>
            <w:noProof/>
            <w:webHidden/>
          </w:rPr>
          <w:instrText xml:space="preserve"> PAGEREF _Toc433184147 \h </w:instrText>
        </w:r>
        <w:r w:rsidR="003E2ECB">
          <w:rPr>
            <w:noProof/>
            <w:webHidden/>
          </w:rPr>
        </w:r>
        <w:r w:rsidR="003E2ECB">
          <w:rPr>
            <w:noProof/>
            <w:webHidden/>
          </w:rPr>
          <w:fldChar w:fldCharType="separate"/>
        </w:r>
        <w:r w:rsidR="003E2ECB">
          <w:rPr>
            <w:noProof/>
            <w:webHidden/>
          </w:rPr>
          <w:t>28</w:t>
        </w:r>
        <w:r w:rsidR="003E2ECB">
          <w:rPr>
            <w:noProof/>
            <w:webHidden/>
          </w:rPr>
          <w:fldChar w:fldCharType="end"/>
        </w:r>
      </w:hyperlink>
    </w:p>
    <w:p w14:paraId="2951C42C"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8" w:history="1">
        <w:r w:rsidR="003E2ECB" w:rsidRPr="009C4645">
          <w:rPr>
            <w:rStyle w:val="Hiperhivatkozs"/>
            <w:noProof/>
          </w:rPr>
          <w:t>Függelék</w:t>
        </w:r>
        <w:r w:rsidR="003E2ECB">
          <w:rPr>
            <w:noProof/>
            <w:webHidden/>
          </w:rPr>
          <w:tab/>
        </w:r>
        <w:r w:rsidR="003E2ECB">
          <w:rPr>
            <w:noProof/>
            <w:webHidden/>
          </w:rPr>
          <w:fldChar w:fldCharType="begin"/>
        </w:r>
        <w:r w:rsidR="003E2ECB">
          <w:rPr>
            <w:noProof/>
            <w:webHidden/>
          </w:rPr>
          <w:instrText xml:space="preserve"> PAGEREF _Toc433184148 \h </w:instrText>
        </w:r>
        <w:r w:rsidR="003E2ECB">
          <w:rPr>
            <w:noProof/>
            <w:webHidden/>
          </w:rPr>
        </w:r>
        <w:r w:rsidR="003E2ECB">
          <w:rPr>
            <w:noProof/>
            <w:webHidden/>
          </w:rPr>
          <w:fldChar w:fldCharType="separate"/>
        </w:r>
        <w:r w:rsidR="003E2ECB">
          <w:rPr>
            <w:noProof/>
            <w:webHidden/>
          </w:rPr>
          <w:t>29</w:t>
        </w:r>
        <w:r w:rsidR="003E2ECB">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r w:rsidRPr="00B50CAA">
        <w:lastRenderedPageBreak/>
        <w:t>Összefoglaló</w:t>
      </w:r>
      <w:bookmarkEnd w:id="3"/>
    </w:p>
    <w:p w14:paraId="2E0E5560" w14:textId="3C1F1CE2" w:rsidR="00630A92" w:rsidRDefault="00AE7C08" w:rsidP="00630A92">
      <w:r>
        <w:t xml:space="preserve">Az elmúlt évek folyamán hatalmas növekedés következett be a hordozható eszközök piacán. Ezt főleg a mára már megfizethető árba ért okostelefonoknak és tableteknek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9407B6">
        <w:t xml:space="preserve">komplexebb alkalmazásokat, játékokat tudnak fejleszteni. </w:t>
      </w:r>
      <w:r w:rsidR="00141A2E">
        <w:t xml:space="preserve">Egyesek szerint hátrány, mások szerint áldás ez a technológia, én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274FF41D" w:rsidR="005334AD" w:rsidRDefault="005334AD" w:rsidP="00630A92">
      <w:r>
        <w:t>A</w:t>
      </w:r>
      <w:r w:rsidR="00D61A02">
        <w:t xml:space="preserve"> dolgozatban szeretnék kitérni a fent említett motivációmra, ami a döntéshozatalban nagy szerepet játszott. Továbbá 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1D1D33FB" w:rsidR="00E87108" w:rsidRDefault="00E87108" w:rsidP="00630A92">
      <w:r>
        <w:t>Zárszóként összefoglalom a fejlesztés során szerzett tapasztalat</w:t>
      </w:r>
      <w:r w:rsidR="00E31AC5">
        <w:t>a</w:t>
      </w:r>
      <w:r>
        <w:t>imat, valamint leírom, hogy milyen további fejlesztési lehetőségek vannak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4" w:name="_Toc433184092"/>
      <w:r w:rsidRPr="00B50CAA">
        <w:lastRenderedPageBreak/>
        <w:t>Abstract</w:t>
      </w:r>
      <w:bookmarkEnd w:id="4"/>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5" w:name="_Toc332797397"/>
      <w:bookmarkStart w:id="6" w:name="_Toc433184093"/>
      <w:r>
        <w:lastRenderedPageBreak/>
        <w:t>Bevezetés</w:t>
      </w:r>
      <w:bookmarkEnd w:id="5"/>
      <w:bookmarkEnd w:id="6"/>
    </w:p>
    <w:p w14:paraId="7EFA7F5D" w14:textId="026CB241"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effektív, ezért is örülök, hogy itt aránylag ezek a határidők szűkek</w:t>
      </w:r>
      <w:r w:rsidR="008A3762">
        <w:t>.</w:t>
      </w:r>
      <w:r w:rsidR="001E5FD1">
        <w:t xml:space="preserve"> Ezáltal jobban rá vagyok kényszerítve, hogy haladjak a témával, tanuljak és fejlődjek. </w:t>
      </w:r>
    </w:p>
    <w:p w14:paraId="21BA0C6F" w14:textId="77777777"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egyébként </w:t>
      </w:r>
      <w:r w:rsidR="00426FBC">
        <w:t>annyira kicsi</w:t>
      </w:r>
      <w:r>
        <w:t xml:space="preserve"> a kereslet, hogy a fejlesztését le is állították már. </w:t>
      </w:r>
      <w:r w:rsidR="0075631E">
        <w:t xml:space="preserve"> </w:t>
      </w:r>
    </w:p>
    <w:p w14:paraId="1EFF0F2E" w14:textId="2C667C08"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a Bluetooth technológiát felhasználva összemérhetik egymással a tudásokat, vagy a végtelen játékmódban akár egyedül is játszhatnak. A kérdések egy adatbázisban tárolódnak, így ez könnyedén bővíthető, cserélhető. Nagy potenciált látok ebben az ötletben, hiszen egy ehhez hasonló alkalmazást az oktatásba is belehet integrálni és a kvízes papíralapú teszteket erre cserélni. </w:t>
      </w:r>
    </w:p>
    <w:p w14:paraId="72B10F00" w14:textId="56C29B46"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3157ED">
        <w:t>, a Material Design-t valamint a Bluetooth API-t.</w:t>
      </w:r>
    </w:p>
    <w:p w14:paraId="2111F55A" w14:textId="5513F019" w:rsidR="00BF1103" w:rsidRDefault="008924C4" w:rsidP="00135110">
      <w:pPr>
        <w:pStyle w:val="Cmsor1"/>
      </w:pPr>
      <w:bookmarkStart w:id="7" w:name="_Toc332797398"/>
      <w:r>
        <w:lastRenderedPageBreak/>
        <w:t>Mobil operációs</w:t>
      </w:r>
      <w:r w:rsidR="00394819">
        <w:t xml:space="preserve"> </w:t>
      </w:r>
      <w:r>
        <w:t xml:space="preserve">rendszerek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r>
        <w:t>Áttekintés</w:t>
      </w:r>
    </w:p>
    <w:p w14:paraId="1A40F2C1" w14:textId="3F31FE8F"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vagy egyéb mobil eszközök számára. </w:t>
      </w:r>
      <w:r w:rsidR="00FF3198">
        <w:t xml:space="preserve">Vannak </w:t>
      </w:r>
      <w:r w:rsidR="00BB1ECE">
        <w:t xml:space="preserve">számítógépek, mint például a tipikus laptopok </w:t>
      </w:r>
      <w:r w:rsidR="00FF3198">
        <w:t>is,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 támogatja, akár t</w:t>
      </w:r>
      <w:r w:rsidR="00BF1103">
        <w:t>áblagép</w:t>
      </w:r>
      <w:r w:rsidR="00D9711B">
        <w:t>ként is használhatjuk laptopunkat.</w:t>
      </w:r>
    </w:p>
    <w:p w14:paraId="48640AD4" w14:textId="77777777"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B409C3">
        <w:t>,</w:t>
      </w:r>
      <w:r w:rsidR="009A3E7B">
        <w:t xml:space="preserve"> szemben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millió okostelefont értékesítettek, 81,7 százalékkal futó Androidot, 17,9 százalékos iOS futást, 0,3 százalék Windows Mobile operációs rendszert és a többi operációs rendszert 0,1 százalékkal</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0FD53249" w:rsidR="00080FE8" w:rsidRDefault="00135110" w:rsidP="0095592B">
      <w:pPr>
        <w:ind w:firstLine="0"/>
        <w:jc w:val="center"/>
      </w:pP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5592B">
      <w:pPr>
        <w:ind w:firstLine="0"/>
        <w:jc w:val="center"/>
      </w:pPr>
      <w:r>
        <w:rPr>
          <w:rFonts w:ascii="Arial" w:hAnsi="Arial" w:cs="Arial"/>
          <w:color w:val="222222"/>
          <w:sz w:val="18"/>
          <w:szCs w:val="18"/>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445FFA53"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valamint a hordozhatóságából adódóan mindig a tulajdonosnál lehet</w:t>
      </w:r>
      <w:r w:rsidR="00D06792">
        <w:t xml:space="preserve">.  </w:t>
      </w:r>
    </w:p>
    <w:p w14:paraId="04868BAF" w14:textId="216FB672"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p>
    <w:p w14:paraId="55B701CA" w14:textId="77777777" w:rsidR="00156C4C" w:rsidRDefault="00156C4C" w:rsidP="00156C4C"/>
    <w:p w14:paraId="4990E621" w14:textId="78D9621A" w:rsidR="008A3762" w:rsidRDefault="0095592B" w:rsidP="00046AF9">
      <w:pPr>
        <w:pStyle w:val="Cmsor2"/>
      </w:pPr>
      <w:r>
        <w:lastRenderedPageBreak/>
        <w:t>Jelenleg érvényben lévő platformok</w:t>
      </w:r>
    </w:p>
    <w:p w14:paraId="7F0856DF" w14:textId="6820E696" w:rsidR="00BC1603" w:rsidRDefault="00D52F13" w:rsidP="00BC1603">
      <w:r>
        <w:t>A jelenleg is forgalomban lévő</w:t>
      </w:r>
      <w:r w:rsidR="00E83AB6">
        <w:t xml:space="preserve"> mobilplatformokat két csoportb</w:t>
      </w:r>
      <w:r w:rsidR="00C5346B">
        <w:t xml:space="preserve">a </w:t>
      </w:r>
      <w:r w:rsidR="00E83AB6">
        <w:t>sorolhatjuk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r>
        <w:t>Android</w:t>
      </w:r>
    </w:p>
    <w:p w14:paraId="2A03004D" w14:textId="4022CCDA"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platformot mutatom be részletesen és kitérek arra is, miért ezt választottam a legnagyobb konkurensével</w:t>
      </w:r>
      <w:r w:rsidR="001B21E3">
        <w:t>, az</w:t>
      </w:r>
      <w:r w:rsidR="00F46B98">
        <w:t xml:space="preserve"> </w:t>
      </w:r>
      <w:r w:rsidR="001B21E3">
        <w:t>iOS-el</w:t>
      </w:r>
      <w:r w:rsidR="00F46B98">
        <w:t xml:space="preserve"> szemben.</w:t>
      </w:r>
    </w:p>
    <w:p w14:paraId="41EAE072" w14:textId="49C8B14A" w:rsidR="00B91749" w:rsidRDefault="00B91749" w:rsidP="00E33C42">
      <w:pPr>
        <w:pStyle w:val="Cmsor3"/>
      </w:pPr>
      <w:r>
        <w:t>AOKP</w:t>
      </w:r>
      <w:r w:rsidR="00E33C42">
        <w:t xml:space="preserve"> </w:t>
      </w:r>
      <w:r w:rsidR="00E33C42" w:rsidRPr="00E33C42">
        <w:rPr>
          <w:highlight w:val="yellow"/>
        </w:rPr>
        <w:t>http://aokp.co/about/</w:t>
      </w:r>
    </w:p>
    <w:p w14:paraId="1B5AE253" w14:textId="33463ED9"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r>
        <w:lastRenderedPageBreak/>
        <w:t>BlackBerry Secure</w:t>
      </w:r>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4D8BB923"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mzővel kibővítve, ami</w:t>
      </w:r>
      <w:r w:rsidR="00515C8B">
        <w:t>k</w:t>
      </w:r>
      <w:r w:rsidR="004A7C33">
        <w:t>ért</w:t>
      </w:r>
      <w:r w:rsidR="002B4819">
        <w:t xml:space="preserve"> a</w:t>
      </w:r>
      <w:r w:rsidR="004A7C33">
        <w:t>z emberek a</w:t>
      </w:r>
      <w:r w:rsidR="002B4819">
        <w:t xml:space="preserve"> BlackBerryt</w:t>
      </w:r>
      <w:r w:rsidR="007E3553">
        <w:t xml:space="preserve"> </w:t>
      </w:r>
      <w:r w:rsidR="004A7C33">
        <w:t>választották</w:t>
      </w:r>
      <w:r w:rsidR="007E3553">
        <w:t>.</w:t>
      </w:r>
      <w:r w:rsidR="004A7C33" w:rsidRPr="004A7C33">
        <w:t xml:space="preserve"> </w:t>
      </w:r>
    </w:p>
    <w:p w14:paraId="3014B875" w14:textId="5E965B01" w:rsidR="00B91749" w:rsidRDefault="00B91749" w:rsidP="00B91749">
      <w:pPr>
        <w:pStyle w:val="Cmsor3"/>
      </w:pPr>
      <w:r>
        <w:t>ColorOS</w:t>
      </w:r>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r>
        <w:t>EMUI</w:t>
      </w:r>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r>
        <w:t>Flyme OS</w:t>
      </w:r>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r>
        <w:t>LG UX</w:t>
      </w:r>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r>
        <w:lastRenderedPageBreak/>
        <w:t>HTC Sense</w:t>
      </w:r>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532F32FB"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vállalat Androidos eszközein van alkalmazva. </w:t>
      </w:r>
      <w:r w:rsidR="00920574">
        <w:t xml:space="preserve">Az első eszköz, amely </w:t>
      </w:r>
      <w:r w:rsidR="00424C63">
        <w:t>ezt a rendszer</w:t>
      </w:r>
      <w:r w:rsidR="00920574">
        <w:t xml:space="preserve">t használta, a Hero volt, amelyet 2009-ben mutattak be. </w:t>
      </w:r>
      <w:r w:rsidR="00B53F23">
        <w:t>A HTC Sense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testreszab</w:t>
      </w:r>
      <w:r w:rsidR="009A3D4A">
        <w:t>ási</w:t>
      </w:r>
      <w:r w:rsidR="008B2EAE">
        <w:t xml:space="preserve"> beállításokat lehet elvégezni.</w:t>
      </w:r>
    </w:p>
    <w:p w14:paraId="786358CF" w14:textId="6A0BD679" w:rsidR="005B692A" w:rsidRDefault="00026195" w:rsidP="00CC7C23">
      <w:pPr>
        <w:pStyle w:val="Cmsor3"/>
      </w:pPr>
      <w:r>
        <w:t>Indu</w:t>
      </w:r>
      <w:r w:rsidR="00CC7C23">
        <w:t>s OS</w:t>
      </w:r>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26C74882"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026195">
        <w:t xml:space="preserve"> 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r>
        <w:t>iOS</w:t>
      </w:r>
    </w:p>
    <w:p w14:paraId="4CB47522" w14:textId="7957B39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r>
        <w:lastRenderedPageBreak/>
        <w:t>Lineage OS</w:t>
      </w:r>
    </w:p>
    <w:p w14:paraId="5836AE37" w14:textId="2E685F4D" w:rsidR="001B32F6" w:rsidRPr="001B32F6" w:rsidRDefault="003D2505" w:rsidP="001B32F6">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22B481BF" w14:textId="3E2B79D4" w:rsidR="00717969" w:rsidRPr="00747DD4" w:rsidRDefault="00717969" w:rsidP="00AC0A39">
      <w:pPr>
        <w:ind w:firstLine="0"/>
      </w:pPr>
    </w:p>
    <w:p w14:paraId="4022F04D" w14:textId="3ABED1C4" w:rsidR="00081C8E" w:rsidRDefault="00081C8E" w:rsidP="00081C8E">
      <w:pPr>
        <w:pStyle w:val="Cmsor3"/>
      </w:pPr>
      <w:r>
        <w:t>MIUI</w:t>
      </w:r>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2E1522F6">
            <wp:simplePos x="0" y="0"/>
            <wp:positionH relativeFrom="margin">
              <wp:posOffset>-635</wp:posOffset>
            </wp:positionH>
            <wp:positionV relativeFrom="margin">
              <wp:posOffset>2509520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r>
        <w:t>Oxygen</w:t>
      </w:r>
      <w:r w:rsidR="00AC73B6">
        <w:t xml:space="preserve"> </w:t>
      </w:r>
      <w:r>
        <w:t>OS</w:t>
      </w:r>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r>
        <w:t>Sailfish OS</w:t>
      </w:r>
      <w:r w:rsidR="00AC73B6">
        <w:t xml:space="preserve"> </w:t>
      </w:r>
      <w:r w:rsidR="00AC73B6" w:rsidRPr="00AC73B6">
        <w:rPr>
          <w:highlight w:val="yellow"/>
        </w:rPr>
        <w:t>https://sailfishos.org/about/</w:t>
      </w:r>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10219BCB">
            <wp:simplePos x="0" y="0"/>
            <wp:positionH relativeFrom="margin">
              <wp:align>left</wp:align>
            </wp:positionH>
            <wp:positionV relativeFrom="margin">
              <wp:posOffset>7127875</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r>
        <w:lastRenderedPageBreak/>
        <w:t>Samsung Experience</w:t>
      </w:r>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r>
        <w:t>Tizen</w:t>
      </w:r>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r>
        <w:t>ZenUI</w:t>
      </w:r>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r>
        <w:t>Karbantartás alatt lévő platformok</w:t>
      </w:r>
    </w:p>
    <w:p w14:paraId="35BDBBFC" w14:textId="140449F7" w:rsidR="002F6A8A" w:rsidRDefault="002F6A8A" w:rsidP="00AC0A39">
      <w:r>
        <w:t xml:space="preserve">Az alábbi két platformon már nem zajlik aktív fejlesztés, nem elhanyagolhatók. Mindkettőnek </w:t>
      </w:r>
      <w:r w:rsidR="000B0F50">
        <w:t>jelentős felhasználói</w:t>
      </w:r>
      <w:r>
        <w:t xml:space="preserve"> tábora alakult ki </w:t>
      </w:r>
      <w:r w:rsidR="007E71BE">
        <w:t xml:space="preserve">az évek során </w:t>
      </w:r>
      <w:r>
        <w:t>és meghatározó szerepük volt a mobiloperációs rendszerek 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r>
        <w:lastRenderedPageBreak/>
        <w:t>BlackBerry 10</w:t>
      </w:r>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r>
        <w:t>Windows 10 mobile</w:t>
      </w:r>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3C28BB22" w14:textId="0EB03795" w:rsidR="00CE2C36" w:rsidRDefault="00CE2C36" w:rsidP="00CE2C36">
      <w:pPr>
        <w:jc w:val="center"/>
      </w:pPr>
    </w:p>
    <w:p w14:paraId="561106C7" w14:textId="594ED29E" w:rsidR="00936644" w:rsidRDefault="00936644" w:rsidP="00936644">
      <w:pPr>
        <w:pStyle w:val="Cmsor1"/>
      </w:pPr>
      <w:r>
        <w:lastRenderedPageBreak/>
        <w:t>Alkalmazás készítése Android platformra</w:t>
      </w:r>
    </w:p>
    <w:p w14:paraId="655BA996" w14:textId="4CAAD94D" w:rsidR="00C54960" w:rsidRDefault="009F22D6" w:rsidP="00C54960">
      <w:pPr>
        <w:pStyle w:val="Cmsor2"/>
      </w:pPr>
      <w:r>
        <w:t xml:space="preserve">Android </w:t>
      </w:r>
      <w:r w:rsidR="007E1803">
        <w:t>megszületése</w:t>
      </w:r>
    </w:p>
    <w:p w14:paraId="5969ECF5" w14:textId="0A929C31" w:rsidR="00340F6A" w:rsidRPr="00340F6A" w:rsidRDefault="006C6ACE" w:rsidP="00340F6A">
      <w:pPr>
        <w:pStyle w:val="Cmsor3"/>
      </w:pPr>
      <w:r w:rsidRPr="006C6ACE">
        <w:t xml:space="preserve">Bevezetés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3B62BCCE" w:rsidR="006C6ACE" w:rsidRDefault="0035796F" w:rsidP="00340F6A">
      <w:r>
        <w:t xml:space="preserve">Az Android nem egyik napról a másikra jött létre. A világuralkodó mobil operációs rendszerének eredete egészen az előző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7777777"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 xml:space="preserve">Évekkel az Android létezése előtt volt egy kisméretű mobilszoftver cég, a Danger. A cégnek a leghíresebb terméke az úgynevezett Hiptop készülék volt, amelyen a felhasználónak lehetősége volt többek között emailezni, vagy böngészni az interneten. Mind ezt, egy teljes értékű billentyűzettel. A Danger céget egy veteránnak mondható Apple mérnök alapította, név szerint Andy Rubin, akinek a neve azért nem elhanyagolható. Egy másik cég, nevezetesen az Android Inc, amelyet ugyan nem Rubin alapított, ugyanakkor éveken át ő finanszírozta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13210052" w:rsidR="00F9524A" w:rsidRDefault="00B701A0" w:rsidP="00340F6A">
      <w:r>
        <w:lastRenderedPageBreak/>
        <w:t xml:space="preserve">Ezzel egy időben a Google-nek is szüksége volt egy okostelefonokkal foglalkozó cégre, hiszen versenyben szeretett volna maradni a Microsoft-tal és </w:t>
      </w:r>
      <w:r w:rsidR="004E4402">
        <w:t xml:space="preserve">a </w:t>
      </w:r>
      <w:r>
        <w:t xml:space="preserve">BlackBerry-vel. A keresőóriás </w:t>
      </w:r>
      <w:r w:rsidR="008B7E08">
        <w:t>terve az volt, hogy</w:t>
      </w:r>
      <w:r>
        <w:t xml:space="preserve"> minél több telefonon </w:t>
      </w:r>
      <w:r w:rsidR="008B7E08">
        <w:t>lesz</w:t>
      </w:r>
      <w:r>
        <w:t xml:space="preserve"> az alapértelmezett keresőmotor az ő megoldásuk és ennek elérhetőségére az Android egy meglehetősen jó lehetőséget kínált.</w:t>
      </w:r>
    </w:p>
    <w:p w14:paraId="17D2FA91" w14:textId="4FAAB488" w:rsidR="00122C7C" w:rsidRDefault="00122C7C" w:rsidP="00122C7C">
      <w:pPr>
        <w:pStyle w:val="Cmsor3"/>
      </w:pPr>
      <w:r>
        <w:t>A</w:t>
      </w:r>
      <w:r w:rsidR="00440353">
        <w:t>z iPhone hatásai</w:t>
      </w:r>
    </w:p>
    <w:p w14:paraId="76F39018" w14:textId="3D02C3E9" w:rsidR="00994DC0" w:rsidRDefault="00BC03A3" w:rsidP="00340F6A">
      <w:r>
        <w:t xml:space="preserve">Minden iparágban vannak vetélytársak, akik ösztönzően hatnak egymásra. </w:t>
      </w:r>
      <w:r w:rsidR="00BE4041">
        <w:t>Ez mobiliparra hatványozottan</w:t>
      </w:r>
      <w:r>
        <w:t xml:space="preserve"> igaz</w:t>
      </w:r>
      <w:r w:rsidR="00D55492">
        <w:t>, nehéz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teljesen újra gondolt felhasználói felületet mutattak be és bár nem ők voltak az elsők, akik érintőképernyőt szereltek telefonba, mégis az ő megoldások volt gyakorlatban a legjobban használható. </w:t>
      </w:r>
      <w:r w:rsidR="005F2046">
        <w:t xml:space="preserve">A riválisok viszont nem hittek ezekben a megoldásokban, így kezdetben </w:t>
      </w:r>
      <w:r w:rsidR="003138A8">
        <w:t>figyelmen 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143826A6" w:rsidR="00122C7C" w:rsidRPr="008569F4" w:rsidRDefault="002B3FDB" w:rsidP="00340F6A">
      <w:r>
        <w:t xml:space="preserve">Idővel kiderült, hogy a magas ár és néhány alapvető funkció hiányának ellenére is 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r>
        <w:t>Az első Androidos készülék</w:t>
      </w:r>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6E578DFF"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 több alkalmazás közötti váltás (multitasking), vagy éppen a szövegek másolása </w:t>
      </w:r>
      <w:r w:rsidR="00241318">
        <w:lastRenderedPageBreak/>
        <w:t xml:space="preserve">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56735C31" w:rsidR="0035796F" w:rsidRDefault="00392416" w:rsidP="00C001B8">
      <w:pPr>
        <w:ind w:firstLine="0"/>
      </w:pPr>
      <w:r>
        <w:tab/>
        <w:t xml:space="preserve">Ebben az időben a BlackBerry dominálta a piacot a Curve sorozatával és a cégek, mint például az Apple és Google nem akartak beállni a sorba, ők máshogy akarták csinálni a dolgokat. </w:t>
      </w:r>
      <w:r w:rsidR="00A144DE">
        <w:t>A döntésük nagyon jónak bizonyultak, elvégre az idő egyértelműen ezeket az elképzeléseket igazolják.</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 uralkodói</w:t>
      </w:r>
      <w:r w:rsidR="00A0325C">
        <w:t xml:space="preserve"> felemelkedéséhez.</w:t>
      </w:r>
    </w:p>
    <w:p w14:paraId="22A49B18" w14:textId="6135083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r>
        <w:t>Verziók</w:t>
      </w:r>
    </w:p>
    <w:p w14:paraId="1EB5D93F" w14:textId="19C2AC89" w:rsidR="005B708E" w:rsidRPr="005B708E" w:rsidRDefault="005B708E" w:rsidP="005B708E">
      <w:r w:rsidRPr="005B708E">
        <w:rPr>
          <w:highlight w:val="yellow"/>
        </w:rPr>
        <w:t>https://en.wikipedia.org/wiki/Android_version_history</w:t>
      </w:r>
    </w:p>
    <w:p w14:paraId="7DF1316A" w14:textId="39001E03" w:rsidR="00C333F5" w:rsidRDefault="00102AE0" w:rsidP="00102AE0">
      <w:pPr>
        <w:ind w:left="720"/>
      </w:pPr>
      <w:r>
        <w:t>Véleményem szerint az informatikusok egyetérthetnek abban, hogy tökéletes szoftver nincsen. Ezáltal mindig lesz olyan dolog,</w:t>
      </w:r>
      <w:r w:rsidR="00172959">
        <w:t xml:space="preserve"> legyen az bármennyire is apró, amit javítani kell.</w:t>
      </w:r>
      <w:r>
        <w:t xml:space="preserve"> </w:t>
      </w:r>
      <w:r w:rsidR="00172959">
        <w:t>Esetleg egy-egy</w:t>
      </w:r>
      <w:r>
        <w:t xml:space="preserve"> új funkció</w:t>
      </w:r>
      <w:r w:rsidR="00172959">
        <w:t>,</w:t>
      </w:r>
      <w:r>
        <w:t xml:space="preserve"> amit a meglévő funkciók mellé vagy helyett érdemes </w:t>
      </w:r>
      <w:r w:rsidR="00172959">
        <w:t>integrálni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 xml:space="preserve">Természetesen nem </w:t>
      </w:r>
      <w:r w:rsidR="002E6B90">
        <w:lastRenderedPageBreak/>
        <w:t>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000000"/>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4654E1">
        <w:trPr>
          <w:trHeight w:val="125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3064" w:type="dxa"/>
            <w:vMerge/>
            <w:tcBorders>
              <w:top w:val="nil"/>
              <w:left w:val="single" w:sz="4" w:space="0" w:color="auto"/>
              <w:bottom w:val="single" w:sz="4" w:space="0" w:color="000000"/>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nil"/>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5E3A35">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Fejlesztés alatt</w:t>
            </w:r>
          </w:p>
        </w:tc>
      </w:tr>
    </w:tbl>
    <w:p w14:paraId="0C23F260" w14:textId="4CCDEF89" w:rsidR="00411659" w:rsidRDefault="00411659" w:rsidP="00540C48"/>
    <w:p w14:paraId="136B398F" w14:textId="13EC0E29" w:rsidR="00411659" w:rsidRDefault="00411659" w:rsidP="00540C48"/>
    <w:p w14:paraId="61E7EED1" w14:textId="33083193" w:rsidR="00411659" w:rsidRDefault="00411659" w:rsidP="00540C48">
      <w:r>
        <w:lastRenderedPageBreak/>
        <w:t xml:space="preserve">A táblázatból jól látszik, hogy az utóbbi időben egy nagyobb frissítést megközelítőleg éves szinten ad ki az Android. </w:t>
      </w:r>
      <w:r w:rsidR="00427873">
        <w:t xml:space="preserve">Ilyenkor az aktuális csúcskészülékek általában idővel megkapják ezt a frissítést, jellemzően a Google saját telefonjai, a Nexus széria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 xml:space="preserve">Bár ezen még a legújabb frissítést tartalmazó Oreo még nem látszik, a számokból kivehető, hogy aránylag sok verzió van forgalomban. Ebben nyilván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4DE8A73F"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64F510C1" w14:textId="370F1F9D" w:rsidR="004B43CE" w:rsidRDefault="00FA4DB5" w:rsidP="004B43CE">
      <w:pPr>
        <w:ind w:firstLine="0"/>
      </w:pPr>
      <w:hyperlink r:id="rId56" w:history="1">
        <w:r w:rsidRPr="002E0654">
          <w:rPr>
            <w:rStyle w:val="Hiperhivatkozs"/>
            <w:highlight w:val="yellow"/>
          </w:rPr>
          <w:t>https://en.wikipedia.org/wiki/Android_version_history</w:t>
        </w:r>
      </w:hyperlink>
    </w:p>
    <w:p w14:paraId="2C6A0091" w14:textId="7C53706F" w:rsidR="00FA4DB5" w:rsidRPr="00FA4DB5" w:rsidRDefault="00FA4DB5" w:rsidP="00FA4DB5">
      <w:pPr>
        <w:spacing w:after="0" w:line="240" w:lineRule="auto"/>
        <w:ind w:firstLine="0"/>
        <w:jc w:val="left"/>
        <w:rPr>
          <w:highlight w:val="yellow"/>
        </w:rPr>
      </w:pPr>
    </w:p>
    <w:p w14:paraId="533A6044" w14:textId="77777777" w:rsidR="00623D56" w:rsidRDefault="00623D56">
      <w:pPr>
        <w:spacing w:after="0" w:line="240" w:lineRule="auto"/>
        <w:ind w:firstLine="0"/>
        <w:jc w:val="left"/>
        <w:rPr>
          <w:rFonts w:cs="Arial"/>
          <w:b/>
          <w:bCs/>
          <w:sz w:val="28"/>
          <w:szCs w:val="26"/>
        </w:rPr>
      </w:pPr>
      <w:r>
        <w:br w:type="page"/>
      </w:r>
    </w:p>
    <w:p w14:paraId="5900E1C5" w14:textId="613241D4" w:rsidR="00540C48" w:rsidRDefault="00623D56" w:rsidP="00FA4DB5">
      <w:pPr>
        <w:pStyle w:val="Cmsor3"/>
      </w:pPr>
      <w:r>
        <w:lastRenderedPageBreak/>
        <w:t>Platform</w:t>
      </w:r>
      <w:r w:rsidR="00FA4DB5">
        <w:t xml:space="preserve"> </w:t>
      </w:r>
      <w:r>
        <w:t>architektúra</w:t>
      </w:r>
    </w:p>
    <w:p w14:paraId="6487AD94" w14:textId="03B9FA68" w:rsidR="00623D56" w:rsidRDefault="00623D56" w:rsidP="00623D56">
      <w:pPr>
        <w:spacing w:after="0" w:line="240" w:lineRule="auto"/>
        <w:ind w:firstLine="0"/>
        <w:jc w:val="left"/>
      </w:pPr>
      <w:hyperlink r:id="rId57" w:history="1">
        <w:r w:rsidRPr="002E0654">
          <w:rPr>
            <w:rStyle w:val="Hiperhivatkozs"/>
            <w:highlight w:val="yellow"/>
          </w:rPr>
          <w:t>https://developer.android.com/guide/platform/index.html</w:t>
        </w:r>
      </w:hyperlink>
    </w:p>
    <w:p w14:paraId="48010A30" w14:textId="77777777" w:rsidR="00623D56" w:rsidRDefault="00623D56" w:rsidP="00623D56">
      <w:pPr>
        <w:spacing w:after="0" w:line="240" w:lineRule="auto"/>
        <w:ind w:firstLine="0"/>
        <w:jc w:val="left"/>
      </w:pPr>
      <w:r>
        <w:tab/>
      </w:r>
    </w:p>
    <w:p w14:paraId="03D3C2ED" w14:textId="46692F9A" w:rsidR="0024290F" w:rsidRDefault="00623D56" w:rsidP="00623D56">
      <w:pPr>
        <w:spacing w:after="0" w:line="240" w:lineRule="auto"/>
        <w:ind w:firstLine="0"/>
        <w:jc w:val="left"/>
      </w:pPr>
      <w:r>
        <w:tab/>
      </w:r>
      <w:r w:rsidR="0024290F">
        <w:br w:type="page"/>
      </w:r>
    </w:p>
    <w:p w14:paraId="6BD068B3" w14:textId="53F03BEB" w:rsidR="00C54960" w:rsidRDefault="00C333F5" w:rsidP="00C333F5">
      <w:pPr>
        <w:pStyle w:val="Cmsor2"/>
      </w:pPr>
      <w:r>
        <w:lastRenderedPageBreak/>
        <w:t xml:space="preserve">Alkalmazásfejlesztés </w:t>
      </w:r>
      <w:r w:rsidR="007724C1">
        <w:t>Android platformra</w:t>
      </w:r>
    </w:p>
    <w:p w14:paraId="4237950A" w14:textId="29F03A50" w:rsidR="0024290F" w:rsidRDefault="0024290F" w:rsidP="0024290F">
      <w:pPr>
        <w:pStyle w:val="Cmsor3"/>
      </w:pPr>
      <w:r>
        <w:t>Áttekintés</w:t>
      </w:r>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10B44626"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amkönyvtárakat, debuggert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07C07C4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ezért ez nem javasolt.</w:t>
      </w:r>
    </w:p>
    <w:p w14:paraId="7E6CCEDD" w14:textId="6562CF2E" w:rsidR="001A2EFF" w:rsidRDefault="001A2EFF" w:rsidP="00D42D5A">
      <w:r w:rsidRPr="001A2EFF">
        <w:rPr>
          <w:highlight w:val="yellow"/>
        </w:rPr>
        <w:t>https://prog.hu/hirek/4188/elkeszult-a-legujabb-java-gyilkos-nyelv-a-kotlin-1-0-s-verzioja</w:t>
      </w:r>
    </w:p>
    <w:p w14:paraId="6EF3DA8C" w14:textId="235DB90A"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0F1301">
        <w:t>2017.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r>
        <w:lastRenderedPageBreak/>
        <w:t>Android Studio</w:t>
      </w:r>
    </w:p>
    <w:p w14:paraId="5F4BC4A2" w14:textId="70BD80E9" w:rsidR="00B14D57" w:rsidRDefault="00B14D57" w:rsidP="002A3FE8">
      <w:pPr>
        <w:ind w:firstLine="0"/>
      </w:pPr>
      <w:hyperlink r:id="rId58" w:history="1">
        <w:r w:rsidRPr="00B14D57">
          <w:rPr>
            <w:rStyle w:val="Hiperhivatkozs"/>
            <w:highlight w:val="yellow"/>
          </w:rPr>
          <w:t>https://developer.android.com/studio/intro/index.html</w:t>
        </w:r>
      </w:hyperlink>
    </w:p>
    <w:p w14:paraId="27C2E012" w14:textId="069ACF14"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w:t>
      </w:r>
      <w:r w:rsidR="00570F3E">
        <w:t xml:space="preserve">már </w:t>
      </w:r>
      <w:r w:rsidR="006266F1">
        <w:t>említett</w:t>
      </w:r>
      <w:r w:rsidR="00E3655A">
        <w:t xml:space="preserve"> JetBrains IntelliJ szolgál</w:t>
      </w:r>
      <w:r w:rsidR="0012035E">
        <w:t>.</w:t>
      </w:r>
      <w:r>
        <w:t xml:space="preserve"> </w:t>
      </w:r>
      <w:r w:rsidR="00791517">
        <w:t xml:space="preserve">Az IntelliJ rengeteg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 xml:space="preserve">lkezik C++ és NDK támogatással. Ami pedig véleményem szerint a legfontosabb jellemzője, hogy egységes környezetet nyújt ahol az összes Androidos eszközre lehet fejleszteni. </w:t>
      </w:r>
    </w:p>
    <w:p w14:paraId="75FC7603" w14:textId="60E8171D"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7573CC">
        <w:t xml:space="preserve"> Az alkalmazás leíró (manifest) állomány deklarálja az alkalmazás komponenseinek listáját, a szükséges minimális Android (API) verziót, valamint a szükséges hardver konfigurációt.</w:t>
      </w:r>
      <w:r w:rsidR="00100104">
        <w:t xml:space="preserve"> </w:t>
      </w:r>
    </w:p>
    <w:p w14:paraId="42CB8C66" w14:textId="0CD45FBF" w:rsidR="00E229A7" w:rsidRDefault="00E229A7" w:rsidP="00E229A7">
      <w:pPr>
        <w:ind w:firstLine="0"/>
      </w:pPr>
      <w:r>
        <w:tab/>
        <w:t xml:space="preserve">Az Android Studio Gradle-t használ az alkalmazások build-eléséhez. </w:t>
      </w:r>
      <w:bookmarkStart w:id="8" w:name="_GoBack"/>
      <w:bookmarkEnd w:id="8"/>
    </w:p>
    <w:p w14:paraId="43A2B718" w14:textId="77777777" w:rsidR="00246E54" w:rsidRPr="003C7747" w:rsidRDefault="00246E54" w:rsidP="00D42D5A"/>
    <w:p w14:paraId="1D1B81CD" w14:textId="77777777" w:rsidR="002A2E4B" w:rsidRPr="002A2E4B" w:rsidRDefault="002A2E4B" w:rsidP="002A2E4B"/>
    <w:sectPr w:rsidR="002A2E4B" w:rsidRPr="002A2E4B" w:rsidSect="00D23BFC">
      <w:headerReference w:type="even" r:id="rId59"/>
      <w:footerReference w:type="default" r:id="rId60"/>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135110" w:rsidRDefault="00135110">
      <w:pPr>
        <w:pStyle w:val="Jegyzetszveg"/>
      </w:pPr>
      <w:r>
        <w:rPr>
          <w:rStyle w:val="Jegyzethivatkozs"/>
        </w:rPr>
        <w:annotationRef/>
      </w:r>
      <w:r>
        <w:t>saját neved</w:t>
      </w:r>
    </w:p>
  </w:comment>
  <w:comment w:id="1" w:author="Kővári Bence" w:date="2015-10-19T10:50:00Z" w:initials="KB">
    <w:p w14:paraId="3497861D" w14:textId="77777777" w:rsidR="00135110" w:rsidRDefault="00135110">
      <w:pPr>
        <w:pStyle w:val="Jegyzetszveg"/>
      </w:pPr>
      <w:r>
        <w:rPr>
          <w:rStyle w:val="Jegyzethivatkozs"/>
        </w:rPr>
        <w:annotationRef/>
      </w:r>
      <w:r>
        <w:t>Csak az egyiket hagyd a szövegben</w:t>
      </w:r>
    </w:p>
    <w:p w14:paraId="3400C567" w14:textId="77777777" w:rsidR="00135110" w:rsidRDefault="00135110">
      <w:pPr>
        <w:pStyle w:val="Jegyzetszveg"/>
      </w:pPr>
      <w:r>
        <w:t>BSc: szakdolgozatot</w:t>
      </w:r>
    </w:p>
    <w:p w14:paraId="1CA1C31B" w14:textId="77777777" w:rsidR="00135110" w:rsidRDefault="00135110">
      <w:pPr>
        <w:pStyle w:val="Jegyzetszveg"/>
      </w:pPr>
      <w:r>
        <w:t>MSc: diplomatervet</w:t>
      </w:r>
    </w:p>
  </w:comment>
  <w:comment w:id="2" w:author="Kővári Bence" w:date="2015-10-19T10:52:00Z" w:initials="KB">
    <w:p w14:paraId="04C6AF9D" w14:textId="77777777" w:rsidR="00135110" w:rsidRDefault="00135110">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3C57B" w14:textId="77777777" w:rsidR="00DF307A" w:rsidRDefault="00DF307A">
      <w:r>
        <w:separator/>
      </w:r>
    </w:p>
  </w:endnote>
  <w:endnote w:type="continuationSeparator" w:id="0">
    <w:p w14:paraId="079C0B31" w14:textId="77777777" w:rsidR="00DF307A" w:rsidRDefault="00DF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135110" w:rsidRDefault="00135110">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3EC18326" w:rsidR="00135110" w:rsidRDefault="0013511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E229A7">
      <w:rPr>
        <w:rStyle w:val="Oldalszm"/>
        <w:noProof/>
      </w:rPr>
      <w:t>26</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C00670" w14:textId="77777777" w:rsidR="00DF307A" w:rsidRDefault="00DF307A">
      <w:r>
        <w:separator/>
      </w:r>
    </w:p>
  </w:footnote>
  <w:footnote w:type="continuationSeparator" w:id="0">
    <w:p w14:paraId="35C15E95" w14:textId="77777777" w:rsidR="00DF307A" w:rsidRDefault="00DF30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135110" w:rsidRDefault="00135110"/>
  <w:p w14:paraId="2C6DFBBE" w14:textId="77777777" w:rsidR="00135110" w:rsidRDefault="00135110"/>
  <w:p w14:paraId="125F8157" w14:textId="77777777" w:rsidR="00135110" w:rsidRDefault="0013511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52C"/>
    <w:rsid w:val="000062F4"/>
    <w:rsid w:val="0001192F"/>
    <w:rsid w:val="00026195"/>
    <w:rsid w:val="00035BAE"/>
    <w:rsid w:val="0003623B"/>
    <w:rsid w:val="00046AF9"/>
    <w:rsid w:val="000571F2"/>
    <w:rsid w:val="00061191"/>
    <w:rsid w:val="00072612"/>
    <w:rsid w:val="00080FE8"/>
    <w:rsid w:val="00081C8E"/>
    <w:rsid w:val="00082FCA"/>
    <w:rsid w:val="00087D08"/>
    <w:rsid w:val="000978F3"/>
    <w:rsid w:val="000A3B32"/>
    <w:rsid w:val="000A7483"/>
    <w:rsid w:val="000B0F50"/>
    <w:rsid w:val="000B53E0"/>
    <w:rsid w:val="000B6FFC"/>
    <w:rsid w:val="000C79AC"/>
    <w:rsid w:val="000D48D6"/>
    <w:rsid w:val="000D4978"/>
    <w:rsid w:val="000E17FA"/>
    <w:rsid w:val="000F1301"/>
    <w:rsid w:val="000F3EA7"/>
    <w:rsid w:val="000F4BAD"/>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F4F"/>
    <w:rsid w:val="00150C83"/>
    <w:rsid w:val="001517D2"/>
    <w:rsid w:val="001522F2"/>
    <w:rsid w:val="00153800"/>
    <w:rsid w:val="00156C4C"/>
    <w:rsid w:val="00161370"/>
    <w:rsid w:val="00171054"/>
    <w:rsid w:val="00172959"/>
    <w:rsid w:val="00195DA5"/>
    <w:rsid w:val="00195DD2"/>
    <w:rsid w:val="001A2350"/>
    <w:rsid w:val="001A2A59"/>
    <w:rsid w:val="001A2EFF"/>
    <w:rsid w:val="001A4893"/>
    <w:rsid w:val="001A51AC"/>
    <w:rsid w:val="001A57BC"/>
    <w:rsid w:val="001A6165"/>
    <w:rsid w:val="001B1E0D"/>
    <w:rsid w:val="001B21E3"/>
    <w:rsid w:val="001B32F6"/>
    <w:rsid w:val="001C0AF8"/>
    <w:rsid w:val="001D0407"/>
    <w:rsid w:val="001E5FD1"/>
    <w:rsid w:val="001F57CF"/>
    <w:rsid w:val="00203E00"/>
    <w:rsid w:val="002102C3"/>
    <w:rsid w:val="00225F65"/>
    <w:rsid w:val="00227347"/>
    <w:rsid w:val="00236C09"/>
    <w:rsid w:val="00241318"/>
    <w:rsid w:val="0024290F"/>
    <w:rsid w:val="00242C4D"/>
    <w:rsid w:val="00244C7E"/>
    <w:rsid w:val="00246E54"/>
    <w:rsid w:val="002563EF"/>
    <w:rsid w:val="00256F78"/>
    <w:rsid w:val="00267677"/>
    <w:rsid w:val="002815E4"/>
    <w:rsid w:val="002841F9"/>
    <w:rsid w:val="00290230"/>
    <w:rsid w:val="002A0DC7"/>
    <w:rsid w:val="002A1397"/>
    <w:rsid w:val="002A2E4B"/>
    <w:rsid w:val="002A3FE8"/>
    <w:rsid w:val="002B3FDB"/>
    <w:rsid w:val="002B4819"/>
    <w:rsid w:val="002D0621"/>
    <w:rsid w:val="002D2C06"/>
    <w:rsid w:val="002D6BCD"/>
    <w:rsid w:val="002D7DA9"/>
    <w:rsid w:val="002E1D2A"/>
    <w:rsid w:val="002E2419"/>
    <w:rsid w:val="002E4185"/>
    <w:rsid w:val="002E4C2D"/>
    <w:rsid w:val="002E6B90"/>
    <w:rsid w:val="002F6A8A"/>
    <w:rsid w:val="00301185"/>
    <w:rsid w:val="00302BB3"/>
    <w:rsid w:val="00305E08"/>
    <w:rsid w:val="00307B2E"/>
    <w:rsid w:val="0031177B"/>
    <w:rsid w:val="00313013"/>
    <w:rsid w:val="003138A8"/>
    <w:rsid w:val="003157ED"/>
    <w:rsid w:val="00340F6A"/>
    <w:rsid w:val="0034637B"/>
    <w:rsid w:val="00350AEC"/>
    <w:rsid w:val="00352828"/>
    <w:rsid w:val="00355336"/>
    <w:rsid w:val="0035796F"/>
    <w:rsid w:val="00361B44"/>
    <w:rsid w:val="0037381F"/>
    <w:rsid w:val="003739B6"/>
    <w:rsid w:val="00375513"/>
    <w:rsid w:val="00376685"/>
    <w:rsid w:val="003812C3"/>
    <w:rsid w:val="00385B41"/>
    <w:rsid w:val="00390E19"/>
    <w:rsid w:val="00392416"/>
    <w:rsid w:val="00392F69"/>
    <w:rsid w:val="00394819"/>
    <w:rsid w:val="00396676"/>
    <w:rsid w:val="003970C2"/>
    <w:rsid w:val="003A4CDB"/>
    <w:rsid w:val="003B4313"/>
    <w:rsid w:val="003B77D0"/>
    <w:rsid w:val="003B7826"/>
    <w:rsid w:val="003C092D"/>
    <w:rsid w:val="003C594E"/>
    <w:rsid w:val="003C7747"/>
    <w:rsid w:val="003C7862"/>
    <w:rsid w:val="003D2505"/>
    <w:rsid w:val="003E0A55"/>
    <w:rsid w:val="003E0E6D"/>
    <w:rsid w:val="003E2ECB"/>
    <w:rsid w:val="003E70B1"/>
    <w:rsid w:val="003F02CA"/>
    <w:rsid w:val="003F4F61"/>
    <w:rsid w:val="003F5425"/>
    <w:rsid w:val="003F55DC"/>
    <w:rsid w:val="00407067"/>
    <w:rsid w:val="00410924"/>
    <w:rsid w:val="00411659"/>
    <w:rsid w:val="00411E6A"/>
    <w:rsid w:val="00414612"/>
    <w:rsid w:val="00424C63"/>
    <w:rsid w:val="00426FBC"/>
    <w:rsid w:val="00427422"/>
    <w:rsid w:val="00427873"/>
    <w:rsid w:val="00435358"/>
    <w:rsid w:val="00440353"/>
    <w:rsid w:val="0044084E"/>
    <w:rsid w:val="00463BC0"/>
    <w:rsid w:val="0046504D"/>
    <w:rsid w:val="004654E1"/>
    <w:rsid w:val="00467C45"/>
    <w:rsid w:val="00472F8B"/>
    <w:rsid w:val="00474F00"/>
    <w:rsid w:val="00475A15"/>
    <w:rsid w:val="004778F3"/>
    <w:rsid w:val="00481306"/>
    <w:rsid w:val="00481569"/>
    <w:rsid w:val="0048395A"/>
    <w:rsid w:val="004851C7"/>
    <w:rsid w:val="00491D1C"/>
    <w:rsid w:val="004A1B5C"/>
    <w:rsid w:val="004A2F52"/>
    <w:rsid w:val="004A7C33"/>
    <w:rsid w:val="004B43CE"/>
    <w:rsid w:val="004B7F72"/>
    <w:rsid w:val="004D2F57"/>
    <w:rsid w:val="004D5966"/>
    <w:rsid w:val="004E044C"/>
    <w:rsid w:val="004E4402"/>
    <w:rsid w:val="004E5C4C"/>
    <w:rsid w:val="004E651C"/>
    <w:rsid w:val="00502632"/>
    <w:rsid w:val="00502A30"/>
    <w:rsid w:val="00510D1C"/>
    <w:rsid w:val="005120F0"/>
    <w:rsid w:val="00515C8B"/>
    <w:rsid w:val="0052307B"/>
    <w:rsid w:val="00524937"/>
    <w:rsid w:val="005259D7"/>
    <w:rsid w:val="00526A1B"/>
    <w:rsid w:val="00527F61"/>
    <w:rsid w:val="00532DAC"/>
    <w:rsid w:val="0053328B"/>
    <w:rsid w:val="005334AD"/>
    <w:rsid w:val="00536A91"/>
    <w:rsid w:val="00540C48"/>
    <w:rsid w:val="0054517F"/>
    <w:rsid w:val="005509DF"/>
    <w:rsid w:val="005524FC"/>
    <w:rsid w:val="005551E2"/>
    <w:rsid w:val="00562B13"/>
    <w:rsid w:val="00562B70"/>
    <w:rsid w:val="00570D18"/>
    <w:rsid w:val="00570F3E"/>
    <w:rsid w:val="00576495"/>
    <w:rsid w:val="00581EC3"/>
    <w:rsid w:val="00592BDA"/>
    <w:rsid w:val="00592CD8"/>
    <w:rsid w:val="0059553B"/>
    <w:rsid w:val="00595D1D"/>
    <w:rsid w:val="005A45E5"/>
    <w:rsid w:val="005A481A"/>
    <w:rsid w:val="005B692A"/>
    <w:rsid w:val="005B708E"/>
    <w:rsid w:val="005D1FC6"/>
    <w:rsid w:val="005D3443"/>
    <w:rsid w:val="005D5BDA"/>
    <w:rsid w:val="005E01E0"/>
    <w:rsid w:val="005E3A35"/>
    <w:rsid w:val="005F2046"/>
    <w:rsid w:val="006034C7"/>
    <w:rsid w:val="00604808"/>
    <w:rsid w:val="0060514C"/>
    <w:rsid w:val="0061225F"/>
    <w:rsid w:val="00612C4C"/>
    <w:rsid w:val="00614A83"/>
    <w:rsid w:val="00616061"/>
    <w:rsid w:val="0062045A"/>
    <w:rsid w:val="0062185B"/>
    <w:rsid w:val="0062372B"/>
    <w:rsid w:val="00623D56"/>
    <w:rsid w:val="006266F1"/>
    <w:rsid w:val="00627522"/>
    <w:rsid w:val="00627E85"/>
    <w:rsid w:val="00630A92"/>
    <w:rsid w:val="0063585C"/>
    <w:rsid w:val="00641018"/>
    <w:rsid w:val="006459E6"/>
    <w:rsid w:val="00650B2D"/>
    <w:rsid w:val="00650C7C"/>
    <w:rsid w:val="00656695"/>
    <w:rsid w:val="006573BF"/>
    <w:rsid w:val="00667046"/>
    <w:rsid w:val="00675281"/>
    <w:rsid w:val="00681E99"/>
    <w:rsid w:val="00683F01"/>
    <w:rsid w:val="006850A8"/>
    <w:rsid w:val="0069214C"/>
    <w:rsid w:val="00692605"/>
    <w:rsid w:val="00692BC8"/>
    <w:rsid w:val="00693BD0"/>
    <w:rsid w:val="006A0276"/>
    <w:rsid w:val="006A1B7F"/>
    <w:rsid w:val="006C0153"/>
    <w:rsid w:val="006C6ACE"/>
    <w:rsid w:val="006D338C"/>
    <w:rsid w:val="006E01E8"/>
    <w:rsid w:val="006E3115"/>
    <w:rsid w:val="006E4E19"/>
    <w:rsid w:val="006F31F9"/>
    <w:rsid w:val="006F512E"/>
    <w:rsid w:val="00700E3A"/>
    <w:rsid w:val="00715CD6"/>
    <w:rsid w:val="007171B8"/>
    <w:rsid w:val="00717969"/>
    <w:rsid w:val="007212C4"/>
    <w:rsid w:val="00727A13"/>
    <w:rsid w:val="00730B3C"/>
    <w:rsid w:val="00737748"/>
    <w:rsid w:val="00747DD4"/>
    <w:rsid w:val="00755BEC"/>
    <w:rsid w:val="007561A6"/>
    <w:rsid w:val="0075631E"/>
    <w:rsid w:val="00756B6F"/>
    <w:rsid w:val="00756D62"/>
    <w:rsid w:val="007573CC"/>
    <w:rsid w:val="007630FB"/>
    <w:rsid w:val="007704F4"/>
    <w:rsid w:val="007724C1"/>
    <w:rsid w:val="0077344F"/>
    <w:rsid w:val="00776E3E"/>
    <w:rsid w:val="00780D74"/>
    <w:rsid w:val="00784DE8"/>
    <w:rsid w:val="00791276"/>
    <w:rsid w:val="00791517"/>
    <w:rsid w:val="0079237C"/>
    <w:rsid w:val="007937DD"/>
    <w:rsid w:val="007A4BD1"/>
    <w:rsid w:val="007B02A5"/>
    <w:rsid w:val="007B11A9"/>
    <w:rsid w:val="007B5CF7"/>
    <w:rsid w:val="007D2F73"/>
    <w:rsid w:val="007D54EB"/>
    <w:rsid w:val="007D6BD3"/>
    <w:rsid w:val="007E14B2"/>
    <w:rsid w:val="007E1803"/>
    <w:rsid w:val="007E3553"/>
    <w:rsid w:val="007E5B2C"/>
    <w:rsid w:val="007E71BE"/>
    <w:rsid w:val="007E75DB"/>
    <w:rsid w:val="007E7B62"/>
    <w:rsid w:val="00801BAB"/>
    <w:rsid w:val="00805AA2"/>
    <w:rsid w:val="008146AF"/>
    <w:rsid w:val="00814922"/>
    <w:rsid w:val="0081651F"/>
    <w:rsid w:val="00816BCB"/>
    <w:rsid w:val="008268A1"/>
    <w:rsid w:val="00826AED"/>
    <w:rsid w:val="0083093F"/>
    <w:rsid w:val="00831E84"/>
    <w:rsid w:val="00835BF2"/>
    <w:rsid w:val="00843159"/>
    <w:rsid w:val="008454A6"/>
    <w:rsid w:val="00851968"/>
    <w:rsid w:val="00854BDC"/>
    <w:rsid w:val="008569F4"/>
    <w:rsid w:val="00856A47"/>
    <w:rsid w:val="008577CE"/>
    <w:rsid w:val="00867AF0"/>
    <w:rsid w:val="00877820"/>
    <w:rsid w:val="00886D19"/>
    <w:rsid w:val="008924C4"/>
    <w:rsid w:val="00896F99"/>
    <w:rsid w:val="00897441"/>
    <w:rsid w:val="008A3762"/>
    <w:rsid w:val="008B2EAE"/>
    <w:rsid w:val="008B7E08"/>
    <w:rsid w:val="008C0CE2"/>
    <w:rsid w:val="008C5682"/>
    <w:rsid w:val="008C570B"/>
    <w:rsid w:val="008C5B52"/>
    <w:rsid w:val="008D6540"/>
    <w:rsid w:val="008E0B24"/>
    <w:rsid w:val="008E7228"/>
    <w:rsid w:val="008F03F3"/>
    <w:rsid w:val="008F662E"/>
    <w:rsid w:val="00900194"/>
    <w:rsid w:val="0090122F"/>
    <w:rsid w:val="00903DF3"/>
    <w:rsid w:val="0090541F"/>
    <w:rsid w:val="00905BFD"/>
    <w:rsid w:val="00907E6A"/>
    <w:rsid w:val="00907F0D"/>
    <w:rsid w:val="00917C3F"/>
    <w:rsid w:val="00920574"/>
    <w:rsid w:val="009305D2"/>
    <w:rsid w:val="00936644"/>
    <w:rsid w:val="009407B6"/>
    <w:rsid w:val="00940CB1"/>
    <w:rsid w:val="00942E3F"/>
    <w:rsid w:val="0094574D"/>
    <w:rsid w:val="0095592B"/>
    <w:rsid w:val="0098226D"/>
    <w:rsid w:val="0098532E"/>
    <w:rsid w:val="00994DC0"/>
    <w:rsid w:val="009A3D4A"/>
    <w:rsid w:val="009A3E7B"/>
    <w:rsid w:val="009A5CDF"/>
    <w:rsid w:val="009B1AB8"/>
    <w:rsid w:val="009B2EED"/>
    <w:rsid w:val="009B631D"/>
    <w:rsid w:val="009C1C93"/>
    <w:rsid w:val="009C2C0C"/>
    <w:rsid w:val="009D14B7"/>
    <w:rsid w:val="009D2FD8"/>
    <w:rsid w:val="009E08C5"/>
    <w:rsid w:val="009E0BB5"/>
    <w:rsid w:val="009E4C15"/>
    <w:rsid w:val="009F165E"/>
    <w:rsid w:val="009F22D6"/>
    <w:rsid w:val="009F2DC7"/>
    <w:rsid w:val="009F6AAC"/>
    <w:rsid w:val="00A0325C"/>
    <w:rsid w:val="00A144DE"/>
    <w:rsid w:val="00A15A4C"/>
    <w:rsid w:val="00A20324"/>
    <w:rsid w:val="00A34DC4"/>
    <w:rsid w:val="00A35D90"/>
    <w:rsid w:val="00A3733F"/>
    <w:rsid w:val="00A61A04"/>
    <w:rsid w:val="00A620CC"/>
    <w:rsid w:val="00A64AA8"/>
    <w:rsid w:val="00A8074A"/>
    <w:rsid w:val="00A92A03"/>
    <w:rsid w:val="00A93ED5"/>
    <w:rsid w:val="00A9757F"/>
    <w:rsid w:val="00AA289D"/>
    <w:rsid w:val="00AA63D5"/>
    <w:rsid w:val="00AB511F"/>
    <w:rsid w:val="00AC0A39"/>
    <w:rsid w:val="00AC362E"/>
    <w:rsid w:val="00AC4989"/>
    <w:rsid w:val="00AC73B6"/>
    <w:rsid w:val="00AD0A83"/>
    <w:rsid w:val="00AD30A5"/>
    <w:rsid w:val="00AD4143"/>
    <w:rsid w:val="00AE05C4"/>
    <w:rsid w:val="00AE46BB"/>
    <w:rsid w:val="00AE7C08"/>
    <w:rsid w:val="00B10472"/>
    <w:rsid w:val="00B13681"/>
    <w:rsid w:val="00B13FD0"/>
    <w:rsid w:val="00B14D57"/>
    <w:rsid w:val="00B15736"/>
    <w:rsid w:val="00B3049A"/>
    <w:rsid w:val="00B34954"/>
    <w:rsid w:val="00B409C3"/>
    <w:rsid w:val="00B4104A"/>
    <w:rsid w:val="00B4312C"/>
    <w:rsid w:val="00B45828"/>
    <w:rsid w:val="00B50CAA"/>
    <w:rsid w:val="00B52CD3"/>
    <w:rsid w:val="00B53F23"/>
    <w:rsid w:val="00B55A80"/>
    <w:rsid w:val="00B6719B"/>
    <w:rsid w:val="00B701A0"/>
    <w:rsid w:val="00B7086B"/>
    <w:rsid w:val="00B86A6C"/>
    <w:rsid w:val="00B90627"/>
    <w:rsid w:val="00B91749"/>
    <w:rsid w:val="00B92309"/>
    <w:rsid w:val="00B957E9"/>
    <w:rsid w:val="00B96880"/>
    <w:rsid w:val="00BA0785"/>
    <w:rsid w:val="00BA57C1"/>
    <w:rsid w:val="00BB1ECE"/>
    <w:rsid w:val="00BB31AF"/>
    <w:rsid w:val="00BC03A3"/>
    <w:rsid w:val="00BC0D59"/>
    <w:rsid w:val="00BC1603"/>
    <w:rsid w:val="00BC2FB8"/>
    <w:rsid w:val="00BD00FD"/>
    <w:rsid w:val="00BD3ADA"/>
    <w:rsid w:val="00BD7750"/>
    <w:rsid w:val="00BE4041"/>
    <w:rsid w:val="00BE4B4E"/>
    <w:rsid w:val="00BF1103"/>
    <w:rsid w:val="00BF5C1A"/>
    <w:rsid w:val="00BF6782"/>
    <w:rsid w:val="00BF73A2"/>
    <w:rsid w:val="00C001B8"/>
    <w:rsid w:val="00C00B3C"/>
    <w:rsid w:val="00C0366C"/>
    <w:rsid w:val="00C07CED"/>
    <w:rsid w:val="00C15657"/>
    <w:rsid w:val="00C2686E"/>
    <w:rsid w:val="00C31260"/>
    <w:rsid w:val="00C333F5"/>
    <w:rsid w:val="00C33D0B"/>
    <w:rsid w:val="00C5346B"/>
    <w:rsid w:val="00C53F92"/>
    <w:rsid w:val="00C54960"/>
    <w:rsid w:val="00C55F48"/>
    <w:rsid w:val="00C73DEE"/>
    <w:rsid w:val="00C77E10"/>
    <w:rsid w:val="00C81657"/>
    <w:rsid w:val="00C8419C"/>
    <w:rsid w:val="00C94815"/>
    <w:rsid w:val="00CC2118"/>
    <w:rsid w:val="00CC52B6"/>
    <w:rsid w:val="00CC7C23"/>
    <w:rsid w:val="00CD4DD4"/>
    <w:rsid w:val="00CD58D9"/>
    <w:rsid w:val="00CE2590"/>
    <w:rsid w:val="00CE2C36"/>
    <w:rsid w:val="00CE3E61"/>
    <w:rsid w:val="00D06792"/>
    <w:rsid w:val="00D07335"/>
    <w:rsid w:val="00D1632F"/>
    <w:rsid w:val="00D20C18"/>
    <w:rsid w:val="00D222D6"/>
    <w:rsid w:val="00D22B3E"/>
    <w:rsid w:val="00D23BFC"/>
    <w:rsid w:val="00D25C41"/>
    <w:rsid w:val="00D37EC8"/>
    <w:rsid w:val="00D429F2"/>
    <w:rsid w:val="00D42D5A"/>
    <w:rsid w:val="00D50FBE"/>
    <w:rsid w:val="00D52F13"/>
    <w:rsid w:val="00D53F5A"/>
    <w:rsid w:val="00D55492"/>
    <w:rsid w:val="00D61A02"/>
    <w:rsid w:val="00D64917"/>
    <w:rsid w:val="00D8135F"/>
    <w:rsid w:val="00D81927"/>
    <w:rsid w:val="00D82885"/>
    <w:rsid w:val="00D95E2C"/>
    <w:rsid w:val="00D9711B"/>
    <w:rsid w:val="00DA7B5F"/>
    <w:rsid w:val="00DC4EAD"/>
    <w:rsid w:val="00DD332C"/>
    <w:rsid w:val="00DD45AD"/>
    <w:rsid w:val="00DD6A58"/>
    <w:rsid w:val="00DE0311"/>
    <w:rsid w:val="00DE34F4"/>
    <w:rsid w:val="00DF307A"/>
    <w:rsid w:val="00E03AC2"/>
    <w:rsid w:val="00E07EE4"/>
    <w:rsid w:val="00E20536"/>
    <w:rsid w:val="00E229A7"/>
    <w:rsid w:val="00E27515"/>
    <w:rsid w:val="00E31AC5"/>
    <w:rsid w:val="00E33C42"/>
    <w:rsid w:val="00E3655A"/>
    <w:rsid w:val="00E42F0D"/>
    <w:rsid w:val="00E52FF3"/>
    <w:rsid w:val="00E60B44"/>
    <w:rsid w:val="00E614EE"/>
    <w:rsid w:val="00E70CBE"/>
    <w:rsid w:val="00E7103C"/>
    <w:rsid w:val="00E8385C"/>
    <w:rsid w:val="00E83AB6"/>
    <w:rsid w:val="00E86A0C"/>
    <w:rsid w:val="00E87108"/>
    <w:rsid w:val="00EA0FE5"/>
    <w:rsid w:val="00EB32F4"/>
    <w:rsid w:val="00EE1A1F"/>
    <w:rsid w:val="00EE2264"/>
    <w:rsid w:val="00EE31FB"/>
    <w:rsid w:val="00EE4792"/>
    <w:rsid w:val="00EE47F2"/>
    <w:rsid w:val="00EE5F88"/>
    <w:rsid w:val="00EF3A84"/>
    <w:rsid w:val="00EF7981"/>
    <w:rsid w:val="00F0009E"/>
    <w:rsid w:val="00F050F9"/>
    <w:rsid w:val="00F0533E"/>
    <w:rsid w:val="00F26544"/>
    <w:rsid w:val="00F31B58"/>
    <w:rsid w:val="00F41BF0"/>
    <w:rsid w:val="00F461CD"/>
    <w:rsid w:val="00F46B98"/>
    <w:rsid w:val="00F55549"/>
    <w:rsid w:val="00F62ABF"/>
    <w:rsid w:val="00F8164D"/>
    <w:rsid w:val="00F92C19"/>
    <w:rsid w:val="00F9524A"/>
    <w:rsid w:val="00FA0917"/>
    <w:rsid w:val="00FA4DB5"/>
    <w:rsid w:val="00FC3097"/>
    <w:rsid w:val="00FC55D3"/>
    <w:rsid w:val="00FD753F"/>
    <w:rsid w:val="00FE33A5"/>
    <w:rsid w:val="00FF16AF"/>
    <w:rsid w:val="00FF31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3.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hyperlink" Target="https://developer.android.com/studio/intro/index.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developer.android.com/guide/platform/index.html"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56221F5E-04CA-44ED-AF2C-103A7FC17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9415</TotalTime>
  <Pages>26</Pages>
  <Words>4857</Words>
  <Characters>33519</Characters>
  <Application>Microsoft Office Word</Application>
  <DocSecurity>0</DocSecurity>
  <Lines>279</Lines>
  <Paragraphs>76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38300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408</cp:revision>
  <cp:lastPrinted>2002-07-08T12:51:00Z</cp:lastPrinted>
  <dcterms:created xsi:type="dcterms:W3CDTF">2015-10-19T08:48:00Z</dcterms:created>
  <dcterms:modified xsi:type="dcterms:W3CDTF">2017-11-03T17:31:00Z</dcterms:modified>
</cp:coreProperties>
</file>