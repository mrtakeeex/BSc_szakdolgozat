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65A72E4B" w:rsidR="00325797" w:rsidRPr="00B50CAA" w:rsidRDefault="00325797" w:rsidP="003A4CDB">
      <w:r w:rsidRPr="00325797">
        <w:rPr>
          <w:highlight w:val="yellow"/>
        </w:rPr>
        <w:t>TODO</w:t>
      </w:r>
      <w:r>
        <w:t>: linkeket irodalomjegyzekbe kiszervezni</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r w:rsidRPr="00B50CAA">
        <w:lastRenderedPageBreak/>
        <w:t>Összefoglaló</w:t>
      </w:r>
      <w:bookmarkEnd w:id="3"/>
    </w:p>
    <w:p w14:paraId="2E0E5560" w14:textId="6C8EFEDE" w:rsidR="00630A92" w:rsidRDefault="00AE7C08" w:rsidP="00630A92">
      <w:r>
        <w:t xml:space="preserve">Az elmúlt évek folyamán hatalmas növekedés következett be a hordozható eszközök piacán. Ezt főleg a mára már megfizethető árba ért okostelefonoknak és </w:t>
      </w:r>
      <w:r w:rsidR="00C545EB">
        <w:t>táblagépeknek</w:t>
      </w:r>
      <w:r>
        <w:t xml:space="preserve">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9407B6">
        <w:t xml:space="preserve">komplexebb alkalmazásokat, játékokat tudnak fejleszteni. </w:t>
      </w:r>
      <w:r w:rsidR="00141A2E">
        <w:t xml:space="preserve">Egyesek szerint hátrány, mások szerint áldás ez a technológia, én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274FF41D" w:rsidR="005334AD" w:rsidRDefault="005334AD" w:rsidP="00630A92">
      <w:r>
        <w:t>A</w:t>
      </w:r>
      <w:r w:rsidR="00D61A02">
        <w:t xml:space="preserve"> dolgozatban szeretnék kitérni a fent említett motivációmra, ami a döntéshozatalban nagy szerepet játszott. Továbbá 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1D1D33FB" w:rsidR="00E87108" w:rsidRDefault="00E87108" w:rsidP="00630A92">
      <w:r>
        <w:t>Zárszóként összefoglalom a fejlesztés során szerzett tapasztalat</w:t>
      </w:r>
      <w:r w:rsidR="00E31AC5">
        <w:t>a</w:t>
      </w:r>
      <w:r>
        <w:t>imat, valamint leírom, hogy milyen további fejlesztési lehetőségek vannak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4" w:name="_Toc433184092"/>
      <w:r w:rsidRPr="00B50CAA">
        <w:lastRenderedPageBreak/>
        <w:t>Abstract</w:t>
      </w:r>
      <w:bookmarkEnd w:id="4"/>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5" w:name="_Toc332797397"/>
      <w:bookmarkStart w:id="6" w:name="_Toc433184093"/>
      <w:r>
        <w:lastRenderedPageBreak/>
        <w:t>Bevezetés</w:t>
      </w:r>
      <w:bookmarkEnd w:id="5"/>
      <w:bookmarkEnd w:id="6"/>
    </w:p>
    <w:p w14:paraId="7EFA7F5D" w14:textId="026CB241"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effektív, ezért is örülök, hogy itt aránylag ezek a határidők szűkek</w:t>
      </w:r>
      <w:r w:rsidR="008A3762">
        <w:t>.</w:t>
      </w:r>
      <w:r w:rsidR="001E5FD1">
        <w:t xml:space="preserve"> Ezáltal jobban rá vagyok kényszerítve, hogy haladjak a témával, tanuljak és fejlődjek. </w:t>
      </w:r>
    </w:p>
    <w:p w14:paraId="21BA0C6F" w14:textId="77777777"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egyébként </w:t>
      </w:r>
      <w:r w:rsidR="00426FBC">
        <w:t>annyira kicsi</w:t>
      </w:r>
      <w:r>
        <w:t xml:space="preserve"> a kereslet, hogy a fejlesztését le is állították már. </w:t>
      </w:r>
      <w:r w:rsidR="0075631E">
        <w:t xml:space="preserve"> </w:t>
      </w:r>
    </w:p>
    <w:p w14:paraId="1EFF0F2E" w14:textId="2C667C08"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a Bluetooth technológiát felhasználva összemérhetik egymással a tudásokat, vagy a végtelen játékmódban akár egyedül is játszhatnak. A kérdések egy adatbázisban tárolódnak, így ez könnyedén bővíthető, cserélhető. Nagy potenciált látok ebben az ötletben, hiszen egy ehhez hasonló alkalmazást az oktatásba is belehet integrálni és a kvízes papíralapú teszteket erre cserélni. </w:t>
      </w:r>
    </w:p>
    <w:p w14:paraId="72B10F00" w14:textId="56C29B46"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3157ED">
        <w:t>, a Material Design-t valamint a Bluetooth API-t.</w:t>
      </w:r>
    </w:p>
    <w:p w14:paraId="2111F55A" w14:textId="5513F019" w:rsidR="00BF1103" w:rsidRDefault="008924C4" w:rsidP="00135110">
      <w:pPr>
        <w:pStyle w:val="Cmsor1"/>
      </w:pPr>
      <w:bookmarkStart w:id="7" w:name="_Toc332797398"/>
      <w:r>
        <w:lastRenderedPageBreak/>
        <w:t>Mobil operációs</w:t>
      </w:r>
      <w:r w:rsidR="00394819">
        <w:t xml:space="preserve"> </w:t>
      </w:r>
      <w:r>
        <w:t xml:space="preserve">rendszerek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r>
        <w:t>Áttekintés</w:t>
      </w:r>
    </w:p>
    <w:p w14:paraId="1A40F2C1" w14:textId="3F31FE8F"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vagy egyéb mobil eszközök számára. </w:t>
      </w:r>
      <w:r w:rsidR="00FF3198">
        <w:t xml:space="preserve">Vannak </w:t>
      </w:r>
      <w:r w:rsidR="00BB1ECE">
        <w:t xml:space="preserve">számítógépek, mint például a tipikus laptopok </w:t>
      </w:r>
      <w:r w:rsidR="00FF3198">
        <w:t>is,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 támogatja, akár t</w:t>
      </w:r>
      <w:r w:rsidR="00BF1103">
        <w:t>áblagép</w:t>
      </w:r>
      <w:r w:rsidR="00D9711B">
        <w:t>ként is használhatjuk laptopunkat.</w:t>
      </w:r>
    </w:p>
    <w:p w14:paraId="48640AD4" w14:textId="77777777"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B409C3">
        <w:t>,</w:t>
      </w:r>
      <w:r w:rsidR="009A3E7B">
        <w:t xml:space="preserve"> szemben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millió okostelefont értékesítettek, 81,7 százalékkal futó Androidot, 17,9 százalékos iOS futást, 0,3 százalék Windows Mobile operációs rendszert és a többi operációs rendszert 0,1 százalékkal</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1BCAA7B2" w:rsidR="00080FE8" w:rsidRDefault="00CB27E8" w:rsidP="0095592B">
      <w:pPr>
        <w:ind w:firstLine="0"/>
        <w:jc w:val="center"/>
      </w:pPr>
      <w:r>
        <w:t xml:space="preserve">2.1 ábra </w:t>
      </w: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5592B">
      <w:pPr>
        <w:ind w:firstLine="0"/>
        <w:jc w:val="center"/>
      </w:pPr>
      <w:r>
        <w:rPr>
          <w:rFonts w:ascii="Arial" w:hAnsi="Arial" w:cs="Arial"/>
          <w:color w:val="222222"/>
          <w:sz w:val="18"/>
          <w:szCs w:val="18"/>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445FFA53"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valamint a hordozhatóságából adódóan mindig a tulajdonosnál lehet</w:t>
      </w:r>
      <w:r w:rsidR="00D06792">
        <w:t xml:space="preserve">.  </w:t>
      </w:r>
    </w:p>
    <w:p w14:paraId="04868BAF" w14:textId="216FB672"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p>
    <w:p w14:paraId="55B701CA" w14:textId="77777777" w:rsidR="00156C4C" w:rsidRDefault="00156C4C" w:rsidP="00156C4C"/>
    <w:p w14:paraId="4990E621" w14:textId="78D9621A" w:rsidR="008A3762" w:rsidRDefault="0095592B" w:rsidP="00046AF9">
      <w:pPr>
        <w:pStyle w:val="Cmsor2"/>
      </w:pPr>
      <w:r>
        <w:lastRenderedPageBreak/>
        <w:t>Jelenleg érvényben lévő platformok</w:t>
      </w:r>
    </w:p>
    <w:p w14:paraId="7F0856DF" w14:textId="6820E696" w:rsidR="00BC1603" w:rsidRDefault="00D52F13" w:rsidP="00BC1603">
      <w:r>
        <w:t>A jelenleg is forgalomban lévő</w:t>
      </w:r>
      <w:r w:rsidR="00E83AB6">
        <w:t xml:space="preserve"> mobilplatformokat két csoportb</w:t>
      </w:r>
      <w:r w:rsidR="00C5346B">
        <w:t xml:space="preserve">a </w:t>
      </w:r>
      <w:r w:rsidR="00E83AB6">
        <w:t>sorolhatjuk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r>
        <w:t>Android</w:t>
      </w:r>
    </w:p>
    <w:p w14:paraId="2A03004D" w14:textId="4022CCDA"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platformot mutatom be részletesen és kitérek arra is, miért ezt választottam a legnagyobb konkurensével</w:t>
      </w:r>
      <w:r w:rsidR="001B21E3">
        <w:t>, az</w:t>
      </w:r>
      <w:r w:rsidR="00F46B98">
        <w:t xml:space="preserve"> </w:t>
      </w:r>
      <w:r w:rsidR="001B21E3">
        <w:t>iOS-el</w:t>
      </w:r>
      <w:r w:rsidR="00F46B98">
        <w:t xml:space="preserve"> szemben.</w:t>
      </w:r>
    </w:p>
    <w:p w14:paraId="41EAE072" w14:textId="49C8B14A" w:rsidR="00B91749" w:rsidRDefault="00B91749" w:rsidP="00E33C42">
      <w:pPr>
        <w:pStyle w:val="Cmsor3"/>
      </w:pPr>
      <w:r>
        <w:t>AOKP</w:t>
      </w:r>
      <w:r w:rsidR="00E33C42">
        <w:t xml:space="preserve"> </w:t>
      </w:r>
      <w:r w:rsidR="00E33C42" w:rsidRPr="00E33C42">
        <w:rPr>
          <w:highlight w:val="yellow"/>
        </w:rPr>
        <w:t>http://aokp.co/about/</w:t>
      </w:r>
    </w:p>
    <w:p w14:paraId="1B5AE253" w14:textId="33463ED9"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r>
        <w:lastRenderedPageBreak/>
        <w:t>BlackBerry Secure</w:t>
      </w:r>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4D8BB923"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mzővel kibővítve, ami</w:t>
      </w:r>
      <w:r w:rsidR="00515C8B">
        <w:t>k</w:t>
      </w:r>
      <w:r w:rsidR="004A7C33">
        <w:t>ért</w:t>
      </w:r>
      <w:r w:rsidR="002B4819">
        <w:t xml:space="preserve"> a</w:t>
      </w:r>
      <w:r w:rsidR="004A7C33">
        <w:t>z emberek a</w:t>
      </w:r>
      <w:r w:rsidR="002B4819">
        <w:t xml:space="preserve"> BlackBerryt</w:t>
      </w:r>
      <w:r w:rsidR="007E3553">
        <w:t xml:space="preserve"> </w:t>
      </w:r>
      <w:r w:rsidR="004A7C33">
        <w:t>választották</w:t>
      </w:r>
      <w:r w:rsidR="007E3553">
        <w:t>.</w:t>
      </w:r>
      <w:r w:rsidR="004A7C33" w:rsidRPr="004A7C33">
        <w:t xml:space="preserve"> </w:t>
      </w:r>
    </w:p>
    <w:p w14:paraId="3014B875" w14:textId="5E965B01" w:rsidR="00B91749" w:rsidRDefault="00B91749" w:rsidP="00B91749">
      <w:pPr>
        <w:pStyle w:val="Cmsor3"/>
      </w:pPr>
      <w:r>
        <w:t>ColorOS</w:t>
      </w:r>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r>
        <w:t>EMUI</w:t>
      </w:r>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r>
        <w:t>Flyme OS</w:t>
      </w:r>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r>
        <w:t>LG UX</w:t>
      </w:r>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r>
        <w:lastRenderedPageBreak/>
        <w:t>HTC Sense</w:t>
      </w:r>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532F32FB"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vállalat Androidos eszközein van alkalmazva. </w:t>
      </w:r>
      <w:r w:rsidR="00920574">
        <w:t xml:space="preserve">Az első eszköz, amely </w:t>
      </w:r>
      <w:r w:rsidR="00424C63">
        <w:t>ezt a rendszer</w:t>
      </w:r>
      <w:r w:rsidR="00920574">
        <w:t xml:space="preserve">t használta, a Hero volt, amelyet 2009-ben mutattak be. </w:t>
      </w:r>
      <w:r w:rsidR="00B53F23">
        <w:t>A HTC Sense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testreszab</w:t>
      </w:r>
      <w:r w:rsidR="009A3D4A">
        <w:t>ási</w:t>
      </w:r>
      <w:r w:rsidR="008B2EAE">
        <w:t xml:space="preserve"> beállításokat lehet elvégezni.</w:t>
      </w:r>
    </w:p>
    <w:p w14:paraId="786358CF" w14:textId="6A0BD679" w:rsidR="005B692A" w:rsidRDefault="00026195" w:rsidP="00CC7C23">
      <w:pPr>
        <w:pStyle w:val="Cmsor3"/>
      </w:pPr>
      <w:r>
        <w:t>Indu</w:t>
      </w:r>
      <w:r w:rsidR="00CC7C23">
        <w:t>s OS</w:t>
      </w:r>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26C74882"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026195">
        <w:t xml:space="preserve"> 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r>
        <w:t>iOS</w:t>
      </w:r>
    </w:p>
    <w:p w14:paraId="4CB47522" w14:textId="7957B39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r>
        <w:lastRenderedPageBreak/>
        <w:t>Lineage OS</w:t>
      </w:r>
    </w:p>
    <w:p w14:paraId="5836AE37" w14:textId="2E685F4D" w:rsidR="001B32F6" w:rsidRPr="001B32F6" w:rsidRDefault="003D2505" w:rsidP="001B32F6">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22B481BF" w14:textId="3E2B79D4" w:rsidR="00717969" w:rsidRPr="00747DD4" w:rsidRDefault="00717969" w:rsidP="00AC0A39">
      <w:pPr>
        <w:ind w:firstLine="0"/>
      </w:pPr>
    </w:p>
    <w:p w14:paraId="4022F04D" w14:textId="3ABED1C4" w:rsidR="00081C8E" w:rsidRDefault="00081C8E" w:rsidP="00081C8E">
      <w:pPr>
        <w:pStyle w:val="Cmsor3"/>
      </w:pPr>
      <w:r>
        <w:t>MIUI</w:t>
      </w:r>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2E1522F6">
            <wp:simplePos x="0" y="0"/>
            <wp:positionH relativeFrom="margin">
              <wp:posOffset>-635</wp:posOffset>
            </wp:positionH>
            <wp:positionV relativeFrom="margin">
              <wp:posOffset>2509520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r>
        <w:t>Oxygen</w:t>
      </w:r>
      <w:r w:rsidR="00AC73B6">
        <w:t xml:space="preserve"> </w:t>
      </w:r>
      <w:r>
        <w:t>OS</w:t>
      </w:r>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r>
        <w:t>Sailfish OS</w:t>
      </w:r>
      <w:r w:rsidR="00AC73B6">
        <w:t xml:space="preserve"> </w:t>
      </w:r>
      <w:r w:rsidR="00AC73B6" w:rsidRPr="00AC73B6">
        <w:rPr>
          <w:highlight w:val="yellow"/>
        </w:rPr>
        <w:t>https://sailfishos.org/about/</w:t>
      </w:r>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10219BCB">
            <wp:simplePos x="0" y="0"/>
            <wp:positionH relativeFrom="margin">
              <wp:align>left</wp:align>
            </wp:positionH>
            <wp:positionV relativeFrom="margin">
              <wp:posOffset>7127875</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r>
        <w:lastRenderedPageBreak/>
        <w:t>Samsung Experience</w:t>
      </w:r>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r>
        <w:t>Tizen</w:t>
      </w:r>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r>
        <w:t>ZenUI</w:t>
      </w:r>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r>
        <w:t>Karbantartás alatt lévő platformok</w:t>
      </w:r>
    </w:p>
    <w:p w14:paraId="35BDBBFC" w14:textId="140449F7" w:rsidR="002F6A8A" w:rsidRDefault="002F6A8A" w:rsidP="00AC0A39">
      <w:r>
        <w:t xml:space="preserve">Az alábbi két platformon már nem zajlik aktív fejlesztés, nem elhanyagolhatók. Mindkettőnek </w:t>
      </w:r>
      <w:r w:rsidR="000B0F50">
        <w:t>jelentős felhasználói</w:t>
      </w:r>
      <w:r>
        <w:t xml:space="preserve"> tábora alakult ki </w:t>
      </w:r>
      <w:r w:rsidR="007E71BE">
        <w:t xml:space="preserve">az évek során </w:t>
      </w:r>
      <w:r>
        <w:t>és meghatározó szerepük volt a mobiloperációs rendszerek 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r>
        <w:lastRenderedPageBreak/>
        <w:t>BlackBerry 10</w:t>
      </w:r>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r>
        <w:t>Windows 10 mobile</w:t>
      </w:r>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C28BB22" w14:textId="0EB03795" w:rsidR="00CE2C36" w:rsidRDefault="00CE2C36" w:rsidP="00CE2C36">
      <w:pPr>
        <w:jc w:val="center"/>
      </w:pPr>
    </w:p>
    <w:p w14:paraId="561106C7" w14:textId="594ED29E" w:rsidR="00936644" w:rsidRDefault="00936644" w:rsidP="00936644">
      <w:pPr>
        <w:pStyle w:val="Cmsor1"/>
      </w:pPr>
      <w:r>
        <w:lastRenderedPageBreak/>
        <w:t>Alkalmazás készítése Android platformra</w:t>
      </w:r>
    </w:p>
    <w:p w14:paraId="655BA996" w14:textId="4CAAD94D" w:rsidR="00C54960" w:rsidRDefault="009F22D6" w:rsidP="00C54960">
      <w:pPr>
        <w:pStyle w:val="Cmsor2"/>
      </w:pPr>
      <w:r>
        <w:t xml:space="preserve">Android </w:t>
      </w:r>
      <w:r w:rsidR="007E1803">
        <w:t>megszületése</w:t>
      </w:r>
    </w:p>
    <w:p w14:paraId="5969ECF5" w14:textId="0A929C31" w:rsidR="00340F6A" w:rsidRPr="00340F6A" w:rsidRDefault="006C6ACE" w:rsidP="00340F6A">
      <w:pPr>
        <w:pStyle w:val="Cmsor3"/>
      </w:pPr>
      <w:r w:rsidRPr="006C6ACE">
        <w:t xml:space="preserve">Bevezetés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3B62BCCE" w:rsidR="006C6ACE" w:rsidRDefault="0035796F" w:rsidP="00340F6A">
      <w:r>
        <w:t xml:space="preserve">Az Android nem egyik napról a másikra jött létre. A világuralkodó mobil operációs rendszerének eredete egészen az előző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7777777"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 xml:space="preserve">Évekkel az Android létezése előtt volt egy kisméretű mobilszoftver cég, a Danger. A cégnek a leghíresebb terméke az úgynevezett Hiptop készülék volt, amelyen a felhasználónak lehetősége volt többek között emailezni, vagy böngészni az interneten. Mind ezt, egy teljes értékű billentyűzettel. A Danger céget egy veteránnak mondható Apple mérnök alapította, név szerint Andy Rubin, akinek a neve azért nem elhanyagolható. Egy másik cég, nevezetesen az Android Inc, amelyet ugyan nem Rubin alapított, ugyanakkor éveken át ő finanszírozta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13210052" w:rsidR="00F9524A" w:rsidRDefault="00B701A0" w:rsidP="00340F6A">
      <w:r>
        <w:lastRenderedPageBreak/>
        <w:t xml:space="preserve">Ezzel egy időben a Google-nek is szüksége volt egy okostelefonokkal foglalkozó cégre, hiszen versenyben szeretett volna maradni a Microsoft-tal és </w:t>
      </w:r>
      <w:r w:rsidR="004E4402">
        <w:t xml:space="preserve">a </w:t>
      </w:r>
      <w:r>
        <w:t xml:space="preserve">BlackBerry-vel. A keresőóriás </w:t>
      </w:r>
      <w:r w:rsidR="008B7E08">
        <w:t>terve az volt, hogy</w:t>
      </w:r>
      <w:r>
        <w:t xml:space="preserve"> minél több telefonon </w:t>
      </w:r>
      <w:r w:rsidR="008B7E08">
        <w:t>lesz</w:t>
      </w:r>
      <w:r>
        <w:t xml:space="preserve"> az alapértelmezett keresőmotor az ő megoldásuk és ennek elérhetőségére az Android egy meglehetősen jó lehetőséget kínált.</w:t>
      </w:r>
    </w:p>
    <w:p w14:paraId="17D2FA91" w14:textId="4FAAB488" w:rsidR="00122C7C" w:rsidRDefault="00122C7C" w:rsidP="00122C7C">
      <w:pPr>
        <w:pStyle w:val="Cmsor3"/>
      </w:pPr>
      <w:r>
        <w:t>A</w:t>
      </w:r>
      <w:r w:rsidR="00440353">
        <w:t>z iPhone hatásai</w:t>
      </w:r>
    </w:p>
    <w:p w14:paraId="76F39018" w14:textId="3D02C3E9" w:rsidR="00994DC0" w:rsidRDefault="00BC03A3" w:rsidP="00340F6A">
      <w:r>
        <w:t xml:space="preserve">Minden iparágban vannak vetélytársak, akik ösztönzően hatnak egymásra. </w:t>
      </w:r>
      <w:r w:rsidR="00BE4041">
        <w:t>Ez mobiliparra hatványozottan</w:t>
      </w:r>
      <w:r>
        <w:t xml:space="preserve"> igaz</w:t>
      </w:r>
      <w:r w:rsidR="00D55492">
        <w:t>, nehéz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teljesen újra gondolt felhasználói felületet mutattak be és bár nem ők voltak az elsők, akik érintőképernyőt szereltek telefonba, mégis az ő megoldások volt gyakorlatban a legjobban használható. </w:t>
      </w:r>
      <w:r w:rsidR="005F2046">
        <w:t xml:space="preserve">A riválisok viszont nem hittek ezekben a megoldásokban, így kezdetben </w:t>
      </w:r>
      <w:r w:rsidR="003138A8">
        <w:t>figyelmen 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143826A6" w:rsidR="00122C7C" w:rsidRPr="008569F4" w:rsidRDefault="002B3FDB" w:rsidP="00340F6A">
      <w:r>
        <w:t xml:space="preserve">Idővel kiderült, hogy a magas ár és néhány alapvető funkció hiányának ellenére is 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r>
        <w:t>Az első Androidos készülék</w:t>
      </w:r>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56735C31" w:rsidR="0035796F" w:rsidRDefault="00392416" w:rsidP="00C001B8">
      <w:pPr>
        <w:ind w:firstLine="0"/>
      </w:pPr>
      <w:r>
        <w:tab/>
        <w:t xml:space="preserve">Ebben az időben a BlackBerry dominálta a piacot a Curve sorozatával és a cégek, mint például az Apple és Google nem akartak beállni a sorba, ők máshogy akarták csinálni a dolgokat. </w:t>
      </w:r>
      <w:r w:rsidR="00A144DE">
        <w:t>A döntésük nagyon jónak bizonyultak, elvégre az idő egyértelműen ezeket az elképzeléseket igazolják.</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 uralkodói</w:t>
      </w:r>
      <w:r w:rsidR="00A0325C">
        <w:t xml:space="preserve"> felemelkedéséhez.</w:t>
      </w:r>
    </w:p>
    <w:p w14:paraId="22A49B18" w14:textId="10C6F91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3C4EE0AA" w14:textId="36C7E076" w:rsidR="006B3A85" w:rsidRDefault="006B3A85" w:rsidP="0031177B">
      <w:pPr>
        <w:ind w:firstLine="0"/>
        <w:jc w:val="center"/>
      </w:pPr>
      <w:r>
        <w:t>3.1 ábra</w:t>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r>
        <w:t>Verziók</w:t>
      </w:r>
    </w:p>
    <w:p w14:paraId="1EB5D93F" w14:textId="19C2AC89" w:rsidR="005B708E" w:rsidRPr="005B708E" w:rsidRDefault="005B708E" w:rsidP="005B708E">
      <w:r w:rsidRPr="005B708E">
        <w:rPr>
          <w:highlight w:val="yellow"/>
        </w:rPr>
        <w:t>https://en.wikipedia.org/wiki/Android_version_history</w:t>
      </w:r>
    </w:p>
    <w:p w14:paraId="7DF1316A" w14:textId="39001E03" w:rsidR="00C333F5" w:rsidRDefault="00102AE0" w:rsidP="00102AE0">
      <w:pPr>
        <w:ind w:left="720"/>
      </w:pPr>
      <w:r>
        <w:t>Véleményem szerint az informatikusok egyetérthetnek abban, hogy tökéletes szoftver nincsen. Ezáltal mindig lesz olyan dolog,</w:t>
      </w:r>
      <w:r w:rsidR="00172959">
        <w:t xml:space="preserve"> legyen az bármennyire is apró, amit javítani kell.</w:t>
      </w:r>
      <w:r>
        <w:t xml:space="preserve"> </w:t>
      </w:r>
      <w:r w:rsidR="00172959">
        <w:t>Esetleg egy-egy</w:t>
      </w:r>
      <w:r>
        <w:t xml:space="preserve"> új funkció</w:t>
      </w:r>
      <w:r w:rsidR="00172959">
        <w:t>,</w:t>
      </w:r>
      <w:r>
        <w:t xml:space="preserve"> amit a meglévő funkciók mellé vagy helyett érdemes </w:t>
      </w:r>
      <w:r w:rsidR="00172959">
        <w:t>integrálni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lastRenderedPageBreak/>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lastRenderedPageBreak/>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B64A70">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auto"/>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0B037D">
        <w:trPr>
          <w:trHeight w:val="1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2.1</w:t>
            </w:r>
          </w:p>
        </w:tc>
        <w:tc>
          <w:tcPr>
            <w:tcW w:w="3064" w:type="dxa"/>
            <w:vMerge/>
            <w:tcBorders>
              <w:top w:val="single" w:sz="4" w:space="0" w:color="auto"/>
              <w:left w:val="single" w:sz="4" w:space="0" w:color="auto"/>
              <w:bottom w:val="single" w:sz="4" w:space="0" w:color="auto"/>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B64A70">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248E2C89" w:rsidR="007D2F73" w:rsidRPr="007D2F73" w:rsidRDefault="00BF1356" w:rsidP="004654E1">
            <w:pPr>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2017. December</w:t>
            </w:r>
          </w:p>
        </w:tc>
      </w:tr>
    </w:tbl>
    <w:p w14:paraId="0926BA08" w14:textId="77777777" w:rsidR="006B3A85" w:rsidRDefault="006B3A85" w:rsidP="00540C48"/>
    <w:p w14:paraId="0C23F260" w14:textId="714BEF42" w:rsidR="00411659" w:rsidRDefault="006B3A85" w:rsidP="00540C48">
      <w:r>
        <w:t>3.2 ábra</w:t>
      </w:r>
    </w:p>
    <w:p w14:paraId="136B398F" w14:textId="13EC0E29" w:rsidR="00411659" w:rsidRDefault="00411659" w:rsidP="00540C48"/>
    <w:p w14:paraId="61E7EED1" w14:textId="33083193" w:rsidR="00411659" w:rsidRDefault="00411659" w:rsidP="00540C48">
      <w:r>
        <w:t xml:space="preserve">A táblázatból jól látszik, hogy az utóbbi időben egy nagyobb frissítést megközelítőleg éves szinten ad ki az Android. </w:t>
      </w:r>
      <w:r w:rsidR="00427873">
        <w:t xml:space="preserve">Ilyenkor az aktuális csúcskészülékek általában idővel megkapják ezt a frissítést, jellemzően a Google saját telefonjai, a Nexus széria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 xml:space="preserve">Bár ezen még a legújabb frissítést tartalmazó Oreo még nem látszik, a számokból kivehető, hogy aránylag sok verzió van forgalomban. Ebben nyilván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3F54DED4"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35F539C4" w14:textId="46CD9741" w:rsidR="006B3A85" w:rsidRDefault="006B3A85" w:rsidP="004B43CE">
      <w:pPr>
        <w:ind w:firstLine="0"/>
      </w:pPr>
      <w:r>
        <w:t>3.3 ábra</w:t>
      </w:r>
    </w:p>
    <w:p w14:paraId="42E042D9" w14:textId="77777777" w:rsidR="003C4CF8" w:rsidRDefault="00FA4DB5" w:rsidP="003C4CF8">
      <w:pPr>
        <w:ind w:firstLine="0"/>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r>
        <w:lastRenderedPageBreak/>
        <w:t xml:space="preserve">Platform architektúra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0101B1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8FEA391" w14:textId="5B483B82" w:rsidR="006B3A85" w:rsidRDefault="006B3A85" w:rsidP="00CA0127">
      <w:pPr>
        <w:ind w:firstLine="0"/>
        <w:jc w:val="center"/>
      </w:pPr>
      <w:r>
        <w:t>3.4 ábra</w:t>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65E197AA" w:rsidR="00E85BE6" w:rsidRDefault="00DF323E" w:rsidP="00163DE9">
      <w:r>
        <w:t>A legfelső rétegben található az összes Android alkalmazás.</w:t>
      </w:r>
      <w:r w:rsidR="00BF58B4">
        <w:t xml:space="preserve"> Ilyen alkalmazások például a névjegyzék, böngésző, játékok.</w:t>
      </w:r>
      <w:r>
        <w:t xml:space="preserve"> </w:t>
      </w:r>
      <w:r w:rsidR="008B18FF">
        <w:t xml:space="preserve">Következésképp a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r>
        <w:lastRenderedPageBreak/>
        <w:t xml:space="preserve">Alkalmazásfejlesztés </w:t>
      </w:r>
      <w:r w:rsidR="007724C1">
        <w:t>Android platformra</w:t>
      </w:r>
    </w:p>
    <w:p w14:paraId="4237950A" w14:textId="29F03A50" w:rsidR="0024290F" w:rsidRDefault="0024290F" w:rsidP="0024290F">
      <w:pPr>
        <w:pStyle w:val="Cmsor3"/>
      </w:pPr>
      <w:r>
        <w:t>Áttekintés</w:t>
      </w:r>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10B44626"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amkönyvtárakat, debuggert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7C07C4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ezért ez nem javasolt.</w:t>
      </w:r>
    </w:p>
    <w:p w14:paraId="7E6CCEDD" w14:textId="6562CF2E" w:rsidR="001A2EFF" w:rsidRDefault="001A2EFF" w:rsidP="00D42D5A">
      <w:r w:rsidRPr="001A2EFF">
        <w:rPr>
          <w:highlight w:val="yellow"/>
        </w:rPr>
        <w:t>https://prog.hu/hirek/4188/elkeszult-a-legujabb-java-gyilkos-nyelv-a-kotlin-1-0-s-verzioja</w:t>
      </w:r>
    </w:p>
    <w:p w14:paraId="6EF3DA8C" w14:textId="235DB90A"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0F1301">
        <w:t>2017.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r>
        <w:lastRenderedPageBreak/>
        <w:t>Android Studio</w:t>
      </w:r>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069ACF14"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w:t>
      </w:r>
      <w:r w:rsidR="00570F3E">
        <w:t xml:space="preserve">már </w:t>
      </w:r>
      <w:r w:rsidR="006266F1">
        <w:t>említett</w:t>
      </w:r>
      <w:r w:rsidR="00E3655A">
        <w:t xml:space="preserve"> JetBrains IntelliJ szolgál</w:t>
      </w:r>
      <w:r w:rsidR="0012035E">
        <w:t>.</w:t>
      </w:r>
      <w:r>
        <w:t xml:space="preserve"> </w:t>
      </w:r>
      <w:r w:rsidR="00791517">
        <w:t xml:space="preserve">Az IntelliJ rengeteg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 xml:space="preserve">lkezik C++ és NDK támogatással. Ami pedig véleményem szerint a legfontosabb jellemzője, hogy egységes környezetet nyújt ahol az összes Androidos eszközre lehet fejleszteni. </w:t>
      </w:r>
    </w:p>
    <w:p w14:paraId="75FC7603" w14:textId="32FBBD88"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7573CC">
        <w:t xml:space="preserve"> Az alkalmazás leíró (manifest) állomány deklarálja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BDB476" w:rsidR="00410EDB" w:rsidRDefault="00410EDB"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r>
        <w:lastRenderedPageBreak/>
        <w:t>Alkalmazás komponensek</w:t>
      </w:r>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7777777" w:rsidR="00410EDB" w:rsidRDefault="00410EDB" w:rsidP="00410EDB">
      <w:r>
        <w:t>Az Android alkalmazás alapvető építő kövei. Ezek a komponensek megtalálhatók a manifest fájlban. A manifest felsorolja az alkalmazásban található összes komponenst és hogy azok hogyan kapcsolódnak egymással. Bár rengeteg komponens van, jellemzően egy Android alkalmazásban az alábbi 4 használható:</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77777777" w:rsidR="00410EDB" w:rsidRDefault="00410EDB" w:rsidP="00410EDB">
      <w:r>
        <w:t>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akkor az egyel alatta lévőre ugrunk. Mindig, amelyik képernyőt látjuk, az a stack legtetején lévő Activity. Egy alkalmazásnak általában több Activity-je van, ilyenkor nekünk kell eldönteni, melyik legyen a fő képernyő, melyik jelenjen meg az alkalmazás indításával.</w:t>
      </w:r>
    </w:p>
    <w:p w14:paraId="3C4A9819" w14:textId="77777777" w:rsidR="00410EDB" w:rsidRDefault="00410EDB" w:rsidP="00410EDB">
      <w:r>
        <w:t>Egy Activity, életciklusa során rengeteg metódust hív a megfelelő sorrendben, hogy felépítse, vagy éppen lebontsa magát. Az alkalmazás készítése során nem kötelező az összes metódust implementálni. Azonban tudni kell, hogy melyiket célszerű implementálni ahhoz, hogy az alkalmazás az elvártnak megfelelő működést produkálja.</w:t>
      </w:r>
    </w:p>
    <w:p w14:paraId="14B9C3D0" w14:textId="2A1A37D4"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4ADC7FB4" w14:textId="1EEC1BF9" w:rsidR="006B3A85" w:rsidRDefault="006B3A85" w:rsidP="00410EDB">
      <w:pPr>
        <w:jc w:val="center"/>
      </w:pPr>
      <w:r>
        <w:t>3.5 ábra</w:t>
      </w:r>
    </w:p>
    <w:p w14:paraId="3599B60A" w14:textId="77777777" w:rsidR="00410EDB" w:rsidRDefault="00410EDB" w:rsidP="00410EDB"/>
    <w:p w14:paraId="64E96F4D" w14:textId="77777777" w:rsidR="00410EDB" w:rsidRDefault="00410EDB" w:rsidP="00410EDB">
      <w:r>
        <w:t xml:space="preserve">Az Activity létrehozásakor az onCreate() az első callback metódus, ami hívódik.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interakciókat fogadni, vagy futtatni kódot, ezért ha van olyan erőforrás, amit később még szeretnénk használni, azt az onPause() metódust felülírva érdemes elmenteni. A szünetelt állapot akkor következik be, ha egy másik Activity előrébb van, de ez még látszik. A rendszer extrém alacsony memóriaállapot esetén felszabadítja. Az onResume() metódus hívásával lehet visszatérni szünetelt állapotból futóba. Ilyenkor az Activity előtérben van és a fókusz rá irányul. Amint az Activity már egyáltalán nem látható, akkor hívódik az onStop(), ilyenkor az Activity még él, de egy másik már teljesen elfedi, nem látszik belőle semmi. Mivel az Activity még él, lehetőség </w:t>
      </w:r>
      <w:r>
        <w:lastRenderedPageBreak/>
        <w:t xml:space="preserve">van újra futó állapotba tenni. Ehhez az onRestart()-ot kell meghívni, amelyet az onStart(), onResume() metódusok hívása követ. Ideális esetben hívodik még az onDestroy() is, amely során a rendszer megsemmisíti az Activity-t és minden még lefoglalt erőforrást felszabadít. Azért írtam, hogy ideális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77777777"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77777777" w:rsidR="00410EDB" w:rsidRDefault="00410EDB" w:rsidP="00410EDB">
      <w:pPr>
        <w:pStyle w:val="Listaszerbekezds"/>
        <w:numPr>
          <w:ilvl w:val="0"/>
          <w:numId w:val="31"/>
        </w:numPr>
      </w:pPr>
      <w:r>
        <w:t>Layouts – Szabályozzák a View-k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11837060" w:rsidR="00D8327A" w:rsidRDefault="00933E0F" w:rsidP="00D8327A">
      <w:pPr>
        <w:pStyle w:val="Cmsor1"/>
      </w:pPr>
      <w:r>
        <w:lastRenderedPageBreak/>
        <w:t>Az alkalmazás megvalósítása</w:t>
      </w:r>
    </w:p>
    <w:p w14:paraId="7A7AD050" w14:textId="3AB1BB0B" w:rsidR="00DD7FC8" w:rsidRPr="00DD7FC8" w:rsidRDefault="00DD7FC8" w:rsidP="00DD7FC8">
      <w:r>
        <w:t xml:space="preserve">Minden szoftver elkészítése tervezéssel indul. Pontosan mit szeretnénk, mit várunk el a program működésétől. Miután ez megvan, utána lehet gondolkodni a megvalósításon. </w:t>
      </w:r>
      <w:r w:rsidR="005A4D31">
        <w:t>A tervezés kezdetekor számomra nyilvánvaló</w:t>
      </w:r>
      <w:r w:rsidR="0069082C">
        <w:t xml:space="preserve"> volt, hogy az alkalmazásom 5</w:t>
      </w:r>
      <w:r w:rsidR="005A4D31">
        <w:t xml:space="preserve"> komponensre lesz bontható a funkciók szerint, így az összetartozó osztályokat külön csomagba tettem.</w:t>
      </w:r>
      <w:r w:rsidR="0069082C">
        <w:t xml:space="preserve"> Ezek a komponensek felelősek felh</w:t>
      </w:r>
      <w:r w:rsidR="00C11412">
        <w:t>asználói felület,</w:t>
      </w:r>
      <w:r w:rsidR="0069082C">
        <w:t xml:space="preserve"> játéklogika</w:t>
      </w:r>
      <w:r w:rsidR="00C11412">
        <w:t>, adatbázis</w:t>
      </w:r>
      <w:r w:rsidR="0069082C">
        <w:t xml:space="preserve"> és a bluetooth kapcsolat megvalósításáét. Az utolsó komponens pedig egy úgynevezett hasznossági csomag, ahol főleg konstansokat tárolok, illetve az előbb említett komponensek is tárolnak benne temporális adatokat.</w:t>
      </w:r>
      <w:r w:rsidR="005A4D31">
        <w:t xml:space="preserve"> </w:t>
      </w:r>
      <w:r w:rsidR="00DD57C9">
        <w:t>Ezen felül szükségesnek éreztem még egy verziókezelő használatát is</w:t>
      </w:r>
      <w:r w:rsidR="00EC639D">
        <w:t>, mellyel követhetem a fejlesztésem állomásait</w:t>
      </w:r>
      <w:r w:rsidR="00DD57C9">
        <w:t>.</w:t>
      </w:r>
    </w:p>
    <w:p w14:paraId="20501014" w14:textId="599862A3" w:rsidR="00147DCD" w:rsidRDefault="00147DCD" w:rsidP="00147DCD">
      <w:pPr>
        <w:pStyle w:val="Cmsor2"/>
      </w:pPr>
      <w:r>
        <w:t>Verziókezelés</w:t>
      </w:r>
    </w:p>
    <w:p w14:paraId="00787FE0" w14:textId="7FBB0AF1" w:rsidR="00147DCD" w:rsidRDefault="00147DCD" w:rsidP="00147DCD">
      <w:pPr>
        <w:ind w:firstLine="0"/>
      </w:pPr>
      <w:hyperlink r:id="rId61" w:history="1">
        <w:r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57F8C36A"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7D6D96DD" w14:textId="18C0ADC3" w:rsidR="005D004A" w:rsidRDefault="005D004A" w:rsidP="00147DCD"/>
    <w:p w14:paraId="32D6E0AA" w14:textId="6F8113AB" w:rsidR="005D004A" w:rsidRDefault="005D004A" w:rsidP="00147DCD"/>
    <w:p w14:paraId="45DC6FA5" w14:textId="77777777" w:rsidR="005D004A" w:rsidRDefault="005D004A" w:rsidP="00147DCD"/>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r>
        <w:t>Alapvető fogalmak</w:t>
      </w:r>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lastRenderedPageBreak/>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57EFCBDA" w14:textId="444E3FBD" w:rsidR="00061AD6" w:rsidRDefault="00061AD6" w:rsidP="005D004A">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08F001B7" w14:textId="77777777" w:rsidR="005D004A" w:rsidRDefault="005D004A" w:rsidP="005D004A">
      <w:pPr>
        <w:pStyle w:val="Listaszerbekezds"/>
        <w:ind w:left="1440" w:firstLine="0"/>
      </w:pPr>
    </w:p>
    <w:p w14:paraId="3DE56525" w14:textId="1E7E8AB9" w:rsidR="00A86C6A" w:rsidRDefault="00A86C6A" w:rsidP="00A86C6A">
      <w:pPr>
        <w:pStyle w:val="Cmsor3"/>
      </w:pPr>
      <w:r>
        <w:t>Verziókezelők összehasonlítása</w:t>
      </w:r>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847" cy="4567745"/>
                    </a:xfrm>
                    <a:prstGeom prst="rect">
                      <a:avLst/>
                    </a:prstGeom>
                  </pic:spPr>
                </pic:pic>
              </a:graphicData>
            </a:graphic>
          </wp:inline>
        </w:drawing>
      </w:r>
    </w:p>
    <w:p w14:paraId="7D3AEF8C" w14:textId="67E0B2C2" w:rsidR="007C5D24" w:rsidRDefault="006B3A85" w:rsidP="00CB27E8">
      <w:r>
        <w:t xml:space="preserve">4.1 ábra </w:t>
      </w:r>
      <w:r w:rsidR="000956CF">
        <w:t>az alkalmazásom fejlesztési ágáról</w:t>
      </w:r>
    </w:p>
    <w:p w14:paraId="36C73CD1" w14:textId="77EC8BD4" w:rsidR="00DD7FC8" w:rsidRDefault="00A1422E" w:rsidP="00DD7FC8">
      <w:pPr>
        <w:pStyle w:val="Cmsor2"/>
      </w:pPr>
      <w:r>
        <w:lastRenderedPageBreak/>
        <w:t>Felhasználói felület</w:t>
      </w:r>
    </w:p>
    <w:p w14:paraId="48BD3D06" w14:textId="057068DF" w:rsidR="00A1422E" w:rsidRDefault="004A1F3E" w:rsidP="00A1422E">
      <w:r>
        <w:t xml:space="preserve">Régóta használok okostelefont, ezáltal rengeteg alkalmazást láttam. Mindig is az olyanokat szerettem, amikbe belépve ha csinálni akartam valamit, nem kellett egy pillanatig sem gondolkodnom, hogy melyik menüpont alatt találom. </w:t>
      </w:r>
      <w:r w:rsidR="00A22927">
        <w:t xml:space="preserve">Az egyszerűséget többre tartom, mint a túl sok funkció miatt átláthatatlanná váló alkalmazásokat. </w:t>
      </w:r>
      <w:r w:rsidR="001867EF">
        <w:t xml:space="preserve">Ezt a gondolatmenetet követve egy letisztult, egyszerű felhasználói feleülettel rendelkező alkalmazást készítettem, amely nem terheli a felhasználót felesleges információkkal, vagy a figyelmét elterelő animációkkal. </w:t>
      </w:r>
    </w:p>
    <w:p w14:paraId="4473F82C" w14:textId="3F15CF94" w:rsidR="00C762E7" w:rsidRDefault="00F27FDD" w:rsidP="00A1422E">
      <w:hyperlink r:id="rId63" w:history="1">
        <w:r w:rsidRPr="002E0654">
          <w:rPr>
            <w:rStyle w:val="Hiperhivatkozs"/>
            <w:highlight w:val="yellow"/>
          </w:rPr>
          <w:t>https://developer.android.com/design/material/index.html</w:t>
        </w:r>
      </w:hyperlink>
    </w:p>
    <w:p w14:paraId="3F5AC9E7" w14:textId="4096B6C1" w:rsidR="00F27FDD" w:rsidRDefault="00997C4F" w:rsidP="00A1422E">
      <w:r>
        <w:t>Az Android támogatja a Material Design</w:t>
      </w:r>
      <w:r w:rsidR="00370A50">
        <w:t xml:space="preserve"> elveit követő</w:t>
      </w:r>
      <w:r>
        <w:t xml:space="preserve"> alkalmazásokat, amit igyekeztem kihasználni. E</w:t>
      </w:r>
      <w:r w:rsidR="00F27FDD">
        <w:t xml:space="preserve">gy átfogó útmutatót ad több eszközön való vizuális tervezéshez. </w:t>
      </w:r>
      <w:r w:rsidR="00A23E76">
        <w:t xml:space="preserve">A Material Design </w:t>
      </w:r>
      <w:r w:rsidR="008606E3">
        <w:t>kialakításához érdemes használni a legalább API 21-es szinttel rendelkező An</w:t>
      </w:r>
      <w:r w:rsidR="000315FC">
        <w:t>droid ú</w:t>
      </w:r>
      <w:r w:rsidR="008606E3">
        <w:t xml:space="preserve">j komponenseit és funkcióit. </w:t>
      </w:r>
      <w:r w:rsidR="00C14DE0">
        <w:t>Ehhez biztosít az Android új témát és widgeteket és új API-t, amely biztosít saját animációkat és árnyékolási technikákat.</w:t>
      </w:r>
      <w:r w:rsidR="004B1E8E">
        <w:t xml:space="preserve"> </w:t>
      </w:r>
      <w:r w:rsidR="000F27B7">
        <w:t xml:space="preserve">A két új widget kártyák és listák megjelenítésére szolgál. </w:t>
      </w:r>
    </w:p>
    <w:p w14:paraId="28A0D3FE" w14:textId="390DFD39" w:rsidR="00E3046C" w:rsidRDefault="00507406" w:rsidP="00A1422E">
      <w:r w:rsidRPr="00507406">
        <w:rPr>
          <w:noProof/>
          <w:lang w:eastAsia="hu-HU"/>
        </w:rPr>
        <w:drawing>
          <wp:anchor distT="0" distB="0" distL="114300" distR="114300" simplePos="0" relativeHeight="251688960" behindDoc="0" locked="0" layoutInCell="1" allowOverlap="1" wp14:anchorId="7590CDBF" wp14:editId="4F7863B5">
            <wp:simplePos x="0" y="0"/>
            <wp:positionH relativeFrom="margin">
              <wp:align>right</wp:align>
            </wp:positionH>
            <wp:positionV relativeFrom="margin">
              <wp:align>bottom</wp:align>
            </wp:positionV>
            <wp:extent cx="2038985" cy="3997960"/>
            <wp:effectExtent l="0" t="0" r="0" b="2540"/>
            <wp:wrapSquare wrapText="bothSides"/>
            <wp:docPr id="62" name="Kép 62" descr="C:\Users\Gergő\Desktop\Screenshot_1510078940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rgő\Desktop\Screenshot_1510078940_framed.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2459" t="7992" r="13615" b="7483"/>
                    <a:stretch/>
                  </pic:blipFill>
                  <pic:spPr bwMode="auto">
                    <a:xfrm>
                      <a:off x="0" y="0"/>
                      <a:ext cx="2038985" cy="399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228">
        <w:t xml:space="preserve">A felhasználói felület elkészítése során létrehoztam számos nézetet, amik a különböző Activity-ken jelennek meg. </w:t>
      </w:r>
      <w:r>
        <w:t>Az alkalmazásba belépve a jobb oldalon látható</w:t>
      </w:r>
      <w:r w:rsidR="00F24521">
        <w:t xml:space="preserve"> nyitóképernyő fogadja a felhasználót.</w:t>
      </w:r>
      <w:r>
        <w:t xml:space="preserve"> </w:t>
      </w:r>
      <w:r w:rsidR="0060349F">
        <w:t xml:space="preserve">Az egyszerűségre törekedtem így az üdvözlőszöveget egy rövid bemutatkozás olvasható, hogy pontosan hova is navigál az alul lévő 3 gomb. 3 játékmód közül választhat a felhasználó, ezeket a játéklogika részben kifejtem, hogy pontosan melyik, hogyan épül fel. </w:t>
      </w:r>
      <w:r w:rsidR="00B715E4">
        <w:t xml:space="preserve">A képernyők kialakításánál a LinearLayout-ot részesítettem előnyben, mivel nagyon egyszerű és könnyen átlátható, még ha több is van egymásba ágyazva. </w:t>
      </w:r>
    </w:p>
    <w:p w14:paraId="49010E7B" w14:textId="514FE51E" w:rsidR="00507406" w:rsidRDefault="00767575" w:rsidP="00A1422E">
      <w:r>
        <w:t xml:space="preserve">Az alkalmazás elkészítése során rengeteg stílust definiáltam. </w:t>
      </w:r>
      <w:r w:rsidR="00E3046C">
        <w:t>Egy stílus nem más, mint attribútumok összessége, amely egy meghatározott nézeted ad valamilyen nézetnek, például egy gombnak, vagy akár az egész ablaknak.</w:t>
      </w:r>
    </w:p>
    <w:p w14:paraId="01159F9F" w14:textId="10A9E67E" w:rsidR="00832728" w:rsidRDefault="00832728" w:rsidP="00832728">
      <w:pPr>
        <w:ind w:firstLine="0"/>
      </w:pPr>
      <w:r>
        <w:lastRenderedPageBreak/>
        <w:t xml:space="preserve">Olyan attribútumokat lehet benne specifikálni, mint például a magasság, padding, betűszín, háttérszín és még folytathatnám a sort. </w:t>
      </w:r>
      <w:r w:rsidR="00E50DEA">
        <w:t xml:space="preserve">A stílusok, mivel nem forráskódalapú, így az erőforrások mappa alatt kapott helyet, ugyanakkor elválasztva az elrendezést meghatározó XML-ektől. </w:t>
      </w:r>
      <w:r w:rsidR="00AC60B1">
        <w:t xml:space="preserve">A felhasználói felület fejlesztése közben létrehoztam különböző gomb és szöveg stílusokat. Bár a szövegekre és gombokra beállítottam egy-egy stílust globálisan, ha azt szerettem volna, hogy valamelyik vezérlőm kinézete eltérjen az alapértelmezettől, csupán a nézet XML-jében kellett a kívánt stílusra hivatkozni. Arra is van lehetőség, hogy egyesével, minden egyes elemnél megmondjuk, pontosan melyik stílust szeretnénk használni, azonban mivel a legtöbb helyen én ugyanazt a stílust alkalmaztam, ezért jobb döntésnek véltem, hogy globálisan adom meg. Hiszen ha szeretnék a jövőben egy új külsőt adni az alkalmazásnak, akkor elég a stílusok erőforrás fájlt átírnom. </w:t>
      </w:r>
      <w:r w:rsidR="003E327C">
        <w:t>A stílusokhoz hasonlóan a színeknek is saját XML erőforrás fájljuk van.</w:t>
      </w:r>
      <w:r w:rsidR="00EF7C86">
        <w:t xml:space="preserve"> Az itt definiált színeknek nevet adva lehetett rájuk hivatkozni a későbbiekben. Ez a fajta fejlesztés nagyon szimpatikus volt számomra, hiszen az előbb leírtakat ismételve, ha jól terveztük az alkalmazásunkat, akkor nagyon könnyen lehet a későbbiekben már stílust és szín</w:t>
      </w:r>
      <w:r w:rsidR="00BA1A56">
        <w:t>eket beállítani</w:t>
      </w:r>
      <w:r w:rsidR="00EF7C86">
        <w:t>.</w:t>
      </w:r>
      <w:r w:rsidR="00927BB4">
        <w:t xml:space="preserve"> A material design-ban nagyban szerepet játszanak a színek </w:t>
      </w:r>
      <w:r w:rsidR="00E51009">
        <w:t>és a betűtípusok. A betűtípusok stílusainak elkészítésekor</w:t>
      </w:r>
      <w:r w:rsidR="00927BB4">
        <w:t xml:space="preserve"> a „Roboto”-t </w:t>
      </w:r>
      <w:r w:rsidR="00F43B77">
        <w:t>használtam</w:t>
      </w:r>
      <w:r w:rsidR="00927BB4">
        <w:t>, illetve ennek variációit</w:t>
      </w:r>
      <w:r w:rsidR="00E72612">
        <w:t>. A színek beállításainál pedig egy, a témához kapcsolódó weboldalt használtam fel, ami kettő, tetszőleges szín kiválasztása esetén legenerálja a konkrét színek erőforrásfájlt. Természetesen</w:t>
      </w:r>
      <w:r w:rsidR="003E3808">
        <w:t xml:space="preserve"> ez bővíthető más színekkel is. Én az alábbi palettát használom az alkal</w:t>
      </w:r>
      <w:r w:rsidR="00AB5512">
        <w:t>mazásomban.</w:t>
      </w:r>
    </w:p>
    <w:p w14:paraId="07A48BE7" w14:textId="2B75D653" w:rsidR="00421FA0" w:rsidRDefault="00D609FF" w:rsidP="00832728">
      <w:pPr>
        <w:ind w:firstLine="0"/>
        <w:rPr>
          <w:noProof/>
          <w:lang w:eastAsia="hu-HU"/>
        </w:rPr>
      </w:pPr>
      <w:r>
        <w:rPr>
          <w:noProof/>
          <w:lang w:eastAsia="hu-HU"/>
        </w:rPr>
        <w:drawing>
          <wp:inline distT="0" distB="0" distL="0" distR="0" wp14:anchorId="13DD1B04" wp14:editId="5A5BBE91">
            <wp:extent cx="5400040" cy="2112645"/>
            <wp:effectExtent l="0" t="0" r="0"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112645"/>
                    </a:xfrm>
                    <a:prstGeom prst="rect">
                      <a:avLst/>
                    </a:prstGeom>
                  </pic:spPr>
                </pic:pic>
              </a:graphicData>
            </a:graphic>
          </wp:inline>
        </w:drawing>
      </w:r>
    </w:p>
    <w:p w14:paraId="193035D8" w14:textId="6C929A58" w:rsidR="00421FA0" w:rsidRDefault="00421FA0" w:rsidP="00832728">
      <w:pPr>
        <w:ind w:firstLine="0"/>
        <w:rPr>
          <w:noProof/>
          <w:lang w:eastAsia="hu-HU"/>
        </w:rPr>
      </w:pPr>
      <w:r>
        <w:rPr>
          <w:noProof/>
          <w:lang w:eastAsia="hu-HU"/>
        </w:rPr>
        <w:t xml:space="preserve">4.2 ábra </w:t>
      </w:r>
      <w:r w:rsidR="00D609FF" w:rsidRPr="00D609FF">
        <w:rPr>
          <w:noProof/>
          <w:highlight w:val="yellow"/>
          <w:lang w:eastAsia="hu-HU"/>
        </w:rPr>
        <w:t>https://www.materialpalette.com/cyan/orange</w:t>
      </w:r>
    </w:p>
    <w:p w14:paraId="132A7444" w14:textId="3FF34961" w:rsidR="006F087D" w:rsidRDefault="006F087D" w:rsidP="00832728">
      <w:pPr>
        <w:ind w:firstLine="0"/>
        <w:rPr>
          <w:noProof/>
          <w:lang w:eastAsia="hu-HU"/>
        </w:rPr>
      </w:pPr>
    </w:p>
    <w:p w14:paraId="7352E228" w14:textId="1655FCA2" w:rsidR="006F087D" w:rsidRDefault="006F087D" w:rsidP="00832728">
      <w:pPr>
        <w:ind w:firstLine="0"/>
        <w:rPr>
          <w:noProof/>
          <w:lang w:eastAsia="hu-HU"/>
        </w:rPr>
      </w:pPr>
    </w:p>
    <w:p w14:paraId="7BC98367" w14:textId="511A67D6" w:rsidR="006F087D" w:rsidRDefault="006F087D" w:rsidP="006F087D">
      <w:pPr>
        <w:pStyle w:val="Cmsor2"/>
        <w:rPr>
          <w:noProof/>
          <w:lang w:eastAsia="hu-HU"/>
        </w:rPr>
      </w:pPr>
      <w:r>
        <w:rPr>
          <w:noProof/>
          <w:lang w:eastAsia="hu-HU"/>
        </w:rPr>
        <w:lastRenderedPageBreak/>
        <w:t>Játéklogika</w:t>
      </w:r>
    </w:p>
    <w:p w14:paraId="0675047F" w14:textId="4416861F" w:rsidR="00507406" w:rsidRDefault="003A2EB1" w:rsidP="00E526BE">
      <w:pPr>
        <w:rPr>
          <w:lang w:eastAsia="hu-HU"/>
        </w:rPr>
      </w:pPr>
      <w:r>
        <w:rPr>
          <w:lang w:eastAsia="hu-HU"/>
        </w:rPr>
        <w:t>Ebben a részben a játékmenet</w:t>
      </w:r>
      <w:r w:rsidR="00317DAA">
        <w:rPr>
          <w:lang w:eastAsia="hu-HU"/>
        </w:rPr>
        <w:t>et</w:t>
      </w:r>
      <w:r>
        <w:rPr>
          <w:lang w:eastAsia="hu-HU"/>
        </w:rPr>
        <w:t xml:space="preserve">, a különböző játékmódokat és azok felépítését mutatom be. </w:t>
      </w:r>
      <w:r w:rsidR="00D2443B">
        <w:rPr>
          <w:lang w:eastAsia="hu-HU"/>
        </w:rPr>
        <w:t>Az indítóképernyőn 3 gomb található, ezek a gombok biztosítják az egyes játékmódokba a belépést. A feladataim között szerepelt a játékos mód, illetve egy vezérlő mód megvalósítása.</w:t>
      </w:r>
      <w:r w:rsidR="00E526BE" w:rsidRPr="00E526BE">
        <w:rPr>
          <w:lang w:eastAsia="hu-HU"/>
        </w:rPr>
        <w:t xml:space="preserve"> </w:t>
      </w:r>
      <w:r w:rsidR="00D2443B">
        <w:rPr>
          <w:lang w:eastAsia="hu-HU"/>
        </w:rPr>
        <w:t>Az alkalmazásban ezek sorrendben „Player” és „Quiz</w:t>
      </w:r>
      <w:r w:rsidR="00F03A64">
        <w:rPr>
          <w:lang w:eastAsia="hu-HU"/>
        </w:rPr>
        <w:t xml:space="preserve"> </w:t>
      </w:r>
      <w:r w:rsidR="00D2443B">
        <w:rPr>
          <w:lang w:eastAsia="hu-HU"/>
        </w:rPr>
        <w:t>Master” néven jelennek meg. Ezen felül pedig létrehoztam egy egyszemélyes végtelen játékmódot, ahol a játékos akárm</w:t>
      </w:r>
      <w:r w:rsidR="0057570F">
        <w:rPr>
          <w:lang w:eastAsia="hu-HU"/>
        </w:rPr>
        <w:t>eddig játszhat, ez az „Endless” nevet kapta.</w:t>
      </w:r>
      <w:r w:rsidR="00E660A6">
        <w:rPr>
          <w:lang w:eastAsia="hu-HU"/>
        </w:rPr>
        <w:t xml:space="preserve"> Mivel az alkalmazásban lehetőség van egyszemé</w:t>
      </w:r>
      <w:r w:rsidR="000B037D">
        <w:rPr>
          <w:lang w:eastAsia="hu-HU"/>
        </w:rPr>
        <w:t xml:space="preserve">lyes, valamint többjátékos </w:t>
      </w:r>
      <w:r w:rsidR="00E660A6">
        <w:rPr>
          <w:lang w:eastAsia="hu-HU"/>
        </w:rPr>
        <w:t>módban is játszani, mindke</w:t>
      </w:r>
      <w:r w:rsidR="000B037D">
        <w:rPr>
          <w:lang w:eastAsia="hu-HU"/>
        </w:rPr>
        <w:t>ttőt bemutatom. Az „Endless</w:t>
      </w:r>
      <w:r w:rsidR="00E660A6">
        <w:rPr>
          <w:lang w:eastAsia="hu-HU"/>
        </w:rPr>
        <w:t>” bemutatásával kezdem, ahol egyedül játszhat a felhasználó.</w:t>
      </w:r>
      <w:r w:rsidR="000339FE">
        <w:rPr>
          <w:lang w:eastAsia="hu-HU"/>
        </w:rPr>
        <w:t xml:space="preserve"> </w:t>
      </w:r>
    </w:p>
    <w:p w14:paraId="5B22B3E1" w14:textId="4DC94EA3" w:rsidR="005279D2" w:rsidRDefault="000339FE" w:rsidP="005279D2">
      <w:r w:rsidRPr="000339FE">
        <w:t>A játéklogika elkészítése során igyekeztem követni a clean code alapelveit, ami nagyban megkönnyítette a dolgomat, amikor már jelentős méretű volt az alkalmazás forráskódja.</w:t>
      </w:r>
      <w:r w:rsidR="007E0EBB">
        <w:t xml:space="preserve"> A játék magja alapvetően egy egyszerű kvízjáték. A képernyőn megjelenik egy kérdés 4 lehetséges válasszal, melyek közül csak egy helyes. Minden kérdést időre kell megválaszolni, és ha a játékos jól válaszol, a pontszáma annyival nő, amennyi a megmaradt ideje másodpercben.</w:t>
      </w:r>
      <w:r w:rsidR="008F052F">
        <w:t xml:space="preserve"> Értelemszerűen a pontszámításnak a többjátékos módban van jelentősége, nem pedig a végtelen módban. </w:t>
      </w:r>
      <w:r w:rsidR="00852A40">
        <w:t>Az „Endless” gombra kattintva egyből i</w:t>
      </w:r>
      <w:r w:rsidR="005279D2">
        <w:t>ndul a játék és a játékosnak 30 másodperce van választ adni.</w:t>
      </w:r>
    </w:p>
    <w:p w14:paraId="201B9C19" w14:textId="6D8669FF" w:rsidR="005279D2" w:rsidRDefault="005279D2" w:rsidP="005279D2">
      <w:pPr>
        <w:ind w:firstLine="0"/>
        <w:jc w:val="center"/>
      </w:pPr>
      <w:r w:rsidRPr="005279D2">
        <w:rPr>
          <w:noProof/>
          <w:lang w:eastAsia="hu-HU"/>
        </w:rPr>
        <w:drawing>
          <wp:inline distT="0" distB="0" distL="0" distR="0" wp14:anchorId="3E66D33C" wp14:editId="307142ED">
            <wp:extent cx="1691356" cy="3358723"/>
            <wp:effectExtent l="0" t="0" r="4445" b="0"/>
            <wp:docPr id="65" name="Kép 65" descr="C:\Users\Gergő\Desktop\ScreenShots\Screenshot_151008055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ergő\Desktop\ScreenShots\Screenshot_1510080558_framed.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07" t="7817" r="13870" b="7968"/>
                    <a:stretch/>
                  </pic:blipFill>
                  <pic:spPr bwMode="auto">
                    <a:xfrm>
                      <a:off x="0" y="0"/>
                      <a:ext cx="1707453" cy="3390689"/>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6A6D43FC" wp14:editId="40BE31A8">
            <wp:extent cx="1673157" cy="3346312"/>
            <wp:effectExtent l="0" t="0" r="3810" b="6985"/>
            <wp:docPr id="66" name="Kép 66" descr="C:\Users\Gergő\Desktop\ScreenShots\Screenshot_151008056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ergő\Desktop\ScreenShots\Screenshot_1510080568_framed.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3559" t="7907" r="13890" b="7477"/>
                    <a:stretch/>
                  </pic:blipFill>
                  <pic:spPr bwMode="auto">
                    <a:xfrm>
                      <a:off x="0" y="0"/>
                      <a:ext cx="1683565" cy="3367127"/>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58C2462E" wp14:editId="0F5821FD">
            <wp:extent cx="1682885" cy="3341728"/>
            <wp:effectExtent l="0" t="0" r="0" b="0"/>
            <wp:docPr id="68" name="Kép 68" descr="C:\Users\Gergő\Desktop\ScreenShots\Screenshot_151008066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ergő\Desktop\ScreenShots\Screenshot_1510080661_framed.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3474" t="8159" r="13953" b="7804"/>
                    <a:stretch/>
                  </pic:blipFill>
                  <pic:spPr bwMode="auto">
                    <a:xfrm>
                      <a:off x="0" y="0"/>
                      <a:ext cx="1700533" cy="3376772"/>
                    </a:xfrm>
                    <a:prstGeom prst="rect">
                      <a:avLst/>
                    </a:prstGeom>
                    <a:noFill/>
                    <a:ln>
                      <a:noFill/>
                    </a:ln>
                    <a:extLst>
                      <a:ext uri="{53640926-AAD7-44D8-BBD7-CCE9431645EC}">
                        <a14:shadowObscured xmlns:a14="http://schemas.microsoft.com/office/drawing/2010/main"/>
                      </a:ext>
                    </a:extLst>
                  </pic:spPr>
                </pic:pic>
              </a:graphicData>
            </a:graphic>
          </wp:inline>
        </w:drawing>
      </w:r>
    </w:p>
    <w:p w14:paraId="589D553F" w14:textId="3FA01199" w:rsidR="005279D2" w:rsidRDefault="005279D2" w:rsidP="005279D2">
      <w:pPr>
        <w:ind w:firstLine="0"/>
        <w:jc w:val="center"/>
      </w:pPr>
      <w:r>
        <w:t>4.3 ábra végtelen játékmód képernyőképei</w:t>
      </w:r>
    </w:p>
    <w:p w14:paraId="250A6D99" w14:textId="132E3612" w:rsidR="005279D2" w:rsidRDefault="005279D2" w:rsidP="005279D2">
      <w:pPr>
        <w:rPr>
          <w:rStyle w:val="Norml"/>
          <w:noProof/>
          <w:snapToGrid w:val="0"/>
          <w:color w:val="000000"/>
          <w:w w:val="0"/>
          <w:sz w:val="0"/>
          <w:szCs w:val="0"/>
          <w:u w:color="000000"/>
          <w:bdr w:val="none" w:sz="0" w:space="0" w:color="000000"/>
          <w:shd w:val="clear" w:color="000000" w:fill="000000"/>
          <w:lang w:eastAsia="hu-HU"/>
        </w:rPr>
      </w:pPr>
      <w:r w:rsidRPr="005279D2">
        <w:rPr>
          <w:rStyle w:val="Norml"/>
          <w:snapToGrid w:val="0"/>
          <w:color w:val="000000"/>
          <w:w w:val="0"/>
          <w:sz w:val="0"/>
          <w:szCs w:val="0"/>
          <w:u w:color="000000"/>
          <w:bdr w:val="none" w:sz="0" w:space="0" w:color="000000"/>
          <w:shd w:val="clear" w:color="000000" w:fill="000000"/>
          <w:lang w:val="x-none" w:eastAsia="x-none" w:bidi="x-none"/>
        </w:rPr>
        <w:t xml:space="preserve">  </w:t>
      </w:r>
    </w:p>
    <w:p w14:paraId="0EBC1B3F" w14:textId="7E7BC5FE" w:rsidR="005279D2" w:rsidRDefault="00AB0916" w:rsidP="00AB0916">
      <w:pPr>
        <w:ind w:firstLine="0"/>
        <w:rPr>
          <w:noProof/>
          <w:lang w:eastAsia="hu-HU"/>
        </w:rPr>
      </w:pPr>
      <w:r>
        <w:rPr>
          <w:noProof/>
          <w:lang w:eastAsia="hu-HU"/>
        </w:rPr>
        <w:lastRenderedPageBreak/>
        <w:t xml:space="preserve">A játék elindulása utána az adatbázisból véletlenszerűen kisorsol a rendszer egy kérdést és az első képernyőképen látható módon közli a felhasználó felé. </w:t>
      </w:r>
      <w:r w:rsidR="00336662">
        <w:rPr>
          <w:noProof/>
          <w:lang w:eastAsia="hu-HU"/>
        </w:rPr>
        <w:t xml:space="preserve">Amennyiben a játékos rossz választ ad, vagy lejár a kérdésre adott idő, úgy egy üzenet formájában a játék tájékoztatja a játékost, hogy mi lett volna a jó válasz és ugrik a következő véletlenszerűen sorsolt kérdésre. </w:t>
      </w:r>
      <w:r w:rsidR="004976E7">
        <w:rPr>
          <w:noProof/>
          <w:lang w:eastAsia="hu-HU"/>
        </w:rPr>
        <w:t xml:space="preserve">Ameddig van olyan kérdés az adatbázisban, ami még nem szerepelt, addig nincsen kérdésismétlés. Mivel végtelen mód, ezért </w:t>
      </w:r>
      <w:r w:rsidR="00BC13A0">
        <w:rPr>
          <w:noProof/>
          <w:lang w:eastAsia="hu-HU"/>
        </w:rPr>
        <w:t xml:space="preserve">ha sokáig játszik a játékos, </w:t>
      </w:r>
      <w:r w:rsidR="004976E7">
        <w:rPr>
          <w:noProof/>
          <w:lang w:eastAsia="hu-HU"/>
        </w:rPr>
        <w:t xml:space="preserve">egy idő után elfogynak a kérdések és akkor a meglévőek fognak újra visszajönni. </w:t>
      </w:r>
      <w:r w:rsidR="00D651D4">
        <w:rPr>
          <w:noProof/>
          <w:lang w:eastAsia="hu-HU"/>
        </w:rPr>
        <w:t xml:space="preserve">Az úgynevezett játékmotor, ami a kérdéseket adagolja egy CountDownTimer felhasználásával oldottam meg. Miután megadtam neki az időt, illetve, hogy milyen időközökkel számoljon vissza, felülírtam a az onTick() és onFinish() eseményeit. </w:t>
      </w:r>
      <w:r w:rsidR="007106A0">
        <w:rPr>
          <w:noProof/>
          <w:lang w:eastAsia="hu-HU"/>
        </w:rPr>
        <w:t xml:space="preserve">Az onTick()-en belül ciklikusan minden gombank felülírtam az onClick() eseményét, ezzel lekezelve, hogy mi történjen, ha a felhasználó akármelyik gombra kattint, azaz választ ad a kérdésre. Az onFinish()-be pedig akkor fut bele a kód, ha lejárt a megadott idő kattintás nélkül, azaz, ha a játékos nem választott a lehetséges válaszok közül. </w:t>
      </w:r>
    </w:p>
    <w:p w14:paraId="2B649C97" w14:textId="7BC1EC22" w:rsidR="00F03A64" w:rsidRDefault="003467D8" w:rsidP="00AB0916">
      <w:pPr>
        <w:ind w:firstLine="0"/>
        <w:rPr>
          <w:noProof/>
          <w:lang w:eastAsia="hu-HU"/>
        </w:rPr>
      </w:pPr>
      <w:r>
        <w:rPr>
          <w:noProof/>
          <w:lang w:eastAsia="hu-HU"/>
        </w:rPr>
        <w:tab/>
        <w:t xml:space="preserve">A másik két játékmódot </w:t>
      </w:r>
      <w:r w:rsidR="009424E6">
        <w:rPr>
          <w:noProof/>
          <w:lang w:eastAsia="hu-HU"/>
        </w:rPr>
        <w:t>együtt mutatom be</w:t>
      </w:r>
      <w:r>
        <w:rPr>
          <w:noProof/>
          <w:lang w:eastAsia="hu-HU"/>
        </w:rPr>
        <w:t xml:space="preserve">, hiszen az egyik nem létezhet a másik nélkül. A többjátékos mód esetén a játékosnak döntenie kell, hogy melyik szerepet szeretné vállalni. Egy szenárió úgy néz ki, hogy van tetszőleges számú játékos és kizárólag egy darab játékmester, akihez a játékosok csatlakozhatnak. </w:t>
      </w:r>
      <w:r w:rsidR="00550D5F">
        <w:rPr>
          <w:noProof/>
          <w:lang w:eastAsia="hu-HU"/>
        </w:rPr>
        <w:t xml:space="preserve">Mivel többjátékos mód, a játékosok választhatnak maguknak becenevet. </w:t>
      </w:r>
    </w:p>
    <w:p w14:paraId="48DE822B" w14:textId="16B5B98F" w:rsidR="00F03A64" w:rsidRDefault="00F03A64" w:rsidP="00F03A64">
      <w:pPr>
        <w:ind w:firstLine="0"/>
        <w:jc w:val="center"/>
        <w:rPr>
          <w:noProof/>
          <w:lang w:eastAsia="hu-HU"/>
        </w:rPr>
      </w:pPr>
      <w:r w:rsidRPr="00F03A64">
        <w:rPr>
          <w:noProof/>
          <w:lang w:eastAsia="hu-HU"/>
        </w:rPr>
        <w:drawing>
          <wp:inline distT="0" distB="0" distL="0" distR="0" wp14:anchorId="6103B268" wp14:editId="4BA1F2D0">
            <wp:extent cx="1575583" cy="3186974"/>
            <wp:effectExtent l="0" t="0" r="5715" b="0"/>
            <wp:docPr id="74" name="Kép 74" descr="C:\Users\Gergő\Desktop\ScreenShots\Screenshot_1510080267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ergő\Desktop\ScreenShots\Screenshot_1510080267_framed.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614" t="7939" r="14486" b="7252"/>
                    <a:stretch/>
                  </pic:blipFill>
                  <pic:spPr bwMode="auto">
                    <a:xfrm>
                      <a:off x="0" y="0"/>
                      <a:ext cx="1581822" cy="3199594"/>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1260195A" wp14:editId="407CD4A8">
            <wp:extent cx="1614791" cy="3183447"/>
            <wp:effectExtent l="0" t="0" r="5080" b="0"/>
            <wp:docPr id="76" name="Kép 76" descr="C:\Users\Gergő\Desktop\ScreenShots\Screenshot_1510080276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ergő\Desktop\ScreenShots\Screenshot_1510080276_framed.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640" t="7955" r="12892" b="7585"/>
                    <a:stretch/>
                  </pic:blipFill>
                  <pic:spPr bwMode="auto">
                    <a:xfrm>
                      <a:off x="0" y="0"/>
                      <a:ext cx="1623204" cy="3200033"/>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5B7F06DC" wp14:editId="300D009C">
            <wp:extent cx="1614791" cy="3192319"/>
            <wp:effectExtent l="0" t="0" r="5080" b="8255"/>
            <wp:docPr id="77" name="Kép 77" descr="C:\Users\Gergő\Desktop\ScreenShots\Screenshot_151008052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ergő\Desktop\ScreenShots\Screenshot_1510080521_framed.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2997" t="7909" r="13523" b="7382"/>
                    <a:stretch/>
                  </pic:blipFill>
                  <pic:spPr bwMode="auto">
                    <a:xfrm>
                      <a:off x="0" y="0"/>
                      <a:ext cx="1634954" cy="3232179"/>
                    </a:xfrm>
                    <a:prstGeom prst="rect">
                      <a:avLst/>
                    </a:prstGeom>
                    <a:noFill/>
                    <a:ln>
                      <a:noFill/>
                    </a:ln>
                    <a:extLst>
                      <a:ext uri="{53640926-AAD7-44D8-BBD7-CCE9431645EC}">
                        <a14:shadowObscured xmlns:a14="http://schemas.microsoft.com/office/drawing/2010/main"/>
                      </a:ext>
                    </a:extLst>
                  </pic:spPr>
                </pic:pic>
              </a:graphicData>
            </a:graphic>
          </wp:inline>
        </w:drawing>
      </w:r>
    </w:p>
    <w:p w14:paraId="549C6E67" w14:textId="2446EC0F" w:rsidR="00F03A64" w:rsidRDefault="00F03A64" w:rsidP="00F03A64">
      <w:pPr>
        <w:ind w:firstLine="0"/>
        <w:jc w:val="center"/>
        <w:rPr>
          <w:noProof/>
          <w:lang w:eastAsia="hu-HU"/>
        </w:rPr>
      </w:pPr>
      <w:r>
        <w:rPr>
          <w:noProof/>
          <w:lang w:eastAsia="hu-HU"/>
        </w:rPr>
        <w:t>4.4 ábra Player játékmód</w:t>
      </w:r>
    </w:p>
    <w:p w14:paraId="4704C4B8" w14:textId="7F0F190C" w:rsidR="005012C1" w:rsidRDefault="00EA44C3" w:rsidP="00F03A64">
      <w:pPr>
        <w:ind w:firstLine="0"/>
        <w:rPr>
          <w:noProof/>
          <w:lang w:eastAsia="hu-HU"/>
        </w:rPr>
      </w:pPr>
      <w:bookmarkStart w:id="8" w:name="_GoBack"/>
      <w:r w:rsidRPr="005012C1">
        <w:rPr>
          <w:noProof/>
          <w:lang w:eastAsia="hu-HU"/>
        </w:rPr>
        <w:lastRenderedPageBreak/>
        <w:drawing>
          <wp:anchor distT="0" distB="0" distL="114300" distR="114300" simplePos="0" relativeHeight="251689984" behindDoc="0" locked="0" layoutInCell="1" allowOverlap="1" wp14:anchorId="31B9D663" wp14:editId="27A5BB21">
            <wp:simplePos x="0" y="0"/>
            <wp:positionH relativeFrom="margin">
              <wp:align>right</wp:align>
            </wp:positionH>
            <wp:positionV relativeFrom="margin">
              <wp:posOffset>3191131</wp:posOffset>
            </wp:positionV>
            <wp:extent cx="1808480" cy="3573145"/>
            <wp:effectExtent l="0" t="0" r="1270" b="8255"/>
            <wp:wrapSquare wrapText="bothSides"/>
            <wp:docPr id="80" name="Kép 80" descr="C:\Users\Gergő\Desktop\ScreenShots\Screenshot_1510080344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ergő\Desktop\ScreenShots\Screenshot_1510080344_framed.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3243" t="7722" r="13290" b="7646"/>
                    <a:stretch/>
                  </pic:blipFill>
                  <pic:spPr bwMode="auto">
                    <a:xfrm>
                      <a:off x="0" y="0"/>
                      <a:ext cx="1808480"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
      <w:r w:rsidR="00F03A64">
        <w:rPr>
          <w:noProof/>
          <w:lang w:eastAsia="hu-HU"/>
        </w:rPr>
        <w:t>A „Player” vagy „Quiz Master” opció választása esetén a képernyőn feljövő dialógusab</w:t>
      </w:r>
      <w:r w:rsidR="002E703A">
        <w:rPr>
          <w:noProof/>
          <w:lang w:eastAsia="hu-HU"/>
        </w:rPr>
        <w:t>lakban adható</w:t>
      </w:r>
      <w:r w:rsidR="00F03A64">
        <w:rPr>
          <w:noProof/>
          <w:lang w:eastAsia="hu-HU"/>
        </w:rPr>
        <w:t xml:space="preserve"> meg a játékosn</w:t>
      </w:r>
      <w:r w:rsidR="002E703A">
        <w:rPr>
          <w:noProof/>
          <w:lang w:eastAsia="hu-HU"/>
        </w:rPr>
        <w:t>é</w:t>
      </w:r>
      <w:r w:rsidR="00F03A64">
        <w:rPr>
          <w:noProof/>
          <w:lang w:eastAsia="hu-HU"/>
        </w:rPr>
        <w:t>v. A játékos módot választva pedig az elérhető szobák listjáj</w:t>
      </w:r>
      <w:r w:rsidR="00AD7FB4">
        <w:rPr>
          <w:noProof/>
          <w:lang w:eastAsia="hu-HU"/>
        </w:rPr>
        <w:t xml:space="preserve">át láthatjuk, amelyhez a „Join” gomb megnyomásával csatlakozhatunk. Miután beléptünk egy szobába, meg kell várnunk, amíg a játékmester elindítja a játékot. </w:t>
      </w:r>
      <w:r w:rsidR="00F15D08">
        <w:rPr>
          <w:noProof/>
          <w:lang w:eastAsia="hu-HU"/>
        </w:rPr>
        <w:t>Ennek a folyamata a 4.4-es ábrán látható.</w:t>
      </w:r>
      <w:r w:rsidR="00844163">
        <w:rPr>
          <w:noProof/>
          <w:lang w:eastAsia="hu-HU"/>
        </w:rPr>
        <w:t xml:space="preserve"> Miután elindult a játék, annak kinézete már semmiben nem tér el a végtel</w:t>
      </w:r>
      <w:r w:rsidR="005B42F6">
        <w:rPr>
          <w:noProof/>
          <w:lang w:eastAsia="hu-HU"/>
        </w:rPr>
        <w:t xml:space="preserve">en módban bemutatott játékétól. A játékosok nevét, illetve pontszámát egy „Player” objektumban tárolom és példányosítom, amint egy játékos csatlakozik. </w:t>
      </w:r>
      <w:r w:rsidR="009E0D64">
        <w:rPr>
          <w:noProof/>
          <w:lang w:eastAsia="hu-HU"/>
        </w:rPr>
        <w:t xml:space="preserve">A játékmester adatait pedig a „Quiz Master” objektumban kezelem. </w:t>
      </w:r>
      <w:r w:rsidR="00A52102">
        <w:rPr>
          <w:noProof/>
          <w:lang w:eastAsia="hu-HU"/>
        </w:rPr>
        <w:t xml:space="preserve">Mivel ez egy játék, így értelemszerűen a játékmesternek is van dolga a játék során. Kezdetben felmerült, hogy a szoba létrehozásakor beállíthassa-e többek között a válaszidőt, vagy éppen a kérdések témáját. Ezt az ötletet bár elkezdtem implementálni, miután kezdett alakot ölteni, rájöttem, hogy felesleges komplexitást okoz, annyi beállítanivaló pedig nincsen, hogy ezért külön menüpontot hozzak létre. Ehelyett az a megoldás született, ezzel is gyorsítva a játékot, hogy a játékmester miután beírta a nevét és a „Play”-re kattintott, már létre is hozta a szobát. Miután csatlakoztak a játékosok és elindította a játékot, akkor pedig kap minden kérdés előtt 10 másodpercet, hogy kiválassza, melyik témából sorsolja a rendszer a kérdést. Amennyiben nem dönt a megadott időn belül, úgy a játék választ témát, értelemszerűen a felsoroltak közül. </w:t>
      </w:r>
      <w:r w:rsidR="00664806">
        <w:rPr>
          <w:noProof/>
          <w:lang w:eastAsia="hu-HU"/>
        </w:rPr>
        <w:t xml:space="preserve">Felvetődött bennem, hogy a konkrét kérdést is kiválaszthassa a vezérlő, ugyanakkor arra a döntésre jutottam, hogy túl sokáig tartana, mire végigolvassa a kérdéseket, ha pedig témát választ, úgy a játékosoknak kevesebbet kell várniuk a kérdések előtt. </w:t>
      </w:r>
      <w:r w:rsidR="007D771D">
        <w:rPr>
          <w:noProof/>
          <w:lang w:eastAsia="hu-HU"/>
        </w:rPr>
        <w:t xml:space="preserve">A </w:t>
      </w:r>
      <w:r>
        <w:rPr>
          <w:noProof/>
          <w:lang w:eastAsia="hu-HU"/>
        </w:rPr>
        <w:t xml:space="preserve">jobboldalt lévő </w:t>
      </w:r>
      <w:r w:rsidR="007D771D">
        <w:rPr>
          <w:noProof/>
          <w:lang w:eastAsia="hu-HU"/>
        </w:rPr>
        <w:t>ábrán látható a kvízmester játékfelülete.</w:t>
      </w:r>
      <w:r>
        <w:rPr>
          <w:noProof/>
          <w:lang w:eastAsia="hu-HU"/>
        </w:rPr>
        <w:t xml:space="preserve"> </w:t>
      </w:r>
    </w:p>
    <w:p w14:paraId="2201FA54" w14:textId="0A880E1C" w:rsidR="00496B1B" w:rsidRDefault="00D021F3" w:rsidP="00F03A64">
      <w:pPr>
        <w:ind w:firstLine="0"/>
        <w:rPr>
          <w:noProof/>
          <w:lang w:eastAsia="hu-HU"/>
        </w:rPr>
      </w:pPr>
      <w:r>
        <w:rPr>
          <w:noProof/>
          <w:lang w:eastAsia="hu-HU"/>
        </w:rPr>
        <w:tab/>
        <w:t>Két ötletem volt a játék végét tekintően. Az egyik, hogy akkor ér véget, ha valaki elérei az előre megadott pontszámot. Azonban ez nem tűnt jónak, hiszen ha valakinek szerencséje van, pont az elején kap számára kedvező kérdéseket, így nem lenne teljesmértékben fair a játék. Ehelyett egy előre meghatározott kérdésszám áll rendelkezésre, így minden játékos versenyben maradhat az utolsó kérdés leteltéig.</w:t>
      </w:r>
      <w:r w:rsidR="00AB4C22">
        <w:rPr>
          <w:noProof/>
          <w:lang w:eastAsia="hu-HU"/>
        </w:rPr>
        <w:t xml:space="preserve"> </w:t>
      </w:r>
      <w:r w:rsidR="00496B1B">
        <w:rPr>
          <w:noProof/>
          <w:lang w:eastAsia="hu-HU"/>
        </w:rPr>
        <w:t xml:space="preserve">A játék végetértével egy eredménytáblán lesz látható </w:t>
      </w:r>
      <w:r w:rsidR="00B00FD7">
        <w:rPr>
          <w:noProof/>
          <w:lang w:eastAsia="hu-HU"/>
        </w:rPr>
        <w:t xml:space="preserve">sorrendben </w:t>
      </w:r>
      <w:r w:rsidR="00496B1B">
        <w:rPr>
          <w:noProof/>
          <w:lang w:eastAsia="hu-HU"/>
        </w:rPr>
        <w:t xml:space="preserve">az egyes játékosok pontszáma. </w:t>
      </w:r>
    </w:p>
    <w:p w14:paraId="209211C1" w14:textId="7C89523D" w:rsidR="003133D2" w:rsidRDefault="00D07838" w:rsidP="00D07838">
      <w:pPr>
        <w:pStyle w:val="Cmsor2"/>
        <w:rPr>
          <w:noProof/>
          <w:lang w:eastAsia="hu-HU"/>
        </w:rPr>
      </w:pPr>
      <w:r>
        <w:rPr>
          <w:noProof/>
          <w:lang w:eastAsia="hu-HU"/>
        </w:rPr>
        <w:lastRenderedPageBreak/>
        <w:t>Adatbázis</w:t>
      </w:r>
    </w:p>
    <w:p w14:paraId="7DA307E1" w14:textId="77777777" w:rsidR="00443559" w:rsidRDefault="00443559" w:rsidP="00F03A64">
      <w:pPr>
        <w:ind w:firstLine="0"/>
        <w:rPr>
          <w:noProof/>
          <w:lang w:eastAsia="hu-HU"/>
        </w:rPr>
      </w:pPr>
    </w:p>
    <w:p w14:paraId="3EBBA205" w14:textId="77777777" w:rsidR="00533029" w:rsidRPr="00F03A64" w:rsidRDefault="00533029" w:rsidP="00533029">
      <w:pPr>
        <w:ind w:firstLine="0"/>
        <w:rPr>
          <w:noProof/>
          <w:lang w:eastAsia="hu-HU"/>
        </w:rPr>
      </w:pPr>
    </w:p>
    <w:sectPr w:rsidR="00533029" w:rsidRPr="00F03A64" w:rsidSect="00D23BFC">
      <w:headerReference w:type="even" r:id="rId73"/>
      <w:footerReference w:type="default" r:id="rId7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443559" w:rsidRDefault="00443559">
      <w:pPr>
        <w:pStyle w:val="Jegyzetszveg"/>
      </w:pPr>
      <w:r>
        <w:rPr>
          <w:rStyle w:val="Jegyzethivatkozs"/>
        </w:rPr>
        <w:annotationRef/>
      </w:r>
      <w:r>
        <w:t>saját neved</w:t>
      </w:r>
    </w:p>
  </w:comment>
  <w:comment w:id="1" w:author="Kővári Bence" w:date="2015-10-19T10:50:00Z" w:initials="KB">
    <w:p w14:paraId="3497861D" w14:textId="77777777" w:rsidR="00443559" w:rsidRDefault="00443559">
      <w:pPr>
        <w:pStyle w:val="Jegyzetszveg"/>
      </w:pPr>
      <w:r>
        <w:rPr>
          <w:rStyle w:val="Jegyzethivatkozs"/>
        </w:rPr>
        <w:annotationRef/>
      </w:r>
      <w:r>
        <w:t>Csak az egyiket hagyd a szövegben</w:t>
      </w:r>
    </w:p>
    <w:p w14:paraId="3400C567" w14:textId="77777777" w:rsidR="00443559" w:rsidRDefault="00443559">
      <w:pPr>
        <w:pStyle w:val="Jegyzetszveg"/>
      </w:pPr>
      <w:r>
        <w:t>BSc: szakdolgozatot</w:t>
      </w:r>
    </w:p>
    <w:p w14:paraId="1CA1C31B" w14:textId="77777777" w:rsidR="00443559" w:rsidRDefault="00443559">
      <w:pPr>
        <w:pStyle w:val="Jegyzetszveg"/>
      </w:pPr>
      <w:r>
        <w:t>MSc: diplomatervet</w:t>
      </w:r>
    </w:p>
  </w:comment>
  <w:comment w:id="2" w:author="Kővári Bence" w:date="2015-10-19T10:52:00Z" w:initials="KB">
    <w:p w14:paraId="04C6AF9D" w14:textId="77777777" w:rsidR="00443559" w:rsidRDefault="00443559">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5F5FB" w14:textId="77777777" w:rsidR="00484EC8" w:rsidRDefault="00484EC8">
      <w:r>
        <w:separator/>
      </w:r>
    </w:p>
  </w:endnote>
  <w:endnote w:type="continuationSeparator" w:id="0">
    <w:p w14:paraId="1E163800" w14:textId="77777777" w:rsidR="00484EC8" w:rsidRDefault="00484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443559" w:rsidRDefault="00443559">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45EC83CF" w:rsidR="00443559" w:rsidRDefault="0044355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C307B">
      <w:rPr>
        <w:rStyle w:val="Oldalszm"/>
        <w:noProof/>
      </w:rPr>
      <w:t>41</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49721" w14:textId="77777777" w:rsidR="00484EC8" w:rsidRDefault="00484EC8">
      <w:r>
        <w:separator/>
      </w:r>
    </w:p>
  </w:footnote>
  <w:footnote w:type="continuationSeparator" w:id="0">
    <w:p w14:paraId="63F46840" w14:textId="77777777" w:rsidR="00484EC8" w:rsidRDefault="00484E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443559" w:rsidRDefault="00443559"/>
  <w:p w14:paraId="2C6DFBBE" w14:textId="77777777" w:rsidR="00443559" w:rsidRDefault="00443559"/>
  <w:p w14:paraId="125F8157" w14:textId="77777777" w:rsidR="00443559" w:rsidRDefault="0044355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52C"/>
    <w:rsid w:val="000062F4"/>
    <w:rsid w:val="0001192F"/>
    <w:rsid w:val="00026195"/>
    <w:rsid w:val="000315FC"/>
    <w:rsid w:val="00032BA5"/>
    <w:rsid w:val="000339FE"/>
    <w:rsid w:val="00034268"/>
    <w:rsid w:val="00035BAE"/>
    <w:rsid w:val="0003623B"/>
    <w:rsid w:val="000420A3"/>
    <w:rsid w:val="0004506A"/>
    <w:rsid w:val="00046AF9"/>
    <w:rsid w:val="000571F2"/>
    <w:rsid w:val="00061191"/>
    <w:rsid w:val="00061AD6"/>
    <w:rsid w:val="00072612"/>
    <w:rsid w:val="00073589"/>
    <w:rsid w:val="000741A0"/>
    <w:rsid w:val="00080FE8"/>
    <w:rsid w:val="00081C8E"/>
    <w:rsid w:val="00082FCA"/>
    <w:rsid w:val="00087D08"/>
    <w:rsid w:val="000956CF"/>
    <w:rsid w:val="00097228"/>
    <w:rsid w:val="000978F3"/>
    <w:rsid w:val="000A3B32"/>
    <w:rsid w:val="000A6D13"/>
    <w:rsid w:val="000A7483"/>
    <w:rsid w:val="000B037D"/>
    <w:rsid w:val="000B0F50"/>
    <w:rsid w:val="000B53E0"/>
    <w:rsid w:val="000B5B5A"/>
    <w:rsid w:val="000B5D82"/>
    <w:rsid w:val="000B6FFC"/>
    <w:rsid w:val="000C79AC"/>
    <w:rsid w:val="000D2E89"/>
    <w:rsid w:val="000D48D6"/>
    <w:rsid w:val="000D4978"/>
    <w:rsid w:val="000E178A"/>
    <w:rsid w:val="000E17FA"/>
    <w:rsid w:val="000F1301"/>
    <w:rsid w:val="000F2787"/>
    <w:rsid w:val="000F27B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DCD"/>
    <w:rsid w:val="00147F4F"/>
    <w:rsid w:val="00150C83"/>
    <w:rsid w:val="001517D2"/>
    <w:rsid w:val="001522F2"/>
    <w:rsid w:val="00153800"/>
    <w:rsid w:val="00156C4C"/>
    <w:rsid w:val="00161370"/>
    <w:rsid w:val="00163DE9"/>
    <w:rsid w:val="0017084E"/>
    <w:rsid w:val="00171054"/>
    <w:rsid w:val="00172959"/>
    <w:rsid w:val="001825FF"/>
    <w:rsid w:val="00183AD3"/>
    <w:rsid w:val="001867EF"/>
    <w:rsid w:val="00195DA5"/>
    <w:rsid w:val="00195DD2"/>
    <w:rsid w:val="001A06F4"/>
    <w:rsid w:val="001A087D"/>
    <w:rsid w:val="001A2350"/>
    <w:rsid w:val="001A2A59"/>
    <w:rsid w:val="001A2EFF"/>
    <w:rsid w:val="001A4893"/>
    <w:rsid w:val="001A51AC"/>
    <w:rsid w:val="001A57BC"/>
    <w:rsid w:val="001A6165"/>
    <w:rsid w:val="001A69C7"/>
    <w:rsid w:val="001B1E0D"/>
    <w:rsid w:val="001B21E3"/>
    <w:rsid w:val="001B32F6"/>
    <w:rsid w:val="001B5CDA"/>
    <w:rsid w:val="001B727F"/>
    <w:rsid w:val="001C0AF8"/>
    <w:rsid w:val="001C52BB"/>
    <w:rsid w:val="001D0407"/>
    <w:rsid w:val="001D4855"/>
    <w:rsid w:val="001D659E"/>
    <w:rsid w:val="001E27A1"/>
    <w:rsid w:val="001E5FD1"/>
    <w:rsid w:val="001F0D7A"/>
    <w:rsid w:val="001F57CF"/>
    <w:rsid w:val="00203E00"/>
    <w:rsid w:val="002102C3"/>
    <w:rsid w:val="00215244"/>
    <w:rsid w:val="00220552"/>
    <w:rsid w:val="00225F65"/>
    <w:rsid w:val="00227347"/>
    <w:rsid w:val="0022789D"/>
    <w:rsid w:val="00236C09"/>
    <w:rsid w:val="00237646"/>
    <w:rsid w:val="00241318"/>
    <w:rsid w:val="0024290F"/>
    <w:rsid w:val="00242C4D"/>
    <w:rsid w:val="00244C7E"/>
    <w:rsid w:val="00246E54"/>
    <w:rsid w:val="002563EF"/>
    <w:rsid w:val="00256F78"/>
    <w:rsid w:val="00267430"/>
    <w:rsid w:val="00267677"/>
    <w:rsid w:val="002815E4"/>
    <w:rsid w:val="002841F9"/>
    <w:rsid w:val="002879F4"/>
    <w:rsid w:val="00290230"/>
    <w:rsid w:val="00295830"/>
    <w:rsid w:val="00296D61"/>
    <w:rsid w:val="002A0DC7"/>
    <w:rsid w:val="002A1397"/>
    <w:rsid w:val="002A2E4B"/>
    <w:rsid w:val="002A3FE8"/>
    <w:rsid w:val="002B3FDB"/>
    <w:rsid w:val="002B4819"/>
    <w:rsid w:val="002D0621"/>
    <w:rsid w:val="002D2C06"/>
    <w:rsid w:val="002D6BCD"/>
    <w:rsid w:val="002D716F"/>
    <w:rsid w:val="002D7DA9"/>
    <w:rsid w:val="002E1D2A"/>
    <w:rsid w:val="002E2419"/>
    <w:rsid w:val="002E4185"/>
    <w:rsid w:val="002E4C2D"/>
    <w:rsid w:val="002E66C2"/>
    <w:rsid w:val="002E6B90"/>
    <w:rsid w:val="002E703A"/>
    <w:rsid w:val="002F6A8A"/>
    <w:rsid w:val="003008E1"/>
    <w:rsid w:val="00301185"/>
    <w:rsid w:val="00302BB3"/>
    <w:rsid w:val="00305E08"/>
    <w:rsid w:val="00307B2E"/>
    <w:rsid w:val="0031177B"/>
    <w:rsid w:val="00313013"/>
    <w:rsid w:val="003133D2"/>
    <w:rsid w:val="003138A8"/>
    <w:rsid w:val="003157ED"/>
    <w:rsid w:val="00317DAA"/>
    <w:rsid w:val="003210F8"/>
    <w:rsid w:val="00325797"/>
    <w:rsid w:val="003347A4"/>
    <w:rsid w:val="00336662"/>
    <w:rsid w:val="00340F6A"/>
    <w:rsid w:val="0034637B"/>
    <w:rsid w:val="003467D8"/>
    <w:rsid w:val="00350AEC"/>
    <w:rsid w:val="00352828"/>
    <w:rsid w:val="0035422A"/>
    <w:rsid w:val="00355336"/>
    <w:rsid w:val="0035796F"/>
    <w:rsid w:val="00361AB2"/>
    <w:rsid w:val="00361B44"/>
    <w:rsid w:val="00362184"/>
    <w:rsid w:val="00362665"/>
    <w:rsid w:val="00370A50"/>
    <w:rsid w:val="003724AA"/>
    <w:rsid w:val="0037381F"/>
    <w:rsid w:val="003739B6"/>
    <w:rsid w:val="00375513"/>
    <w:rsid w:val="00376685"/>
    <w:rsid w:val="00380740"/>
    <w:rsid w:val="003812C3"/>
    <w:rsid w:val="00385B41"/>
    <w:rsid w:val="00390E19"/>
    <w:rsid w:val="00392416"/>
    <w:rsid w:val="00392F69"/>
    <w:rsid w:val="00394819"/>
    <w:rsid w:val="00396676"/>
    <w:rsid w:val="003970C2"/>
    <w:rsid w:val="003A2EB1"/>
    <w:rsid w:val="003A4CDB"/>
    <w:rsid w:val="003B13FE"/>
    <w:rsid w:val="003B4313"/>
    <w:rsid w:val="003B77D0"/>
    <w:rsid w:val="003B7826"/>
    <w:rsid w:val="003C092D"/>
    <w:rsid w:val="003C307B"/>
    <w:rsid w:val="003C4CF8"/>
    <w:rsid w:val="003C594E"/>
    <w:rsid w:val="003C7747"/>
    <w:rsid w:val="003C7862"/>
    <w:rsid w:val="003D223C"/>
    <w:rsid w:val="003D2505"/>
    <w:rsid w:val="003E0A55"/>
    <w:rsid w:val="003E0E6D"/>
    <w:rsid w:val="003E2ECB"/>
    <w:rsid w:val="003E327C"/>
    <w:rsid w:val="003E3808"/>
    <w:rsid w:val="003E70B1"/>
    <w:rsid w:val="003F02CA"/>
    <w:rsid w:val="003F4F61"/>
    <w:rsid w:val="003F5425"/>
    <w:rsid w:val="003F55DC"/>
    <w:rsid w:val="003F7254"/>
    <w:rsid w:val="0040594B"/>
    <w:rsid w:val="00407067"/>
    <w:rsid w:val="004078A5"/>
    <w:rsid w:val="00410924"/>
    <w:rsid w:val="00410EDB"/>
    <w:rsid w:val="00411659"/>
    <w:rsid w:val="00411E6A"/>
    <w:rsid w:val="00414612"/>
    <w:rsid w:val="00417D0F"/>
    <w:rsid w:val="00421FA0"/>
    <w:rsid w:val="00424C63"/>
    <w:rsid w:val="00426FBC"/>
    <w:rsid w:val="00427422"/>
    <w:rsid w:val="00427873"/>
    <w:rsid w:val="00432C32"/>
    <w:rsid w:val="00435358"/>
    <w:rsid w:val="00440353"/>
    <w:rsid w:val="0044084E"/>
    <w:rsid w:val="00443559"/>
    <w:rsid w:val="0045336C"/>
    <w:rsid w:val="00463BC0"/>
    <w:rsid w:val="0046504D"/>
    <w:rsid w:val="004654E1"/>
    <w:rsid w:val="00467C45"/>
    <w:rsid w:val="00472F8B"/>
    <w:rsid w:val="00474F00"/>
    <w:rsid w:val="00475A15"/>
    <w:rsid w:val="0047671D"/>
    <w:rsid w:val="004778F3"/>
    <w:rsid w:val="00481306"/>
    <w:rsid w:val="00481396"/>
    <w:rsid w:val="00481569"/>
    <w:rsid w:val="0048395A"/>
    <w:rsid w:val="00484EC8"/>
    <w:rsid w:val="004851C7"/>
    <w:rsid w:val="00487EF4"/>
    <w:rsid w:val="00491D1C"/>
    <w:rsid w:val="00496B1B"/>
    <w:rsid w:val="00496D6B"/>
    <w:rsid w:val="004976E7"/>
    <w:rsid w:val="004979CD"/>
    <w:rsid w:val="004A1B5C"/>
    <w:rsid w:val="004A1F3E"/>
    <w:rsid w:val="004A2F52"/>
    <w:rsid w:val="004A3A01"/>
    <w:rsid w:val="004A70A0"/>
    <w:rsid w:val="004A7C33"/>
    <w:rsid w:val="004B1E8E"/>
    <w:rsid w:val="004B43CE"/>
    <w:rsid w:val="004B73CD"/>
    <w:rsid w:val="004B7F72"/>
    <w:rsid w:val="004D2F57"/>
    <w:rsid w:val="004D4D3C"/>
    <w:rsid w:val="004D5074"/>
    <w:rsid w:val="004D5966"/>
    <w:rsid w:val="004E044C"/>
    <w:rsid w:val="004E0F2B"/>
    <w:rsid w:val="004E1923"/>
    <w:rsid w:val="004E4402"/>
    <w:rsid w:val="004E5C4C"/>
    <w:rsid w:val="004E651C"/>
    <w:rsid w:val="005012C1"/>
    <w:rsid w:val="00502632"/>
    <w:rsid w:val="00502A30"/>
    <w:rsid w:val="00507406"/>
    <w:rsid w:val="00510D1C"/>
    <w:rsid w:val="005120F0"/>
    <w:rsid w:val="00515657"/>
    <w:rsid w:val="00515C8B"/>
    <w:rsid w:val="0052307B"/>
    <w:rsid w:val="00524937"/>
    <w:rsid w:val="005259C7"/>
    <w:rsid w:val="005259D7"/>
    <w:rsid w:val="00526A1B"/>
    <w:rsid w:val="005279D2"/>
    <w:rsid w:val="00527F61"/>
    <w:rsid w:val="00532DAC"/>
    <w:rsid w:val="00533029"/>
    <w:rsid w:val="0053328B"/>
    <w:rsid w:val="005334AD"/>
    <w:rsid w:val="00536A91"/>
    <w:rsid w:val="00540C48"/>
    <w:rsid w:val="005448E4"/>
    <w:rsid w:val="00544A12"/>
    <w:rsid w:val="0054517F"/>
    <w:rsid w:val="00545987"/>
    <w:rsid w:val="005509DF"/>
    <w:rsid w:val="00550D5F"/>
    <w:rsid w:val="005524FC"/>
    <w:rsid w:val="005551E2"/>
    <w:rsid w:val="00562B13"/>
    <w:rsid w:val="00562B70"/>
    <w:rsid w:val="00564AE2"/>
    <w:rsid w:val="00565947"/>
    <w:rsid w:val="00570D18"/>
    <w:rsid w:val="00570F3E"/>
    <w:rsid w:val="005726C8"/>
    <w:rsid w:val="0057327F"/>
    <w:rsid w:val="0057570F"/>
    <w:rsid w:val="00576495"/>
    <w:rsid w:val="00581EC3"/>
    <w:rsid w:val="00583C76"/>
    <w:rsid w:val="00584C0A"/>
    <w:rsid w:val="00592BDA"/>
    <w:rsid w:val="00592CD8"/>
    <w:rsid w:val="00593C7B"/>
    <w:rsid w:val="0059553B"/>
    <w:rsid w:val="00595D1D"/>
    <w:rsid w:val="005A1E0C"/>
    <w:rsid w:val="005A45E5"/>
    <w:rsid w:val="005A481A"/>
    <w:rsid w:val="005A4D31"/>
    <w:rsid w:val="005B3CF8"/>
    <w:rsid w:val="005B42F6"/>
    <w:rsid w:val="005B692A"/>
    <w:rsid w:val="005B708E"/>
    <w:rsid w:val="005C4969"/>
    <w:rsid w:val="005C6C55"/>
    <w:rsid w:val="005C714B"/>
    <w:rsid w:val="005D004A"/>
    <w:rsid w:val="005D1FC6"/>
    <w:rsid w:val="005D3443"/>
    <w:rsid w:val="005D5BDA"/>
    <w:rsid w:val="005E01E0"/>
    <w:rsid w:val="005E0CC1"/>
    <w:rsid w:val="005E3A35"/>
    <w:rsid w:val="005F2046"/>
    <w:rsid w:val="005F4AEE"/>
    <w:rsid w:val="005F6FCB"/>
    <w:rsid w:val="0060349F"/>
    <w:rsid w:val="006034C7"/>
    <w:rsid w:val="00604808"/>
    <w:rsid w:val="0060514C"/>
    <w:rsid w:val="0061225F"/>
    <w:rsid w:val="00612C4C"/>
    <w:rsid w:val="00614A83"/>
    <w:rsid w:val="00616061"/>
    <w:rsid w:val="0062045A"/>
    <w:rsid w:val="0062185B"/>
    <w:rsid w:val="0062372B"/>
    <w:rsid w:val="00623D56"/>
    <w:rsid w:val="0062485E"/>
    <w:rsid w:val="00625E6B"/>
    <w:rsid w:val="006266F1"/>
    <w:rsid w:val="00627522"/>
    <w:rsid w:val="00627E85"/>
    <w:rsid w:val="00630A92"/>
    <w:rsid w:val="0063585C"/>
    <w:rsid w:val="00636E93"/>
    <w:rsid w:val="00641018"/>
    <w:rsid w:val="006459E6"/>
    <w:rsid w:val="00650B2D"/>
    <w:rsid w:val="00650C7C"/>
    <w:rsid w:val="0065279B"/>
    <w:rsid w:val="00656695"/>
    <w:rsid w:val="006573BF"/>
    <w:rsid w:val="00662E8E"/>
    <w:rsid w:val="00664806"/>
    <w:rsid w:val="00667046"/>
    <w:rsid w:val="0067496E"/>
    <w:rsid w:val="00675281"/>
    <w:rsid w:val="0068142C"/>
    <w:rsid w:val="00681E99"/>
    <w:rsid w:val="00683F01"/>
    <w:rsid w:val="006850A8"/>
    <w:rsid w:val="0069082C"/>
    <w:rsid w:val="0069214C"/>
    <w:rsid w:val="00692605"/>
    <w:rsid w:val="00692BC8"/>
    <w:rsid w:val="00693BD0"/>
    <w:rsid w:val="006A0276"/>
    <w:rsid w:val="006A1B7F"/>
    <w:rsid w:val="006B1D8B"/>
    <w:rsid w:val="006B3A85"/>
    <w:rsid w:val="006B5395"/>
    <w:rsid w:val="006C0153"/>
    <w:rsid w:val="006C6406"/>
    <w:rsid w:val="006C6ACE"/>
    <w:rsid w:val="006D08AB"/>
    <w:rsid w:val="006D338C"/>
    <w:rsid w:val="006E01E8"/>
    <w:rsid w:val="006E129C"/>
    <w:rsid w:val="006E3115"/>
    <w:rsid w:val="006E4E19"/>
    <w:rsid w:val="006E6506"/>
    <w:rsid w:val="006F087D"/>
    <w:rsid w:val="006F1511"/>
    <w:rsid w:val="006F31F9"/>
    <w:rsid w:val="006F512E"/>
    <w:rsid w:val="00700E3A"/>
    <w:rsid w:val="007106A0"/>
    <w:rsid w:val="0071372B"/>
    <w:rsid w:val="00715CD6"/>
    <w:rsid w:val="007171B8"/>
    <w:rsid w:val="00717969"/>
    <w:rsid w:val="007212C4"/>
    <w:rsid w:val="007233C7"/>
    <w:rsid w:val="00727A13"/>
    <w:rsid w:val="00730B3C"/>
    <w:rsid w:val="00737748"/>
    <w:rsid w:val="00745693"/>
    <w:rsid w:val="0074664D"/>
    <w:rsid w:val="00747DD4"/>
    <w:rsid w:val="00755BEC"/>
    <w:rsid w:val="007561A6"/>
    <w:rsid w:val="0075631E"/>
    <w:rsid w:val="00756B6F"/>
    <w:rsid w:val="00756D62"/>
    <w:rsid w:val="007573CC"/>
    <w:rsid w:val="007630FB"/>
    <w:rsid w:val="00767575"/>
    <w:rsid w:val="007704F4"/>
    <w:rsid w:val="007724C1"/>
    <w:rsid w:val="0077344F"/>
    <w:rsid w:val="00776E3E"/>
    <w:rsid w:val="00780D74"/>
    <w:rsid w:val="007824AD"/>
    <w:rsid w:val="00784DE8"/>
    <w:rsid w:val="00791276"/>
    <w:rsid w:val="00791517"/>
    <w:rsid w:val="0079237C"/>
    <w:rsid w:val="007937DD"/>
    <w:rsid w:val="00794FE0"/>
    <w:rsid w:val="007A2938"/>
    <w:rsid w:val="007A4BD1"/>
    <w:rsid w:val="007B02A5"/>
    <w:rsid w:val="007B11A9"/>
    <w:rsid w:val="007B5CF7"/>
    <w:rsid w:val="007B65F1"/>
    <w:rsid w:val="007C5D24"/>
    <w:rsid w:val="007D2F73"/>
    <w:rsid w:val="007D34C2"/>
    <w:rsid w:val="007D43D8"/>
    <w:rsid w:val="007D54EB"/>
    <w:rsid w:val="007D6BD3"/>
    <w:rsid w:val="007D771D"/>
    <w:rsid w:val="007E0EBB"/>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68A1"/>
    <w:rsid w:val="00826AED"/>
    <w:rsid w:val="0083093F"/>
    <w:rsid w:val="00831E84"/>
    <w:rsid w:val="00832728"/>
    <w:rsid w:val="008340D2"/>
    <w:rsid w:val="00835BF2"/>
    <w:rsid w:val="00843159"/>
    <w:rsid w:val="00844163"/>
    <w:rsid w:val="00844960"/>
    <w:rsid w:val="008454A6"/>
    <w:rsid w:val="0084626B"/>
    <w:rsid w:val="00851968"/>
    <w:rsid w:val="00852A40"/>
    <w:rsid w:val="00854BDC"/>
    <w:rsid w:val="008569F4"/>
    <w:rsid w:val="00856A47"/>
    <w:rsid w:val="008577CE"/>
    <w:rsid w:val="008606E3"/>
    <w:rsid w:val="00867AF0"/>
    <w:rsid w:val="00877820"/>
    <w:rsid w:val="0088283B"/>
    <w:rsid w:val="00886D19"/>
    <w:rsid w:val="008924C4"/>
    <w:rsid w:val="008925FE"/>
    <w:rsid w:val="0089265D"/>
    <w:rsid w:val="00896F99"/>
    <w:rsid w:val="00897441"/>
    <w:rsid w:val="008A3762"/>
    <w:rsid w:val="008B18FF"/>
    <w:rsid w:val="008B2EAE"/>
    <w:rsid w:val="008B7E08"/>
    <w:rsid w:val="008C0CE2"/>
    <w:rsid w:val="008C5682"/>
    <w:rsid w:val="008C570B"/>
    <w:rsid w:val="008C5B52"/>
    <w:rsid w:val="008D6540"/>
    <w:rsid w:val="008D7E66"/>
    <w:rsid w:val="008E0B24"/>
    <w:rsid w:val="008E7228"/>
    <w:rsid w:val="008F03F3"/>
    <w:rsid w:val="008F052F"/>
    <w:rsid w:val="008F662E"/>
    <w:rsid w:val="00900194"/>
    <w:rsid w:val="009008BA"/>
    <w:rsid w:val="0090122F"/>
    <w:rsid w:val="009021FD"/>
    <w:rsid w:val="00903AAA"/>
    <w:rsid w:val="00903DF3"/>
    <w:rsid w:val="00904B3C"/>
    <w:rsid w:val="0090541F"/>
    <w:rsid w:val="00905BFD"/>
    <w:rsid w:val="00907E6A"/>
    <w:rsid w:val="00907F0D"/>
    <w:rsid w:val="00917C3F"/>
    <w:rsid w:val="00920574"/>
    <w:rsid w:val="00922070"/>
    <w:rsid w:val="009271E4"/>
    <w:rsid w:val="00927BB4"/>
    <w:rsid w:val="009305D2"/>
    <w:rsid w:val="009315B1"/>
    <w:rsid w:val="00933E0F"/>
    <w:rsid w:val="00936644"/>
    <w:rsid w:val="009407B6"/>
    <w:rsid w:val="00940CB1"/>
    <w:rsid w:val="009424E6"/>
    <w:rsid w:val="00942E3F"/>
    <w:rsid w:val="00944541"/>
    <w:rsid w:val="0094496E"/>
    <w:rsid w:val="0094574D"/>
    <w:rsid w:val="00946F62"/>
    <w:rsid w:val="00947CF4"/>
    <w:rsid w:val="00953164"/>
    <w:rsid w:val="0095592B"/>
    <w:rsid w:val="00962BC2"/>
    <w:rsid w:val="009730A1"/>
    <w:rsid w:val="00981648"/>
    <w:rsid w:val="0098226D"/>
    <w:rsid w:val="0098532E"/>
    <w:rsid w:val="00994DC0"/>
    <w:rsid w:val="00995B38"/>
    <w:rsid w:val="00997C4F"/>
    <w:rsid w:val="009A3D4A"/>
    <w:rsid w:val="009A3E7B"/>
    <w:rsid w:val="009A438E"/>
    <w:rsid w:val="009A5CDF"/>
    <w:rsid w:val="009B1AB8"/>
    <w:rsid w:val="009B2EED"/>
    <w:rsid w:val="009B631D"/>
    <w:rsid w:val="009C168D"/>
    <w:rsid w:val="009C1C93"/>
    <w:rsid w:val="009C2C0C"/>
    <w:rsid w:val="009D14B7"/>
    <w:rsid w:val="009D2FD8"/>
    <w:rsid w:val="009D5898"/>
    <w:rsid w:val="009E08C5"/>
    <w:rsid w:val="009E0BB5"/>
    <w:rsid w:val="009E0D64"/>
    <w:rsid w:val="009E4C15"/>
    <w:rsid w:val="009F165E"/>
    <w:rsid w:val="009F22D6"/>
    <w:rsid w:val="009F290E"/>
    <w:rsid w:val="009F2DC7"/>
    <w:rsid w:val="009F6AAC"/>
    <w:rsid w:val="00A0325C"/>
    <w:rsid w:val="00A12382"/>
    <w:rsid w:val="00A1422E"/>
    <w:rsid w:val="00A144DE"/>
    <w:rsid w:val="00A15A4C"/>
    <w:rsid w:val="00A20324"/>
    <w:rsid w:val="00A22927"/>
    <w:rsid w:val="00A23E76"/>
    <w:rsid w:val="00A34DC4"/>
    <w:rsid w:val="00A35D90"/>
    <w:rsid w:val="00A3733F"/>
    <w:rsid w:val="00A52102"/>
    <w:rsid w:val="00A55DA7"/>
    <w:rsid w:val="00A61A04"/>
    <w:rsid w:val="00A620CC"/>
    <w:rsid w:val="00A63918"/>
    <w:rsid w:val="00A64AA8"/>
    <w:rsid w:val="00A75ED2"/>
    <w:rsid w:val="00A8074A"/>
    <w:rsid w:val="00A82718"/>
    <w:rsid w:val="00A83008"/>
    <w:rsid w:val="00A831F2"/>
    <w:rsid w:val="00A840B6"/>
    <w:rsid w:val="00A84350"/>
    <w:rsid w:val="00A86C6A"/>
    <w:rsid w:val="00A92A03"/>
    <w:rsid w:val="00A93ED5"/>
    <w:rsid w:val="00A9757F"/>
    <w:rsid w:val="00AA289D"/>
    <w:rsid w:val="00AA63D5"/>
    <w:rsid w:val="00AB0916"/>
    <w:rsid w:val="00AB4C22"/>
    <w:rsid w:val="00AB511F"/>
    <w:rsid w:val="00AB5512"/>
    <w:rsid w:val="00AC0A39"/>
    <w:rsid w:val="00AC362E"/>
    <w:rsid w:val="00AC4989"/>
    <w:rsid w:val="00AC60B1"/>
    <w:rsid w:val="00AC73B6"/>
    <w:rsid w:val="00AD0A83"/>
    <w:rsid w:val="00AD30A5"/>
    <w:rsid w:val="00AD4143"/>
    <w:rsid w:val="00AD639D"/>
    <w:rsid w:val="00AD7FB4"/>
    <w:rsid w:val="00AE05C4"/>
    <w:rsid w:val="00AE15D7"/>
    <w:rsid w:val="00AE3E25"/>
    <w:rsid w:val="00AE46BB"/>
    <w:rsid w:val="00AE7C08"/>
    <w:rsid w:val="00AF2424"/>
    <w:rsid w:val="00B00FD7"/>
    <w:rsid w:val="00B00FDC"/>
    <w:rsid w:val="00B10472"/>
    <w:rsid w:val="00B13681"/>
    <w:rsid w:val="00B13FD0"/>
    <w:rsid w:val="00B14D57"/>
    <w:rsid w:val="00B15736"/>
    <w:rsid w:val="00B1779B"/>
    <w:rsid w:val="00B3049A"/>
    <w:rsid w:val="00B34954"/>
    <w:rsid w:val="00B40664"/>
    <w:rsid w:val="00B409C3"/>
    <w:rsid w:val="00B40F47"/>
    <w:rsid w:val="00B4104A"/>
    <w:rsid w:val="00B4312C"/>
    <w:rsid w:val="00B45828"/>
    <w:rsid w:val="00B50CAA"/>
    <w:rsid w:val="00B52CD3"/>
    <w:rsid w:val="00B53F23"/>
    <w:rsid w:val="00B55A80"/>
    <w:rsid w:val="00B64A70"/>
    <w:rsid w:val="00B66D95"/>
    <w:rsid w:val="00B6719B"/>
    <w:rsid w:val="00B701A0"/>
    <w:rsid w:val="00B7086B"/>
    <w:rsid w:val="00B715E4"/>
    <w:rsid w:val="00B7769B"/>
    <w:rsid w:val="00B8224A"/>
    <w:rsid w:val="00B85DCC"/>
    <w:rsid w:val="00B8664B"/>
    <w:rsid w:val="00B86A6C"/>
    <w:rsid w:val="00B86D5C"/>
    <w:rsid w:val="00B90627"/>
    <w:rsid w:val="00B91749"/>
    <w:rsid w:val="00B92309"/>
    <w:rsid w:val="00B9445D"/>
    <w:rsid w:val="00B94650"/>
    <w:rsid w:val="00B957E9"/>
    <w:rsid w:val="00B96880"/>
    <w:rsid w:val="00BA0785"/>
    <w:rsid w:val="00BA154D"/>
    <w:rsid w:val="00BA1A56"/>
    <w:rsid w:val="00BA511C"/>
    <w:rsid w:val="00BA57C1"/>
    <w:rsid w:val="00BB1ECE"/>
    <w:rsid w:val="00BB31AF"/>
    <w:rsid w:val="00BC03A3"/>
    <w:rsid w:val="00BC0D59"/>
    <w:rsid w:val="00BC13A0"/>
    <w:rsid w:val="00BC1603"/>
    <w:rsid w:val="00BC2FB8"/>
    <w:rsid w:val="00BD00FD"/>
    <w:rsid w:val="00BD3ADA"/>
    <w:rsid w:val="00BD7750"/>
    <w:rsid w:val="00BE4041"/>
    <w:rsid w:val="00BE4694"/>
    <w:rsid w:val="00BE4B4E"/>
    <w:rsid w:val="00BF1103"/>
    <w:rsid w:val="00BF1356"/>
    <w:rsid w:val="00BF58B4"/>
    <w:rsid w:val="00BF5C1A"/>
    <w:rsid w:val="00BF6782"/>
    <w:rsid w:val="00BF73A2"/>
    <w:rsid w:val="00C001B8"/>
    <w:rsid w:val="00C00553"/>
    <w:rsid w:val="00C00B3C"/>
    <w:rsid w:val="00C0366C"/>
    <w:rsid w:val="00C07CED"/>
    <w:rsid w:val="00C11412"/>
    <w:rsid w:val="00C1160B"/>
    <w:rsid w:val="00C14DE0"/>
    <w:rsid w:val="00C15657"/>
    <w:rsid w:val="00C169AB"/>
    <w:rsid w:val="00C2686E"/>
    <w:rsid w:val="00C31260"/>
    <w:rsid w:val="00C333F5"/>
    <w:rsid w:val="00C33D0B"/>
    <w:rsid w:val="00C36E8B"/>
    <w:rsid w:val="00C47DB1"/>
    <w:rsid w:val="00C51377"/>
    <w:rsid w:val="00C5346B"/>
    <w:rsid w:val="00C53F92"/>
    <w:rsid w:val="00C542CE"/>
    <w:rsid w:val="00C54382"/>
    <w:rsid w:val="00C545EB"/>
    <w:rsid w:val="00C54960"/>
    <w:rsid w:val="00C55F48"/>
    <w:rsid w:val="00C612E3"/>
    <w:rsid w:val="00C648F8"/>
    <w:rsid w:val="00C700B6"/>
    <w:rsid w:val="00C73DEE"/>
    <w:rsid w:val="00C762E7"/>
    <w:rsid w:val="00C76A15"/>
    <w:rsid w:val="00C77E10"/>
    <w:rsid w:val="00C81657"/>
    <w:rsid w:val="00C8419C"/>
    <w:rsid w:val="00C872E3"/>
    <w:rsid w:val="00C92D03"/>
    <w:rsid w:val="00C94815"/>
    <w:rsid w:val="00CA0127"/>
    <w:rsid w:val="00CB081A"/>
    <w:rsid w:val="00CB27E8"/>
    <w:rsid w:val="00CC2118"/>
    <w:rsid w:val="00CC52B6"/>
    <w:rsid w:val="00CC7C23"/>
    <w:rsid w:val="00CD0787"/>
    <w:rsid w:val="00CD2BAA"/>
    <w:rsid w:val="00CD4DD4"/>
    <w:rsid w:val="00CD58D9"/>
    <w:rsid w:val="00CE2590"/>
    <w:rsid w:val="00CE2C36"/>
    <w:rsid w:val="00CE3379"/>
    <w:rsid w:val="00CE3E61"/>
    <w:rsid w:val="00CE6305"/>
    <w:rsid w:val="00CF5B76"/>
    <w:rsid w:val="00D021F3"/>
    <w:rsid w:val="00D03C10"/>
    <w:rsid w:val="00D06792"/>
    <w:rsid w:val="00D07335"/>
    <w:rsid w:val="00D07838"/>
    <w:rsid w:val="00D1632F"/>
    <w:rsid w:val="00D20C18"/>
    <w:rsid w:val="00D222D6"/>
    <w:rsid w:val="00D22B3E"/>
    <w:rsid w:val="00D235C5"/>
    <w:rsid w:val="00D23BFC"/>
    <w:rsid w:val="00D2443B"/>
    <w:rsid w:val="00D25C41"/>
    <w:rsid w:val="00D34CB4"/>
    <w:rsid w:val="00D37EC8"/>
    <w:rsid w:val="00D429F2"/>
    <w:rsid w:val="00D42D5A"/>
    <w:rsid w:val="00D454CA"/>
    <w:rsid w:val="00D479AA"/>
    <w:rsid w:val="00D50FBE"/>
    <w:rsid w:val="00D5284C"/>
    <w:rsid w:val="00D52F13"/>
    <w:rsid w:val="00D53F5A"/>
    <w:rsid w:val="00D55492"/>
    <w:rsid w:val="00D6081B"/>
    <w:rsid w:val="00D609FF"/>
    <w:rsid w:val="00D61A02"/>
    <w:rsid w:val="00D64917"/>
    <w:rsid w:val="00D651D4"/>
    <w:rsid w:val="00D73AAC"/>
    <w:rsid w:val="00D74844"/>
    <w:rsid w:val="00D77372"/>
    <w:rsid w:val="00D8135F"/>
    <w:rsid w:val="00D81927"/>
    <w:rsid w:val="00D82885"/>
    <w:rsid w:val="00D8327A"/>
    <w:rsid w:val="00D8383A"/>
    <w:rsid w:val="00D95E2C"/>
    <w:rsid w:val="00D9711B"/>
    <w:rsid w:val="00DA7B5F"/>
    <w:rsid w:val="00DB1CEA"/>
    <w:rsid w:val="00DB3DDD"/>
    <w:rsid w:val="00DB5471"/>
    <w:rsid w:val="00DC1793"/>
    <w:rsid w:val="00DC4EAD"/>
    <w:rsid w:val="00DD332C"/>
    <w:rsid w:val="00DD45AD"/>
    <w:rsid w:val="00DD57C9"/>
    <w:rsid w:val="00DD6A58"/>
    <w:rsid w:val="00DD7FC8"/>
    <w:rsid w:val="00DE0311"/>
    <w:rsid w:val="00DE326E"/>
    <w:rsid w:val="00DE34F4"/>
    <w:rsid w:val="00DE359B"/>
    <w:rsid w:val="00DF323E"/>
    <w:rsid w:val="00E00E84"/>
    <w:rsid w:val="00E014EB"/>
    <w:rsid w:val="00E03AC2"/>
    <w:rsid w:val="00E07B31"/>
    <w:rsid w:val="00E07EE4"/>
    <w:rsid w:val="00E1724A"/>
    <w:rsid w:val="00E20536"/>
    <w:rsid w:val="00E229A7"/>
    <w:rsid w:val="00E269CD"/>
    <w:rsid w:val="00E27515"/>
    <w:rsid w:val="00E3046C"/>
    <w:rsid w:val="00E31AC5"/>
    <w:rsid w:val="00E32C3E"/>
    <w:rsid w:val="00E33C42"/>
    <w:rsid w:val="00E3655A"/>
    <w:rsid w:val="00E40E1A"/>
    <w:rsid w:val="00E42F0D"/>
    <w:rsid w:val="00E50DEA"/>
    <w:rsid w:val="00E51009"/>
    <w:rsid w:val="00E526BE"/>
    <w:rsid w:val="00E52FF3"/>
    <w:rsid w:val="00E600AB"/>
    <w:rsid w:val="00E60B44"/>
    <w:rsid w:val="00E614EE"/>
    <w:rsid w:val="00E660A6"/>
    <w:rsid w:val="00E70C62"/>
    <w:rsid w:val="00E70CBE"/>
    <w:rsid w:val="00E7103C"/>
    <w:rsid w:val="00E72612"/>
    <w:rsid w:val="00E7747B"/>
    <w:rsid w:val="00E83311"/>
    <w:rsid w:val="00E8385C"/>
    <w:rsid w:val="00E83AB6"/>
    <w:rsid w:val="00E855E1"/>
    <w:rsid w:val="00E85BE6"/>
    <w:rsid w:val="00E86A0C"/>
    <w:rsid w:val="00E87108"/>
    <w:rsid w:val="00E954ED"/>
    <w:rsid w:val="00EA0FE5"/>
    <w:rsid w:val="00EA3D03"/>
    <w:rsid w:val="00EA44C3"/>
    <w:rsid w:val="00EB32F4"/>
    <w:rsid w:val="00EB6A0D"/>
    <w:rsid w:val="00EC639D"/>
    <w:rsid w:val="00ED756E"/>
    <w:rsid w:val="00EE1A1F"/>
    <w:rsid w:val="00EE2264"/>
    <w:rsid w:val="00EE30AB"/>
    <w:rsid w:val="00EE31FB"/>
    <w:rsid w:val="00EE4792"/>
    <w:rsid w:val="00EE47F2"/>
    <w:rsid w:val="00EE5F88"/>
    <w:rsid w:val="00EE60A7"/>
    <w:rsid w:val="00EF3A84"/>
    <w:rsid w:val="00EF7981"/>
    <w:rsid w:val="00EF7C86"/>
    <w:rsid w:val="00F0009E"/>
    <w:rsid w:val="00F01D27"/>
    <w:rsid w:val="00F03A64"/>
    <w:rsid w:val="00F04D7A"/>
    <w:rsid w:val="00F050F9"/>
    <w:rsid w:val="00F0533E"/>
    <w:rsid w:val="00F15D08"/>
    <w:rsid w:val="00F24521"/>
    <w:rsid w:val="00F26544"/>
    <w:rsid w:val="00F27FDD"/>
    <w:rsid w:val="00F31B58"/>
    <w:rsid w:val="00F41BF0"/>
    <w:rsid w:val="00F43B77"/>
    <w:rsid w:val="00F44F50"/>
    <w:rsid w:val="00F461CD"/>
    <w:rsid w:val="00F46B98"/>
    <w:rsid w:val="00F47B5A"/>
    <w:rsid w:val="00F47B7E"/>
    <w:rsid w:val="00F548B1"/>
    <w:rsid w:val="00F550FA"/>
    <w:rsid w:val="00F55549"/>
    <w:rsid w:val="00F56484"/>
    <w:rsid w:val="00F62ABF"/>
    <w:rsid w:val="00F64941"/>
    <w:rsid w:val="00F71460"/>
    <w:rsid w:val="00F72D75"/>
    <w:rsid w:val="00F74828"/>
    <w:rsid w:val="00F74897"/>
    <w:rsid w:val="00F8164D"/>
    <w:rsid w:val="00F92C19"/>
    <w:rsid w:val="00F94B40"/>
    <w:rsid w:val="00F9524A"/>
    <w:rsid w:val="00FA0807"/>
    <w:rsid w:val="00FA0917"/>
    <w:rsid w:val="00FA4DB5"/>
    <w:rsid w:val="00FA7958"/>
    <w:rsid w:val="00FB1B46"/>
    <w:rsid w:val="00FB2751"/>
    <w:rsid w:val="00FB5289"/>
    <w:rsid w:val="00FB73F8"/>
    <w:rsid w:val="00FC3097"/>
    <w:rsid w:val="00FC55D3"/>
    <w:rsid w:val="00FD753F"/>
    <w:rsid w:val="00FE33A5"/>
    <w:rsid w:val="00FE3756"/>
    <w:rsid w:val="00FF16AF"/>
    <w:rsid w:val="00FF31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42" Type="http://schemas.openxmlformats.org/officeDocument/2006/relationships/image" Target="media/image26.jpeg"/><Relationship Id="rId47" Type="http://schemas.openxmlformats.org/officeDocument/2006/relationships/image" Target="media/image31.png"/><Relationship Id="rId63" Type="http://schemas.openxmlformats.org/officeDocument/2006/relationships/hyperlink" Target="https://developer.android.com/design/material/index.html" TargetMode="External"/><Relationship Id="rId68"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bmeaut.github.io/snippets/snippets/0114_VerziokezelokOsszehasonlitasa/" TargetMode="Externa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67" Type="http://schemas.openxmlformats.org/officeDocument/2006/relationships/image" Target="media/image46.png"/><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17E33A66-07E7-4F17-8CBF-D41ADC8D8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16845</TotalTime>
  <Pages>41</Pages>
  <Words>7887</Words>
  <Characters>54427</Characters>
  <Application>Microsoft Office Word</Application>
  <DocSecurity>0</DocSecurity>
  <Lines>453</Lines>
  <Paragraphs>124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62190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738</cp:revision>
  <cp:lastPrinted>2002-07-08T12:51:00Z</cp:lastPrinted>
  <dcterms:created xsi:type="dcterms:W3CDTF">2015-10-19T08:48:00Z</dcterms:created>
  <dcterms:modified xsi:type="dcterms:W3CDTF">2017-11-08T21:22:00Z</dcterms:modified>
</cp:coreProperties>
</file>