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6B419B" w14:textId="77777777" w:rsidR="00816BCB" w:rsidRPr="00B50CAA" w:rsidRDefault="00816BCB" w:rsidP="00816BCB">
      <w:pPr>
        <w:pStyle w:val="Nyilatkozatcm"/>
      </w:pPr>
      <w:r w:rsidRPr="00B50CAA">
        <w:t>FELADATKIÍRÁS</w:t>
      </w:r>
    </w:p>
    <w:p w14:paraId="5AC09C77" w14:textId="6F0B3B33" w:rsidR="00816BCB" w:rsidRDefault="00D37EC8" w:rsidP="003A4CDB">
      <w:r>
        <w:t xml:space="preserve">Az elektronikusan beadott változatban ez az oldal törlendő. A nyomtatott változatban ennek az oldalnak a helyére a diplomaterv portálról letöltött, jóváhagyott feladatkiírást kell befűzni. </w:t>
      </w:r>
    </w:p>
    <w:p w14:paraId="1CEB0FE9" w14:textId="00CE2535" w:rsidR="00325797" w:rsidRDefault="00325797" w:rsidP="003A4CDB"/>
    <w:p w14:paraId="7F760145" w14:textId="759432A6" w:rsidR="00325797" w:rsidRDefault="00325797" w:rsidP="003A4CDB">
      <w:r w:rsidRPr="00325797">
        <w:rPr>
          <w:highlight w:val="yellow"/>
        </w:rPr>
        <w:t>TODO</w:t>
      </w:r>
      <w:r>
        <w:t>: beilleszteni ide a feladatkiiarst</w:t>
      </w:r>
    </w:p>
    <w:p w14:paraId="57F525AF" w14:textId="7E922095" w:rsidR="00325797" w:rsidRDefault="00325797" w:rsidP="003A4CDB">
      <w:r w:rsidRPr="00325797">
        <w:rPr>
          <w:highlight w:val="yellow"/>
        </w:rPr>
        <w:t>TODO</w:t>
      </w:r>
      <w:r>
        <w:t>: linkeket irodalomjegyzekbe kiszervezni</w:t>
      </w:r>
      <w:r w:rsidR="00454509">
        <w:t>, képaláírások! számozással</w:t>
      </w:r>
      <w:r w:rsidR="00F91CF3">
        <w:t>, tervezést elkülöníteni a megvalósítástól!</w:t>
      </w:r>
      <w:r w:rsidR="00A50EB8">
        <w:t xml:space="preserve"> tervezésnél, mit hogy képzeltem el, rajzot beszúrni! </w:t>
      </w:r>
    </w:p>
    <w:p w14:paraId="7E257472" w14:textId="4D8E12B3" w:rsidR="00700BF5" w:rsidRDefault="00F91CF3" w:rsidP="003A4CDB">
      <w:r>
        <w:rPr>
          <w:highlight w:val="yellow"/>
        </w:rPr>
        <w:t xml:space="preserve"> </w:t>
      </w:r>
      <w:r w:rsidR="00700BF5" w:rsidRPr="00700BF5">
        <w:rPr>
          <w:highlight w:val="yellow"/>
        </w:rPr>
        <w:t>TODO</w:t>
      </w:r>
      <w:r w:rsidR="00700BF5">
        <w:t xml:space="preserve">: Kapcsolat, </w:t>
      </w:r>
      <w:r w:rsidR="00B043FE">
        <w:t xml:space="preserve"> 5os:</w:t>
      </w:r>
      <w:r w:rsidR="004B2D9F">
        <w:t>, 6.1,6.2</w:t>
      </w:r>
      <w:r w:rsidR="00B043FE">
        <w:t xml:space="preserve">os: </w:t>
      </w:r>
      <w:r w:rsidR="006A1903">
        <w:t>Jovobeni</w:t>
      </w:r>
      <w:r w:rsidR="00B043FE">
        <w:t xml:space="preserve"> celok</w:t>
      </w:r>
    </w:p>
    <w:p w14:paraId="049FD443" w14:textId="74D7BBD6" w:rsidR="00B043FE" w:rsidRPr="00B50CAA" w:rsidRDefault="00B043FE" w:rsidP="003A4CDB">
      <w:r>
        <w:tab/>
        <w:t>7es Irodalomjegyzek</w:t>
      </w:r>
    </w:p>
    <w:p w14:paraId="2A3F742C" w14:textId="77777777" w:rsidR="0063585C" w:rsidRPr="004851C7" w:rsidRDefault="00816BCB" w:rsidP="00D429F2">
      <w:pPr>
        <w:pStyle w:val="Cmlaplog"/>
      </w:pPr>
      <w:r>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4351A2"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5C4EDA8B" w:rsidR="0063585C" w:rsidRPr="00B50CAA" w:rsidRDefault="00142979" w:rsidP="00171054">
      <w:pPr>
        <w:pStyle w:val="Cmlapszerz"/>
      </w:pPr>
      <w:r>
        <w:t>Takács</w:t>
      </w:r>
      <w:r w:rsidR="00630A92">
        <w:t xml:space="preserve"> </w:t>
      </w:r>
      <w:r>
        <w:t>Gergő</w:t>
      </w:r>
    </w:p>
    <w:p w14:paraId="5BD632B6" w14:textId="121FE2DF" w:rsidR="0063585C" w:rsidRPr="00B50CAA" w:rsidRDefault="00142979">
      <w:pPr>
        <w:pStyle w:val="Cm"/>
      </w:pPr>
      <w:r>
        <w:t>Kvíz rendszer fejlesztése android platformra</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05D54636" w14:textId="77777777" w:rsidR="00630A92" w:rsidRDefault="00630A92" w:rsidP="00630A92">
      <w:pPr>
        <w:keepLines/>
        <w:spacing w:after="0"/>
        <w:ind w:firstLine="0"/>
        <w:jc w:val="center"/>
        <w:rPr>
          <w:smallCaps/>
        </w:rPr>
      </w:pPr>
    </w:p>
    <w:p w14:paraId="61F33379" w14:textId="77777777" w:rsidR="00630A92" w:rsidRDefault="00630A92" w:rsidP="00630A92">
      <w:pPr>
        <w:keepLines/>
        <w:spacing w:after="0"/>
        <w:ind w:firstLine="0"/>
        <w:jc w:val="center"/>
        <w:rPr>
          <w:smallCaps/>
        </w:rPr>
      </w:pPr>
    </w:p>
    <w:p w14:paraId="113A12EC" w14:textId="02B1DE82" w:rsidR="00630A92" w:rsidRDefault="00630A92" w:rsidP="000D48D6">
      <w:pPr>
        <w:keepLines/>
        <w:spacing w:after="0"/>
        <w:ind w:firstLine="0"/>
        <w:rPr>
          <w:smallCaps/>
        </w:rPr>
      </w:pPr>
    </w:p>
    <w:p w14:paraId="260C5957" w14:textId="67B1C79F" w:rsidR="000D48D6" w:rsidRDefault="00630A92" w:rsidP="000D48D6">
      <w:pPr>
        <w:keepLines/>
        <w:spacing w:after="0"/>
        <w:ind w:firstLine="0"/>
        <w:jc w:val="center"/>
        <w:rPr>
          <w:smallCaps/>
        </w:rPr>
      </w:pPr>
      <w:r>
        <w:rPr>
          <w:smallCaps/>
        </w:rPr>
        <w:t>Konzulens</w:t>
      </w:r>
    </w:p>
    <w:p w14:paraId="2A43FE39" w14:textId="3C5B4B2E" w:rsidR="000D48D6" w:rsidRPr="000D48D6" w:rsidRDefault="000D48D6" w:rsidP="000D48D6">
      <w:pPr>
        <w:keepLines/>
        <w:spacing w:after="0"/>
        <w:ind w:firstLine="0"/>
        <w:jc w:val="center"/>
        <w:rPr>
          <w:smallCaps/>
          <w:sz w:val="36"/>
          <w:szCs w:val="36"/>
        </w:rPr>
      </w:pPr>
      <w:r w:rsidRPr="000D48D6">
        <w:rPr>
          <w:smallCaps/>
          <w:sz w:val="36"/>
          <w:szCs w:val="36"/>
        </w:rPr>
        <w:t>Gazdi László</w:t>
      </w:r>
    </w:p>
    <w:p w14:paraId="59CFD63D" w14:textId="631F8EB9" w:rsidR="0063585C" w:rsidRPr="00B50CAA" w:rsidRDefault="00630A92" w:rsidP="00630A92">
      <w:pPr>
        <w:spacing w:after="0"/>
        <w:ind w:firstLine="0"/>
        <w:jc w:val="center"/>
      </w:pPr>
      <w:r>
        <w:t>BUDAPEST, 201</w:t>
      </w:r>
      <w:r w:rsidR="000D48D6">
        <w:t>7</w:t>
      </w:r>
    </w:p>
    <w:p w14:paraId="3AA2FD3E" w14:textId="77777777" w:rsidR="00664C98" w:rsidRDefault="0063585C" w:rsidP="0039497E">
      <w:pPr>
        <w:pStyle w:val="Fejezetcmtartalomjegyzknlkl"/>
      </w:pPr>
      <w:r w:rsidRPr="00B50CAA">
        <w:lastRenderedPageBreak/>
        <w:t>Tartalomjegyzék</w:t>
      </w:r>
      <w:r w:rsidR="00730B3C">
        <w:fldChar w:fldCharType="begin"/>
      </w:r>
      <w:r w:rsidR="00730B3C">
        <w:instrText xml:space="preserve"> TOC \o "1-3" \h \z \u </w:instrText>
      </w:r>
      <w:r w:rsidR="00730B3C">
        <w:fldChar w:fldCharType="separate"/>
      </w:r>
    </w:p>
    <w:p w14:paraId="6B7B146E" w14:textId="647C7BCD" w:rsidR="00664C98" w:rsidRDefault="00664C98">
      <w:pPr>
        <w:pStyle w:val="TJ1"/>
        <w:rPr>
          <w:rFonts w:asciiTheme="minorHAnsi" w:eastAsiaTheme="minorEastAsia" w:hAnsiTheme="minorHAnsi" w:cstheme="minorBidi"/>
          <w:b w:val="0"/>
          <w:noProof/>
          <w:sz w:val="22"/>
          <w:szCs w:val="22"/>
          <w:lang w:eastAsia="hu-HU"/>
        </w:rPr>
      </w:pPr>
      <w:hyperlink w:anchor="_Toc499211885" w:history="1">
        <w:r w:rsidRPr="0075433A">
          <w:rPr>
            <w:rStyle w:val="Hiperhivatkozs"/>
            <w:noProof/>
            <w:lang w:eastAsia="hu-HU"/>
          </w:rPr>
          <w:t>Összefoglaló</w:t>
        </w:r>
        <w:r>
          <w:rPr>
            <w:noProof/>
            <w:webHidden/>
          </w:rPr>
          <w:tab/>
        </w:r>
        <w:r>
          <w:rPr>
            <w:noProof/>
            <w:webHidden/>
          </w:rPr>
          <w:fldChar w:fldCharType="begin"/>
        </w:r>
        <w:r>
          <w:rPr>
            <w:noProof/>
            <w:webHidden/>
          </w:rPr>
          <w:instrText xml:space="preserve"> PAGEREF _Toc499211885 \h </w:instrText>
        </w:r>
        <w:r>
          <w:rPr>
            <w:noProof/>
            <w:webHidden/>
          </w:rPr>
        </w:r>
        <w:r>
          <w:rPr>
            <w:noProof/>
            <w:webHidden/>
          </w:rPr>
          <w:fldChar w:fldCharType="separate"/>
        </w:r>
        <w:r>
          <w:rPr>
            <w:noProof/>
            <w:webHidden/>
          </w:rPr>
          <w:t>6</w:t>
        </w:r>
        <w:r>
          <w:rPr>
            <w:noProof/>
            <w:webHidden/>
          </w:rPr>
          <w:fldChar w:fldCharType="end"/>
        </w:r>
      </w:hyperlink>
    </w:p>
    <w:p w14:paraId="6BCBAA82" w14:textId="67EC80BC" w:rsidR="00664C98" w:rsidRDefault="00664C98">
      <w:pPr>
        <w:pStyle w:val="TJ1"/>
        <w:rPr>
          <w:rFonts w:asciiTheme="minorHAnsi" w:eastAsiaTheme="minorEastAsia" w:hAnsiTheme="minorHAnsi" w:cstheme="minorBidi"/>
          <w:b w:val="0"/>
          <w:noProof/>
          <w:sz w:val="22"/>
          <w:szCs w:val="22"/>
          <w:lang w:eastAsia="hu-HU"/>
        </w:rPr>
      </w:pPr>
      <w:hyperlink w:anchor="_Toc499211886" w:history="1">
        <w:r w:rsidRPr="0075433A">
          <w:rPr>
            <w:rStyle w:val="Hiperhivatkozs"/>
            <w:noProof/>
          </w:rPr>
          <w:t>Abstract</w:t>
        </w:r>
        <w:r>
          <w:rPr>
            <w:noProof/>
            <w:webHidden/>
          </w:rPr>
          <w:tab/>
        </w:r>
        <w:r>
          <w:rPr>
            <w:noProof/>
            <w:webHidden/>
          </w:rPr>
          <w:fldChar w:fldCharType="begin"/>
        </w:r>
        <w:r>
          <w:rPr>
            <w:noProof/>
            <w:webHidden/>
          </w:rPr>
          <w:instrText xml:space="preserve"> PAGEREF _Toc499211886 \h </w:instrText>
        </w:r>
        <w:r>
          <w:rPr>
            <w:noProof/>
            <w:webHidden/>
          </w:rPr>
        </w:r>
        <w:r>
          <w:rPr>
            <w:noProof/>
            <w:webHidden/>
          </w:rPr>
          <w:fldChar w:fldCharType="separate"/>
        </w:r>
        <w:r>
          <w:rPr>
            <w:noProof/>
            <w:webHidden/>
          </w:rPr>
          <w:t>7</w:t>
        </w:r>
        <w:r>
          <w:rPr>
            <w:noProof/>
            <w:webHidden/>
          </w:rPr>
          <w:fldChar w:fldCharType="end"/>
        </w:r>
      </w:hyperlink>
    </w:p>
    <w:p w14:paraId="7F592273" w14:textId="10DF0389" w:rsidR="00664C98" w:rsidRDefault="00664C98">
      <w:pPr>
        <w:pStyle w:val="TJ1"/>
        <w:rPr>
          <w:rFonts w:asciiTheme="minorHAnsi" w:eastAsiaTheme="minorEastAsia" w:hAnsiTheme="minorHAnsi" w:cstheme="minorBidi"/>
          <w:b w:val="0"/>
          <w:noProof/>
          <w:sz w:val="22"/>
          <w:szCs w:val="22"/>
          <w:lang w:eastAsia="hu-HU"/>
        </w:rPr>
      </w:pPr>
      <w:hyperlink w:anchor="_Toc499211887" w:history="1">
        <w:r w:rsidRPr="0075433A">
          <w:rPr>
            <w:rStyle w:val="Hiperhivatkozs"/>
            <w:noProof/>
          </w:rPr>
          <w:t>1 Bevezetés</w:t>
        </w:r>
        <w:r>
          <w:rPr>
            <w:noProof/>
            <w:webHidden/>
          </w:rPr>
          <w:tab/>
        </w:r>
        <w:r>
          <w:rPr>
            <w:noProof/>
            <w:webHidden/>
          </w:rPr>
          <w:fldChar w:fldCharType="begin"/>
        </w:r>
        <w:r>
          <w:rPr>
            <w:noProof/>
            <w:webHidden/>
          </w:rPr>
          <w:instrText xml:space="preserve"> PAGEREF _Toc499211887 \h </w:instrText>
        </w:r>
        <w:r>
          <w:rPr>
            <w:noProof/>
            <w:webHidden/>
          </w:rPr>
        </w:r>
        <w:r>
          <w:rPr>
            <w:noProof/>
            <w:webHidden/>
          </w:rPr>
          <w:fldChar w:fldCharType="separate"/>
        </w:r>
        <w:r>
          <w:rPr>
            <w:noProof/>
            <w:webHidden/>
          </w:rPr>
          <w:t>8</w:t>
        </w:r>
        <w:r>
          <w:rPr>
            <w:noProof/>
            <w:webHidden/>
          </w:rPr>
          <w:fldChar w:fldCharType="end"/>
        </w:r>
      </w:hyperlink>
    </w:p>
    <w:p w14:paraId="198BA545" w14:textId="337EDE53" w:rsidR="00664C98" w:rsidRDefault="00664C98">
      <w:pPr>
        <w:pStyle w:val="TJ1"/>
        <w:rPr>
          <w:rFonts w:asciiTheme="minorHAnsi" w:eastAsiaTheme="minorEastAsia" w:hAnsiTheme="minorHAnsi" w:cstheme="minorBidi"/>
          <w:b w:val="0"/>
          <w:noProof/>
          <w:sz w:val="22"/>
          <w:szCs w:val="22"/>
          <w:lang w:eastAsia="hu-HU"/>
        </w:rPr>
      </w:pPr>
      <w:hyperlink w:anchor="_Toc499211888" w:history="1">
        <w:r w:rsidRPr="0075433A">
          <w:rPr>
            <w:rStyle w:val="Hiperhivatkozs"/>
            <w:noProof/>
          </w:rPr>
          <w:t>2 Mobil operációs rendszerek</w:t>
        </w:r>
        <w:r>
          <w:rPr>
            <w:noProof/>
            <w:webHidden/>
          </w:rPr>
          <w:tab/>
        </w:r>
        <w:r>
          <w:rPr>
            <w:noProof/>
            <w:webHidden/>
          </w:rPr>
          <w:fldChar w:fldCharType="begin"/>
        </w:r>
        <w:r>
          <w:rPr>
            <w:noProof/>
            <w:webHidden/>
          </w:rPr>
          <w:instrText xml:space="preserve"> PAGEREF _Toc499211888 \h </w:instrText>
        </w:r>
        <w:r>
          <w:rPr>
            <w:noProof/>
            <w:webHidden/>
          </w:rPr>
        </w:r>
        <w:r>
          <w:rPr>
            <w:noProof/>
            <w:webHidden/>
          </w:rPr>
          <w:fldChar w:fldCharType="separate"/>
        </w:r>
        <w:r>
          <w:rPr>
            <w:noProof/>
            <w:webHidden/>
          </w:rPr>
          <w:t>9</w:t>
        </w:r>
        <w:r>
          <w:rPr>
            <w:noProof/>
            <w:webHidden/>
          </w:rPr>
          <w:fldChar w:fldCharType="end"/>
        </w:r>
      </w:hyperlink>
    </w:p>
    <w:p w14:paraId="1D4FF58D" w14:textId="07FFCB37" w:rsidR="00664C98" w:rsidRDefault="00664C98">
      <w:pPr>
        <w:pStyle w:val="TJ2"/>
        <w:tabs>
          <w:tab w:val="right" w:leader="dot" w:pos="8494"/>
        </w:tabs>
        <w:rPr>
          <w:rFonts w:asciiTheme="minorHAnsi" w:eastAsiaTheme="minorEastAsia" w:hAnsiTheme="minorHAnsi" w:cstheme="minorBidi"/>
          <w:noProof/>
          <w:sz w:val="22"/>
          <w:szCs w:val="22"/>
          <w:lang w:eastAsia="hu-HU"/>
        </w:rPr>
      </w:pPr>
      <w:hyperlink w:anchor="_Toc499211889" w:history="1">
        <w:r w:rsidRPr="0075433A">
          <w:rPr>
            <w:rStyle w:val="Hiperhivatkozs"/>
            <w:noProof/>
          </w:rPr>
          <w:t>2.1 Áttekintés</w:t>
        </w:r>
        <w:r>
          <w:rPr>
            <w:noProof/>
            <w:webHidden/>
          </w:rPr>
          <w:tab/>
        </w:r>
        <w:r>
          <w:rPr>
            <w:noProof/>
            <w:webHidden/>
          </w:rPr>
          <w:fldChar w:fldCharType="begin"/>
        </w:r>
        <w:r>
          <w:rPr>
            <w:noProof/>
            <w:webHidden/>
          </w:rPr>
          <w:instrText xml:space="preserve"> PAGEREF _Toc499211889 \h </w:instrText>
        </w:r>
        <w:r>
          <w:rPr>
            <w:noProof/>
            <w:webHidden/>
          </w:rPr>
        </w:r>
        <w:r>
          <w:rPr>
            <w:noProof/>
            <w:webHidden/>
          </w:rPr>
          <w:fldChar w:fldCharType="separate"/>
        </w:r>
        <w:r>
          <w:rPr>
            <w:noProof/>
            <w:webHidden/>
          </w:rPr>
          <w:t>9</w:t>
        </w:r>
        <w:r>
          <w:rPr>
            <w:noProof/>
            <w:webHidden/>
          </w:rPr>
          <w:fldChar w:fldCharType="end"/>
        </w:r>
      </w:hyperlink>
    </w:p>
    <w:p w14:paraId="1F8BDF84" w14:textId="1F89899A" w:rsidR="00664C98" w:rsidRDefault="00664C98">
      <w:pPr>
        <w:pStyle w:val="TJ2"/>
        <w:tabs>
          <w:tab w:val="right" w:leader="dot" w:pos="8494"/>
        </w:tabs>
        <w:rPr>
          <w:rFonts w:asciiTheme="minorHAnsi" w:eastAsiaTheme="minorEastAsia" w:hAnsiTheme="minorHAnsi" w:cstheme="minorBidi"/>
          <w:noProof/>
          <w:sz w:val="22"/>
          <w:szCs w:val="22"/>
          <w:lang w:eastAsia="hu-HU"/>
        </w:rPr>
      </w:pPr>
      <w:hyperlink w:anchor="_Toc499211890" w:history="1">
        <w:r w:rsidRPr="0075433A">
          <w:rPr>
            <w:rStyle w:val="Hiperhivatkozs"/>
            <w:noProof/>
          </w:rPr>
          <w:t>2.2 Jelenleg érvényben lévő platformok</w:t>
        </w:r>
        <w:r>
          <w:rPr>
            <w:noProof/>
            <w:webHidden/>
          </w:rPr>
          <w:tab/>
        </w:r>
        <w:r>
          <w:rPr>
            <w:noProof/>
            <w:webHidden/>
          </w:rPr>
          <w:fldChar w:fldCharType="begin"/>
        </w:r>
        <w:r>
          <w:rPr>
            <w:noProof/>
            <w:webHidden/>
          </w:rPr>
          <w:instrText xml:space="preserve"> PAGEREF _Toc499211890 \h </w:instrText>
        </w:r>
        <w:r>
          <w:rPr>
            <w:noProof/>
            <w:webHidden/>
          </w:rPr>
        </w:r>
        <w:r>
          <w:rPr>
            <w:noProof/>
            <w:webHidden/>
          </w:rPr>
          <w:fldChar w:fldCharType="separate"/>
        </w:r>
        <w:r>
          <w:rPr>
            <w:noProof/>
            <w:webHidden/>
          </w:rPr>
          <w:t>11</w:t>
        </w:r>
        <w:r>
          <w:rPr>
            <w:noProof/>
            <w:webHidden/>
          </w:rPr>
          <w:fldChar w:fldCharType="end"/>
        </w:r>
      </w:hyperlink>
    </w:p>
    <w:p w14:paraId="540A94C2" w14:textId="270E539F" w:rsidR="00664C98" w:rsidRDefault="00664C98">
      <w:pPr>
        <w:pStyle w:val="TJ3"/>
        <w:tabs>
          <w:tab w:val="right" w:leader="dot" w:pos="8494"/>
        </w:tabs>
        <w:rPr>
          <w:rFonts w:asciiTheme="minorHAnsi" w:eastAsiaTheme="minorEastAsia" w:hAnsiTheme="minorHAnsi" w:cstheme="minorBidi"/>
          <w:noProof/>
          <w:sz w:val="22"/>
          <w:szCs w:val="22"/>
          <w:lang w:eastAsia="hu-HU"/>
        </w:rPr>
      </w:pPr>
      <w:hyperlink w:anchor="_Toc499211891" w:history="1">
        <w:r w:rsidRPr="0075433A">
          <w:rPr>
            <w:rStyle w:val="Hiperhivatkozs"/>
            <w:noProof/>
          </w:rPr>
          <w:t>2.2.1 Android</w:t>
        </w:r>
        <w:r>
          <w:rPr>
            <w:noProof/>
            <w:webHidden/>
          </w:rPr>
          <w:tab/>
        </w:r>
        <w:r>
          <w:rPr>
            <w:noProof/>
            <w:webHidden/>
          </w:rPr>
          <w:fldChar w:fldCharType="begin"/>
        </w:r>
        <w:r>
          <w:rPr>
            <w:noProof/>
            <w:webHidden/>
          </w:rPr>
          <w:instrText xml:space="preserve"> PAGEREF _Toc499211891 \h </w:instrText>
        </w:r>
        <w:r>
          <w:rPr>
            <w:noProof/>
            <w:webHidden/>
          </w:rPr>
        </w:r>
        <w:r>
          <w:rPr>
            <w:noProof/>
            <w:webHidden/>
          </w:rPr>
          <w:fldChar w:fldCharType="separate"/>
        </w:r>
        <w:r>
          <w:rPr>
            <w:noProof/>
            <w:webHidden/>
          </w:rPr>
          <w:t>11</w:t>
        </w:r>
        <w:r>
          <w:rPr>
            <w:noProof/>
            <w:webHidden/>
          </w:rPr>
          <w:fldChar w:fldCharType="end"/>
        </w:r>
      </w:hyperlink>
    </w:p>
    <w:p w14:paraId="34F9AD18" w14:textId="7796A488" w:rsidR="00664C98" w:rsidRDefault="00664C98">
      <w:pPr>
        <w:pStyle w:val="TJ3"/>
        <w:tabs>
          <w:tab w:val="right" w:leader="dot" w:pos="8494"/>
        </w:tabs>
        <w:rPr>
          <w:rFonts w:asciiTheme="minorHAnsi" w:eastAsiaTheme="minorEastAsia" w:hAnsiTheme="minorHAnsi" w:cstheme="minorBidi"/>
          <w:noProof/>
          <w:sz w:val="22"/>
          <w:szCs w:val="22"/>
          <w:lang w:eastAsia="hu-HU"/>
        </w:rPr>
      </w:pPr>
      <w:hyperlink w:anchor="_Toc499211892" w:history="1">
        <w:r w:rsidRPr="0075433A">
          <w:rPr>
            <w:rStyle w:val="Hiperhivatkozs"/>
            <w:noProof/>
          </w:rPr>
          <w:t>2.2.2 AOKP</w:t>
        </w:r>
        <w:r>
          <w:rPr>
            <w:noProof/>
            <w:webHidden/>
          </w:rPr>
          <w:tab/>
        </w:r>
        <w:r>
          <w:rPr>
            <w:noProof/>
            <w:webHidden/>
          </w:rPr>
          <w:fldChar w:fldCharType="begin"/>
        </w:r>
        <w:r>
          <w:rPr>
            <w:noProof/>
            <w:webHidden/>
          </w:rPr>
          <w:instrText xml:space="preserve"> PAGEREF _Toc499211892 \h </w:instrText>
        </w:r>
        <w:r>
          <w:rPr>
            <w:noProof/>
            <w:webHidden/>
          </w:rPr>
        </w:r>
        <w:r>
          <w:rPr>
            <w:noProof/>
            <w:webHidden/>
          </w:rPr>
          <w:fldChar w:fldCharType="separate"/>
        </w:r>
        <w:r>
          <w:rPr>
            <w:noProof/>
            <w:webHidden/>
          </w:rPr>
          <w:t>11</w:t>
        </w:r>
        <w:r>
          <w:rPr>
            <w:noProof/>
            <w:webHidden/>
          </w:rPr>
          <w:fldChar w:fldCharType="end"/>
        </w:r>
      </w:hyperlink>
    </w:p>
    <w:p w14:paraId="69724AA8" w14:textId="7DE41F47" w:rsidR="00664C98" w:rsidRDefault="00664C98">
      <w:pPr>
        <w:pStyle w:val="TJ3"/>
        <w:tabs>
          <w:tab w:val="right" w:leader="dot" w:pos="8494"/>
        </w:tabs>
        <w:rPr>
          <w:rFonts w:asciiTheme="minorHAnsi" w:eastAsiaTheme="minorEastAsia" w:hAnsiTheme="minorHAnsi" w:cstheme="minorBidi"/>
          <w:noProof/>
          <w:sz w:val="22"/>
          <w:szCs w:val="22"/>
          <w:lang w:eastAsia="hu-HU"/>
        </w:rPr>
      </w:pPr>
      <w:hyperlink w:anchor="_Toc499211893" w:history="1">
        <w:r w:rsidRPr="0075433A">
          <w:rPr>
            <w:rStyle w:val="Hiperhivatkozs"/>
            <w:noProof/>
          </w:rPr>
          <w:t>2.2.3 BlackBerry Secure</w:t>
        </w:r>
        <w:r>
          <w:rPr>
            <w:noProof/>
            <w:webHidden/>
          </w:rPr>
          <w:tab/>
        </w:r>
        <w:r>
          <w:rPr>
            <w:noProof/>
            <w:webHidden/>
          </w:rPr>
          <w:fldChar w:fldCharType="begin"/>
        </w:r>
        <w:r>
          <w:rPr>
            <w:noProof/>
            <w:webHidden/>
          </w:rPr>
          <w:instrText xml:space="preserve"> PAGEREF _Toc499211893 \h </w:instrText>
        </w:r>
        <w:r>
          <w:rPr>
            <w:noProof/>
            <w:webHidden/>
          </w:rPr>
        </w:r>
        <w:r>
          <w:rPr>
            <w:noProof/>
            <w:webHidden/>
          </w:rPr>
          <w:fldChar w:fldCharType="separate"/>
        </w:r>
        <w:r>
          <w:rPr>
            <w:noProof/>
            <w:webHidden/>
          </w:rPr>
          <w:t>12</w:t>
        </w:r>
        <w:r>
          <w:rPr>
            <w:noProof/>
            <w:webHidden/>
          </w:rPr>
          <w:fldChar w:fldCharType="end"/>
        </w:r>
      </w:hyperlink>
    </w:p>
    <w:p w14:paraId="60A7002C" w14:textId="2558B9E5" w:rsidR="00664C98" w:rsidRDefault="00664C98">
      <w:pPr>
        <w:pStyle w:val="TJ3"/>
        <w:tabs>
          <w:tab w:val="right" w:leader="dot" w:pos="8494"/>
        </w:tabs>
        <w:rPr>
          <w:rFonts w:asciiTheme="minorHAnsi" w:eastAsiaTheme="minorEastAsia" w:hAnsiTheme="minorHAnsi" w:cstheme="minorBidi"/>
          <w:noProof/>
          <w:sz w:val="22"/>
          <w:szCs w:val="22"/>
          <w:lang w:eastAsia="hu-HU"/>
        </w:rPr>
      </w:pPr>
      <w:hyperlink w:anchor="_Toc499211894" w:history="1">
        <w:r w:rsidRPr="0075433A">
          <w:rPr>
            <w:rStyle w:val="Hiperhivatkozs"/>
            <w:noProof/>
          </w:rPr>
          <w:t>2.2.4 ColorOS</w:t>
        </w:r>
        <w:r>
          <w:rPr>
            <w:noProof/>
            <w:webHidden/>
          </w:rPr>
          <w:tab/>
        </w:r>
        <w:r>
          <w:rPr>
            <w:noProof/>
            <w:webHidden/>
          </w:rPr>
          <w:fldChar w:fldCharType="begin"/>
        </w:r>
        <w:r>
          <w:rPr>
            <w:noProof/>
            <w:webHidden/>
          </w:rPr>
          <w:instrText xml:space="preserve"> PAGEREF _Toc499211894 \h </w:instrText>
        </w:r>
        <w:r>
          <w:rPr>
            <w:noProof/>
            <w:webHidden/>
          </w:rPr>
        </w:r>
        <w:r>
          <w:rPr>
            <w:noProof/>
            <w:webHidden/>
          </w:rPr>
          <w:fldChar w:fldCharType="separate"/>
        </w:r>
        <w:r>
          <w:rPr>
            <w:noProof/>
            <w:webHidden/>
          </w:rPr>
          <w:t>12</w:t>
        </w:r>
        <w:r>
          <w:rPr>
            <w:noProof/>
            <w:webHidden/>
          </w:rPr>
          <w:fldChar w:fldCharType="end"/>
        </w:r>
      </w:hyperlink>
    </w:p>
    <w:p w14:paraId="01BE7C78" w14:textId="6C11FC32" w:rsidR="00664C98" w:rsidRDefault="00664C98">
      <w:pPr>
        <w:pStyle w:val="TJ3"/>
        <w:tabs>
          <w:tab w:val="right" w:leader="dot" w:pos="8494"/>
        </w:tabs>
        <w:rPr>
          <w:rFonts w:asciiTheme="minorHAnsi" w:eastAsiaTheme="minorEastAsia" w:hAnsiTheme="minorHAnsi" w:cstheme="minorBidi"/>
          <w:noProof/>
          <w:sz w:val="22"/>
          <w:szCs w:val="22"/>
          <w:lang w:eastAsia="hu-HU"/>
        </w:rPr>
      </w:pPr>
      <w:hyperlink w:anchor="_Toc499211895" w:history="1">
        <w:r w:rsidRPr="0075433A">
          <w:rPr>
            <w:rStyle w:val="Hiperhivatkozs"/>
            <w:noProof/>
          </w:rPr>
          <w:t>2.2.5</w:t>
        </w:r>
        <w:r w:rsidRPr="0075433A">
          <w:rPr>
            <w:rStyle w:val="Hiperhivatkozs"/>
            <w:noProof/>
            <w:lang w:eastAsia="hu-HU"/>
          </w:rPr>
          <w:t xml:space="preserve"> </w:t>
        </w:r>
        <w:r w:rsidRPr="0075433A">
          <w:rPr>
            <w:rStyle w:val="Hiperhivatkozs"/>
            <w:noProof/>
          </w:rPr>
          <w:t>EMUI</w:t>
        </w:r>
        <w:r>
          <w:rPr>
            <w:noProof/>
            <w:webHidden/>
          </w:rPr>
          <w:tab/>
        </w:r>
        <w:r>
          <w:rPr>
            <w:noProof/>
            <w:webHidden/>
          </w:rPr>
          <w:fldChar w:fldCharType="begin"/>
        </w:r>
        <w:r>
          <w:rPr>
            <w:noProof/>
            <w:webHidden/>
          </w:rPr>
          <w:instrText xml:space="preserve"> PAGEREF _Toc499211895 \h </w:instrText>
        </w:r>
        <w:r>
          <w:rPr>
            <w:noProof/>
            <w:webHidden/>
          </w:rPr>
        </w:r>
        <w:r>
          <w:rPr>
            <w:noProof/>
            <w:webHidden/>
          </w:rPr>
          <w:fldChar w:fldCharType="separate"/>
        </w:r>
        <w:r>
          <w:rPr>
            <w:noProof/>
            <w:webHidden/>
          </w:rPr>
          <w:t>12</w:t>
        </w:r>
        <w:r>
          <w:rPr>
            <w:noProof/>
            <w:webHidden/>
          </w:rPr>
          <w:fldChar w:fldCharType="end"/>
        </w:r>
      </w:hyperlink>
    </w:p>
    <w:p w14:paraId="03B9AAF7" w14:textId="53049D21" w:rsidR="00664C98" w:rsidRDefault="00664C98">
      <w:pPr>
        <w:pStyle w:val="TJ3"/>
        <w:tabs>
          <w:tab w:val="right" w:leader="dot" w:pos="8494"/>
        </w:tabs>
        <w:rPr>
          <w:rFonts w:asciiTheme="minorHAnsi" w:eastAsiaTheme="minorEastAsia" w:hAnsiTheme="minorHAnsi" w:cstheme="minorBidi"/>
          <w:noProof/>
          <w:sz w:val="22"/>
          <w:szCs w:val="22"/>
          <w:lang w:eastAsia="hu-HU"/>
        </w:rPr>
      </w:pPr>
      <w:hyperlink w:anchor="_Toc499211896" w:history="1">
        <w:r w:rsidRPr="0075433A">
          <w:rPr>
            <w:rStyle w:val="Hiperhivatkozs"/>
            <w:noProof/>
          </w:rPr>
          <w:t>2.2.6 Flyme OS</w:t>
        </w:r>
        <w:r>
          <w:rPr>
            <w:noProof/>
            <w:webHidden/>
          </w:rPr>
          <w:tab/>
        </w:r>
        <w:r>
          <w:rPr>
            <w:noProof/>
            <w:webHidden/>
          </w:rPr>
          <w:fldChar w:fldCharType="begin"/>
        </w:r>
        <w:r>
          <w:rPr>
            <w:noProof/>
            <w:webHidden/>
          </w:rPr>
          <w:instrText xml:space="preserve"> PAGEREF _Toc499211896 \h </w:instrText>
        </w:r>
        <w:r>
          <w:rPr>
            <w:noProof/>
            <w:webHidden/>
          </w:rPr>
        </w:r>
        <w:r>
          <w:rPr>
            <w:noProof/>
            <w:webHidden/>
          </w:rPr>
          <w:fldChar w:fldCharType="separate"/>
        </w:r>
        <w:r>
          <w:rPr>
            <w:noProof/>
            <w:webHidden/>
          </w:rPr>
          <w:t>12</w:t>
        </w:r>
        <w:r>
          <w:rPr>
            <w:noProof/>
            <w:webHidden/>
          </w:rPr>
          <w:fldChar w:fldCharType="end"/>
        </w:r>
      </w:hyperlink>
    </w:p>
    <w:p w14:paraId="04E06F06" w14:textId="0B643301" w:rsidR="00664C98" w:rsidRDefault="00664C98">
      <w:pPr>
        <w:pStyle w:val="TJ3"/>
        <w:tabs>
          <w:tab w:val="right" w:leader="dot" w:pos="8494"/>
        </w:tabs>
        <w:rPr>
          <w:rFonts w:asciiTheme="minorHAnsi" w:eastAsiaTheme="minorEastAsia" w:hAnsiTheme="minorHAnsi" w:cstheme="minorBidi"/>
          <w:noProof/>
          <w:sz w:val="22"/>
          <w:szCs w:val="22"/>
          <w:lang w:eastAsia="hu-HU"/>
        </w:rPr>
      </w:pPr>
      <w:hyperlink w:anchor="_Toc499211897" w:history="1">
        <w:r w:rsidRPr="0075433A">
          <w:rPr>
            <w:rStyle w:val="Hiperhivatkozs"/>
            <w:noProof/>
          </w:rPr>
          <w:t>2.2.7</w:t>
        </w:r>
        <w:r w:rsidRPr="0075433A">
          <w:rPr>
            <w:rStyle w:val="Hiperhivatkozs"/>
            <w:noProof/>
            <w:lang w:eastAsia="hu-HU"/>
          </w:rPr>
          <w:t xml:space="preserve"> </w:t>
        </w:r>
        <w:r w:rsidRPr="0075433A">
          <w:rPr>
            <w:rStyle w:val="Hiperhivatkozs"/>
            <w:noProof/>
          </w:rPr>
          <w:t>LG UX</w:t>
        </w:r>
        <w:r>
          <w:rPr>
            <w:noProof/>
            <w:webHidden/>
          </w:rPr>
          <w:tab/>
        </w:r>
        <w:r>
          <w:rPr>
            <w:noProof/>
            <w:webHidden/>
          </w:rPr>
          <w:fldChar w:fldCharType="begin"/>
        </w:r>
        <w:r>
          <w:rPr>
            <w:noProof/>
            <w:webHidden/>
          </w:rPr>
          <w:instrText xml:space="preserve"> PAGEREF _Toc499211897 \h </w:instrText>
        </w:r>
        <w:r>
          <w:rPr>
            <w:noProof/>
            <w:webHidden/>
          </w:rPr>
        </w:r>
        <w:r>
          <w:rPr>
            <w:noProof/>
            <w:webHidden/>
          </w:rPr>
          <w:fldChar w:fldCharType="separate"/>
        </w:r>
        <w:r>
          <w:rPr>
            <w:noProof/>
            <w:webHidden/>
          </w:rPr>
          <w:t>12</w:t>
        </w:r>
        <w:r>
          <w:rPr>
            <w:noProof/>
            <w:webHidden/>
          </w:rPr>
          <w:fldChar w:fldCharType="end"/>
        </w:r>
      </w:hyperlink>
    </w:p>
    <w:p w14:paraId="310FE082" w14:textId="64CF7EBF" w:rsidR="00664C98" w:rsidRDefault="00664C98">
      <w:pPr>
        <w:pStyle w:val="TJ3"/>
        <w:tabs>
          <w:tab w:val="right" w:leader="dot" w:pos="8494"/>
        </w:tabs>
        <w:rPr>
          <w:rFonts w:asciiTheme="minorHAnsi" w:eastAsiaTheme="minorEastAsia" w:hAnsiTheme="minorHAnsi" w:cstheme="minorBidi"/>
          <w:noProof/>
          <w:sz w:val="22"/>
          <w:szCs w:val="22"/>
          <w:lang w:eastAsia="hu-HU"/>
        </w:rPr>
      </w:pPr>
      <w:hyperlink w:anchor="_Toc499211898" w:history="1">
        <w:r w:rsidRPr="0075433A">
          <w:rPr>
            <w:rStyle w:val="Hiperhivatkozs"/>
            <w:noProof/>
          </w:rPr>
          <w:t>2.2.8 HTC Sense</w:t>
        </w:r>
        <w:r>
          <w:rPr>
            <w:noProof/>
            <w:webHidden/>
          </w:rPr>
          <w:tab/>
        </w:r>
        <w:r>
          <w:rPr>
            <w:noProof/>
            <w:webHidden/>
          </w:rPr>
          <w:fldChar w:fldCharType="begin"/>
        </w:r>
        <w:r>
          <w:rPr>
            <w:noProof/>
            <w:webHidden/>
          </w:rPr>
          <w:instrText xml:space="preserve"> PAGEREF _Toc499211898 \h </w:instrText>
        </w:r>
        <w:r>
          <w:rPr>
            <w:noProof/>
            <w:webHidden/>
          </w:rPr>
        </w:r>
        <w:r>
          <w:rPr>
            <w:noProof/>
            <w:webHidden/>
          </w:rPr>
          <w:fldChar w:fldCharType="separate"/>
        </w:r>
        <w:r>
          <w:rPr>
            <w:noProof/>
            <w:webHidden/>
          </w:rPr>
          <w:t>13</w:t>
        </w:r>
        <w:r>
          <w:rPr>
            <w:noProof/>
            <w:webHidden/>
          </w:rPr>
          <w:fldChar w:fldCharType="end"/>
        </w:r>
      </w:hyperlink>
    </w:p>
    <w:p w14:paraId="4924B3AB" w14:textId="253E1747" w:rsidR="00664C98" w:rsidRDefault="00664C98">
      <w:pPr>
        <w:pStyle w:val="TJ3"/>
        <w:tabs>
          <w:tab w:val="right" w:leader="dot" w:pos="8494"/>
        </w:tabs>
        <w:rPr>
          <w:rFonts w:asciiTheme="minorHAnsi" w:eastAsiaTheme="minorEastAsia" w:hAnsiTheme="minorHAnsi" w:cstheme="minorBidi"/>
          <w:noProof/>
          <w:sz w:val="22"/>
          <w:szCs w:val="22"/>
          <w:lang w:eastAsia="hu-HU"/>
        </w:rPr>
      </w:pPr>
      <w:hyperlink w:anchor="_Toc499211899" w:history="1">
        <w:r w:rsidRPr="0075433A">
          <w:rPr>
            <w:rStyle w:val="Hiperhivatkozs"/>
            <w:noProof/>
          </w:rPr>
          <w:t>2.2.9 Indus OS</w:t>
        </w:r>
        <w:r>
          <w:rPr>
            <w:noProof/>
            <w:webHidden/>
          </w:rPr>
          <w:tab/>
        </w:r>
        <w:r>
          <w:rPr>
            <w:noProof/>
            <w:webHidden/>
          </w:rPr>
          <w:fldChar w:fldCharType="begin"/>
        </w:r>
        <w:r>
          <w:rPr>
            <w:noProof/>
            <w:webHidden/>
          </w:rPr>
          <w:instrText xml:space="preserve"> PAGEREF _Toc499211899 \h </w:instrText>
        </w:r>
        <w:r>
          <w:rPr>
            <w:noProof/>
            <w:webHidden/>
          </w:rPr>
        </w:r>
        <w:r>
          <w:rPr>
            <w:noProof/>
            <w:webHidden/>
          </w:rPr>
          <w:fldChar w:fldCharType="separate"/>
        </w:r>
        <w:r>
          <w:rPr>
            <w:noProof/>
            <w:webHidden/>
          </w:rPr>
          <w:t>13</w:t>
        </w:r>
        <w:r>
          <w:rPr>
            <w:noProof/>
            <w:webHidden/>
          </w:rPr>
          <w:fldChar w:fldCharType="end"/>
        </w:r>
      </w:hyperlink>
    </w:p>
    <w:p w14:paraId="200D9545" w14:textId="532F5779" w:rsidR="00664C98" w:rsidRDefault="00664C98">
      <w:pPr>
        <w:pStyle w:val="TJ3"/>
        <w:tabs>
          <w:tab w:val="right" w:leader="dot" w:pos="8494"/>
        </w:tabs>
        <w:rPr>
          <w:rFonts w:asciiTheme="minorHAnsi" w:eastAsiaTheme="minorEastAsia" w:hAnsiTheme="minorHAnsi" w:cstheme="minorBidi"/>
          <w:noProof/>
          <w:sz w:val="22"/>
          <w:szCs w:val="22"/>
          <w:lang w:eastAsia="hu-HU"/>
        </w:rPr>
      </w:pPr>
      <w:hyperlink w:anchor="_Toc499211900" w:history="1">
        <w:r w:rsidRPr="0075433A">
          <w:rPr>
            <w:rStyle w:val="Hiperhivatkozs"/>
            <w:noProof/>
          </w:rPr>
          <w:t>2.2.10 iOS</w:t>
        </w:r>
        <w:r>
          <w:rPr>
            <w:noProof/>
            <w:webHidden/>
          </w:rPr>
          <w:tab/>
        </w:r>
        <w:r>
          <w:rPr>
            <w:noProof/>
            <w:webHidden/>
          </w:rPr>
          <w:fldChar w:fldCharType="begin"/>
        </w:r>
        <w:r>
          <w:rPr>
            <w:noProof/>
            <w:webHidden/>
          </w:rPr>
          <w:instrText xml:space="preserve"> PAGEREF _Toc499211900 \h </w:instrText>
        </w:r>
        <w:r>
          <w:rPr>
            <w:noProof/>
            <w:webHidden/>
          </w:rPr>
        </w:r>
        <w:r>
          <w:rPr>
            <w:noProof/>
            <w:webHidden/>
          </w:rPr>
          <w:fldChar w:fldCharType="separate"/>
        </w:r>
        <w:r>
          <w:rPr>
            <w:noProof/>
            <w:webHidden/>
          </w:rPr>
          <w:t>13</w:t>
        </w:r>
        <w:r>
          <w:rPr>
            <w:noProof/>
            <w:webHidden/>
          </w:rPr>
          <w:fldChar w:fldCharType="end"/>
        </w:r>
      </w:hyperlink>
    </w:p>
    <w:p w14:paraId="44242BFE" w14:textId="78656012" w:rsidR="00664C98" w:rsidRDefault="00664C98">
      <w:pPr>
        <w:pStyle w:val="TJ3"/>
        <w:tabs>
          <w:tab w:val="right" w:leader="dot" w:pos="8494"/>
        </w:tabs>
        <w:rPr>
          <w:rFonts w:asciiTheme="minorHAnsi" w:eastAsiaTheme="minorEastAsia" w:hAnsiTheme="minorHAnsi" w:cstheme="minorBidi"/>
          <w:noProof/>
          <w:sz w:val="22"/>
          <w:szCs w:val="22"/>
          <w:lang w:eastAsia="hu-HU"/>
        </w:rPr>
      </w:pPr>
      <w:hyperlink w:anchor="_Toc499211901" w:history="1">
        <w:r w:rsidRPr="0075433A">
          <w:rPr>
            <w:rStyle w:val="Hiperhivatkozs"/>
            <w:noProof/>
          </w:rPr>
          <w:t>2.2.11</w:t>
        </w:r>
        <w:r w:rsidRPr="0075433A">
          <w:rPr>
            <w:rStyle w:val="Hiperhivatkozs"/>
            <w:noProof/>
            <w:lang w:eastAsia="hu-HU"/>
          </w:rPr>
          <w:t xml:space="preserve"> </w:t>
        </w:r>
        <w:r w:rsidRPr="0075433A">
          <w:rPr>
            <w:rStyle w:val="Hiperhivatkozs"/>
            <w:noProof/>
          </w:rPr>
          <w:t>Lineage OS</w:t>
        </w:r>
        <w:r>
          <w:rPr>
            <w:noProof/>
            <w:webHidden/>
          </w:rPr>
          <w:tab/>
        </w:r>
        <w:r>
          <w:rPr>
            <w:noProof/>
            <w:webHidden/>
          </w:rPr>
          <w:fldChar w:fldCharType="begin"/>
        </w:r>
        <w:r>
          <w:rPr>
            <w:noProof/>
            <w:webHidden/>
          </w:rPr>
          <w:instrText xml:space="preserve"> PAGEREF _Toc499211901 \h </w:instrText>
        </w:r>
        <w:r>
          <w:rPr>
            <w:noProof/>
            <w:webHidden/>
          </w:rPr>
        </w:r>
        <w:r>
          <w:rPr>
            <w:noProof/>
            <w:webHidden/>
          </w:rPr>
          <w:fldChar w:fldCharType="separate"/>
        </w:r>
        <w:r>
          <w:rPr>
            <w:noProof/>
            <w:webHidden/>
          </w:rPr>
          <w:t>14</w:t>
        </w:r>
        <w:r>
          <w:rPr>
            <w:noProof/>
            <w:webHidden/>
          </w:rPr>
          <w:fldChar w:fldCharType="end"/>
        </w:r>
      </w:hyperlink>
    </w:p>
    <w:p w14:paraId="3AB88465" w14:textId="6597C49A" w:rsidR="00664C98" w:rsidRDefault="00664C98">
      <w:pPr>
        <w:pStyle w:val="TJ3"/>
        <w:tabs>
          <w:tab w:val="right" w:leader="dot" w:pos="8494"/>
        </w:tabs>
        <w:rPr>
          <w:rFonts w:asciiTheme="minorHAnsi" w:eastAsiaTheme="minorEastAsia" w:hAnsiTheme="minorHAnsi" w:cstheme="minorBidi"/>
          <w:noProof/>
          <w:sz w:val="22"/>
          <w:szCs w:val="22"/>
          <w:lang w:eastAsia="hu-HU"/>
        </w:rPr>
      </w:pPr>
      <w:hyperlink w:anchor="_Toc499211902" w:history="1">
        <w:r w:rsidRPr="0075433A">
          <w:rPr>
            <w:rStyle w:val="Hiperhivatkozs"/>
            <w:noProof/>
          </w:rPr>
          <w:t>2.2.12 MIUI</w:t>
        </w:r>
        <w:r>
          <w:rPr>
            <w:noProof/>
            <w:webHidden/>
          </w:rPr>
          <w:tab/>
        </w:r>
        <w:r>
          <w:rPr>
            <w:noProof/>
            <w:webHidden/>
          </w:rPr>
          <w:fldChar w:fldCharType="begin"/>
        </w:r>
        <w:r>
          <w:rPr>
            <w:noProof/>
            <w:webHidden/>
          </w:rPr>
          <w:instrText xml:space="preserve"> PAGEREF _Toc499211902 \h </w:instrText>
        </w:r>
        <w:r>
          <w:rPr>
            <w:noProof/>
            <w:webHidden/>
          </w:rPr>
        </w:r>
        <w:r>
          <w:rPr>
            <w:noProof/>
            <w:webHidden/>
          </w:rPr>
          <w:fldChar w:fldCharType="separate"/>
        </w:r>
        <w:r>
          <w:rPr>
            <w:noProof/>
            <w:webHidden/>
          </w:rPr>
          <w:t>14</w:t>
        </w:r>
        <w:r>
          <w:rPr>
            <w:noProof/>
            <w:webHidden/>
          </w:rPr>
          <w:fldChar w:fldCharType="end"/>
        </w:r>
      </w:hyperlink>
    </w:p>
    <w:p w14:paraId="53BBD75B" w14:textId="7AF9D3BC" w:rsidR="00664C98" w:rsidRDefault="00664C98">
      <w:pPr>
        <w:pStyle w:val="TJ3"/>
        <w:tabs>
          <w:tab w:val="right" w:leader="dot" w:pos="8494"/>
        </w:tabs>
        <w:rPr>
          <w:rFonts w:asciiTheme="minorHAnsi" w:eastAsiaTheme="minorEastAsia" w:hAnsiTheme="minorHAnsi" w:cstheme="minorBidi"/>
          <w:noProof/>
          <w:sz w:val="22"/>
          <w:szCs w:val="22"/>
          <w:lang w:eastAsia="hu-HU"/>
        </w:rPr>
      </w:pPr>
      <w:hyperlink w:anchor="_Toc499211903" w:history="1">
        <w:r w:rsidRPr="0075433A">
          <w:rPr>
            <w:rStyle w:val="Hiperhivatkozs"/>
            <w:noProof/>
          </w:rPr>
          <w:t>2.2.13 Oxygen OS</w:t>
        </w:r>
        <w:r>
          <w:rPr>
            <w:noProof/>
            <w:webHidden/>
          </w:rPr>
          <w:tab/>
        </w:r>
        <w:r>
          <w:rPr>
            <w:noProof/>
            <w:webHidden/>
          </w:rPr>
          <w:fldChar w:fldCharType="begin"/>
        </w:r>
        <w:r>
          <w:rPr>
            <w:noProof/>
            <w:webHidden/>
          </w:rPr>
          <w:instrText xml:space="preserve"> PAGEREF _Toc499211903 \h </w:instrText>
        </w:r>
        <w:r>
          <w:rPr>
            <w:noProof/>
            <w:webHidden/>
          </w:rPr>
        </w:r>
        <w:r>
          <w:rPr>
            <w:noProof/>
            <w:webHidden/>
          </w:rPr>
          <w:fldChar w:fldCharType="separate"/>
        </w:r>
        <w:r>
          <w:rPr>
            <w:noProof/>
            <w:webHidden/>
          </w:rPr>
          <w:t>14</w:t>
        </w:r>
        <w:r>
          <w:rPr>
            <w:noProof/>
            <w:webHidden/>
          </w:rPr>
          <w:fldChar w:fldCharType="end"/>
        </w:r>
      </w:hyperlink>
    </w:p>
    <w:p w14:paraId="68418E88" w14:textId="5B3C76E6" w:rsidR="00664C98" w:rsidRDefault="00664C98">
      <w:pPr>
        <w:pStyle w:val="TJ3"/>
        <w:tabs>
          <w:tab w:val="right" w:leader="dot" w:pos="8494"/>
        </w:tabs>
        <w:rPr>
          <w:rFonts w:asciiTheme="minorHAnsi" w:eastAsiaTheme="minorEastAsia" w:hAnsiTheme="minorHAnsi" w:cstheme="minorBidi"/>
          <w:noProof/>
          <w:sz w:val="22"/>
          <w:szCs w:val="22"/>
          <w:lang w:eastAsia="hu-HU"/>
        </w:rPr>
      </w:pPr>
      <w:hyperlink w:anchor="_Toc499211904" w:history="1">
        <w:r w:rsidRPr="0075433A">
          <w:rPr>
            <w:rStyle w:val="Hiperhivatkozs"/>
            <w:noProof/>
          </w:rPr>
          <w:t>2.2.14 Sailfish OS</w:t>
        </w:r>
        <w:r>
          <w:rPr>
            <w:noProof/>
            <w:webHidden/>
          </w:rPr>
          <w:tab/>
        </w:r>
        <w:r>
          <w:rPr>
            <w:noProof/>
            <w:webHidden/>
          </w:rPr>
          <w:fldChar w:fldCharType="begin"/>
        </w:r>
        <w:r>
          <w:rPr>
            <w:noProof/>
            <w:webHidden/>
          </w:rPr>
          <w:instrText xml:space="preserve"> PAGEREF _Toc499211904 \h </w:instrText>
        </w:r>
        <w:r>
          <w:rPr>
            <w:noProof/>
            <w:webHidden/>
          </w:rPr>
        </w:r>
        <w:r>
          <w:rPr>
            <w:noProof/>
            <w:webHidden/>
          </w:rPr>
          <w:fldChar w:fldCharType="separate"/>
        </w:r>
        <w:r>
          <w:rPr>
            <w:noProof/>
            <w:webHidden/>
          </w:rPr>
          <w:t>14</w:t>
        </w:r>
        <w:r>
          <w:rPr>
            <w:noProof/>
            <w:webHidden/>
          </w:rPr>
          <w:fldChar w:fldCharType="end"/>
        </w:r>
      </w:hyperlink>
    </w:p>
    <w:p w14:paraId="3605D465" w14:textId="407A9032" w:rsidR="00664C98" w:rsidRDefault="00664C98">
      <w:pPr>
        <w:pStyle w:val="TJ3"/>
        <w:tabs>
          <w:tab w:val="right" w:leader="dot" w:pos="8494"/>
        </w:tabs>
        <w:rPr>
          <w:rFonts w:asciiTheme="minorHAnsi" w:eastAsiaTheme="minorEastAsia" w:hAnsiTheme="minorHAnsi" w:cstheme="minorBidi"/>
          <w:noProof/>
          <w:sz w:val="22"/>
          <w:szCs w:val="22"/>
          <w:lang w:eastAsia="hu-HU"/>
        </w:rPr>
      </w:pPr>
      <w:hyperlink w:anchor="_Toc499211905" w:history="1">
        <w:r w:rsidRPr="0075433A">
          <w:rPr>
            <w:rStyle w:val="Hiperhivatkozs"/>
            <w:noProof/>
          </w:rPr>
          <w:t>2.2.15 Samsung Experience</w:t>
        </w:r>
        <w:r>
          <w:rPr>
            <w:noProof/>
            <w:webHidden/>
          </w:rPr>
          <w:tab/>
        </w:r>
        <w:r>
          <w:rPr>
            <w:noProof/>
            <w:webHidden/>
          </w:rPr>
          <w:fldChar w:fldCharType="begin"/>
        </w:r>
        <w:r>
          <w:rPr>
            <w:noProof/>
            <w:webHidden/>
          </w:rPr>
          <w:instrText xml:space="preserve"> PAGEREF _Toc499211905 \h </w:instrText>
        </w:r>
        <w:r>
          <w:rPr>
            <w:noProof/>
            <w:webHidden/>
          </w:rPr>
        </w:r>
        <w:r>
          <w:rPr>
            <w:noProof/>
            <w:webHidden/>
          </w:rPr>
          <w:fldChar w:fldCharType="separate"/>
        </w:r>
        <w:r>
          <w:rPr>
            <w:noProof/>
            <w:webHidden/>
          </w:rPr>
          <w:t>15</w:t>
        </w:r>
        <w:r>
          <w:rPr>
            <w:noProof/>
            <w:webHidden/>
          </w:rPr>
          <w:fldChar w:fldCharType="end"/>
        </w:r>
      </w:hyperlink>
    </w:p>
    <w:p w14:paraId="18B1EA21" w14:textId="0F6099F7" w:rsidR="00664C98" w:rsidRDefault="00664C98">
      <w:pPr>
        <w:pStyle w:val="TJ3"/>
        <w:tabs>
          <w:tab w:val="right" w:leader="dot" w:pos="8494"/>
        </w:tabs>
        <w:rPr>
          <w:rFonts w:asciiTheme="minorHAnsi" w:eastAsiaTheme="minorEastAsia" w:hAnsiTheme="minorHAnsi" w:cstheme="minorBidi"/>
          <w:noProof/>
          <w:sz w:val="22"/>
          <w:szCs w:val="22"/>
          <w:lang w:eastAsia="hu-HU"/>
        </w:rPr>
      </w:pPr>
      <w:hyperlink w:anchor="_Toc499211906" w:history="1">
        <w:r w:rsidRPr="0075433A">
          <w:rPr>
            <w:rStyle w:val="Hiperhivatkozs"/>
            <w:noProof/>
          </w:rPr>
          <w:t>2.2.16 Tizen</w:t>
        </w:r>
        <w:r>
          <w:rPr>
            <w:noProof/>
            <w:webHidden/>
          </w:rPr>
          <w:tab/>
        </w:r>
        <w:r>
          <w:rPr>
            <w:noProof/>
            <w:webHidden/>
          </w:rPr>
          <w:fldChar w:fldCharType="begin"/>
        </w:r>
        <w:r>
          <w:rPr>
            <w:noProof/>
            <w:webHidden/>
          </w:rPr>
          <w:instrText xml:space="preserve"> PAGEREF _Toc499211906 \h </w:instrText>
        </w:r>
        <w:r>
          <w:rPr>
            <w:noProof/>
            <w:webHidden/>
          </w:rPr>
        </w:r>
        <w:r>
          <w:rPr>
            <w:noProof/>
            <w:webHidden/>
          </w:rPr>
          <w:fldChar w:fldCharType="separate"/>
        </w:r>
        <w:r>
          <w:rPr>
            <w:noProof/>
            <w:webHidden/>
          </w:rPr>
          <w:t>15</w:t>
        </w:r>
        <w:r>
          <w:rPr>
            <w:noProof/>
            <w:webHidden/>
          </w:rPr>
          <w:fldChar w:fldCharType="end"/>
        </w:r>
      </w:hyperlink>
    </w:p>
    <w:p w14:paraId="7C6FB9BE" w14:textId="0B1AFCDF" w:rsidR="00664C98" w:rsidRDefault="00664C98">
      <w:pPr>
        <w:pStyle w:val="TJ3"/>
        <w:tabs>
          <w:tab w:val="right" w:leader="dot" w:pos="8494"/>
        </w:tabs>
        <w:rPr>
          <w:rFonts w:asciiTheme="minorHAnsi" w:eastAsiaTheme="minorEastAsia" w:hAnsiTheme="minorHAnsi" w:cstheme="minorBidi"/>
          <w:noProof/>
          <w:sz w:val="22"/>
          <w:szCs w:val="22"/>
          <w:lang w:eastAsia="hu-HU"/>
        </w:rPr>
      </w:pPr>
      <w:hyperlink w:anchor="_Toc499211907" w:history="1">
        <w:r w:rsidRPr="0075433A">
          <w:rPr>
            <w:rStyle w:val="Hiperhivatkozs"/>
            <w:noProof/>
          </w:rPr>
          <w:t>2.2.17 ZenUI</w:t>
        </w:r>
        <w:r>
          <w:rPr>
            <w:noProof/>
            <w:webHidden/>
          </w:rPr>
          <w:tab/>
        </w:r>
        <w:r>
          <w:rPr>
            <w:noProof/>
            <w:webHidden/>
          </w:rPr>
          <w:fldChar w:fldCharType="begin"/>
        </w:r>
        <w:r>
          <w:rPr>
            <w:noProof/>
            <w:webHidden/>
          </w:rPr>
          <w:instrText xml:space="preserve"> PAGEREF _Toc499211907 \h </w:instrText>
        </w:r>
        <w:r>
          <w:rPr>
            <w:noProof/>
            <w:webHidden/>
          </w:rPr>
        </w:r>
        <w:r>
          <w:rPr>
            <w:noProof/>
            <w:webHidden/>
          </w:rPr>
          <w:fldChar w:fldCharType="separate"/>
        </w:r>
        <w:r>
          <w:rPr>
            <w:noProof/>
            <w:webHidden/>
          </w:rPr>
          <w:t>15</w:t>
        </w:r>
        <w:r>
          <w:rPr>
            <w:noProof/>
            <w:webHidden/>
          </w:rPr>
          <w:fldChar w:fldCharType="end"/>
        </w:r>
      </w:hyperlink>
    </w:p>
    <w:p w14:paraId="6535B258" w14:textId="723E4D21" w:rsidR="00664C98" w:rsidRDefault="00664C98">
      <w:pPr>
        <w:pStyle w:val="TJ2"/>
        <w:tabs>
          <w:tab w:val="right" w:leader="dot" w:pos="8494"/>
        </w:tabs>
        <w:rPr>
          <w:rFonts w:asciiTheme="minorHAnsi" w:eastAsiaTheme="minorEastAsia" w:hAnsiTheme="minorHAnsi" w:cstheme="minorBidi"/>
          <w:noProof/>
          <w:sz w:val="22"/>
          <w:szCs w:val="22"/>
          <w:lang w:eastAsia="hu-HU"/>
        </w:rPr>
      </w:pPr>
      <w:hyperlink w:anchor="_Toc499211908" w:history="1">
        <w:r w:rsidRPr="0075433A">
          <w:rPr>
            <w:rStyle w:val="Hiperhivatkozs"/>
            <w:noProof/>
          </w:rPr>
          <w:t>2.3 Karbantartás alatt lévő platformok</w:t>
        </w:r>
        <w:r>
          <w:rPr>
            <w:noProof/>
            <w:webHidden/>
          </w:rPr>
          <w:tab/>
        </w:r>
        <w:r>
          <w:rPr>
            <w:noProof/>
            <w:webHidden/>
          </w:rPr>
          <w:fldChar w:fldCharType="begin"/>
        </w:r>
        <w:r>
          <w:rPr>
            <w:noProof/>
            <w:webHidden/>
          </w:rPr>
          <w:instrText xml:space="preserve"> PAGEREF _Toc499211908 \h </w:instrText>
        </w:r>
        <w:r>
          <w:rPr>
            <w:noProof/>
            <w:webHidden/>
          </w:rPr>
        </w:r>
        <w:r>
          <w:rPr>
            <w:noProof/>
            <w:webHidden/>
          </w:rPr>
          <w:fldChar w:fldCharType="separate"/>
        </w:r>
        <w:r>
          <w:rPr>
            <w:noProof/>
            <w:webHidden/>
          </w:rPr>
          <w:t>15</w:t>
        </w:r>
        <w:r>
          <w:rPr>
            <w:noProof/>
            <w:webHidden/>
          </w:rPr>
          <w:fldChar w:fldCharType="end"/>
        </w:r>
      </w:hyperlink>
    </w:p>
    <w:p w14:paraId="5807D1C7" w14:textId="5A593132" w:rsidR="00664C98" w:rsidRDefault="00664C98">
      <w:pPr>
        <w:pStyle w:val="TJ3"/>
        <w:tabs>
          <w:tab w:val="right" w:leader="dot" w:pos="8494"/>
        </w:tabs>
        <w:rPr>
          <w:rFonts w:asciiTheme="minorHAnsi" w:eastAsiaTheme="minorEastAsia" w:hAnsiTheme="minorHAnsi" w:cstheme="minorBidi"/>
          <w:noProof/>
          <w:sz w:val="22"/>
          <w:szCs w:val="22"/>
          <w:lang w:eastAsia="hu-HU"/>
        </w:rPr>
      </w:pPr>
      <w:hyperlink w:anchor="_Toc499211909" w:history="1">
        <w:r w:rsidRPr="0075433A">
          <w:rPr>
            <w:rStyle w:val="Hiperhivatkozs"/>
            <w:noProof/>
          </w:rPr>
          <w:t>2.3.1 BlackBerry 10</w:t>
        </w:r>
        <w:r>
          <w:rPr>
            <w:noProof/>
            <w:webHidden/>
          </w:rPr>
          <w:tab/>
        </w:r>
        <w:r>
          <w:rPr>
            <w:noProof/>
            <w:webHidden/>
          </w:rPr>
          <w:fldChar w:fldCharType="begin"/>
        </w:r>
        <w:r>
          <w:rPr>
            <w:noProof/>
            <w:webHidden/>
          </w:rPr>
          <w:instrText xml:space="preserve"> PAGEREF _Toc499211909 \h </w:instrText>
        </w:r>
        <w:r>
          <w:rPr>
            <w:noProof/>
            <w:webHidden/>
          </w:rPr>
        </w:r>
        <w:r>
          <w:rPr>
            <w:noProof/>
            <w:webHidden/>
          </w:rPr>
          <w:fldChar w:fldCharType="separate"/>
        </w:r>
        <w:r>
          <w:rPr>
            <w:noProof/>
            <w:webHidden/>
          </w:rPr>
          <w:t>16</w:t>
        </w:r>
        <w:r>
          <w:rPr>
            <w:noProof/>
            <w:webHidden/>
          </w:rPr>
          <w:fldChar w:fldCharType="end"/>
        </w:r>
      </w:hyperlink>
    </w:p>
    <w:p w14:paraId="3F07AA24" w14:textId="4B12A2B9" w:rsidR="00664C98" w:rsidRDefault="00664C98">
      <w:pPr>
        <w:pStyle w:val="TJ3"/>
        <w:tabs>
          <w:tab w:val="right" w:leader="dot" w:pos="8494"/>
        </w:tabs>
        <w:rPr>
          <w:rFonts w:asciiTheme="minorHAnsi" w:eastAsiaTheme="minorEastAsia" w:hAnsiTheme="minorHAnsi" w:cstheme="minorBidi"/>
          <w:noProof/>
          <w:sz w:val="22"/>
          <w:szCs w:val="22"/>
          <w:lang w:eastAsia="hu-HU"/>
        </w:rPr>
      </w:pPr>
      <w:hyperlink w:anchor="_Toc499211910" w:history="1">
        <w:r w:rsidRPr="0075433A">
          <w:rPr>
            <w:rStyle w:val="Hiperhivatkozs"/>
            <w:noProof/>
          </w:rPr>
          <w:t>2.3.2 Windows 10 mobile</w:t>
        </w:r>
        <w:r>
          <w:rPr>
            <w:noProof/>
            <w:webHidden/>
          </w:rPr>
          <w:tab/>
        </w:r>
        <w:r>
          <w:rPr>
            <w:noProof/>
            <w:webHidden/>
          </w:rPr>
          <w:fldChar w:fldCharType="begin"/>
        </w:r>
        <w:r>
          <w:rPr>
            <w:noProof/>
            <w:webHidden/>
          </w:rPr>
          <w:instrText xml:space="preserve"> PAGEREF _Toc499211910 \h </w:instrText>
        </w:r>
        <w:r>
          <w:rPr>
            <w:noProof/>
            <w:webHidden/>
          </w:rPr>
        </w:r>
        <w:r>
          <w:rPr>
            <w:noProof/>
            <w:webHidden/>
          </w:rPr>
          <w:fldChar w:fldCharType="separate"/>
        </w:r>
        <w:r>
          <w:rPr>
            <w:noProof/>
            <w:webHidden/>
          </w:rPr>
          <w:t>16</w:t>
        </w:r>
        <w:r>
          <w:rPr>
            <w:noProof/>
            <w:webHidden/>
          </w:rPr>
          <w:fldChar w:fldCharType="end"/>
        </w:r>
      </w:hyperlink>
    </w:p>
    <w:p w14:paraId="241701AB" w14:textId="6876E0F4" w:rsidR="00664C98" w:rsidRDefault="00664C98">
      <w:pPr>
        <w:pStyle w:val="TJ1"/>
        <w:rPr>
          <w:rFonts w:asciiTheme="minorHAnsi" w:eastAsiaTheme="minorEastAsia" w:hAnsiTheme="minorHAnsi" w:cstheme="minorBidi"/>
          <w:b w:val="0"/>
          <w:noProof/>
          <w:sz w:val="22"/>
          <w:szCs w:val="22"/>
          <w:lang w:eastAsia="hu-HU"/>
        </w:rPr>
      </w:pPr>
      <w:hyperlink w:anchor="_Toc499211911" w:history="1">
        <w:r w:rsidRPr="0075433A">
          <w:rPr>
            <w:rStyle w:val="Hiperhivatkozs"/>
            <w:noProof/>
          </w:rPr>
          <w:t>3 Alkalmazás készítése Android platformra</w:t>
        </w:r>
        <w:r>
          <w:rPr>
            <w:noProof/>
            <w:webHidden/>
          </w:rPr>
          <w:tab/>
        </w:r>
        <w:r>
          <w:rPr>
            <w:noProof/>
            <w:webHidden/>
          </w:rPr>
          <w:fldChar w:fldCharType="begin"/>
        </w:r>
        <w:r>
          <w:rPr>
            <w:noProof/>
            <w:webHidden/>
          </w:rPr>
          <w:instrText xml:space="preserve"> PAGEREF _Toc499211911 \h </w:instrText>
        </w:r>
        <w:r>
          <w:rPr>
            <w:noProof/>
            <w:webHidden/>
          </w:rPr>
        </w:r>
        <w:r>
          <w:rPr>
            <w:noProof/>
            <w:webHidden/>
          </w:rPr>
          <w:fldChar w:fldCharType="separate"/>
        </w:r>
        <w:r>
          <w:rPr>
            <w:noProof/>
            <w:webHidden/>
          </w:rPr>
          <w:t>17</w:t>
        </w:r>
        <w:r>
          <w:rPr>
            <w:noProof/>
            <w:webHidden/>
          </w:rPr>
          <w:fldChar w:fldCharType="end"/>
        </w:r>
      </w:hyperlink>
    </w:p>
    <w:p w14:paraId="21A7C7C0" w14:textId="5A6B2E8E" w:rsidR="00664C98" w:rsidRDefault="00664C98">
      <w:pPr>
        <w:pStyle w:val="TJ2"/>
        <w:tabs>
          <w:tab w:val="right" w:leader="dot" w:pos="8494"/>
        </w:tabs>
        <w:rPr>
          <w:rFonts w:asciiTheme="minorHAnsi" w:eastAsiaTheme="minorEastAsia" w:hAnsiTheme="minorHAnsi" w:cstheme="minorBidi"/>
          <w:noProof/>
          <w:sz w:val="22"/>
          <w:szCs w:val="22"/>
          <w:lang w:eastAsia="hu-HU"/>
        </w:rPr>
      </w:pPr>
      <w:hyperlink w:anchor="_Toc499211912" w:history="1">
        <w:r w:rsidRPr="0075433A">
          <w:rPr>
            <w:rStyle w:val="Hiperhivatkozs"/>
            <w:noProof/>
          </w:rPr>
          <w:t>3.1 Android megszületése</w:t>
        </w:r>
        <w:r>
          <w:rPr>
            <w:noProof/>
            <w:webHidden/>
          </w:rPr>
          <w:tab/>
        </w:r>
        <w:r>
          <w:rPr>
            <w:noProof/>
            <w:webHidden/>
          </w:rPr>
          <w:fldChar w:fldCharType="begin"/>
        </w:r>
        <w:r>
          <w:rPr>
            <w:noProof/>
            <w:webHidden/>
          </w:rPr>
          <w:instrText xml:space="preserve"> PAGEREF _Toc499211912 \h </w:instrText>
        </w:r>
        <w:r>
          <w:rPr>
            <w:noProof/>
            <w:webHidden/>
          </w:rPr>
        </w:r>
        <w:r>
          <w:rPr>
            <w:noProof/>
            <w:webHidden/>
          </w:rPr>
          <w:fldChar w:fldCharType="separate"/>
        </w:r>
        <w:r>
          <w:rPr>
            <w:noProof/>
            <w:webHidden/>
          </w:rPr>
          <w:t>17</w:t>
        </w:r>
        <w:r>
          <w:rPr>
            <w:noProof/>
            <w:webHidden/>
          </w:rPr>
          <w:fldChar w:fldCharType="end"/>
        </w:r>
      </w:hyperlink>
    </w:p>
    <w:p w14:paraId="3CA6E74B" w14:textId="2603DD58" w:rsidR="00664C98" w:rsidRDefault="00664C98">
      <w:pPr>
        <w:pStyle w:val="TJ3"/>
        <w:tabs>
          <w:tab w:val="right" w:leader="dot" w:pos="8494"/>
        </w:tabs>
        <w:rPr>
          <w:rFonts w:asciiTheme="minorHAnsi" w:eastAsiaTheme="minorEastAsia" w:hAnsiTheme="minorHAnsi" w:cstheme="minorBidi"/>
          <w:noProof/>
          <w:sz w:val="22"/>
          <w:szCs w:val="22"/>
          <w:lang w:eastAsia="hu-HU"/>
        </w:rPr>
      </w:pPr>
      <w:hyperlink w:anchor="_Toc499211913" w:history="1">
        <w:r w:rsidRPr="0075433A">
          <w:rPr>
            <w:rStyle w:val="Hiperhivatkozs"/>
            <w:noProof/>
          </w:rPr>
          <w:t>3.1.1 Bevezetés</w:t>
        </w:r>
        <w:r>
          <w:rPr>
            <w:noProof/>
            <w:webHidden/>
          </w:rPr>
          <w:tab/>
        </w:r>
        <w:r>
          <w:rPr>
            <w:noProof/>
            <w:webHidden/>
          </w:rPr>
          <w:fldChar w:fldCharType="begin"/>
        </w:r>
        <w:r>
          <w:rPr>
            <w:noProof/>
            <w:webHidden/>
          </w:rPr>
          <w:instrText xml:space="preserve"> PAGEREF _Toc499211913 \h </w:instrText>
        </w:r>
        <w:r>
          <w:rPr>
            <w:noProof/>
            <w:webHidden/>
          </w:rPr>
        </w:r>
        <w:r>
          <w:rPr>
            <w:noProof/>
            <w:webHidden/>
          </w:rPr>
          <w:fldChar w:fldCharType="separate"/>
        </w:r>
        <w:r>
          <w:rPr>
            <w:noProof/>
            <w:webHidden/>
          </w:rPr>
          <w:t>17</w:t>
        </w:r>
        <w:r>
          <w:rPr>
            <w:noProof/>
            <w:webHidden/>
          </w:rPr>
          <w:fldChar w:fldCharType="end"/>
        </w:r>
      </w:hyperlink>
    </w:p>
    <w:p w14:paraId="6A03FA37" w14:textId="3E9E3233" w:rsidR="00664C98" w:rsidRDefault="00664C98">
      <w:pPr>
        <w:pStyle w:val="TJ3"/>
        <w:tabs>
          <w:tab w:val="right" w:leader="dot" w:pos="8494"/>
        </w:tabs>
        <w:rPr>
          <w:rFonts w:asciiTheme="minorHAnsi" w:eastAsiaTheme="minorEastAsia" w:hAnsiTheme="minorHAnsi" w:cstheme="minorBidi"/>
          <w:noProof/>
          <w:sz w:val="22"/>
          <w:szCs w:val="22"/>
          <w:lang w:eastAsia="hu-HU"/>
        </w:rPr>
      </w:pPr>
      <w:hyperlink w:anchor="_Toc499211914" w:history="1">
        <w:r w:rsidRPr="0075433A">
          <w:rPr>
            <w:rStyle w:val="Hiperhivatkozs"/>
            <w:noProof/>
          </w:rPr>
          <w:t>3.1.2 Az iPhone hatásai</w:t>
        </w:r>
        <w:r>
          <w:rPr>
            <w:noProof/>
            <w:webHidden/>
          </w:rPr>
          <w:tab/>
        </w:r>
        <w:r>
          <w:rPr>
            <w:noProof/>
            <w:webHidden/>
          </w:rPr>
          <w:fldChar w:fldCharType="begin"/>
        </w:r>
        <w:r>
          <w:rPr>
            <w:noProof/>
            <w:webHidden/>
          </w:rPr>
          <w:instrText xml:space="preserve"> PAGEREF _Toc499211914 \h </w:instrText>
        </w:r>
        <w:r>
          <w:rPr>
            <w:noProof/>
            <w:webHidden/>
          </w:rPr>
        </w:r>
        <w:r>
          <w:rPr>
            <w:noProof/>
            <w:webHidden/>
          </w:rPr>
          <w:fldChar w:fldCharType="separate"/>
        </w:r>
        <w:r>
          <w:rPr>
            <w:noProof/>
            <w:webHidden/>
          </w:rPr>
          <w:t>18</w:t>
        </w:r>
        <w:r>
          <w:rPr>
            <w:noProof/>
            <w:webHidden/>
          </w:rPr>
          <w:fldChar w:fldCharType="end"/>
        </w:r>
      </w:hyperlink>
    </w:p>
    <w:p w14:paraId="35A3053F" w14:textId="11FB07DA" w:rsidR="00664C98" w:rsidRDefault="00664C98">
      <w:pPr>
        <w:pStyle w:val="TJ3"/>
        <w:tabs>
          <w:tab w:val="right" w:leader="dot" w:pos="8494"/>
        </w:tabs>
        <w:rPr>
          <w:rFonts w:asciiTheme="minorHAnsi" w:eastAsiaTheme="minorEastAsia" w:hAnsiTheme="minorHAnsi" w:cstheme="minorBidi"/>
          <w:noProof/>
          <w:sz w:val="22"/>
          <w:szCs w:val="22"/>
          <w:lang w:eastAsia="hu-HU"/>
        </w:rPr>
      </w:pPr>
      <w:hyperlink w:anchor="_Toc499211915" w:history="1">
        <w:r w:rsidRPr="0075433A">
          <w:rPr>
            <w:rStyle w:val="Hiperhivatkozs"/>
            <w:noProof/>
          </w:rPr>
          <w:t>3.1.3 Az első Androidos készülék</w:t>
        </w:r>
        <w:r>
          <w:rPr>
            <w:noProof/>
            <w:webHidden/>
          </w:rPr>
          <w:tab/>
        </w:r>
        <w:r>
          <w:rPr>
            <w:noProof/>
            <w:webHidden/>
          </w:rPr>
          <w:fldChar w:fldCharType="begin"/>
        </w:r>
        <w:r>
          <w:rPr>
            <w:noProof/>
            <w:webHidden/>
          </w:rPr>
          <w:instrText xml:space="preserve"> PAGEREF _Toc499211915 \h </w:instrText>
        </w:r>
        <w:r>
          <w:rPr>
            <w:noProof/>
            <w:webHidden/>
          </w:rPr>
        </w:r>
        <w:r>
          <w:rPr>
            <w:noProof/>
            <w:webHidden/>
          </w:rPr>
          <w:fldChar w:fldCharType="separate"/>
        </w:r>
        <w:r>
          <w:rPr>
            <w:noProof/>
            <w:webHidden/>
          </w:rPr>
          <w:t>18</w:t>
        </w:r>
        <w:r>
          <w:rPr>
            <w:noProof/>
            <w:webHidden/>
          </w:rPr>
          <w:fldChar w:fldCharType="end"/>
        </w:r>
      </w:hyperlink>
    </w:p>
    <w:p w14:paraId="4A0CFFA1" w14:textId="4A45F31D" w:rsidR="00664C98" w:rsidRDefault="00664C98">
      <w:pPr>
        <w:pStyle w:val="TJ3"/>
        <w:tabs>
          <w:tab w:val="right" w:leader="dot" w:pos="8494"/>
        </w:tabs>
        <w:rPr>
          <w:rFonts w:asciiTheme="minorHAnsi" w:eastAsiaTheme="minorEastAsia" w:hAnsiTheme="minorHAnsi" w:cstheme="minorBidi"/>
          <w:noProof/>
          <w:sz w:val="22"/>
          <w:szCs w:val="22"/>
          <w:lang w:eastAsia="hu-HU"/>
        </w:rPr>
      </w:pPr>
      <w:hyperlink w:anchor="_Toc499211916" w:history="1">
        <w:r w:rsidRPr="0075433A">
          <w:rPr>
            <w:rStyle w:val="Hiperhivatkozs"/>
            <w:noProof/>
          </w:rPr>
          <w:t>3.1.4 Verziók</w:t>
        </w:r>
        <w:r>
          <w:rPr>
            <w:noProof/>
            <w:webHidden/>
          </w:rPr>
          <w:tab/>
        </w:r>
        <w:r>
          <w:rPr>
            <w:noProof/>
            <w:webHidden/>
          </w:rPr>
          <w:fldChar w:fldCharType="begin"/>
        </w:r>
        <w:r>
          <w:rPr>
            <w:noProof/>
            <w:webHidden/>
          </w:rPr>
          <w:instrText xml:space="preserve"> PAGEREF _Toc499211916 \h </w:instrText>
        </w:r>
        <w:r>
          <w:rPr>
            <w:noProof/>
            <w:webHidden/>
          </w:rPr>
        </w:r>
        <w:r>
          <w:rPr>
            <w:noProof/>
            <w:webHidden/>
          </w:rPr>
          <w:fldChar w:fldCharType="separate"/>
        </w:r>
        <w:r>
          <w:rPr>
            <w:noProof/>
            <w:webHidden/>
          </w:rPr>
          <w:t>19</w:t>
        </w:r>
        <w:r>
          <w:rPr>
            <w:noProof/>
            <w:webHidden/>
          </w:rPr>
          <w:fldChar w:fldCharType="end"/>
        </w:r>
      </w:hyperlink>
    </w:p>
    <w:p w14:paraId="6FB790BD" w14:textId="43E00F7C" w:rsidR="00664C98" w:rsidRDefault="00664C98">
      <w:pPr>
        <w:pStyle w:val="TJ3"/>
        <w:tabs>
          <w:tab w:val="right" w:leader="dot" w:pos="8494"/>
        </w:tabs>
        <w:rPr>
          <w:rFonts w:asciiTheme="minorHAnsi" w:eastAsiaTheme="minorEastAsia" w:hAnsiTheme="minorHAnsi" w:cstheme="minorBidi"/>
          <w:noProof/>
          <w:sz w:val="22"/>
          <w:szCs w:val="22"/>
          <w:lang w:eastAsia="hu-HU"/>
        </w:rPr>
      </w:pPr>
      <w:hyperlink w:anchor="_Toc499211917" w:history="1">
        <w:r w:rsidRPr="0075433A">
          <w:rPr>
            <w:rStyle w:val="Hiperhivatkozs"/>
            <w:noProof/>
          </w:rPr>
          <w:t>3.1.5 Platform architektúra</w:t>
        </w:r>
        <w:r>
          <w:rPr>
            <w:noProof/>
            <w:webHidden/>
          </w:rPr>
          <w:tab/>
        </w:r>
        <w:r>
          <w:rPr>
            <w:noProof/>
            <w:webHidden/>
          </w:rPr>
          <w:fldChar w:fldCharType="begin"/>
        </w:r>
        <w:r>
          <w:rPr>
            <w:noProof/>
            <w:webHidden/>
          </w:rPr>
          <w:instrText xml:space="preserve"> PAGEREF _Toc499211917 \h </w:instrText>
        </w:r>
        <w:r>
          <w:rPr>
            <w:noProof/>
            <w:webHidden/>
          </w:rPr>
        </w:r>
        <w:r>
          <w:rPr>
            <w:noProof/>
            <w:webHidden/>
          </w:rPr>
          <w:fldChar w:fldCharType="separate"/>
        </w:r>
        <w:r>
          <w:rPr>
            <w:noProof/>
            <w:webHidden/>
          </w:rPr>
          <w:t>24</w:t>
        </w:r>
        <w:r>
          <w:rPr>
            <w:noProof/>
            <w:webHidden/>
          </w:rPr>
          <w:fldChar w:fldCharType="end"/>
        </w:r>
      </w:hyperlink>
    </w:p>
    <w:p w14:paraId="703886E9" w14:textId="43348869" w:rsidR="00664C98" w:rsidRDefault="00664C98">
      <w:pPr>
        <w:pStyle w:val="TJ2"/>
        <w:tabs>
          <w:tab w:val="right" w:leader="dot" w:pos="8494"/>
        </w:tabs>
        <w:rPr>
          <w:rFonts w:asciiTheme="minorHAnsi" w:eastAsiaTheme="minorEastAsia" w:hAnsiTheme="minorHAnsi" w:cstheme="minorBidi"/>
          <w:noProof/>
          <w:sz w:val="22"/>
          <w:szCs w:val="22"/>
          <w:lang w:eastAsia="hu-HU"/>
        </w:rPr>
      </w:pPr>
      <w:hyperlink w:anchor="_Toc499211918" w:history="1">
        <w:r w:rsidRPr="0075433A">
          <w:rPr>
            <w:rStyle w:val="Hiperhivatkozs"/>
            <w:noProof/>
          </w:rPr>
          <w:t>3.2 Alkalmazásfejlesztés Android platformra</w:t>
        </w:r>
        <w:r>
          <w:rPr>
            <w:noProof/>
            <w:webHidden/>
          </w:rPr>
          <w:tab/>
        </w:r>
        <w:r>
          <w:rPr>
            <w:noProof/>
            <w:webHidden/>
          </w:rPr>
          <w:fldChar w:fldCharType="begin"/>
        </w:r>
        <w:r>
          <w:rPr>
            <w:noProof/>
            <w:webHidden/>
          </w:rPr>
          <w:instrText xml:space="preserve"> PAGEREF _Toc499211918 \h </w:instrText>
        </w:r>
        <w:r>
          <w:rPr>
            <w:noProof/>
            <w:webHidden/>
          </w:rPr>
        </w:r>
        <w:r>
          <w:rPr>
            <w:noProof/>
            <w:webHidden/>
          </w:rPr>
          <w:fldChar w:fldCharType="separate"/>
        </w:r>
        <w:r>
          <w:rPr>
            <w:noProof/>
            <w:webHidden/>
          </w:rPr>
          <w:t>26</w:t>
        </w:r>
        <w:r>
          <w:rPr>
            <w:noProof/>
            <w:webHidden/>
          </w:rPr>
          <w:fldChar w:fldCharType="end"/>
        </w:r>
      </w:hyperlink>
    </w:p>
    <w:p w14:paraId="439C9A58" w14:textId="444F55BB" w:rsidR="00664C98" w:rsidRDefault="00664C98">
      <w:pPr>
        <w:pStyle w:val="TJ3"/>
        <w:tabs>
          <w:tab w:val="right" w:leader="dot" w:pos="8494"/>
        </w:tabs>
        <w:rPr>
          <w:rFonts w:asciiTheme="minorHAnsi" w:eastAsiaTheme="minorEastAsia" w:hAnsiTheme="minorHAnsi" w:cstheme="minorBidi"/>
          <w:noProof/>
          <w:sz w:val="22"/>
          <w:szCs w:val="22"/>
          <w:lang w:eastAsia="hu-HU"/>
        </w:rPr>
      </w:pPr>
      <w:hyperlink w:anchor="_Toc499211919" w:history="1">
        <w:r w:rsidRPr="0075433A">
          <w:rPr>
            <w:rStyle w:val="Hiperhivatkozs"/>
            <w:noProof/>
          </w:rPr>
          <w:t>3.2.1 Áttekintés</w:t>
        </w:r>
        <w:r>
          <w:rPr>
            <w:noProof/>
            <w:webHidden/>
          </w:rPr>
          <w:tab/>
        </w:r>
        <w:r>
          <w:rPr>
            <w:noProof/>
            <w:webHidden/>
          </w:rPr>
          <w:fldChar w:fldCharType="begin"/>
        </w:r>
        <w:r>
          <w:rPr>
            <w:noProof/>
            <w:webHidden/>
          </w:rPr>
          <w:instrText xml:space="preserve"> PAGEREF _Toc499211919 \h </w:instrText>
        </w:r>
        <w:r>
          <w:rPr>
            <w:noProof/>
            <w:webHidden/>
          </w:rPr>
        </w:r>
        <w:r>
          <w:rPr>
            <w:noProof/>
            <w:webHidden/>
          </w:rPr>
          <w:fldChar w:fldCharType="separate"/>
        </w:r>
        <w:r>
          <w:rPr>
            <w:noProof/>
            <w:webHidden/>
          </w:rPr>
          <w:t>26</w:t>
        </w:r>
        <w:r>
          <w:rPr>
            <w:noProof/>
            <w:webHidden/>
          </w:rPr>
          <w:fldChar w:fldCharType="end"/>
        </w:r>
      </w:hyperlink>
    </w:p>
    <w:p w14:paraId="69DA0BFD" w14:textId="5B247208" w:rsidR="00664C98" w:rsidRDefault="00664C98">
      <w:pPr>
        <w:pStyle w:val="TJ3"/>
        <w:tabs>
          <w:tab w:val="right" w:leader="dot" w:pos="8494"/>
        </w:tabs>
        <w:rPr>
          <w:rFonts w:asciiTheme="minorHAnsi" w:eastAsiaTheme="minorEastAsia" w:hAnsiTheme="minorHAnsi" w:cstheme="minorBidi"/>
          <w:noProof/>
          <w:sz w:val="22"/>
          <w:szCs w:val="22"/>
          <w:lang w:eastAsia="hu-HU"/>
        </w:rPr>
      </w:pPr>
      <w:hyperlink w:anchor="_Toc499211920" w:history="1">
        <w:r w:rsidRPr="0075433A">
          <w:rPr>
            <w:rStyle w:val="Hiperhivatkozs"/>
            <w:noProof/>
          </w:rPr>
          <w:t>3.2.2 Android Studio</w:t>
        </w:r>
        <w:r>
          <w:rPr>
            <w:noProof/>
            <w:webHidden/>
          </w:rPr>
          <w:tab/>
        </w:r>
        <w:r>
          <w:rPr>
            <w:noProof/>
            <w:webHidden/>
          </w:rPr>
          <w:fldChar w:fldCharType="begin"/>
        </w:r>
        <w:r>
          <w:rPr>
            <w:noProof/>
            <w:webHidden/>
          </w:rPr>
          <w:instrText xml:space="preserve"> PAGEREF _Toc499211920 \h </w:instrText>
        </w:r>
        <w:r>
          <w:rPr>
            <w:noProof/>
            <w:webHidden/>
          </w:rPr>
        </w:r>
        <w:r>
          <w:rPr>
            <w:noProof/>
            <w:webHidden/>
          </w:rPr>
          <w:fldChar w:fldCharType="separate"/>
        </w:r>
        <w:r>
          <w:rPr>
            <w:noProof/>
            <w:webHidden/>
          </w:rPr>
          <w:t>27</w:t>
        </w:r>
        <w:r>
          <w:rPr>
            <w:noProof/>
            <w:webHidden/>
          </w:rPr>
          <w:fldChar w:fldCharType="end"/>
        </w:r>
      </w:hyperlink>
    </w:p>
    <w:p w14:paraId="6D0AE9EF" w14:textId="3D33A535" w:rsidR="00664C98" w:rsidRDefault="00664C98">
      <w:pPr>
        <w:pStyle w:val="TJ3"/>
        <w:tabs>
          <w:tab w:val="right" w:leader="dot" w:pos="8494"/>
        </w:tabs>
        <w:rPr>
          <w:rFonts w:asciiTheme="minorHAnsi" w:eastAsiaTheme="minorEastAsia" w:hAnsiTheme="minorHAnsi" w:cstheme="minorBidi"/>
          <w:noProof/>
          <w:sz w:val="22"/>
          <w:szCs w:val="22"/>
          <w:lang w:eastAsia="hu-HU"/>
        </w:rPr>
      </w:pPr>
      <w:hyperlink w:anchor="_Toc499211921" w:history="1">
        <w:r w:rsidRPr="0075433A">
          <w:rPr>
            <w:rStyle w:val="Hiperhivatkozs"/>
            <w:noProof/>
          </w:rPr>
          <w:t>3.2.3 Alkalmazás komponensek</w:t>
        </w:r>
        <w:r>
          <w:rPr>
            <w:noProof/>
            <w:webHidden/>
          </w:rPr>
          <w:tab/>
        </w:r>
        <w:r>
          <w:rPr>
            <w:noProof/>
            <w:webHidden/>
          </w:rPr>
          <w:fldChar w:fldCharType="begin"/>
        </w:r>
        <w:r>
          <w:rPr>
            <w:noProof/>
            <w:webHidden/>
          </w:rPr>
          <w:instrText xml:space="preserve"> PAGEREF _Toc499211921 \h </w:instrText>
        </w:r>
        <w:r>
          <w:rPr>
            <w:noProof/>
            <w:webHidden/>
          </w:rPr>
        </w:r>
        <w:r>
          <w:rPr>
            <w:noProof/>
            <w:webHidden/>
          </w:rPr>
          <w:fldChar w:fldCharType="separate"/>
        </w:r>
        <w:r>
          <w:rPr>
            <w:noProof/>
            <w:webHidden/>
          </w:rPr>
          <w:t>28</w:t>
        </w:r>
        <w:r>
          <w:rPr>
            <w:noProof/>
            <w:webHidden/>
          </w:rPr>
          <w:fldChar w:fldCharType="end"/>
        </w:r>
      </w:hyperlink>
    </w:p>
    <w:p w14:paraId="56BD6DC9" w14:textId="3EB0A840" w:rsidR="00664C98" w:rsidRDefault="00664C98">
      <w:pPr>
        <w:pStyle w:val="TJ1"/>
        <w:rPr>
          <w:rFonts w:asciiTheme="minorHAnsi" w:eastAsiaTheme="minorEastAsia" w:hAnsiTheme="minorHAnsi" w:cstheme="minorBidi"/>
          <w:b w:val="0"/>
          <w:noProof/>
          <w:sz w:val="22"/>
          <w:szCs w:val="22"/>
          <w:lang w:eastAsia="hu-HU"/>
        </w:rPr>
      </w:pPr>
      <w:hyperlink w:anchor="_Toc499211922" w:history="1">
        <w:r w:rsidRPr="0075433A">
          <w:rPr>
            <w:rStyle w:val="Hiperhivatkozs"/>
            <w:noProof/>
          </w:rPr>
          <w:t>4 Tervezés</w:t>
        </w:r>
        <w:r>
          <w:rPr>
            <w:noProof/>
            <w:webHidden/>
          </w:rPr>
          <w:tab/>
        </w:r>
        <w:r>
          <w:rPr>
            <w:noProof/>
            <w:webHidden/>
          </w:rPr>
          <w:fldChar w:fldCharType="begin"/>
        </w:r>
        <w:r>
          <w:rPr>
            <w:noProof/>
            <w:webHidden/>
          </w:rPr>
          <w:instrText xml:space="preserve"> PAGEREF _Toc499211922 \h </w:instrText>
        </w:r>
        <w:r>
          <w:rPr>
            <w:noProof/>
            <w:webHidden/>
          </w:rPr>
        </w:r>
        <w:r>
          <w:rPr>
            <w:noProof/>
            <w:webHidden/>
          </w:rPr>
          <w:fldChar w:fldCharType="separate"/>
        </w:r>
        <w:r>
          <w:rPr>
            <w:noProof/>
            <w:webHidden/>
          </w:rPr>
          <w:t>32</w:t>
        </w:r>
        <w:r>
          <w:rPr>
            <w:noProof/>
            <w:webHidden/>
          </w:rPr>
          <w:fldChar w:fldCharType="end"/>
        </w:r>
      </w:hyperlink>
    </w:p>
    <w:p w14:paraId="3C298A84" w14:textId="003F21F3" w:rsidR="00664C98" w:rsidRDefault="00664C98">
      <w:pPr>
        <w:pStyle w:val="TJ2"/>
        <w:tabs>
          <w:tab w:val="right" w:leader="dot" w:pos="8494"/>
        </w:tabs>
        <w:rPr>
          <w:rFonts w:asciiTheme="minorHAnsi" w:eastAsiaTheme="minorEastAsia" w:hAnsiTheme="minorHAnsi" w:cstheme="minorBidi"/>
          <w:noProof/>
          <w:sz w:val="22"/>
          <w:szCs w:val="22"/>
          <w:lang w:eastAsia="hu-HU"/>
        </w:rPr>
      </w:pPr>
      <w:hyperlink w:anchor="_Toc499211923" w:history="1">
        <w:r w:rsidRPr="0075433A">
          <w:rPr>
            <w:rStyle w:val="Hiperhivatkozs"/>
            <w:noProof/>
          </w:rPr>
          <w:t>4.1 Verziókezelés</w:t>
        </w:r>
        <w:r>
          <w:rPr>
            <w:noProof/>
            <w:webHidden/>
          </w:rPr>
          <w:tab/>
        </w:r>
        <w:r>
          <w:rPr>
            <w:noProof/>
            <w:webHidden/>
          </w:rPr>
          <w:fldChar w:fldCharType="begin"/>
        </w:r>
        <w:r>
          <w:rPr>
            <w:noProof/>
            <w:webHidden/>
          </w:rPr>
          <w:instrText xml:space="preserve"> PAGEREF _Toc499211923 \h </w:instrText>
        </w:r>
        <w:r>
          <w:rPr>
            <w:noProof/>
            <w:webHidden/>
          </w:rPr>
        </w:r>
        <w:r>
          <w:rPr>
            <w:noProof/>
            <w:webHidden/>
          </w:rPr>
          <w:fldChar w:fldCharType="separate"/>
        </w:r>
        <w:r>
          <w:rPr>
            <w:noProof/>
            <w:webHidden/>
          </w:rPr>
          <w:t>32</w:t>
        </w:r>
        <w:r>
          <w:rPr>
            <w:noProof/>
            <w:webHidden/>
          </w:rPr>
          <w:fldChar w:fldCharType="end"/>
        </w:r>
      </w:hyperlink>
    </w:p>
    <w:p w14:paraId="20B3C345" w14:textId="68A19257" w:rsidR="00664C98" w:rsidRDefault="00664C98">
      <w:pPr>
        <w:pStyle w:val="TJ3"/>
        <w:tabs>
          <w:tab w:val="right" w:leader="dot" w:pos="8494"/>
        </w:tabs>
        <w:rPr>
          <w:rFonts w:asciiTheme="minorHAnsi" w:eastAsiaTheme="minorEastAsia" w:hAnsiTheme="minorHAnsi" w:cstheme="minorBidi"/>
          <w:noProof/>
          <w:sz w:val="22"/>
          <w:szCs w:val="22"/>
          <w:lang w:eastAsia="hu-HU"/>
        </w:rPr>
      </w:pPr>
      <w:hyperlink w:anchor="_Toc499211924" w:history="1">
        <w:r w:rsidRPr="0075433A">
          <w:rPr>
            <w:rStyle w:val="Hiperhivatkozs"/>
            <w:noProof/>
          </w:rPr>
          <w:t>4.1.1 Alapvető fogalmak</w:t>
        </w:r>
        <w:r>
          <w:rPr>
            <w:noProof/>
            <w:webHidden/>
          </w:rPr>
          <w:tab/>
        </w:r>
        <w:r>
          <w:rPr>
            <w:noProof/>
            <w:webHidden/>
          </w:rPr>
          <w:fldChar w:fldCharType="begin"/>
        </w:r>
        <w:r>
          <w:rPr>
            <w:noProof/>
            <w:webHidden/>
          </w:rPr>
          <w:instrText xml:space="preserve"> PAGEREF _Toc499211924 \h </w:instrText>
        </w:r>
        <w:r>
          <w:rPr>
            <w:noProof/>
            <w:webHidden/>
          </w:rPr>
        </w:r>
        <w:r>
          <w:rPr>
            <w:noProof/>
            <w:webHidden/>
          </w:rPr>
          <w:fldChar w:fldCharType="separate"/>
        </w:r>
        <w:r>
          <w:rPr>
            <w:noProof/>
            <w:webHidden/>
          </w:rPr>
          <w:t>33</w:t>
        </w:r>
        <w:r>
          <w:rPr>
            <w:noProof/>
            <w:webHidden/>
          </w:rPr>
          <w:fldChar w:fldCharType="end"/>
        </w:r>
      </w:hyperlink>
    </w:p>
    <w:p w14:paraId="2B56F553" w14:textId="535D4552" w:rsidR="00664C98" w:rsidRDefault="00664C98">
      <w:pPr>
        <w:pStyle w:val="TJ3"/>
        <w:tabs>
          <w:tab w:val="right" w:leader="dot" w:pos="8494"/>
        </w:tabs>
        <w:rPr>
          <w:rFonts w:asciiTheme="minorHAnsi" w:eastAsiaTheme="minorEastAsia" w:hAnsiTheme="minorHAnsi" w:cstheme="minorBidi"/>
          <w:noProof/>
          <w:sz w:val="22"/>
          <w:szCs w:val="22"/>
          <w:lang w:eastAsia="hu-HU"/>
        </w:rPr>
      </w:pPr>
      <w:hyperlink w:anchor="_Toc499211925" w:history="1">
        <w:r w:rsidRPr="0075433A">
          <w:rPr>
            <w:rStyle w:val="Hiperhivatkozs"/>
            <w:noProof/>
          </w:rPr>
          <w:t>4.1.2 Verziókezelők összehasonlítása</w:t>
        </w:r>
        <w:r>
          <w:rPr>
            <w:noProof/>
            <w:webHidden/>
          </w:rPr>
          <w:tab/>
        </w:r>
        <w:r>
          <w:rPr>
            <w:noProof/>
            <w:webHidden/>
          </w:rPr>
          <w:fldChar w:fldCharType="begin"/>
        </w:r>
        <w:r>
          <w:rPr>
            <w:noProof/>
            <w:webHidden/>
          </w:rPr>
          <w:instrText xml:space="preserve"> PAGEREF _Toc499211925 \h </w:instrText>
        </w:r>
        <w:r>
          <w:rPr>
            <w:noProof/>
            <w:webHidden/>
          </w:rPr>
        </w:r>
        <w:r>
          <w:rPr>
            <w:noProof/>
            <w:webHidden/>
          </w:rPr>
          <w:fldChar w:fldCharType="separate"/>
        </w:r>
        <w:r>
          <w:rPr>
            <w:noProof/>
            <w:webHidden/>
          </w:rPr>
          <w:t>34</w:t>
        </w:r>
        <w:r>
          <w:rPr>
            <w:noProof/>
            <w:webHidden/>
          </w:rPr>
          <w:fldChar w:fldCharType="end"/>
        </w:r>
      </w:hyperlink>
    </w:p>
    <w:p w14:paraId="420E4107" w14:textId="1A806EB6" w:rsidR="00664C98" w:rsidRDefault="00664C98">
      <w:pPr>
        <w:pStyle w:val="TJ2"/>
        <w:tabs>
          <w:tab w:val="right" w:leader="dot" w:pos="8494"/>
        </w:tabs>
        <w:rPr>
          <w:rFonts w:asciiTheme="minorHAnsi" w:eastAsiaTheme="minorEastAsia" w:hAnsiTheme="minorHAnsi" w:cstheme="minorBidi"/>
          <w:noProof/>
          <w:sz w:val="22"/>
          <w:szCs w:val="22"/>
          <w:lang w:eastAsia="hu-HU"/>
        </w:rPr>
      </w:pPr>
      <w:hyperlink w:anchor="_Toc499211926" w:history="1">
        <w:r w:rsidRPr="0075433A">
          <w:rPr>
            <w:rStyle w:val="Hiperhivatkozs"/>
            <w:noProof/>
          </w:rPr>
          <w:t>4.2 Felhasználói felület</w:t>
        </w:r>
        <w:r>
          <w:rPr>
            <w:noProof/>
            <w:webHidden/>
          </w:rPr>
          <w:tab/>
        </w:r>
        <w:r>
          <w:rPr>
            <w:noProof/>
            <w:webHidden/>
          </w:rPr>
          <w:fldChar w:fldCharType="begin"/>
        </w:r>
        <w:r>
          <w:rPr>
            <w:noProof/>
            <w:webHidden/>
          </w:rPr>
          <w:instrText xml:space="preserve"> PAGEREF _Toc499211926 \h </w:instrText>
        </w:r>
        <w:r>
          <w:rPr>
            <w:noProof/>
            <w:webHidden/>
          </w:rPr>
        </w:r>
        <w:r>
          <w:rPr>
            <w:noProof/>
            <w:webHidden/>
          </w:rPr>
          <w:fldChar w:fldCharType="separate"/>
        </w:r>
        <w:r>
          <w:rPr>
            <w:noProof/>
            <w:webHidden/>
          </w:rPr>
          <w:t>36</w:t>
        </w:r>
        <w:r>
          <w:rPr>
            <w:noProof/>
            <w:webHidden/>
          </w:rPr>
          <w:fldChar w:fldCharType="end"/>
        </w:r>
      </w:hyperlink>
    </w:p>
    <w:p w14:paraId="37E17525" w14:textId="542790E8" w:rsidR="00664C98" w:rsidRDefault="00664C98">
      <w:pPr>
        <w:pStyle w:val="TJ2"/>
        <w:tabs>
          <w:tab w:val="right" w:leader="dot" w:pos="8494"/>
        </w:tabs>
        <w:rPr>
          <w:rFonts w:asciiTheme="minorHAnsi" w:eastAsiaTheme="minorEastAsia" w:hAnsiTheme="minorHAnsi" w:cstheme="minorBidi"/>
          <w:noProof/>
          <w:sz w:val="22"/>
          <w:szCs w:val="22"/>
          <w:lang w:eastAsia="hu-HU"/>
        </w:rPr>
      </w:pPr>
      <w:hyperlink w:anchor="_Toc499211927" w:history="1">
        <w:r w:rsidRPr="0075433A">
          <w:rPr>
            <w:rStyle w:val="Hiperhivatkozs"/>
            <w:noProof/>
            <w:lang w:eastAsia="hu-HU"/>
          </w:rPr>
          <w:t>4.3 Játéklogika</w:t>
        </w:r>
        <w:r>
          <w:rPr>
            <w:noProof/>
            <w:webHidden/>
          </w:rPr>
          <w:tab/>
        </w:r>
        <w:r>
          <w:rPr>
            <w:noProof/>
            <w:webHidden/>
          </w:rPr>
          <w:fldChar w:fldCharType="begin"/>
        </w:r>
        <w:r>
          <w:rPr>
            <w:noProof/>
            <w:webHidden/>
          </w:rPr>
          <w:instrText xml:space="preserve"> PAGEREF _Toc499211927 \h </w:instrText>
        </w:r>
        <w:r>
          <w:rPr>
            <w:noProof/>
            <w:webHidden/>
          </w:rPr>
        </w:r>
        <w:r>
          <w:rPr>
            <w:noProof/>
            <w:webHidden/>
          </w:rPr>
          <w:fldChar w:fldCharType="separate"/>
        </w:r>
        <w:r>
          <w:rPr>
            <w:noProof/>
            <w:webHidden/>
          </w:rPr>
          <w:t>38</w:t>
        </w:r>
        <w:r>
          <w:rPr>
            <w:noProof/>
            <w:webHidden/>
          </w:rPr>
          <w:fldChar w:fldCharType="end"/>
        </w:r>
      </w:hyperlink>
    </w:p>
    <w:p w14:paraId="5F57F0D8" w14:textId="12059931" w:rsidR="00664C98" w:rsidRDefault="00664C98">
      <w:pPr>
        <w:pStyle w:val="TJ2"/>
        <w:tabs>
          <w:tab w:val="right" w:leader="dot" w:pos="8494"/>
        </w:tabs>
        <w:rPr>
          <w:rFonts w:asciiTheme="minorHAnsi" w:eastAsiaTheme="minorEastAsia" w:hAnsiTheme="minorHAnsi" w:cstheme="minorBidi"/>
          <w:noProof/>
          <w:sz w:val="22"/>
          <w:szCs w:val="22"/>
          <w:lang w:eastAsia="hu-HU"/>
        </w:rPr>
      </w:pPr>
      <w:hyperlink w:anchor="_Toc499211928" w:history="1">
        <w:r w:rsidRPr="0075433A">
          <w:rPr>
            <w:rStyle w:val="Hiperhivatkozs"/>
            <w:noProof/>
            <w:lang w:eastAsia="hu-HU"/>
          </w:rPr>
          <w:t>4.4 Adatbázis</w:t>
        </w:r>
        <w:r>
          <w:rPr>
            <w:noProof/>
            <w:webHidden/>
          </w:rPr>
          <w:tab/>
        </w:r>
        <w:r>
          <w:rPr>
            <w:noProof/>
            <w:webHidden/>
          </w:rPr>
          <w:fldChar w:fldCharType="begin"/>
        </w:r>
        <w:r>
          <w:rPr>
            <w:noProof/>
            <w:webHidden/>
          </w:rPr>
          <w:instrText xml:space="preserve"> PAGEREF _Toc499211928 \h </w:instrText>
        </w:r>
        <w:r>
          <w:rPr>
            <w:noProof/>
            <w:webHidden/>
          </w:rPr>
        </w:r>
        <w:r>
          <w:rPr>
            <w:noProof/>
            <w:webHidden/>
          </w:rPr>
          <w:fldChar w:fldCharType="separate"/>
        </w:r>
        <w:r>
          <w:rPr>
            <w:noProof/>
            <w:webHidden/>
          </w:rPr>
          <w:t>41</w:t>
        </w:r>
        <w:r>
          <w:rPr>
            <w:noProof/>
            <w:webHidden/>
          </w:rPr>
          <w:fldChar w:fldCharType="end"/>
        </w:r>
      </w:hyperlink>
    </w:p>
    <w:p w14:paraId="4BBF7798" w14:textId="10CB0C5D" w:rsidR="00664C98" w:rsidRDefault="00664C98">
      <w:pPr>
        <w:pStyle w:val="TJ2"/>
        <w:tabs>
          <w:tab w:val="right" w:leader="dot" w:pos="8494"/>
        </w:tabs>
        <w:rPr>
          <w:rFonts w:asciiTheme="minorHAnsi" w:eastAsiaTheme="minorEastAsia" w:hAnsiTheme="minorHAnsi" w:cstheme="minorBidi"/>
          <w:noProof/>
          <w:sz w:val="22"/>
          <w:szCs w:val="22"/>
          <w:lang w:eastAsia="hu-HU"/>
        </w:rPr>
      </w:pPr>
      <w:hyperlink w:anchor="_Toc499211929" w:history="1">
        <w:r w:rsidRPr="0075433A">
          <w:rPr>
            <w:rStyle w:val="Hiperhivatkozs"/>
            <w:noProof/>
            <w:lang w:eastAsia="hu-HU"/>
          </w:rPr>
          <w:t>4.5 Kapcsolat</w:t>
        </w:r>
        <w:r>
          <w:rPr>
            <w:noProof/>
            <w:webHidden/>
          </w:rPr>
          <w:tab/>
        </w:r>
        <w:r>
          <w:rPr>
            <w:noProof/>
            <w:webHidden/>
          </w:rPr>
          <w:fldChar w:fldCharType="begin"/>
        </w:r>
        <w:r>
          <w:rPr>
            <w:noProof/>
            <w:webHidden/>
          </w:rPr>
          <w:instrText xml:space="preserve"> PAGEREF _Toc499211929 \h </w:instrText>
        </w:r>
        <w:r>
          <w:rPr>
            <w:noProof/>
            <w:webHidden/>
          </w:rPr>
        </w:r>
        <w:r>
          <w:rPr>
            <w:noProof/>
            <w:webHidden/>
          </w:rPr>
          <w:fldChar w:fldCharType="separate"/>
        </w:r>
        <w:r>
          <w:rPr>
            <w:noProof/>
            <w:webHidden/>
          </w:rPr>
          <w:t>42</w:t>
        </w:r>
        <w:r>
          <w:rPr>
            <w:noProof/>
            <w:webHidden/>
          </w:rPr>
          <w:fldChar w:fldCharType="end"/>
        </w:r>
      </w:hyperlink>
    </w:p>
    <w:p w14:paraId="0B5BD5FE" w14:textId="56A47051" w:rsidR="00664C98" w:rsidRDefault="00664C98">
      <w:pPr>
        <w:pStyle w:val="TJ1"/>
        <w:rPr>
          <w:rFonts w:asciiTheme="minorHAnsi" w:eastAsiaTheme="minorEastAsia" w:hAnsiTheme="minorHAnsi" w:cstheme="minorBidi"/>
          <w:b w:val="0"/>
          <w:noProof/>
          <w:sz w:val="22"/>
          <w:szCs w:val="22"/>
          <w:lang w:eastAsia="hu-HU"/>
        </w:rPr>
      </w:pPr>
      <w:hyperlink w:anchor="_Toc499211930" w:history="1">
        <w:r w:rsidRPr="0075433A">
          <w:rPr>
            <w:rStyle w:val="Hiperhivatkozs"/>
            <w:noProof/>
            <w:lang w:eastAsia="hu-HU"/>
          </w:rPr>
          <w:t>5 Az alkalmazás megvalósítása</w:t>
        </w:r>
        <w:r>
          <w:rPr>
            <w:noProof/>
            <w:webHidden/>
          </w:rPr>
          <w:tab/>
        </w:r>
        <w:r>
          <w:rPr>
            <w:noProof/>
            <w:webHidden/>
          </w:rPr>
          <w:fldChar w:fldCharType="begin"/>
        </w:r>
        <w:r>
          <w:rPr>
            <w:noProof/>
            <w:webHidden/>
          </w:rPr>
          <w:instrText xml:space="preserve"> PAGEREF _Toc499211930 \h </w:instrText>
        </w:r>
        <w:r>
          <w:rPr>
            <w:noProof/>
            <w:webHidden/>
          </w:rPr>
        </w:r>
        <w:r>
          <w:rPr>
            <w:noProof/>
            <w:webHidden/>
          </w:rPr>
          <w:fldChar w:fldCharType="separate"/>
        </w:r>
        <w:r>
          <w:rPr>
            <w:noProof/>
            <w:webHidden/>
          </w:rPr>
          <w:t>44</w:t>
        </w:r>
        <w:r>
          <w:rPr>
            <w:noProof/>
            <w:webHidden/>
          </w:rPr>
          <w:fldChar w:fldCharType="end"/>
        </w:r>
      </w:hyperlink>
    </w:p>
    <w:p w14:paraId="5D2D2798" w14:textId="7ECA9D18" w:rsidR="00664C98" w:rsidRDefault="00664C98">
      <w:pPr>
        <w:pStyle w:val="TJ1"/>
        <w:rPr>
          <w:rFonts w:asciiTheme="minorHAnsi" w:eastAsiaTheme="minorEastAsia" w:hAnsiTheme="minorHAnsi" w:cstheme="minorBidi"/>
          <w:b w:val="0"/>
          <w:noProof/>
          <w:sz w:val="22"/>
          <w:szCs w:val="22"/>
          <w:lang w:eastAsia="hu-HU"/>
        </w:rPr>
      </w:pPr>
      <w:hyperlink w:anchor="_Toc499211931" w:history="1">
        <w:r w:rsidRPr="0075433A">
          <w:rPr>
            <w:rStyle w:val="Hiperhivatkozs"/>
            <w:noProof/>
          </w:rPr>
          <w:t>6 Tesztelés</w:t>
        </w:r>
        <w:r>
          <w:rPr>
            <w:noProof/>
            <w:webHidden/>
          </w:rPr>
          <w:tab/>
        </w:r>
        <w:r>
          <w:rPr>
            <w:noProof/>
            <w:webHidden/>
          </w:rPr>
          <w:fldChar w:fldCharType="begin"/>
        </w:r>
        <w:r>
          <w:rPr>
            <w:noProof/>
            <w:webHidden/>
          </w:rPr>
          <w:instrText xml:space="preserve"> PAGEREF _Toc499211931 \h </w:instrText>
        </w:r>
        <w:r>
          <w:rPr>
            <w:noProof/>
            <w:webHidden/>
          </w:rPr>
        </w:r>
        <w:r>
          <w:rPr>
            <w:noProof/>
            <w:webHidden/>
          </w:rPr>
          <w:fldChar w:fldCharType="separate"/>
        </w:r>
        <w:r>
          <w:rPr>
            <w:noProof/>
            <w:webHidden/>
          </w:rPr>
          <w:t>45</w:t>
        </w:r>
        <w:r>
          <w:rPr>
            <w:noProof/>
            <w:webHidden/>
          </w:rPr>
          <w:fldChar w:fldCharType="end"/>
        </w:r>
      </w:hyperlink>
    </w:p>
    <w:p w14:paraId="2854E682" w14:textId="4D69E411" w:rsidR="00664C98" w:rsidRDefault="00664C98">
      <w:pPr>
        <w:pStyle w:val="TJ1"/>
        <w:rPr>
          <w:rFonts w:asciiTheme="minorHAnsi" w:eastAsiaTheme="minorEastAsia" w:hAnsiTheme="minorHAnsi" w:cstheme="minorBidi"/>
          <w:b w:val="0"/>
          <w:noProof/>
          <w:sz w:val="22"/>
          <w:szCs w:val="22"/>
          <w:lang w:eastAsia="hu-HU"/>
        </w:rPr>
      </w:pPr>
      <w:hyperlink w:anchor="_Toc499211932" w:history="1">
        <w:r w:rsidRPr="0075433A">
          <w:rPr>
            <w:rStyle w:val="Hiperhivatkozs"/>
            <w:noProof/>
            <w:lang w:eastAsia="hu-HU"/>
          </w:rPr>
          <w:t>7 Összegzés</w:t>
        </w:r>
        <w:r>
          <w:rPr>
            <w:noProof/>
            <w:webHidden/>
          </w:rPr>
          <w:tab/>
        </w:r>
        <w:r>
          <w:rPr>
            <w:noProof/>
            <w:webHidden/>
          </w:rPr>
          <w:fldChar w:fldCharType="begin"/>
        </w:r>
        <w:r>
          <w:rPr>
            <w:noProof/>
            <w:webHidden/>
          </w:rPr>
          <w:instrText xml:space="preserve"> PAGEREF _Toc499211932 \h </w:instrText>
        </w:r>
        <w:r>
          <w:rPr>
            <w:noProof/>
            <w:webHidden/>
          </w:rPr>
        </w:r>
        <w:r>
          <w:rPr>
            <w:noProof/>
            <w:webHidden/>
          </w:rPr>
          <w:fldChar w:fldCharType="separate"/>
        </w:r>
        <w:r>
          <w:rPr>
            <w:noProof/>
            <w:webHidden/>
          </w:rPr>
          <w:t>48</w:t>
        </w:r>
        <w:r>
          <w:rPr>
            <w:noProof/>
            <w:webHidden/>
          </w:rPr>
          <w:fldChar w:fldCharType="end"/>
        </w:r>
      </w:hyperlink>
    </w:p>
    <w:p w14:paraId="5C1BDF78" w14:textId="6E8B4C99" w:rsidR="00664C98" w:rsidRDefault="00664C98">
      <w:pPr>
        <w:pStyle w:val="TJ2"/>
        <w:tabs>
          <w:tab w:val="right" w:leader="dot" w:pos="8494"/>
        </w:tabs>
        <w:rPr>
          <w:rFonts w:asciiTheme="minorHAnsi" w:eastAsiaTheme="minorEastAsia" w:hAnsiTheme="minorHAnsi" w:cstheme="minorBidi"/>
          <w:noProof/>
          <w:sz w:val="22"/>
          <w:szCs w:val="22"/>
          <w:lang w:eastAsia="hu-HU"/>
        </w:rPr>
      </w:pPr>
      <w:hyperlink w:anchor="_Toc499211933" w:history="1">
        <w:r w:rsidRPr="0075433A">
          <w:rPr>
            <w:rStyle w:val="Hiperhivatkozs"/>
            <w:noProof/>
          </w:rPr>
          <w:t>7.1 Összegzés</w:t>
        </w:r>
        <w:r>
          <w:rPr>
            <w:noProof/>
            <w:webHidden/>
          </w:rPr>
          <w:tab/>
        </w:r>
        <w:r>
          <w:rPr>
            <w:noProof/>
            <w:webHidden/>
          </w:rPr>
          <w:fldChar w:fldCharType="begin"/>
        </w:r>
        <w:r>
          <w:rPr>
            <w:noProof/>
            <w:webHidden/>
          </w:rPr>
          <w:instrText xml:space="preserve"> PAGEREF _Toc499211933 \h </w:instrText>
        </w:r>
        <w:r>
          <w:rPr>
            <w:noProof/>
            <w:webHidden/>
          </w:rPr>
        </w:r>
        <w:r>
          <w:rPr>
            <w:noProof/>
            <w:webHidden/>
          </w:rPr>
          <w:fldChar w:fldCharType="separate"/>
        </w:r>
        <w:r>
          <w:rPr>
            <w:noProof/>
            <w:webHidden/>
          </w:rPr>
          <w:t>48</w:t>
        </w:r>
        <w:r>
          <w:rPr>
            <w:noProof/>
            <w:webHidden/>
          </w:rPr>
          <w:fldChar w:fldCharType="end"/>
        </w:r>
      </w:hyperlink>
    </w:p>
    <w:p w14:paraId="3458DB0E" w14:textId="573CF7C6" w:rsidR="00664C98" w:rsidRDefault="00664C98">
      <w:pPr>
        <w:pStyle w:val="TJ2"/>
        <w:tabs>
          <w:tab w:val="right" w:leader="dot" w:pos="8494"/>
        </w:tabs>
        <w:rPr>
          <w:rFonts w:asciiTheme="minorHAnsi" w:eastAsiaTheme="minorEastAsia" w:hAnsiTheme="minorHAnsi" w:cstheme="minorBidi"/>
          <w:noProof/>
          <w:sz w:val="22"/>
          <w:szCs w:val="22"/>
          <w:lang w:eastAsia="hu-HU"/>
        </w:rPr>
      </w:pPr>
      <w:hyperlink w:anchor="_Toc499211934" w:history="1">
        <w:r w:rsidRPr="0075433A">
          <w:rPr>
            <w:rStyle w:val="Hiperhivatkozs"/>
            <w:noProof/>
          </w:rPr>
          <w:t>7.2 Jövőbeni célok</w:t>
        </w:r>
        <w:r>
          <w:rPr>
            <w:noProof/>
            <w:webHidden/>
          </w:rPr>
          <w:tab/>
        </w:r>
        <w:r>
          <w:rPr>
            <w:noProof/>
            <w:webHidden/>
          </w:rPr>
          <w:fldChar w:fldCharType="begin"/>
        </w:r>
        <w:r>
          <w:rPr>
            <w:noProof/>
            <w:webHidden/>
          </w:rPr>
          <w:instrText xml:space="preserve"> PAGEREF _Toc499211934 \h </w:instrText>
        </w:r>
        <w:r>
          <w:rPr>
            <w:noProof/>
            <w:webHidden/>
          </w:rPr>
        </w:r>
        <w:r>
          <w:rPr>
            <w:noProof/>
            <w:webHidden/>
          </w:rPr>
          <w:fldChar w:fldCharType="separate"/>
        </w:r>
        <w:r>
          <w:rPr>
            <w:noProof/>
            <w:webHidden/>
          </w:rPr>
          <w:t>48</w:t>
        </w:r>
        <w:r>
          <w:rPr>
            <w:noProof/>
            <w:webHidden/>
          </w:rPr>
          <w:fldChar w:fldCharType="end"/>
        </w:r>
      </w:hyperlink>
    </w:p>
    <w:p w14:paraId="4FD88778" w14:textId="6365942B" w:rsidR="00664C98" w:rsidRDefault="00664C98">
      <w:pPr>
        <w:pStyle w:val="TJ1"/>
        <w:rPr>
          <w:rFonts w:asciiTheme="minorHAnsi" w:eastAsiaTheme="minorEastAsia" w:hAnsiTheme="minorHAnsi" w:cstheme="minorBidi"/>
          <w:b w:val="0"/>
          <w:noProof/>
          <w:sz w:val="22"/>
          <w:szCs w:val="22"/>
          <w:lang w:eastAsia="hu-HU"/>
        </w:rPr>
      </w:pPr>
      <w:hyperlink w:anchor="_Toc499211935" w:history="1">
        <w:r w:rsidRPr="0075433A">
          <w:rPr>
            <w:rStyle w:val="Hiperhivatkozs"/>
            <w:noProof/>
          </w:rPr>
          <w:t>8 Irodalomjegyzék</w:t>
        </w:r>
        <w:r>
          <w:rPr>
            <w:noProof/>
            <w:webHidden/>
          </w:rPr>
          <w:tab/>
        </w:r>
        <w:r>
          <w:rPr>
            <w:noProof/>
            <w:webHidden/>
          </w:rPr>
          <w:fldChar w:fldCharType="begin"/>
        </w:r>
        <w:r>
          <w:rPr>
            <w:noProof/>
            <w:webHidden/>
          </w:rPr>
          <w:instrText xml:space="preserve"> PAGEREF _Toc499211935 \h </w:instrText>
        </w:r>
        <w:r>
          <w:rPr>
            <w:noProof/>
            <w:webHidden/>
          </w:rPr>
        </w:r>
        <w:r>
          <w:rPr>
            <w:noProof/>
            <w:webHidden/>
          </w:rPr>
          <w:fldChar w:fldCharType="separate"/>
        </w:r>
        <w:r>
          <w:rPr>
            <w:noProof/>
            <w:webHidden/>
          </w:rPr>
          <w:t>49</w:t>
        </w:r>
        <w:r>
          <w:rPr>
            <w:noProof/>
            <w:webHidden/>
          </w:rPr>
          <w:fldChar w:fldCharType="end"/>
        </w:r>
      </w:hyperlink>
    </w:p>
    <w:p w14:paraId="45012F29" w14:textId="77777777" w:rsidR="00730B3C" w:rsidRDefault="00730B3C">
      <w:r>
        <w:rPr>
          <w:b/>
          <w:bCs/>
        </w:rPr>
        <w:fldChar w:fldCharType="end"/>
      </w:r>
    </w:p>
    <w:p w14:paraId="597B17CD" w14:textId="77777777" w:rsidR="0063585C" w:rsidRPr="00B50CAA" w:rsidRDefault="0063585C" w:rsidP="00BE4456">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4EB15702" w:rsidR="00681E99" w:rsidRDefault="00681E99" w:rsidP="005E01E0">
      <w:pPr>
        <w:pStyle w:val="Nyilatkozatszveg"/>
      </w:pPr>
      <w:r w:rsidRPr="00B50CAA">
        <w:t xml:space="preserve">Alulírott </w:t>
      </w:r>
      <w:r w:rsidR="00435358">
        <w:rPr>
          <w:b/>
          <w:bCs/>
        </w:rPr>
        <w:t>Takács Gergő</w:t>
      </w:r>
      <w:r w:rsidR="00630A92">
        <w:rPr>
          <w:rStyle w:val="Jegyzethivatkozs"/>
        </w:rPr>
        <w:commentReference w:id="0"/>
      </w:r>
      <w:r w:rsidRPr="00B50CAA">
        <w:t xml:space="preserve">, szigorló hallgató kijelentem, hogy ezt a </w:t>
      </w:r>
      <w:commentRangeStart w:id="1"/>
      <w:r>
        <w:t xml:space="preserve">szakdolgozatot/ </w:t>
      </w:r>
      <w:r w:rsidRPr="00B50CAA">
        <w:t>diplomatervet</w:t>
      </w:r>
      <w:commentRangeEnd w:id="1"/>
      <w:r w:rsidR="00630A92">
        <w:rPr>
          <w:rStyle w:val="Jegyzethivatkozs"/>
        </w:rPr>
        <w:commentReference w:id="1"/>
      </w:r>
      <w:r w:rsidRPr="00B50CAA">
        <w:t xml:space="preserve">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656B19FA" w:rsidR="00681E99" w:rsidRPr="00B50CAA" w:rsidRDefault="00681E99" w:rsidP="00681E99">
      <w:pPr>
        <w:pStyle w:val="Nyilatkozatkeltezs"/>
      </w:pPr>
      <w:r w:rsidRPr="00B50CAA">
        <w:t xml:space="preserve">Kelt: Budapest, </w:t>
      </w:r>
      <w:commentRangeStart w:id="2"/>
      <w:r w:rsidR="00630A92">
        <w:t>2</w:t>
      </w:r>
      <w:r w:rsidR="00BF5C1A">
        <w:t>017</w:t>
      </w:r>
      <w:r w:rsidR="00630A92">
        <w:t xml:space="preserve">. 10. </w:t>
      </w:r>
      <w:commentRangeEnd w:id="2"/>
      <w:r w:rsidR="00BF5C1A">
        <w:t>27</w:t>
      </w:r>
      <w:r w:rsidR="00396676">
        <w:t>.</w:t>
      </w:r>
      <w:r w:rsidR="00630A92">
        <w:rPr>
          <w:rStyle w:val="Jegyzethivatkozs"/>
        </w:rPr>
        <w:commentReference w:id="2"/>
      </w:r>
    </w:p>
    <w:p w14:paraId="47749B79" w14:textId="77777777" w:rsidR="00681E99" w:rsidRDefault="005E01E0" w:rsidP="00854BDC">
      <w:pPr>
        <w:pStyle w:val="Nyilatkozatalrs"/>
      </w:pPr>
      <w:r>
        <w:tab/>
      </w:r>
      <w:r w:rsidR="00854BDC">
        <w:t>...</w:t>
      </w:r>
      <w:r>
        <w:t>…………………………………………….</w:t>
      </w:r>
    </w:p>
    <w:p w14:paraId="5F7D501E" w14:textId="0546E520" w:rsidR="005E01E0" w:rsidRDefault="00630A92" w:rsidP="00630A92">
      <w:pPr>
        <w:pStyle w:val="Nyilatkozatalrs"/>
        <w:ind w:firstLine="634"/>
      </w:pPr>
      <w:r>
        <w:t xml:space="preserve">                         </w:t>
      </w:r>
      <w:r w:rsidR="009E0BB5">
        <w:t>Takács Gergő</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5AD17F93" w14:textId="77777777" w:rsidR="005B70C2" w:rsidRDefault="005B70C2">
      <w:pPr>
        <w:spacing w:after="0" w:line="240" w:lineRule="auto"/>
        <w:ind w:firstLine="0"/>
        <w:jc w:val="left"/>
        <w:rPr>
          <w:rFonts w:cs="Arial"/>
          <w:b/>
          <w:bCs/>
          <w:kern w:val="32"/>
          <w:sz w:val="36"/>
          <w:szCs w:val="32"/>
        </w:rPr>
      </w:pPr>
      <w:bookmarkStart w:id="3" w:name="_Toc433184092"/>
      <w:r>
        <w:lastRenderedPageBreak/>
        <w:br w:type="page"/>
      </w:r>
    </w:p>
    <w:p w14:paraId="11D6683C" w14:textId="17779B06" w:rsidR="005B70C2" w:rsidRDefault="005B70C2" w:rsidP="005B70C2">
      <w:pPr>
        <w:pStyle w:val="Cmsor1"/>
        <w:numPr>
          <w:ilvl w:val="0"/>
          <w:numId w:val="0"/>
        </w:numPr>
        <w:rPr>
          <w:lang w:eastAsia="hu-HU"/>
        </w:rPr>
      </w:pPr>
      <w:bookmarkStart w:id="4" w:name="_Toc499211885"/>
      <w:r>
        <w:rPr>
          <w:lang w:eastAsia="hu-HU"/>
        </w:rPr>
        <w:lastRenderedPageBreak/>
        <w:t>Összefoglaló</w:t>
      </w:r>
      <w:bookmarkEnd w:id="4"/>
    </w:p>
    <w:p w14:paraId="69696F15" w14:textId="77777777" w:rsidR="005B70C2" w:rsidRDefault="005B70C2" w:rsidP="005B70C2">
      <w:r>
        <w:t xml:space="preserve">Az elmúlt évek folyamán hatalmas növekedés következett be a hordozható eszközök piacán. Ezt főleg a mára már megfizethető árba ért okostelefonoknak és táblagépeknek köszönhetjük, amelyeknek sikeréhez nagyban hozzájárul a középkategóriás eszközök koronázatlan királya, az Android operációs rendszer. Ezzel párhuzamosan a kereslet is megnőtt az alkalmazásokra. Manapság ért el oda a mobilipar, hogy egy középkategóriás eszköz is rendelkezik hatalmas számításikapacitású hardverrel, utat adva a fejlesztőknek, akik így összetettebb alkalmazásokat, játékokat tudnak fejleszteni. Egyesek szerint hátrány, mások szerint áldás ez a technológia. Én az utóbbiakhoz tartozom. </w:t>
      </w:r>
    </w:p>
    <w:p w14:paraId="0CD755B1" w14:textId="77777777" w:rsidR="005B70C2" w:rsidRDefault="005B70C2" w:rsidP="005B70C2">
      <w:r>
        <w:t xml:space="preserve">Jelen dolgozatomban egy alkalmazás, azon belül is egy kvízjáték fejlesztését végeztem el. A választás azért erre esett, mivel valami olyat szerettem volna készíteni, amit az emberek napi szinten használhatnak. Nem bonyolult, mégis szórakoztató. Szűkebb baráti körben versengésre, osztályban akár oktatásra is használható. Ezen alkalmazással nem célom megreformálni az oktatást, ugyanakkor egyre jobban kezdenek elterjedni az intézményekben is az ilyes fajta számonkérési fajták. Képzeljük el, ahogy az oktató otthon összeállítja a kérdéseket a lehetséges válaszokkal és ezt kiküldi a diákok mobileszközére. Ők megválaszolják ezt, az algoritmus pedig lepontozza a válaszokat helyben. Az eszközök közötti kommunikációt a mintaalkalmazásban Bluetooth technológiával oldottam meg.  </w:t>
      </w:r>
    </w:p>
    <w:p w14:paraId="3BFF31B5" w14:textId="729FDFDC" w:rsidR="005B70C2" w:rsidRDefault="005B70C2" w:rsidP="005B70C2">
      <w:r>
        <w:t>A dolgozatban</w:t>
      </w:r>
      <w:r w:rsidR="007A21FE">
        <w:t xml:space="preserve"> kitértem</w:t>
      </w:r>
      <w:r>
        <w:t xml:space="preserve"> az Android platformra, a verziókezelőkre, a tesztelésre és azok fontosságára egy szoftver fejlesztése során. Bemutat</w:t>
      </w:r>
      <w:r w:rsidR="007A21FE">
        <w:t>ta</w:t>
      </w:r>
      <w:r>
        <w:t>m továbbá az alkalmazás működését, a készítése során felmerült problémákat, azok megoldásait és a tervezői döntéseket, amelyeket érvekkel is alátámaszto</w:t>
      </w:r>
      <w:r w:rsidR="007A21FE">
        <w:t>ttam</w:t>
      </w:r>
      <w:r>
        <w:t>.</w:t>
      </w:r>
    </w:p>
    <w:p w14:paraId="4822AE64" w14:textId="67074165" w:rsidR="005B70C2" w:rsidRDefault="007A21FE" w:rsidP="005B70C2">
      <w:r>
        <w:t>Összegzésül összefoglaltam</w:t>
      </w:r>
      <w:r w:rsidR="005B70C2">
        <w:t xml:space="preserve"> a fejlesztés során szerzett </w:t>
      </w:r>
      <w:r>
        <w:t>tapasztalataimat, valamint leírtam,</w:t>
      </w:r>
      <w:r w:rsidR="005B70C2">
        <w:t xml:space="preserve"> milyen további fejlesztési lehetőségeket látok még az elkészült rendszerben.</w:t>
      </w:r>
    </w:p>
    <w:p w14:paraId="68C22B44" w14:textId="55CAA966" w:rsidR="0063585C" w:rsidRDefault="0063585C" w:rsidP="00816BCB">
      <w:pPr>
        <w:pStyle w:val="Fejezetcimszmozsnlkl"/>
      </w:pPr>
      <w:bookmarkStart w:id="5" w:name="_Toc499211886"/>
      <w:r w:rsidRPr="00B50CAA">
        <w:lastRenderedPageBreak/>
        <w:t>Abstract</w:t>
      </w:r>
      <w:bookmarkEnd w:id="3"/>
      <w:bookmarkEnd w:id="5"/>
    </w:p>
    <w:p w14:paraId="7C02BBBF" w14:textId="1B59E489" w:rsidR="005334AD" w:rsidRDefault="00242C4D" w:rsidP="005334AD">
      <w:r w:rsidRPr="00242C4D">
        <w:t>Over the past few years, there has been a huge increase in the market for portable devices. This is mainly due to smartphones and tablets which are now</w:t>
      </w:r>
      <w:r>
        <w:t xml:space="preserve"> on</w:t>
      </w:r>
      <w:r w:rsidRPr="00242C4D">
        <w:t xml:space="preserve"> affordable prices, and the success of the unmatched king of mid-range devices, the Android operating system. At the same time, demand has also increased for applications. Today, the mobile industry has achieved a mid-range device with hardware with enormous computing capacity, giving developers the opportunity to develop more complex applications and games. Some say disadvantage, others say that technology is a b</w:t>
      </w:r>
      <w:r>
        <w:t>less. I</w:t>
      </w:r>
      <w:r w:rsidR="003F4F61">
        <w:t xml:space="preserve"> enrich</w:t>
      </w:r>
      <w:r w:rsidR="00867AF0">
        <w:t xml:space="preserve"> the number of</w:t>
      </w:r>
      <w:r w:rsidR="003F4F61">
        <w:t xml:space="preserve"> people in the </w:t>
      </w:r>
      <w:r>
        <w:t>the latter.</w:t>
      </w:r>
    </w:p>
    <w:p w14:paraId="62A11D7B" w14:textId="1AEC5FEF" w:rsidR="00EF7981" w:rsidRDefault="00EF7981" w:rsidP="005334AD">
      <w:r w:rsidRPr="00EF7981">
        <w:t xml:space="preserve">In my dissertation I developed an application, </w:t>
      </w:r>
      <w:r>
        <w:t>more precisely</w:t>
      </w:r>
      <w:r w:rsidRPr="00EF7981">
        <w:t xml:space="preserve"> a quiz game. The choice came about because I wanted to do something that people can use on a daily basis. It's not complicated, </w:t>
      </w:r>
      <w:r w:rsidR="003E0A55">
        <w:t>but also</w:t>
      </w:r>
      <w:r w:rsidRPr="00EF7981">
        <w:t xml:space="preserve"> fun. It can be used in competitions</w:t>
      </w:r>
      <w:r w:rsidR="003E0A55">
        <w:t xml:space="preserve"> between</w:t>
      </w:r>
      <w:r w:rsidR="003E0A55" w:rsidRPr="00EF7981">
        <w:t xml:space="preserve"> narrower circle of friends</w:t>
      </w:r>
      <w:r w:rsidR="003E0A55">
        <w:t>, or in</w:t>
      </w:r>
      <w:r w:rsidRPr="00EF7981">
        <w:t xml:space="preserve"> class </w:t>
      </w:r>
      <w:r w:rsidR="003E0A55">
        <w:t>for</w:t>
      </w:r>
      <w:r w:rsidRPr="00EF7981">
        <w:t xml:space="preserve"> education. With this application, I do not int</w:t>
      </w:r>
      <w:r w:rsidR="00195DD2">
        <w:t>end to reform the education, however</w:t>
      </w:r>
      <w:r w:rsidRPr="00EF7981">
        <w:t xml:space="preserve"> at the same time th</w:t>
      </w:r>
      <w:r w:rsidR="00B13681">
        <w:t>is</w:t>
      </w:r>
      <w:r w:rsidRPr="00EF7981">
        <w:t xml:space="preserve"> </w:t>
      </w:r>
      <w:r w:rsidR="00B13681">
        <w:t xml:space="preserve">the number of this </w:t>
      </w:r>
      <w:r w:rsidRPr="00EF7981">
        <w:t xml:space="preserve">kind of </w:t>
      </w:r>
      <w:r w:rsidR="00B13681">
        <w:t>tests</w:t>
      </w:r>
      <w:r w:rsidRPr="00EF7981">
        <w:t xml:space="preserve"> are beginning to grow in</w:t>
      </w:r>
      <w:r w:rsidR="00B13681">
        <w:t xml:space="preserve"> more and more</w:t>
      </w:r>
      <w:r w:rsidRPr="00EF7981">
        <w:t xml:space="preserve"> institutions. Imagine how the tutor at home compiles the questions with the possible answers and sends it to the students' mobile device. They will answer </w:t>
      </w:r>
      <w:r w:rsidR="00BA57C1">
        <w:t>it</w:t>
      </w:r>
      <w:r w:rsidRPr="00EF7981">
        <w:t>, the</w:t>
      </w:r>
      <w:r w:rsidR="00755BEC">
        <w:t>n the</w:t>
      </w:r>
      <w:r w:rsidRPr="00EF7981">
        <w:t xml:space="preserve"> algorithm will </w:t>
      </w:r>
      <w:r w:rsidR="00307B2E">
        <w:t xml:space="preserve">give </w:t>
      </w:r>
      <w:r w:rsidR="00755BEC">
        <w:t>a</w:t>
      </w:r>
      <w:r w:rsidR="00307B2E">
        <w:t xml:space="preserve"> decent grade based on the</w:t>
      </w:r>
      <w:r w:rsidRPr="00EF7981">
        <w:t xml:space="preserve"> answers locally. I have been able to communicate between devices i</w:t>
      </w:r>
      <w:r w:rsidR="00D64917">
        <w:t>n the sample application using B</w:t>
      </w:r>
      <w:r w:rsidRPr="00EF7981">
        <w:t>luetooth technology</w:t>
      </w:r>
      <w:r w:rsidR="00F8164D">
        <w:t>.</w:t>
      </w:r>
    </w:p>
    <w:p w14:paraId="7D81465C" w14:textId="1E8CFECA" w:rsidR="009E4C15" w:rsidRDefault="009E4C15" w:rsidP="005334AD">
      <w:r w:rsidRPr="009E4C15">
        <w:t xml:space="preserve">In my dissertation, I </w:t>
      </w:r>
      <w:r w:rsidR="00763515">
        <w:t>focused</w:t>
      </w:r>
      <w:r w:rsidRPr="009E4C15">
        <w:t xml:space="preserve"> on the above-mentioned motivati</w:t>
      </w:r>
      <w:r w:rsidR="00763515">
        <w:t>on, which played a major role during</w:t>
      </w:r>
      <w:r w:rsidRPr="009E4C15">
        <w:t xml:space="preserve"> decision-making. In addition to the Android platform, version managers, testing, and their importance in </w:t>
      </w:r>
      <w:r>
        <w:t>software development</w:t>
      </w:r>
      <w:r w:rsidRPr="009E4C15">
        <w:t xml:space="preserve">. I also show you how the application works, the problems that have arisen, their solutions and the design decisions that I </w:t>
      </w:r>
      <w:r w:rsidR="0083093F">
        <w:t>support</w:t>
      </w:r>
      <w:r w:rsidR="00763515">
        <w:t>ed</w:t>
      </w:r>
      <w:r w:rsidR="0083093F">
        <w:t xml:space="preserve"> with arguments.</w:t>
      </w:r>
    </w:p>
    <w:p w14:paraId="2136E448" w14:textId="1DDB565C" w:rsidR="00C33D0B" w:rsidRDefault="00C33D0B" w:rsidP="005334AD">
      <w:r w:rsidRPr="00C33D0B">
        <w:t>As a closing note, I summarize</w:t>
      </w:r>
      <w:r w:rsidR="00763515">
        <w:t>d</w:t>
      </w:r>
      <w:r w:rsidRPr="00C33D0B">
        <w:t xml:space="preserve"> the experiences gained during the development and describe</w:t>
      </w:r>
      <w:r w:rsidR="00763515">
        <w:t>d</w:t>
      </w:r>
      <w:r w:rsidRPr="00C33D0B">
        <w:t xml:space="preserve"> the further development possibilities in the completed system</w:t>
      </w:r>
      <w:r>
        <w:t>.</w:t>
      </w:r>
    </w:p>
    <w:p w14:paraId="0FE98BBF" w14:textId="452BD557" w:rsidR="001A57BC" w:rsidRDefault="003F5425" w:rsidP="006A1B7F">
      <w:pPr>
        <w:pStyle w:val="Cmsor1"/>
      </w:pPr>
      <w:bookmarkStart w:id="6" w:name="_Toc332797397"/>
      <w:bookmarkStart w:id="7" w:name="_Toc433184093"/>
      <w:bookmarkStart w:id="8" w:name="_Ref498857937"/>
      <w:bookmarkStart w:id="9" w:name="_Ref498857939"/>
      <w:bookmarkStart w:id="10" w:name="_Ref498857954"/>
      <w:bookmarkStart w:id="11" w:name="_Toc499211887"/>
      <w:r>
        <w:lastRenderedPageBreak/>
        <w:t>Bevezetés</w:t>
      </w:r>
      <w:bookmarkEnd w:id="6"/>
      <w:bookmarkEnd w:id="7"/>
      <w:bookmarkEnd w:id="8"/>
      <w:bookmarkEnd w:id="9"/>
      <w:bookmarkEnd w:id="10"/>
      <w:bookmarkEnd w:id="11"/>
    </w:p>
    <w:p w14:paraId="7EFA7F5D" w14:textId="205533F5" w:rsidR="008A3762" w:rsidRDefault="000A3B32" w:rsidP="000F4BAD">
      <w:r>
        <w:t>A</w:t>
      </w:r>
      <w:r w:rsidR="001E5FD1">
        <w:t xml:space="preserve"> szakdolgozat egy remek lehetőség arra, hogy egy általunk ismeretlen témában elmerüljünk, amire eddig nem tudtunk, vagy csak nem akartunk időt szakítani. Nekem rengeteg ilyen témám van. Azonban egy projekt előre haladása határidők nélkül nem lesz </w:t>
      </w:r>
      <w:r w:rsidR="000F1661">
        <w:t>kellően hat</w:t>
      </w:r>
      <w:r w:rsidR="00741D17">
        <w:t>é</w:t>
      </w:r>
      <w:r w:rsidR="000F1661">
        <w:t>kony</w:t>
      </w:r>
      <w:r w:rsidR="001E5FD1">
        <w:t xml:space="preserve">, ezért is örülök, hogy itt aránylag </w:t>
      </w:r>
      <w:r w:rsidR="00741D17">
        <w:t>szűkek a határidők</w:t>
      </w:r>
      <w:r w:rsidR="008A3762">
        <w:t>.</w:t>
      </w:r>
      <w:r w:rsidR="001E5FD1">
        <w:t xml:space="preserve"> Ezáltal jobban rá vagyok kényszerítve, hogy haladjak a témával, tanuljak és fejlődjek. </w:t>
      </w:r>
    </w:p>
    <w:p w14:paraId="21BA0C6F" w14:textId="73FD0213" w:rsidR="0075631E" w:rsidRDefault="001E5FD1" w:rsidP="000F4BAD">
      <w:r>
        <w:t xml:space="preserve">Döntésemnél nagy szerepet játszott, hogy egy gyakorlatias szoftvert készítsek egy olyan technológia felhasználásával, amely az emberek egy széles rétegéhez eljuthat. 2017-re nyilvánvalóvá vált, hogy a leggyorsabban mobileszközökön terjed az információ, hiszen azok egymással kommunikálnak és mindig kéznél vannak. A platformválasztásnál figyelembe vettem földrajzi hovatartozásomat is. Az európai mobilpiacon az Android nagyobb népszerűségnek örvend az iOS-el és Windows-al szemben. Utóbbira </w:t>
      </w:r>
      <w:r w:rsidR="00426FBC">
        <w:t>annyira kicsi</w:t>
      </w:r>
      <w:r>
        <w:t xml:space="preserve"> a kereslet, hogy a fejlesztését le is állították már. </w:t>
      </w:r>
      <w:r w:rsidR="0075631E">
        <w:t xml:space="preserve"> </w:t>
      </w:r>
    </w:p>
    <w:p w14:paraId="1EFF0F2E" w14:textId="6C3F7EE6" w:rsidR="001E5FD1" w:rsidRDefault="0075631E" w:rsidP="000F4BAD">
      <w:r>
        <w:t>A</w:t>
      </w:r>
      <w:r w:rsidR="001E5FD1">
        <w:t>z</w:t>
      </w:r>
      <w:r>
        <w:t xml:space="preserve"> </w:t>
      </w:r>
      <w:r w:rsidR="009F2DC7">
        <w:t>általam megalkotott alkalmazás</w:t>
      </w:r>
      <w:r w:rsidR="001E5FD1">
        <w:t xml:space="preserve"> egy játék formájában valósult meg, amelynek </w:t>
      </w:r>
      <w:r w:rsidR="00AA63D5">
        <w:t xml:space="preserve">egyik </w:t>
      </w:r>
      <w:r>
        <w:t>fő funkciója a tanulás</w:t>
      </w:r>
      <w:r w:rsidR="001E5FD1">
        <w:t xml:space="preserve">, az unaloműzés mellett. </w:t>
      </w:r>
      <w:r w:rsidR="00896F99">
        <w:t xml:space="preserve">Egy kvízrendszerről van szó, ahol a játékosok </w:t>
      </w:r>
      <w:r w:rsidR="00520174">
        <w:t>eszközeiket összekapcsolva</w:t>
      </w:r>
      <w:r w:rsidR="00896F99">
        <w:t xml:space="preserve"> összemérhetik egymással a tudásokat, vagy akár egyedül is játszhatnak. A kérdések egy adatbázisban tárolódnak, így ez könnyedén bővíthető, cserélhető. Nagy potenciált látok ebben az ötletben, hiszen egy ehhez hasonló alkalmazást az oktatásba is belehet integrálni és a kvízes</w:t>
      </w:r>
      <w:r w:rsidR="00440550">
        <w:t xml:space="preserve"> jellegű</w:t>
      </w:r>
      <w:r w:rsidR="00896F99">
        <w:t xml:space="preserve"> papíralapú </w:t>
      </w:r>
      <w:r w:rsidR="00440550">
        <w:t>dolgozatokat</w:t>
      </w:r>
      <w:r w:rsidR="00896F99">
        <w:t xml:space="preserve"> erre cserélni. </w:t>
      </w:r>
    </w:p>
    <w:p w14:paraId="72B10F00" w14:textId="15253971" w:rsidR="003157ED" w:rsidRPr="000F4BAD" w:rsidRDefault="00826AED" w:rsidP="000F4BAD">
      <w:r>
        <w:t xml:space="preserve">A dolgozatomban említést teszek a főbb </w:t>
      </w:r>
      <w:r w:rsidR="003157ED">
        <w:t>mobil operációsrendszerekre, azon belül az Androidra</w:t>
      </w:r>
      <w:r>
        <w:t>.</w:t>
      </w:r>
      <w:r w:rsidR="003157ED">
        <w:t xml:space="preserve"> </w:t>
      </w:r>
      <w:r>
        <w:t>A</w:t>
      </w:r>
      <w:r w:rsidR="003157ED">
        <w:t>nnak előnyeire, hátrányaira, valamint, hogy hogyan zajlik erre a platformra a fejlesztés. Isme</w:t>
      </w:r>
      <w:r w:rsidR="00FC3097">
        <w:t xml:space="preserve">rtetem továbbá a verziókezelőket, </w:t>
      </w:r>
      <w:r w:rsidR="003157ED">
        <w:t>kitérek a tesztelésre és annak fontosságára is. A rendszerem használja</w:t>
      </w:r>
      <w:r w:rsidR="003C092D">
        <w:t xml:space="preserve"> többek között a</w:t>
      </w:r>
      <w:r w:rsidR="003157ED">
        <w:t xml:space="preserve"> Java 8 nyújtotta </w:t>
      </w:r>
      <w:r w:rsidR="003C092D">
        <w:t>lehetőségeket</w:t>
      </w:r>
      <w:r w:rsidR="00F216C7">
        <w:t>, követi a m</w:t>
      </w:r>
      <w:r w:rsidR="003157ED">
        <w:t xml:space="preserve">aterial </w:t>
      </w:r>
      <w:r w:rsidR="00F216C7">
        <w:t>design elveit,</w:t>
      </w:r>
      <w:r w:rsidR="003157ED">
        <w:t xml:space="preserve"> valamint a Bluetooth API-t</w:t>
      </w:r>
      <w:r w:rsidR="001E7ABA">
        <w:t xml:space="preserve"> az eszközök összehangolt működése érdekében</w:t>
      </w:r>
      <w:r w:rsidR="003157ED">
        <w:t>.</w:t>
      </w:r>
    </w:p>
    <w:p w14:paraId="2111F55A" w14:textId="5513F019" w:rsidR="00BF1103" w:rsidRDefault="008924C4" w:rsidP="00135110">
      <w:pPr>
        <w:pStyle w:val="Cmsor1"/>
      </w:pPr>
      <w:bookmarkStart w:id="12" w:name="_Toc332797398"/>
      <w:bookmarkStart w:id="13" w:name="_Toc499211888"/>
      <w:r>
        <w:lastRenderedPageBreak/>
        <w:t>Mobil operációs</w:t>
      </w:r>
      <w:r w:rsidR="00394819">
        <w:t xml:space="preserve"> </w:t>
      </w:r>
      <w:r>
        <w:t>rendszerek</w:t>
      </w:r>
      <w:bookmarkEnd w:id="13"/>
      <w:r>
        <w:t xml:space="preserve"> </w:t>
      </w:r>
    </w:p>
    <w:p w14:paraId="1C576576" w14:textId="69B8A603" w:rsidR="00AD4143" w:rsidRPr="00AD4143" w:rsidRDefault="00AD4143" w:rsidP="009873C1">
      <w:pPr>
        <w:pStyle w:val="Cmsor2"/>
      </w:pPr>
      <w:bookmarkStart w:id="14" w:name="_Toc499211889"/>
      <w:r>
        <w:t>Áttekintés</w:t>
      </w:r>
      <w:bookmarkEnd w:id="14"/>
    </w:p>
    <w:p w14:paraId="1A40F2C1" w14:textId="44597A5E" w:rsidR="00BB1ECE" w:rsidRDefault="0000552C" w:rsidP="00BB1ECE">
      <w:r>
        <w:t xml:space="preserve">A mobil operációs rendszer </w:t>
      </w:r>
      <w:r w:rsidR="00BB1ECE">
        <w:t xml:space="preserve">egy </w:t>
      </w:r>
      <w:r>
        <w:t xml:space="preserve">speciálisan hordozható eszközök számára kialakított </w:t>
      </w:r>
      <w:r w:rsidR="00BB1ECE">
        <w:t>operációs rendszer</w:t>
      </w:r>
      <w:r>
        <w:t>.</w:t>
      </w:r>
      <w:r w:rsidR="00BB1ECE">
        <w:t xml:space="preserve"> </w:t>
      </w:r>
      <w:r>
        <w:t xml:space="preserve">Elsősorban </w:t>
      </w:r>
      <w:r w:rsidR="00BB1ECE">
        <w:t xml:space="preserve">telefonok, táblagépek és okostelefonok </w:t>
      </w:r>
      <w:r w:rsidR="008A4343">
        <w:t xml:space="preserve">és </w:t>
      </w:r>
      <w:r w:rsidR="00BB1ECE">
        <w:t xml:space="preserve">egyéb mobil eszközök számára. </w:t>
      </w:r>
      <w:r w:rsidR="00FF3198">
        <w:t xml:space="preserve">Vannak </w:t>
      </w:r>
      <w:r w:rsidR="00BB1ECE">
        <w:t xml:space="preserve">számítógépek, mint például a </w:t>
      </w:r>
      <w:r w:rsidR="008A4343">
        <w:t>laptopok,</w:t>
      </w:r>
      <w:r w:rsidR="00FF3198">
        <w:t xml:space="preserve"> amelyek hordozhatók</w:t>
      </w:r>
      <w:r w:rsidR="00BB1ECE">
        <w:t>, a</w:t>
      </w:r>
      <w:r w:rsidR="00FF3198">
        <w:t>zonban a</w:t>
      </w:r>
      <w:r w:rsidR="00BB1ECE">
        <w:t xml:space="preserve"> </w:t>
      </w:r>
      <w:r w:rsidR="00FF3198">
        <w:t>rajtuk futó</w:t>
      </w:r>
      <w:r w:rsidR="00BB1ECE">
        <w:t xml:space="preserve"> operációs rendszerek nem tekinthetők mobilnak, mivel eredetileg olyan számítógépekre lettek tervezve, amelyek</w:t>
      </w:r>
      <w:r w:rsidR="00FF3198">
        <w:t>et nehézkes lett volna és nem is kellett mozgatni</w:t>
      </w:r>
      <w:r w:rsidR="00BB1ECE">
        <w:t>.</w:t>
      </w:r>
      <w:r w:rsidR="00FF3198">
        <w:t xml:space="preserve"> Egyszóval asztaliszámítógépekre.</w:t>
      </w:r>
      <w:r w:rsidR="00BB1ECE">
        <w:t xml:space="preserve"> Ez a megkülönböztetés </w:t>
      </w:r>
      <w:r w:rsidR="00D9711B">
        <w:t>kezd egyre jobban összemosódni</w:t>
      </w:r>
      <w:r w:rsidR="00BB1ECE">
        <w:t xml:space="preserve"> néhány újabb operáció</w:t>
      </w:r>
      <w:r w:rsidR="00D9711B">
        <w:t>s rendszerben, amelyek mindkét célt kielégítik. Ilyen például a Windows 10 rendszere, ahol az asztaligépes verzióban van táblagép mód, és ha az eszközünk</w:t>
      </w:r>
      <w:r w:rsidR="00A13E93">
        <w:t xml:space="preserve"> rendelkezik érintőképernyővel</w:t>
      </w:r>
      <w:r w:rsidR="00D9711B">
        <w:t>, akár t</w:t>
      </w:r>
      <w:r w:rsidR="00BF1103">
        <w:t>áblagép</w:t>
      </w:r>
      <w:r w:rsidR="00D9711B">
        <w:t>ként is használhatjuk laptopunkat.</w:t>
      </w:r>
    </w:p>
    <w:p w14:paraId="48640AD4" w14:textId="11078705" w:rsidR="00FE33A5" w:rsidRDefault="00BB1ECE" w:rsidP="00BB1ECE">
      <w:r>
        <w:t xml:space="preserve">A mobil operációs rendszerek kombinálják a személyi számítógépes </w:t>
      </w:r>
      <w:r w:rsidR="00BF1103">
        <w:t xml:space="preserve">(PC) </w:t>
      </w:r>
      <w:r>
        <w:t>operációs rendszer sajátosságait a kézi használa</w:t>
      </w:r>
      <w:r w:rsidR="00BF1103">
        <w:t>tra alkalmas egyéb jellemzőkkel.</w:t>
      </w:r>
      <w:r>
        <w:t xml:space="preserve"> </w:t>
      </w:r>
      <w:r w:rsidR="009A3E7B">
        <w:t>A mai modern telefonokon a legfőbb beviteli mód az ujjunk, azaz az érintőképernyő</w:t>
      </w:r>
      <w:r w:rsidR="00A13E93">
        <w:t>.</w:t>
      </w:r>
      <w:r w:rsidR="009A3E7B">
        <w:t xml:space="preserve"> </w:t>
      </w:r>
      <w:r w:rsidR="00A13E93">
        <w:t>S</w:t>
      </w:r>
      <w:r w:rsidR="009A3E7B">
        <w:t>zemben a hagyományos számítógépeken megtalálható perifériákkal, tipikusan az egér és billentyűzet kettőssel szemben</w:t>
      </w:r>
      <w:r w:rsidR="00B409C3">
        <w:t xml:space="preserve">. Egy átlagos mai készülékekben már rengeteg olyan funkció alapvetőnek mondható, amelyek régen a prémium kategóriás készülékek kiváltsága volt. Ilyenek többek között az </w:t>
      </w:r>
      <w:r>
        <w:t xml:space="preserve">érintőképernyő, </w:t>
      </w:r>
      <w:r w:rsidR="00B409C3">
        <w:t xml:space="preserve"> Bluetooth, Wi-Fi, </w:t>
      </w:r>
      <w:r>
        <w:t>globális helymeghatározó rendszer (GPS)</w:t>
      </w:r>
      <w:r w:rsidR="00B409C3">
        <w:t>,</w:t>
      </w:r>
      <w:r>
        <w:t xml:space="preserve"> kamera</w:t>
      </w:r>
      <w:r w:rsidR="00B409C3">
        <w:t xml:space="preserve"> és még lehetne sorolni</w:t>
      </w:r>
      <w:r>
        <w:t>.</w:t>
      </w:r>
      <w:r w:rsidR="007B02A5">
        <w:t xml:space="preserve"> </w:t>
      </w:r>
      <w:r w:rsidR="00392F69">
        <w:t xml:space="preserve"> 2016</w:t>
      </w:r>
      <w:r>
        <w:t xml:space="preserve"> végére több</w:t>
      </w:r>
      <w:r w:rsidR="00392F69">
        <w:t>,</w:t>
      </w:r>
      <w:r>
        <w:t xml:space="preserve"> mint 430 mil</w:t>
      </w:r>
      <w:r w:rsidR="00A13E93">
        <w:t>lió okostelefont értékesítettek. 81,7 százalékukon futott Android, 17,9 százalékon</w:t>
      </w:r>
      <w:r>
        <w:t xml:space="preserve"> iOS, 0,3 százalék</w:t>
      </w:r>
      <w:r w:rsidR="00A13E93">
        <w:t>on</w:t>
      </w:r>
      <w:r>
        <w:t xml:space="preserve"> Wi</w:t>
      </w:r>
      <w:r w:rsidR="00A13E93">
        <w:t>ndows Mobile operációs rendszer és a többi operációs rendszer osztozott a maradék 0,1 százalékon</w:t>
      </w:r>
      <w:r w:rsidR="00392F69">
        <w:t xml:space="preserve">. </w:t>
      </w:r>
      <w:sdt>
        <w:sdtPr>
          <w:id w:val="1709759792"/>
          <w:citation/>
        </w:sdtPr>
        <w:sdtContent>
          <w:r w:rsidR="00730D41">
            <w:fldChar w:fldCharType="begin"/>
          </w:r>
          <w:r w:rsidR="00841350">
            <w:instrText xml:space="preserve">CITATION Wik17 \l 1038 </w:instrText>
          </w:r>
          <w:r w:rsidR="00730D41">
            <w:fldChar w:fldCharType="separate"/>
          </w:r>
          <w:r w:rsidR="001219D5">
            <w:rPr>
              <w:noProof/>
            </w:rPr>
            <w:t>[1]</w:t>
          </w:r>
          <w:r w:rsidR="00730D41">
            <w:fldChar w:fldCharType="end"/>
          </w:r>
        </w:sdtContent>
      </w:sdt>
    </w:p>
    <w:p w14:paraId="21BECEC5" w14:textId="77777777" w:rsidR="00780D74" w:rsidRDefault="00780D74" w:rsidP="0095592B">
      <w:pPr>
        <w:ind w:firstLine="0"/>
        <w:jc w:val="center"/>
        <w:rPr>
          <w:noProof/>
          <w:lang w:eastAsia="hu-HU"/>
        </w:rPr>
      </w:pPr>
    </w:p>
    <w:p w14:paraId="490BAFF3" w14:textId="77777777" w:rsidR="00780D74" w:rsidRDefault="00780D74" w:rsidP="0095592B">
      <w:pPr>
        <w:ind w:firstLine="0"/>
        <w:jc w:val="center"/>
        <w:rPr>
          <w:noProof/>
          <w:lang w:eastAsia="hu-HU"/>
        </w:rPr>
      </w:pPr>
    </w:p>
    <w:p w14:paraId="5CB1FB6F" w14:textId="77777777" w:rsidR="005F7FDC" w:rsidRDefault="00FE33A5" w:rsidP="005F7FDC">
      <w:pPr>
        <w:keepNext/>
        <w:ind w:firstLine="0"/>
      </w:pPr>
      <w:r>
        <w:rPr>
          <w:noProof/>
          <w:lang w:eastAsia="hu-HU"/>
        </w:rPr>
        <w:lastRenderedPageBreak/>
        <w:drawing>
          <wp:inline distT="0" distB="0" distL="0" distR="0" wp14:anchorId="2D08BE2D" wp14:editId="62F24B48">
            <wp:extent cx="5191125" cy="3642895"/>
            <wp:effectExtent l="0" t="0" r="0" b="0"/>
            <wp:docPr id="15" name="Kép 15" descr="https://upload.wikimedia.org/wikipedia/commons/a/ac/World_Wide_Smartphone_Sales_S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a/ac/World_Wide_Smartphone_Sales_Shar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290" t="1625" r="-215" b="796"/>
                    <a:stretch/>
                  </pic:blipFill>
                  <pic:spPr bwMode="auto">
                    <a:xfrm>
                      <a:off x="0" y="0"/>
                      <a:ext cx="5236686" cy="3674868"/>
                    </a:xfrm>
                    <a:prstGeom prst="rect">
                      <a:avLst/>
                    </a:prstGeom>
                    <a:noFill/>
                    <a:ln>
                      <a:noFill/>
                    </a:ln>
                    <a:extLst>
                      <a:ext uri="{53640926-AAD7-44D8-BBD7-CCE9431645EC}">
                        <a14:shadowObscured xmlns:a14="http://schemas.microsoft.com/office/drawing/2010/main"/>
                      </a:ext>
                    </a:extLst>
                  </pic:spPr>
                </pic:pic>
              </a:graphicData>
            </a:graphic>
          </wp:inline>
        </w:drawing>
      </w:r>
    </w:p>
    <w:p w14:paraId="62BA926D" w14:textId="13E433A9" w:rsidR="00B91749" w:rsidRDefault="00644B94" w:rsidP="00BE4456">
      <w:pPr>
        <w:pStyle w:val="Kpalrs"/>
      </w:pPr>
      <w:fldSimple w:instr=" STYLEREF 1 \s ">
        <w:r>
          <w:rPr>
            <w:noProof/>
          </w:rPr>
          <w:t>2</w:t>
        </w:r>
      </w:fldSimple>
      <w:r>
        <w:t>.</w:t>
      </w:r>
      <w:fldSimple w:instr=" SEQ ábra \* ARABIC \s 1 ">
        <w:r>
          <w:rPr>
            <w:noProof/>
          </w:rPr>
          <w:t>1</w:t>
        </w:r>
      </w:fldSimple>
      <w:r w:rsidR="005F7FDC">
        <w:t xml:space="preserve">. ábra Mobil operációs rendszerek elterjedése </w:t>
      </w:r>
      <w:sdt>
        <w:sdtPr>
          <w:id w:val="746763591"/>
          <w:citation/>
        </w:sdtPr>
        <w:sdtContent>
          <w:r w:rsidR="005F7FDC">
            <w:fldChar w:fldCharType="begin"/>
          </w:r>
          <w:r w:rsidR="00841350">
            <w:instrText xml:space="preserve">CITATION Wik17 \l 1038 </w:instrText>
          </w:r>
          <w:r w:rsidR="005F7FDC">
            <w:fldChar w:fldCharType="separate"/>
          </w:r>
          <w:r w:rsidR="001219D5">
            <w:rPr>
              <w:noProof/>
            </w:rPr>
            <w:t>[1]</w:t>
          </w:r>
          <w:r w:rsidR="005F7FDC">
            <w:fldChar w:fldCharType="end"/>
          </w:r>
        </w:sdtContent>
      </w:sdt>
    </w:p>
    <w:p w14:paraId="588CA8D5" w14:textId="0BA0CF80" w:rsidR="00D06792" w:rsidRDefault="00BB1ECE" w:rsidP="003F55DC">
      <w:pPr>
        <w:ind w:firstLine="0"/>
      </w:pPr>
      <w:r>
        <w:t xml:space="preserve">Az Android egyedül népszerűbb, mint a </w:t>
      </w:r>
      <w:r w:rsidR="00392F69">
        <w:t>leg</w:t>
      </w:r>
      <w:r>
        <w:t>népszerű</w:t>
      </w:r>
      <w:r w:rsidR="00392F69">
        <w:t>bb</w:t>
      </w:r>
      <w:r>
        <w:t xml:space="preserve"> asztali operációs rendszer</w:t>
      </w:r>
      <w:r w:rsidR="00392F69">
        <w:t>, a Windows</w:t>
      </w:r>
      <w:r w:rsidR="00FE33A5">
        <w:t>.</w:t>
      </w:r>
      <w:r>
        <w:t xml:space="preserve"> </w:t>
      </w:r>
      <w:r w:rsidR="00FE33A5">
        <w:t>A</w:t>
      </w:r>
      <w:r>
        <w:t xml:space="preserve">z </w:t>
      </w:r>
      <w:r w:rsidR="00392F69">
        <w:t xml:space="preserve">aktív </w:t>
      </w:r>
      <w:r w:rsidR="00FE33A5">
        <w:t>okostelefon</w:t>
      </w:r>
      <w:r>
        <w:t xml:space="preserve"> </w:t>
      </w:r>
      <w:r w:rsidR="00FE33A5">
        <w:t xml:space="preserve">felhasználók </w:t>
      </w:r>
      <w:r w:rsidR="00392F69">
        <w:t>száma</w:t>
      </w:r>
      <w:r>
        <w:t xml:space="preserve"> meghaladja az asztali </w:t>
      </w:r>
      <w:r w:rsidR="00FE33A5">
        <w:t>számítógépes felhasználók</w:t>
      </w:r>
      <w:r w:rsidR="00392F69">
        <w:t xml:space="preserve"> számát, ami nem meglepő. </w:t>
      </w:r>
      <w:r w:rsidR="00FE33A5">
        <w:t xml:space="preserve">Nyilván, ezek csak közelítő értékek, hiszen rengeteg háztartásban használnak többen közös számítógépet, míg a közös mobiltelefon használata nem jellemző. </w:t>
      </w:r>
      <w:r w:rsidR="00D06792">
        <w:t>Véleményem szerint azért, mivel egy átlag felhasználó hamarabb fog mobilkommunikációs eszközzel rendelkezni, mintsem számítógéppel</w:t>
      </w:r>
      <w:r w:rsidR="00942E3F">
        <w:t xml:space="preserve">, </w:t>
      </w:r>
      <w:r w:rsidR="007317E5">
        <w:t>továbbá</w:t>
      </w:r>
      <w:r w:rsidR="00942E3F">
        <w:t xml:space="preserve"> a hordozhatóságából </w:t>
      </w:r>
      <w:r w:rsidR="007317E5">
        <w:t xml:space="preserve">és kompakt méretéből </w:t>
      </w:r>
      <w:r w:rsidR="00942E3F">
        <w:t>adódóan mindig a tulajdonosnál lehet</w:t>
      </w:r>
      <w:r w:rsidR="00D06792">
        <w:t xml:space="preserve">.  </w:t>
      </w:r>
    </w:p>
    <w:p w14:paraId="04868BAF" w14:textId="73DBC3C7" w:rsidR="00156C4C" w:rsidRDefault="00392F69" w:rsidP="00156C4C">
      <w:r>
        <w:t xml:space="preserve">Egy </w:t>
      </w:r>
      <w:r w:rsidR="003F55DC">
        <w:t>felmérésben</w:t>
      </w:r>
      <w:r>
        <w:t xml:space="preserve">, ahol az örökös kérdést vizsgálták, azaz hogy egy felnőtt, dolgozó ember számítógépes igényeit </w:t>
      </w:r>
      <w:r w:rsidR="003F55DC">
        <w:t xml:space="preserve">vajon </w:t>
      </w:r>
      <w:r>
        <w:t>képes</w:t>
      </w:r>
      <w:r w:rsidR="003F55DC">
        <w:t>-e</w:t>
      </w:r>
      <w:r>
        <w:t xml:space="preserve"> kielégíteni egy táb</w:t>
      </w:r>
      <w:r w:rsidR="003F55DC">
        <w:t>lagép. Az eredményből az derült</w:t>
      </w:r>
      <w:r>
        <w:t xml:space="preserve"> ki</w:t>
      </w:r>
      <w:r w:rsidR="003F55DC">
        <w:t>,</w:t>
      </w:r>
      <w:r>
        <w:t xml:space="preserve"> hogy akiknél a válasz igen, ott az okostelefonjuk is tökéletesen megfel</w:t>
      </w:r>
      <w:r w:rsidR="003F55DC">
        <w:t>el a</w:t>
      </w:r>
      <w:r>
        <w:t xml:space="preserve"> célra. Nem is meglepő, hiszen a legtöbb gyártónál egyezik, vagy csak nagyon kicsi eltérés van az okostelefon és táblagép szoftvere</w:t>
      </w:r>
      <w:r w:rsidR="003F55DC">
        <w:t xml:space="preserve"> és hardvere</w:t>
      </w:r>
      <w:r>
        <w:t xml:space="preserve"> között. </w:t>
      </w:r>
      <w:r w:rsidR="008512A8">
        <w:t>Ezáltal én a táblagépeket a luxuskategóriába sorolom, mivel a kijelző méretét leszámítva, ami egy kényelmifunkció, nem ad sokkal többet az okostelefonnál.</w:t>
      </w:r>
    </w:p>
    <w:p w14:paraId="55B701CA" w14:textId="77777777" w:rsidR="00156C4C" w:rsidRDefault="00156C4C" w:rsidP="00156C4C"/>
    <w:p w14:paraId="4990E621" w14:textId="78D9621A" w:rsidR="008A3762" w:rsidRDefault="0095592B" w:rsidP="009873C1">
      <w:pPr>
        <w:pStyle w:val="Cmsor2"/>
      </w:pPr>
      <w:bookmarkStart w:id="15" w:name="_Toc499211890"/>
      <w:r>
        <w:lastRenderedPageBreak/>
        <w:t>Jelenleg érvényben lévő platformok</w:t>
      </w:r>
      <w:bookmarkEnd w:id="15"/>
    </w:p>
    <w:p w14:paraId="7F0856DF" w14:textId="748D817F" w:rsidR="00BC1603" w:rsidRDefault="00D52F13" w:rsidP="00BC1603">
      <w:r>
        <w:t>A jelenleg is forgalomban lévő</w:t>
      </w:r>
      <w:r w:rsidR="00C46440">
        <w:t xml:space="preserve"> mobilplatformokat két csoportr</w:t>
      </w:r>
      <w:r w:rsidR="00C5346B">
        <w:t xml:space="preserve">a </w:t>
      </w:r>
      <w:r w:rsidR="00C46440">
        <w:t>oszthatjuk</w:t>
      </w:r>
      <w:r w:rsidR="00C5346B">
        <w:t xml:space="preserve">. </w:t>
      </w:r>
      <w:r w:rsidR="001D0407">
        <w:t>Nyílt és zárt forráskódú operációs rendszerekre. Az alábbiak közül az iOS kivételével az ös</w:t>
      </w:r>
      <w:r w:rsidR="00DE34F4">
        <w:t>szes rendszer nyílt forráskódú. A nyílt forráskód előnye, hogy akárki hozzáférhet</w:t>
      </w:r>
      <w:r>
        <w:t>,</w:t>
      </w:r>
      <w:r w:rsidR="00DE34F4">
        <w:t xml:space="preserve"> és abban elvégezheti a kívánt változtatásokat. Ezért is van annyi féle és különböző kinézet</w:t>
      </w:r>
      <w:r>
        <w:t>tel rendelkező Androidos eszköz.</w:t>
      </w:r>
      <w:r w:rsidR="00DE34F4">
        <w:t xml:space="preserve"> </w:t>
      </w:r>
      <w:r>
        <w:t>A</w:t>
      </w:r>
      <w:r w:rsidR="00DE34F4">
        <w:t xml:space="preserve"> gyártók is igyekeznek elvégezni a rendszeren a</w:t>
      </w:r>
      <w:r w:rsidR="00E83AB6">
        <w:t>z általuk</w:t>
      </w:r>
      <w:r w:rsidR="00DE34F4">
        <w:t xml:space="preserve"> legjobbnak vélt változtatásokat, bővítéseket.</w:t>
      </w:r>
      <w:r w:rsidR="009305D2">
        <w:t xml:space="preserve"> A legtöbb mai operációs rendszer Androidos alapokon nyugszik, vagy annak egy konkrét változata. </w:t>
      </w:r>
      <w:r>
        <w:t>Az alábbiakban</w:t>
      </w:r>
      <w:r w:rsidR="005B692A">
        <w:t xml:space="preserve"> igyekeztem felsorolás szerűen összegyűjteni </w:t>
      </w:r>
      <w:r w:rsidR="009305D2">
        <w:t xml:space="preserve">az összes ma is használatban </w:t>
      </w:r>
      <w:r>
        <w:t>lévő mobil operációs rendszer</w:t>
      </w:r>
      <w:r w:rsidR="009305D2">
        <w:t>t</w:t>
      </w:r>
      <w:r w:rsidR="005B692A">
        <w:t xml:space="preserve"> és azok gyártóit</w:t>
      </w:r>
      <w:r>
        <w:t>.</w:t>
      </w:r>
      <w:r w:rsidR="009305D2">
        <w:t xml:space="preserve"> </w:t>
      </w:r>
      <w:r>
        <w:t>U</w:t>
      </w:r>
      <w:r w:rsidR="009305D2">
        <w:t xml:space="preserve">gyanakkor mivel az alapjuk </w:t>
      </w:r>
      <w:r>
        <w:t>legtöbbször</w:t>
      </w:r>
      <w:r w:rsidR="009305D2">
        <w:t xml:space="preserve"> az Android, így leginkább csak front-endben vannak lényegi különbségek.</w:t>
      </w:r>
    </w:p>
    <w:p w14:paraId="111DF7A4" w14:textId="67A8571C" w:rsidR="00AA289D" w:rsidRPr="00AA289D" w:rsidRDefault="00B91749" w:rsidP="00AA289D">
      <w:pPr>
        <w:pStyle w:val="Cmsor3"/>
      </w:pPr>
      <w:bookmarkStart w:id="16" w:name="_Toc499211891"/>
      <w:r>
        <w:t>Android</w:t>
      </w:r>
      <w:bookmarkEnd w:id="16"/>
    </w:p>
    <w:p w14:paraId="2A03004D" w14:textId="1CC7F9AE" w:rsidR="00BC1603" w:rsidRPr="00F46B98" w:rsidRDefault="00EC3AE2" w:rsidP="00BC1603">
      <w:r>
        <w:rPr>
          <w:noProof/>
        </w:rPr>
        <mc:AlternateContent>
          <mc:Choice Requires="wps">
            <w:drawing>
              <wp:anchor distT="0" distB="0" distL="114300" distR="114300" simplePos="0" relativeHeight="251692032" behindDoc="0" locked="0" layoutInCell="1" allowOverlap="1" wp14:anchorId="5BCA4278" wp14:editId="6309DD8B">
                <wp:simplePos x="0" y="0"/>
                <wp:positionH relativeFrom="margin">
                  <wp:align>right</wp:align>
                </wp:positionH>
                <wp:positionV relativeFrom="paragraph">
                  <wp:posOffset>1280795</wp:posOffset>
                </wp:positionV>
                <wp:extent cx="937895" cy="635"/>
                <wp:effectExtent l="0" t="0" r="0" b="0"/>
                <wp:wrapSquare wrapText="bothSides"/>
                <wp:docPr id="4" name="Szövegdoboz 4"/>
                <wp:cNvGraphicFramePr/>
                <a:graphic xmlns:a="http://schemas.openxmlformats.org/drawingml/2006/main">
                  <a:graphicData uri="http://schemas.microsoft.com/office/word/2010/wordprocessingShape">
                    <wps:wsp>
                      <wps:cNvSpPr txBox="1"/>
                      <wps:spPr>
                        <a:xfrm>
                          <a:off x="0" y="0"/>
                          <a:ext cx="937895" cy="635"/>
                        </a:xfrm>
                        <a:prstGeom prst="rect">
                          <a:avLst/>
                        </a:prstGeom>
                        <a:solidFill>
                          <a:prstClr val="white"/>
                        </a:solidFill>
                        <a:ln>
                          <a:noFill/>
                        </a:ln>
                      </wps:spPr>
                      <wps:txbx>
                        <w:txbxContent>
                          <w:p w14:paraId="3C6640C3" w14:textId="7DCD8E7C" w:rsidR="005F7FDC" w:rsidRPr="005F7FDC" w:rsidRDefault="00644B94" w:rsidP="00BE4456">
                            <w:pPr>
                              <w:pStyle w:val="Kpalrs"/>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2</w:t>
                            </w:r>
                            <w:r>
                              <w:rPr>
                                <w:noProof/>
                              </w:rPr>
                              <w:fldChar w:fldCharType="end"/>
                            </w:r>
                            <w:r w:rsidR="005F7FDC">
                              <w:t>. ábra Android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CA4278" id="_x0000_t202" coordsize="21600,21600" o:spt="202" path="m,l,21600r21600,l21600,xe">
                <v:stroke joinstyle="miter"/>
                <v:path gradientshapeok="t" o:connecttype="rect"/>
              </v:shapetype>
              <v:shape id="Szövegdoboz 4" o:spid="_x0000_s1026" type="#_x0000_t202" style="position:absolute;left:0;text-align:left;margin-left:22.65pt;margin-top:100.85pt;width:73.85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" stroked="f">
                <v:textbox style="mso-fit-shape-to-text:t" inset="0,0,0,0">
                  <w:txbxContent>
                    <w:p w14:paraId="3C6640C3" w14:textId="7DCD8E7C" w:rsidR="005F7FDC" w:rsidRPr="005F7FDC" w:rsidRDefault="00644B94" w:rsidP="00BE4456">
                      <w:pPr>
                        <w:pStyle w:val="Kpalrs"/>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2</w:t>
                      </w:r>
                      <w:r>
                        <w:rPr>
                          <w:noProof/>
                        </w:rPr>
                        <w:fldChar w:fldCharType="end"/>
                      </w:r>
                      <w:r w:rsidR="005F7FDC">
                        <w:t>. ábra Android logo</w:t>
                      </w:r>
                    </w:p>
                  </w:txbxContent>
                </v:textbox>
                <w10:wrap type="square" anchorx="margin"/>
              </v:shape>
            </w:pict>
          </mc:Fallback>
        </mc:AlternateContent>
      </w:r>
      <w:r>
        <w:rPr>
          <w:noProof/>
          <w:lang w:eastAsia="hu-HU"/>
        </w:rPr>
        <w:drawing>
          <wp:anchor distT="0" distB="0" distL="114300" distR="114300" simplePos="0" relativeHeight="251658240" behindDoc="0" locked="0" layoutInCell="1" allowOverlap="1" wp14:anchorId="13894B6D" wp14:editId="3494E13F">
            <wp:simplePos x="0" y="0"/>
            <wp:positionH relativeFrom="margin">
              <wp:align>right</wp:align>
            </wp:positionH>
            <wp:positionV relativeFrom="margin">
              <wp:posOffset>3566795</wp:posOffset>
            </wp:positionV>
            <wp:extent cx="937895" cy="1152525"/>
            <wp:effectExtent l="0" t="0" r="0" b="9525"/>
            <wp:wrapSquare wrapText="bothSides"/>
            <wp:docPr id="17" name="Kép 17" descr="https://www.android.com/static/2016/img/share/andy-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ndroid.com/static/2016/img/share/andy-lg.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926" t="20594" r="37376" b="21333"/>
                    <a:stretch/>
                  </pic:blipFill>
                  <pic:spPr bwMode="auto">
                    <a:xfrm>
                      <a:off x="0" y="0"/>
                      <a:ext cx="937895" cy="1152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6B98">
        <w:t>Az Android a Google Inc. által kifejlesztett ingyenes, nyílt forráskódú mobil operációs rendszer. Alapját egy módosított Linux kernel adja. Az okostelefonokon világszerte ez a platform rendelkezik a l</w:t>
      </w:r>
      <w:r w:rsidR="00A92A03">
        <w:t>egnagyobb felhasználói bázissal, ugyanakkor nem csak okostelefonokon és táblagépeken fut Android operációs rendszer.</w:t>
      </w:r>
      <w:r w:rsidR="00F46B98">
        <w:t xml:space="preserve"> A későbbiekben ezt a pl</w:t>
      </w:r>
      <w:r w:rsidR="00E11241">
        <w:t>atformot mutatom be részletesen.</w:t>
      </w:r>
    </w:p>
    <w:p w14:paraId="41EAE072" w14:textId="2F9D61FE" w:rsidR="00B91749" w:rsidRDefault="00B91749" w:rsidP="00E33C42">
      <w:pPr>
        <w:pStyle w:val="Cmsor3"/>
      </w:pPr>
      <w:bookmarkStart w:id="17" w:name="_Toc499211892"/>
      <w:r>
        <w:t>AOKP</w:t>
      </w:r>
      <w:bookmarkEnd w:id="17"/>
    </w:p>
    <w:p w14:paraId="1B5AE253" w14:textId="7877236E" w:rsidR="00AA289D" w:rsidRDefault="00EC3AE2" w:rsidP="00BC1603">
      <w:r>
        <w:rPr>
          <w:noProof/>
        </w:rPr>
        <mc:AlternateContent>
          <mc:Choice Requires="wps">
            <w:drawing>
              <wp:anchor distT="0" distB="0" distL="114300" distR="114300" simplePos="0" relativeHeight="251694080" behindDoc="0" locked="0" layoutInCell="1" allowOverlap="1" wp14:anchorId="13D823AB" wp14:editId="4FAA32F3">
                <wp:simplePos x="0" y="0"/>
                <wp:positionH relativeFrom="margin">
                  <wp:align>left</wp:align>
                </wp:positionH>
                <wp:positionV relativeFrom="paragraph">
                  <wp:posOffset>1283335</wp:posOffset>
                </wp:positionV>
                <wp:extent cx="1085850" cy="628650"/>
                <wp:effectExtent l="0" t="0" r="0" b="0"/>
                <wp:wrapSquare wrapText="bothSides"/>
                <wp:docPr id="5" name="Szövegdoboz 5"/>
                <wp:cNvGraphicFramePr/>
                <a:graphic xmlns:a="http://schemas.openxmlformats.org/drawingml/2006/main">
                  <a:graphicData uri="http://schemas.microsoft.com/office/word/2010/wordprocessingShape">
                    <wps:wsp>
                      <wps:cNvSpPr txBox="1"/>
                      <wps:spPr>
                        <a:xfrm>
                          <a:off x="0" y="0"/>
                          <a:ext cx="1085850" cy="628650"/>
                        </a:xfrm>
                        <a:prstGeom prst="rect">
                          <a:avLst/>
                        </a:prstGeom>
                        <a:solidFill>
                          <a:prstClr val="white"/>
                        </a:solidFill>
                        <a:ln>
                          <a:noFill/>
                        </a:ln>
                      </wps:spPr>
                      <wps:txbx>
                        <w:txbxContent>
                          <w:p w14:paraId="20450B47" w14:textId="607CCD5C" w:rsidR="005145DD" w:rsidRDefault="00644B94" w:rsidP="00BE4456">
                            <w:pPr>
                              <w:pStyle w:val="Kpalrs"/>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3</w:t>
                            </w:r>
                            <w:r>
                              <w:rPr>
                                <w:noProof/>
                              </w:rPr>
                              <w:fldChar w:fldCharType="end"/>
                            </w:r>
                            <w:r w:rsidR="00C35071">
                              <w:t xml:space="preserve">. ábra </w:t>
                            </w:r>
                          </w:p>
                          <w:p w14:paraId="46D18894" w14:textId="7D361EB5" w:rsidR="00C35071" w:rsidRPr="00FA194B" w:rsidRDefault="00C35071" w:rsidP="00BE4456">
                            <w:pPr>
                              <w:pStyle w:val="Kpalrs"/>
                            </w:pPr>
                            <w:r>
                              <w:t>AOKP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823AB" id="Szövegdoboz 5" o:spid="_x0000_s1027" type="#_x0000_t202" style="position:absolute;left:0;text-align:left;margin-left:0;margin-top:101.05pt;width:85.5pt;height:49.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" stroked="f">
                <v:textbox inset="0,0,0,0">
                  <w:txbxContent>
                    <w:p w14:paraId="20450B47" w14:textId="607CCD5C" w:rsidR="005145DD" w:rsidRDefault="00644B94" w:rsidP="00BE4456">
                      <w:pPr>
                        <w:pStyle w:val="Kpalrs"/>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3</w:t>
                      </w:r>
                      <w:r>
                        <w:rPr>
                          <w:noProof/>
                        </w:rPr>
                        <w:fldChar w:fldCharType="end"/>
                      </w:r>
                      <w:r w:rsidR="00C35071">
                        <w:t xml:space="preserve">. ábra </w:t>
                      </w:r>
                    </w:p>
                    <w:p w14:paraId="46D18894" w14:textId="7D361EB5" w:rsidR="00C35071" w:rsidRPr="00FA194B" w:rsidRDefault="00C35071" w:rsidP="00BE4456">
                      <w:pPr>
                        <w:pStyle w:val="Kpalrs"/>
                      </w:pPr>
                      <w:r>
                        <w:t>AOKP logo</w:t>
                      </w:r>
                    </w:p>
                  </w:txbxContent>
                </v:textbox>
                <w10:wrap type="square" anchorx="margin"/>
              </v:shape>
            </w:pict>
          </mc:Fallback>
        </mc:AlternateContent>
      </w:r>
      <w:r>
        <w:rPr>
          <w:noProof/>
          <w:lang w:eastAsia="hu-HU"/>
        </w:rPr>
        <w:drawing>
          <wp:anchor distT="0" distB="0" distL="114300" distR="114300" simplePos="0" relativeHeight="251659264" behindDoc="0" locked="0" layoutInCell="1" allowOverlap="1" wp14:anchorId="78A7A570" wp14:editId="4E4F0823">
            <wp:simplePos x="0" y="0"/>
            <wp:positionH relativeFrom="margin">
              <wp:align>left</wp:align>
            </wp:positionH>
            <wp:positionV relativeFrom="margin">
              <wp:posOffset>5728970</wp:posOffset>
            </wp:positionV>
            <wp:extent cx="1076325" cy="1076325"/>
            <wp:effectExtent l="0" t="0" r="0" b="0"/>
            <wp:wrapSquare wrapText="bothSides"/>
            <wp:docPr id="18" name="Kép 18" descr="http://aokp.co/images/aokp-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okp.co/images/aokp-logo-lar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3C42">
        <w:t>Az AOKP mozaikszó az Android Open Kang Project rövidítése. Ez egy egyéni ROM-disztribúciós megoldás számos csúcskategóriás Android-eszköz számára</w:t>
      </w:r>
      <w:r w:rsidR="00411E6A">
        <w:t>, amely AOSP</w:t>
      </w:r>
      <w:r w:rsidR="008C5B52">
        <w:t xml:space="preserve"> (Android Open Source Project)</w:t>
      </w:r>
      <w:r w:rsidR="00411E6A">
        <w:t xml:space="preserve"> alapokon nyugszik</w:t>
      </w:r>
      <w:r w:rsidR="00E33C42">
        <w:t xml:space="preserve">. </w:t>
      </w:r>
      <w:r w:rsidR="00BC1603">
        <w:t xml:space="preserve">Amikor megjelenik egy jelentősebb Android </w:t>
      </w:r>
      <w:r w:rsidR="009A5CDF">
        <w:t>frissítés</w:t>
      </w:r>
      <w:r w:rsidR="00BC1603">
        <w:t>, azt kibőví</w:t>
      </w:r>
      <w:r w:rsidR="002815E4">
        <w:t xml:space="preserve">tve készül el az </w:t>
      </w:r>
      <w:r w:rsidR="00113811">
        <w:t xml:space="preserve">aktuális </w:t>
      </w:r>
      <w:r w:rsidR="002815E4">
        <w:t>AOKP rendszer.</w:t>
      </w:r>
      <w:r w:rsidR="00BC1603">
        <w:t xml:space="preserve"> </w:t>
      </w:r>
      <w:r w:rsidR="00E33C42">
        <w:t xml:space="preserve">Az AOKP </w:t>
      </w:r>
      <w:r w:rsidR="009A5CDF">
        <w:t>olyan jellemzőkkel látja el a</w:t>
      </w:r>
      <w:r w:rsidR="009A5CDF" w:rsidRPr="009A5CDF">
        <w:t xml:space="preserve"> </w:t>
      </w:r>
      <w:r w:rsidR="009A5CDF">
        <w:t>keretrendszer</w:t>
      </w:r>
      <w:r w:rsidR="002815E4">
        <w:t>t, mely</w:t>
      </w:r>
      <w:r w:rsidR="00224E39">
        <w:t>ek</w:t>
      </w:r>
      <w:r w:rsidR="009A5CDF">
        <w:t xml:space="preserve"> </w:t>
      </w:r>
      <w:r w:rsidR="00E33C42">
        <w:t xml:space="preserve">használatával sokkal több </w:t>
      </w:r>
      <w:r w:rsidR="009A5CDF">
        <w:t>hozható ki az adott</w:t>
      </w:r>
      <w:r w:rsidR="00BC1603">
        <w:t xml:space="preserve"> a készülékből.</w:t>
      </w:r>
      <w:r w:rsidR="00026FA2">
        <w:t xml:space="preserve"> </w:t>
      </w:r>
      <w:sdt>
        <w:sdtPr>
          <w:id w:val="-210416120"/>
          <w:citation/>
        </w:sdtPr>
        <w:sdtContent>
          <w:r w:rsidR="00026FA2">
            <w:fldChar w:fldCharType="begin"/>
          </w:r>
          <w:r w:rsidR="00026FA2">
            <w:instrText xml:space="preserve"> CITATION AOK17 \l 1038 </w:instrText>
          </w:r>
          <w:r w:rsidR="00026FA2">
            <w:fldChar w:fldCharType="separate"/>
          </w:r>
          <w:r w:rsidR="001219D5">
            <w:rPr>
              <w:noProof/>
            </w:rPr>
            <w:t>[2]</w:t>
          </w:r>
          <w:r w:rsidR="00026FA2">
            <w:fldChar w:fldCharType="end"/>
          </w:r>
        </w:sdtContent>
      </w:sdt>
    </w:p>
    <w:p w14:paraId="2FD94023" w14:textId="4B00F1A2" w:rsidR="00156C4C" w:rsidRDefault="00156C4C" w:rsidP="00BC1603"/>
    <w:p w14:paraId="7E42A332" w14:textId="7A7E5758" w:rsidR="00156C4C" w:rsidRDefault="00156C4C" w:rsidP="00BC1603"/>
    <w:p w14:paraId="5BE9D164" w14:textId="77777777" w:rsidR="00156C4C" w:rsidRPr="00AA289D" w:rsidRDefault="00156C4C" w:rsidP="00BC1603"/>
    <w:p w14:paraId="6AB154F2" w14:textId="1D91C0EA" w:rsidR="00B91749" w:rsidRDefault="00B91749" w:rsidP="00B91749">
      <w:pPr>
        <w:pStyle w:val="Cmsor3"/>
      </w:pPr>
      <w:bookmarkStart w:id="18" w:name="_Toc499211893"/>
      <w:r>
        <w:lastRenderedPageBreak/>
        <w:t>BlackBerry Secure</w:t>
      </w:r>
      <w:bookmarkEnd w:id="18"/>
      <w:r w:rsidR="004A7C33">
        <w:t xml:space="preserve"> </w:t>
      </w:r>
    </w:p>
    <w:p w14:paraId="170C00C7" w14:textId="7A4483F3" w:rsidR="00BC1603" w:rsidRPr="00BC1603" w:rsidRDefault="00EC3AE2" w:rsidP="00BC1603">
      <w:r>
        <w:rPr>
          <w:noProof/>
        </w:rPr>
        <mc:AlternateContent>
          <mc:Choice Requires="wps">
            <w:drawing>
              <wp:anchor distT="0" distB="0" distL="114300" distR="114300" simplePos="0" relativeHeight="251696128" behindDoc="0" locked="0" layoutInCell="1" allowOverlap="1" wp14:anchorId="253BCCE7" wp14:editId="383554FB">
                <wp:simplePos x="0" y="0"/>
                <wp:positionH relativeFrom="margin">
                  <wp:align>right</wp:align>
                </wp:positionH>
                <wp:positionV relativeFrom="paragraph">
                  <wp:posOffset>1069340</wp:posOffset>
                </wp:positionV>
                <wp:extent cx="914400" cy="635"/>
                <wp:effectExtent l="0" t="0" r="0" b="0"/>
                <wp:wrapSquare wrapText="bothSides"/>
                <wp:docPr id="6" name="Szövegdoboz 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32E9B798" w14:textId="548A4B0A" w:rsidR="00EC3AE2" w:rsidRPr="007C4DD6" w:rsidRDefault="00644B94"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4</w:t>
                            </w:r>
                            <w:r>
                              <w:rPr>
                                <w:noProof/>
                              </w:rPr>
                              <w:fldChar w:fldCharType="end"/>
                            </w:r>
                            <w:r w:rsidR="00EC3AE2">
                              <w:t>. ábra BlackBerry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BCCE7" id="Szövegdoboz 6" o:spid="_x0000_s1028" type="#_x0000_t202" style="position:absolute;left:0;text-align:left;margin-left:20.8pt;margin-top:84.2pt;width:1in;height:.05pt;z-index:2516961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" stroked="f">
                <v:textbox style="mso-fit-shape-to-text:t" inset="0,0,0,0">
                  <w:txbxContent>
                    <w:p w14:paraId="32E9B798" w14:textId="548A4B0A" w:rsidR="00EC3AE2" w:rsidRPr="007C4DD6" w:rsidRDefault="00644B94"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4</w:t>
                      </w:r>
                      <w:r>
                        <w:rPr>
                          <w:noProof/>
                        </w:rPr>
                        <w:fldChar w:fldCharType="end"/>
                      </w:r>
                      <w:r w:rsidR="00EC3AE2">
                        <w:t>. ábra BlackBerry logo</w:t>
                      </w:r>
                    </w:p>
                  </w:txbxContent>
                </v:textbox>
                <w10:wrap type="square" anchorx="margin"/>
              </v:shape>
            </w:pict>
          </mc:Fallback>
        </mc:AlternateContent>
      </w:r>
      <w:r w:rsidR="00156C4C">
        <w:rPr>
          <w:noProof/>
          <w:lang w:eastAsia="hu-HU"/>
        </w:rPr>
        <w:drawing>
          <wp:anchor distT="0" distB="0" distL="114300" distR="114300" simplePos="0" relativeHeight="251660288" behindDoc="0" locked="0" layoutInCell="1" allowOverlap="1" wp14:anchorId="4EC65F44" wp14:editId="74722DE5">
            <wp:simplePos x="0" y="0"/>
            <wp:positionH relativeFrom="margin">
              <wp:align>right</wp:align>
            </wp:positionH>
            <wp:positionV relativeFrom="margin">
              <wp:posOffset>356870</wp:posOffset>
            </wp:positionV>
            <wp:extent cx="909320" cy="1047750"/>
            <wp:effectExtent l="0" t="0" r="5080" b="0"/>
            <wp:wrapSquare wrapText="bothSides"/>
            <wp:docPr id="19" name="Kép 19" descr="https://berryreporter.com/wp-content/uploads/2017/03/img7_1-1024x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erryreporter.com/wp-content/uploads/2017/03/img7_1-1024x554.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8933" r="29076" b="10644"/>
                    <a:stretch/>
                  </pic:blipFill>
                  <pic:spPr bwMode="auto">
                    <a:xfrm>
                      <a:off x="0" y="0"/>
                      <a:ext cx="909320" cy="1047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3553">
        <w:t>A B</w:t>
      </w:r>
      <w:r w:rsidR="002B4819">
        <w:t>lack</w:t>
      </w:r>
      <w:r w:rsidR="007E3553">
        <w:t>B</w:t>
      </w:r>
      <w:r w:rsidR="002B4819">
        <w:t>erry</w:t>
      </w:r>
      <w:r w:rsidR="007E3553">
        <w:t xml:space="preserve"> Secure a nevéből adódóan a BlackBerry által fejlesztett operációs rendszer. Az előzőhöz hasonlóan AOSP alapokra épül. Tulajdonképpen a BlackBerry saját</w:t>
      </w:r>
      <w:r w:rsidR="002B4819">
        <w:t>,</w:t>
      </w:r>
      <w:r w:rsidR="007E3553">
        <w:t xml:space="preserve"> biztonságos Androidos megoldásáról van szó. A cél az, hogy az eszközökön egy módosított Android operáció</w:t>
      </w:r>
      <w:r w:rsidR="002B4819">
        <w:t>s</w:t>
      </w:r>
      <w:r w:rsidR="007E3553">
        <w:t xml:space="preserve"> rendszer fut, minden olyan jelle</w:t>
      </w:r>
      <w:r w:rsidR="002B4819">
        <w:t xml:space="preserve">mzővel kibővítve, </w:t>
      </w:r>
      <w:r w:rsidR="00E24C45">
        <w:t>melyekért</w:t>
      </w:r>
      <w:r w:rsidR="002B4819">
        <w:t xml:space="preserve"> a</w:t>
      </w:r>
      <w:r w:rsidR="004A7C33">
        <w:t>z emberek a</w:t>
      </w:r>
      <w:r w:rsidR="00227DE9">
        <w:t>nno</w:t>
      </w:r>
      <w:r w:rsidR="002B4819">
        <w:t xml:space="preserve"> BlackBerryt</w:t>
      </w:r>
      <w:r w:rsidR="007E3553">
        <w:t xml:space="preserve"> </w:t>
      </w:r>
      <w:r w:rsidR="00227DE9">
        <w:t>választotta</w:t>
      </w:r>
      <w:r w:rsidR="004A7C33">
        <w:t>k</w:t>
      </w:r>
      <w:r w:rsidR="007E3553">
        <w:t>.</w:t>
      </w:r>
      <w:r w:rsidR="004A7C33" w:rsidRPr="004A7C33">
        <w:t xml:space="preserve"> </w:t>
      </w:r>
      <w:sdt>
        <w:sdtPr>
          <w:id w:val="-1326206853"/>
          <w:citation/>
        </w:sdtPr>
        <w:sdtContent>
          <w:r w:rsidR="00AB6AB7">
            <w:fldChar w:fldCharType="begin"/>
          </w:r>
          <w:r w:rsidR="00AB6AB7">
            <w:instrText xml:space="preserve"> CITATION And17 \l 1038 </w:instrText>
          </w:r>
          <w:r w:rsidR="00AB6AB7">
            <w:fldChar w:fldCharType="separate"/>
          </w:r>
          <w:r w:rsidR="001219D5">
            <w:rPr>
              <w:noProof/>
            </w:rPr>
            <w:t>[3]</w:t>
          </w:r>
          <w:r w:rsidR="00AB6AB7">
            <w:fldChar w:fldCharType="end"/>
          </w:r>
        </w:sdtContent>
      </w:sdt>
    </w:p>
    <w:p w14:paraId="3014B875" w14:textId="7A42B388" w:rsidR="00B91749" w:rsidRDefault="00A83704" w:rsidP="00B91749">
      <w:pPr>
        <w:pStyle w:val="Cmsor3"/>
      </w:pPr>
      <w:bookmarkStart w:id="19" w:name="_Toc499211894"/>
      <w:r>
        <w:rPr>
          <w:noProof/>
        </w:rPr>
        <mc:AlternateContent>
          <mc:Choice Requires="wps">
            <w:drawing>
              <wp:anchor distT="0" distB="0" distL="114300" distR="114300" simplePos="0" relativeHeight="251698176" behindDoc="0" locked="0" layoutInCell="1" allowOverlap="1" wp14:anchorId="6BEE5161" wp14:editId="165C67C4">
                <wp:simplePos x="0" y="0"/>
                <wp:positionH relativeFrom="column">
                  <wp:posOffset>0</wp:posOffset>
                </wp:positionH>
                <wp:positionV relativeFrom="paragraph">
                  <wp:posOffset>1387475</wp:posOffset>
                </wp:positionV>
                <wp:extent cx="914400" cy="635"/>
                <wp:effectExtent l="0" t="0" r="0" b="0"/>
                <wp:wrapSquare wrapText="bothSides"/>
                <wp:docPr id="7" name="Szövegdoboz 7"/>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4B976B4A" w14:textId="5A196EC5" w:rsidR="00A83704" w:rsidRPr="00A00A93" w:rsidRDefault="00644B94" w:rsidP="00BE4456">
                            <w:pPr>
                              <w:pStyle w:val="Kpalrs"/>
                              <w:rPr>
                                <w:rFonts w:cs="Arial"/>
                                <w:noProof/>
                                <w:sz w:val="28"/>
                                <w:szCs w:val="26"/>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5</w:t>
                            </w:r>
                            <w:r>
                              <w:rPr>
                                <w:noProof/>
                              </w:rPr>
                              <w:fldChar w:fldCharType="end"/>
                            </w:r>
                            <w:r w:rsidR="00A83704">
                              <w:t>. ábra ColorOS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E5161" id="Szövegdoboz 7" o:spid="_x0000_s1029" type="#_x0000_t202" style="position:absolute;left:0;text-align:left;margin-left:0;margin-top:109.25pt;width:1in;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" stroked="f">
                <v:textbox style="mso-fit-shape-to-text:t" inset="0,0,0,0">
                  <w:txbxContent>
                    <w:p w14:paraId="4B976B4A" w14:textId="5A196EC5" w:rsidR="00A83704" w:rsidRPr="00A00A93" w:rsidRDefault="00644B94" w:rsidP="00BE4456">
                      <w:pPr>
                        <w:pStyle w:val="Kpalrs"/>
                        <w:rPr>
                          <w:rFonts w:cs="Arial"/>
                          <w:noProof/>
                          <w:sz w:val="28"/>
                          <w:szCs w:val="26"/>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5</w:t>
                      </w:r>
                      <w:r>
                        <w:rPr>
                          <w:noProof/>
                        </w:rPr>
                        <w:fldChar w:fldCharType="end"/>
                      </w:r>
                      <w:r w:rsidR="00A83704">
                        <w:t>. ábra ColorOS logo</w:t>
                      </w:r>
                    </w:p>
                  </w:txbxContent>
                </v:textbox>
                <w10:wrap type="square"/>
              </v:shape>
            </w:pict>
          </mc:Fallback>
        </mc:AlternateContent>
      </w:r>
      <w:r>
        <w:rPr>
          <w:noProof/>
          <w:lang w:eastAsia="hu-HU"/>
        </w:rPr>
        <w:drawing>
          <wp:anchor distT="0" distB="0" distL="114300" distR="114300" simplePos="0" relativeHeight="251661312" behindDoc="0" locked="0" layoutInCell="1" allowOverlap="1" wp14:anchorId="6704BD59" wp14:editId="64CEF63D">
            <wp:simplePos x="0" y="0"/>
            <wp:positionH relativeFrom="margin">
              <wp:align>left</wp:align>
            </wp:positionH>
            <wp:positionV relativeFrom="margin">
              <wp:posOffset>2433320</wp:posOffset>
            </wp:positionV>
            <wp:extent cx="899160" cy="895350"/>
            <wp:effectExtent l="0" t="0" r="0" b="0"/>
            <wp:wrapSquare wrapText="bothSides"/>
            <wp:docPr id="20" name="Kép 20" descr="http://www.oppomobile.vn/forum/attachment/forum/201309/25/163908bc1oiocmxc8imc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oppomobile.vn/forum/attachment/forum/201309/25/163908bc1oiocmxc8imcco.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998" t="10752" r="59072" b="8602"/>
                    <a:stretch/>
                  </pic:blipFill>
                  <pic:spPr bwMode="auto">
                    <a:xfrm>
                      <a:off x="0" y="0"/>
                      <a:ext cx="899160" cy="895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1749">
        <w:t>ColorOS</w:t>
      </w:r>
      <w:bookmarkEnd w:id="19"/>
    </w:p>
    <w:p w14:paraId="006ADE2F" w14:textId="12C610AE" w:rsidR="00AB6AB7" w:rsidRDefault="00917C3F" w:rsidP="00AB6AB7">
      <w:r>
        <w:t xml:space="preserve">A ColorOS egy egyéni front-end érintőképernyős felület. Az OPPO Electronics Corp. fejlesztette ki, AOSP alapok felhasználásával. </w:t>
      </w:r>
      <w:r w:rsidR="00592CD8">
        <w:t>Jelenleg a 3.5 a legfrissebb verziója, ami az Android „Nougat”-on végez apróbb UI módosításokat.</w:t>
      </w:r>
      <w:r w:rsidR="005120F0" w:rsidRPr="005120F0">
        <w:t xml:space="preserve"> </w:t>
      </w:r>
      <w:sdt>
        <w:sdtPr>
          <w:id w:val="-2020067897"/>
          <w:citation/>
        </w:sdtPr>
        <w:sdtContent>
          <w:r w:rsidR="00AB6AB7">
            <w:fldChar w:fldCharType="begin"/>
          </w:r>
          <w:r w:rsidR="00424381">
            <w:instrText xml:space="preserve">CITATION Opp17 \l 1038 </w:instrText>
          </w:r>
          <w:r w:rsidR="00AB6AB7">
            <w:fldChar w:fldCharType="separate"/>
          </w:r>
          <w:r w:rsidR="001219D5">
            <w:rPr>
              <w:noProof/>
            </w:rPr>
            <w:t>[4]</w:t>
          </w:r>
          <w:r w:rsidR="00AB6AB7">
            <w:fldChar w:fldCharType="end"/>
          </w:r>
        </w:sdtContent>
      </w:sdt>
    </w:p>
    <w:p w14:paraId="3918EBE8" w14:textId="60B05F6E" w:rsidR="00A83704" w:rsidRDefault="00A83704" w:rsidP="00AB6AB7"/>
    <w:p w14:paraId="6949D8B9" w14:textId="280C570B" w:rsidR="00A83704" w:rsidRPr="00917C3F" w:rsidRDefault="00A83704" w:rsidP="00AB6AB7"/>
    <w:p w14:paraId="25F5339A" w14:textId="6C2E4855" w:rsidR="00B91749" w:rsidRDefault="00A83704" w:rsidP="00B91749">
      <w:pPr>
        <w:pStyle w:val="Cmsor3"/>
      </w:pPr>
      <w:bookmarkStart w:id="20" w:name="_Toc499211895"/>
      <w:r>
        <w:rPr>
          <w:noProof/>
          <w:lang w:eastAsia="hu-HU"/>
        </w:rPr>
        <w:drawing>
          <wp:anchor distT="0" distB="0" distL="114300" distR="114300" simplePos="0" relativeHeight="251662336" behindDoc="0" locked="0" layoutInCell="1" allowOverlap="1" wp14:anchorId="7ADED88E" wp14:editId="1B1299C2">
            <wp:simplePos x="0" y="0"/>
            <wp:positionH relativeFrom="margin">
              <wp:align>right</wp:align>
            </wp:positionH>
            <wp:positionV relativeFrom="margin">
              <wp:posOffset>4293870</wp:posOffset>
            </wp:positionV>
            <wp:extent cx="857250" cy="857250"/>
            <wp:effectExtent l="0" t="0" r="0" b="0"/>
            <wp:wrapSquare wrapText="bothSides"/>
            <wp:docPr id="21" name="Kép 21" descr="https://lh3.googleusercontent.com/JIlAZSg4eejSEARFHhApOPOeHRk-G2oSQZm0ZtsMjRhRHQEn566DaftAsA9LllN4yBM9=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JIlAZSg4eejSEARFHhApOPOeHRk-G2oSQZm0ZtsMjRhRHQEn566DaftAsA9LllN4yBM9=w30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1749">
        <w:t>EMUI</w:t>
      </w:r>
      <w:bookmarkEnd w:id="20"/>
    </w:p>
    <w:p w14:paraId="7A09DA89" w14:textId="4699DD70" w:rsidR="00BD3ADA" w:rsidRPr="0046504D" w:rsidRDefault="00D80405" w:rsidP="00BD3ADA">
      <w:r>
        <w:rPr>
          <w:noProof/>
        </w:rPr>
        <mc:AlternateContent>
          <mc:Choice Requires="wps">
            <w:drawing>
              <wp:anchor distT="0" distB="0" distL="114300" distR="114300" simplePos="0" relativeHeight="251700224" behindDoc="0" locked="0" layoutInCell="1" allowOverlap="1" wp14:anchorId="678BE65E" wp14:editId="6D7B9820">
                <wp:simplePos x="0" y="0"/>
                <wp:positionH relativeFrom="column">
                  <wp:posOffset>4330700</wp:posOffset>
                </wp:positionH>
                <wp:positionV relativeFrom="paragraph">
                  <wp:posOffset>559435</wp:posOffset>
                </wp:positionV>
                <wp:extent cx="1123950" cy="635"/>
                <wp:effectExtent l="0" t="0" r="0" b="9525"/>
                <wp:wrapSquare wrapText="bothSides"/>
                <wp:docPr id="8" name="Szövegdoboz 8"/>
                <wp:cNvGraphicFramePr/>
                <a:graphic xmlns:a="http://schemas.openxmlformats.org/drawingml/2006/main">
                  <a:graphicData uri="http://schemas.microsoft.com/office/word/2010/wordprocessingShape">
                    <wps:wsp>
                      <wps:cNvSpPr txBox="1"/>
                      <wps:spPr>
                        <a:xfrm>
                          <a:off x="0" y="0"/>
                          <a:ext cx="1123950" cy="635"/>
                        </a:xfrm>
                        <a:prstGeom prst="rect">
                          <a:avLst/>
                        </a:prstGeom>
                        <a:solidFill>
                          <a:prstClr val="white"/>
                        </a:solidFill>
                        <a:ln>
                          <a:noFill/>
                        </a:ln>
                      </wps:spPr>
                      <wps:txbx>
                        <w:txbxContent>
                          <w:p w14:paraId="1D71B15B" w14:textId="26E2A2E9" w:rsidR="00A83704" w:rsidRPr="00050F8E" w:rsidRDefault="00644B94" w:rsidP="00BE4456">
                            <w:pPr>
                              <w:pStyle w:val="Kpalrs"/>
                              <w:rPr>
                                <w:rFonts w:cs="Arial"/>
                                <w:noProof/>
                                <w:sz w:val="28"/>
                                <w:szCs w:val="26"/>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6</w:t>
                            </w:r>
                            <w:r>
                              <w:rPr>
                                <w:noProof/>
                              </w:rPr>
                              <w:fldChar w:fldCharType="end"/>
                            </w:r>
                            <w:r w:rsidR="00A83704">
                              <w:t>. ábra EMUI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8BE65E" id="Szövegdoboz 8" o:spid="_x0000_s1030" type="#_x0000_t202" style="position:absolute;left:0;text-align:left;margin-left:341pt;margin-top:44.05pt;width:88.5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" stroked="f">
                <v:textbox style="mso-fit-shape-to-text:t" inset="0,0,0,0">
                  <w:txbxContent>
                    <w:p w14:paraId="1D71B15B" w14:textId="26E2A2E9" w:rsidR="00A83704" w:rsidRPr="00050F8E" w:rsidRDefault="00644B94" w:rsidP="00BE4456">
                      <w:pPr>
                        <w:pStyle w:val="Kpalrs"/>
                        <w:rPr>
                          <w:rFonts w:cs="Arial"/>
                          <w:noProof/>
                          <w:sz w:val="28"/>
                          <w:szCs w:val="26"/>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6</w:t>
                      </w:r>
                      <w:r>
                        <w:rPr>
                          <w:noProof/>
                        </w:rPr>
                        <w:fldChar w:fldCharType="end"/>
                      </w:r>
                      <w:r w:rsidR="00A83704">
                        <w:t>. ábra EMUI logo</w:t>
                      </w:r>
                    </w:p>
                  </w:txbxContent>
                </v:textbox>
                <w10:wrap type="square"/>
              </v:shape>
            </w:pict>
          </mc:Fallback>
        </mc:AlternateContent>
      </w:r>
      <w:r w:rsidR="0046504D">
        <w:t xml:space="preserve">Az Emotion User Interface (EMUI) a ColorOS-hez hasonlóan egy egyéni front-end megoldás, amelyet a Huawei </w:t>
      </w:r>
      <w:r w:rsidR="009F165E">
        <w:t xml:space="preserve">Technologies Co. Ltd. </w:t>
      </w:r>
      <w:r w:rsidR="0046504D">
        <w:t>fejleszt az AOSP felhasználásával.</w:t>
      </w:r>
      <w:r w:rsidR="00776E3E" w:rsidRPr="00776E3E">
        <w:t xml:space="preserve"> </w:t>
      </w:r>
    </w:p>
    <w:p w14:paraId="4AC95F48" w14:textId="1727AEE7" w:rsidR="00B91749" w:rsidRDefault="00B91749" w:rsidP="00B91749">
      <w:pPr>
        <w:pStyle w:val="Cmsor3"/>
      </w:pPr>
      <w:bookmarkStart w:id="21" w:name="_Toc499211896"/>
      <w:r>
        <w:t>Flyme OS</w:t>
      </w:r>
      <w:bookmarkEnd w:id="21"/>
    </w:p>
    <w:p w14:paraId="3624C6C0" w14:textId="35830CC8" w:rsidR="00BD3ADA" w:rsidRDefault="00A83704" w:rsidP="00BD3ADA">
      <w:r>
        <w:rPr>
          <w:noProof/>
          <w:lang w:eastAsia="hu-HU"/>
        </w:rPr>
        <w:drawing>
          <wp:anchor distT="0" distB="0" distL="114300" distR="114300" simplePos="0" relativeHeight="251663360" behindDoc="0" locked="0" layoutInCell="1" allowOverlap="1" wp14:anchorId="7FE3AF34" wp14:editId="4A9A22EB">
            <wp:simplePos x="0" y="0"/>
            <wp:positionH relativeFrom="margin">
              <wp:posOffset>200025</wp:posOffset>
            </wp:positionH>
            <wp:positionV relativeFrom="margin">
              <wp:posOffset>5938520</wp:posOffset>
            </wp:positionV>
            <wp:extent cx="660400" cy="1066800"/>
            <wp:effectExtent l="0" t="0" r="6350" b="0"/>
            <wp:wrapSquare wrapText="bothSides"/>
            <wp:docPr id="22" name="Kép 22" descr="http://img.logoju.cn/2016/10/fly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logoju.cn/2016/10/flyme.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0515" t="6820" r="29269" b="6633"/>
                    <a:stretch/>
                  </pic:blipFill>
                  <pic:spPr bwMode="auto">
                    <a:xfrm>
                      <a:off x="0" y="0"/>
                      <a:ext cx="660400" cy="1066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5D2">
        <w:t>A Flyme OS-el elsősorban Meizu</w:t>
      </w:r>
      <w:r w:rsidR="00EB32F4">
        <w:t xml:space="preserve"> márkájú</w:t>
      </w:r>
      <w:r w:rsidR="00F0009E">
        <w:t xml:space="preserve"> </w:t>
      </w:r>
      <w:r w:rsidR="009305D2">
        <w:t>készülékeken találkozhatunk</w:t>
      </w:r>
      <w:r w:rsidR="0062045A">
        <w:t>, például az MX sorozatnál</w:t>
      </w:r>
      <w:r w:rsidR="009305D2">
        <w:t xml:space="preserve">. Az itt használt </w:t>
      </w:r>
      <w:r w:rsidR="00F0009E">
        <w:t xml:space="preserve">sajátos </w:t>
      </w:r>
      <w:r w:rsidR="009305D2">
        <w:t>felhasználói felület</w:t>
      </w:r>
      <w:r w:rsidR="00F0009E">
        <w:t xml:space="preserve"> megoldások mellett </w:t>
      </w:r>
      <w:r w:rsidR="0062045A">
        <w:t>rendelkezik</w:t>
      </w:r>
      <w:r w:rsidR="00B957E9">
        <w:t xml:space="preserve"> hivatalos ROM támogatással</w:t>
      </w:r>
      <w:r w:rsidR="00604808">
        <w:t xml:space="preserve"> is</w:t>
      </w:r>
      <w:r w:rsidR="007E7B62">
        <w:t xml:space="preserve"> néhány Androidos eszköz számára</w:t>
      </w:r>
      <w:r w:rsidR="00B957E9">
        <w:t>.</w:t>
      </w:r>
      <w:r w:rsidR="00BD3ADA" w:rsidRPr="00BD3ADA">
        <w:t xml:space="preserve"> </w:t>
      </w:r>
    </w:p>
    <w:p w14:paraId="7647EED8" w14:textId="7F8E26A0" w:rsidR="00AC0A39" w:rsidRDefault="00D80405" w:rsidP="00BD3ADA">
      <w:r>
        <w:rPr>
          <w:noProof/>
        </w:rPr>
        <mc:AlternateContent>
          <mc:Choice Requires="wps">
            <w:drawing>
              <wp:anchor distT="0" distB="0" distL="114300" distR="114300" simplePos="0" relativeHeight="251702272" behindDoc="0" locked="0" layoutInCell="1" allowOverlap="1" wp14:anchorId="2E16B796" wp14:editId="466B84CE">
                <wp:simplePos x="0" y="0"/>
                <wp:positionH relativeFrom="margin">
                  <wp:align>left</wp:align>
                </wp:positionH>
                <wp:positionV relativeFrom="paragraph">
                  <wp:posOffset>3175</wp:posOffset>
                </wp:positionV>
                <wp:extent cx="1114425" cy="635"/>
                <wp:effectExtent l="0" t="0" r="9525" b="9525"/>
                <wp:wrapSquare wrapText="bothSides"/>
                <wp:docPr id="9" name="Szövegdoboz 9"/>
                <wp:cNvGraphicFramePr/>
                <a:graphic xmlns:a="http://schemas.openxmlformats.org/drawingml/2006/main">
                  <a:graphicData uri="http://schemas.microsoft.com/office/word/2010/wordprocessingShape">
                    <wps:wsp>
                      <wps:cNvSpPr txBox="1"/>
                      <wps:spPr>
                        <a:xfrm>
                          <a:off x="0" y="0"/>
                          <a:ext cx="1114425" cy="635"/>
                        </a:xfrm>
                        <a:prstGeom prst="rect">
                          <a:avLst/>
                        </a:prstGeom>
                        <a:solidFill>
                          <a:prstClr val="white"/>
                        </a:solidFill>
                        <a:ln>
                          <a:noFill/>
                        </a:ln>
                      </wps:spPr>
                      <wps:txbx>
                        <w:txbxContent>
                          <w:p w14:paraId="7C0490B4" w14:textId="7F2B4CB5" w:rsidR="00942590" w:rsidRPr="00040DA0" w:rsidRDefault="00644B94"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7</w:t>
                            </w:r>
                            <w:r>
                              <w:rPr>
                                <w:noProof/>
                              </w:rPr>
                              <w:fldChar w:fldCharType="end"/>
                            </w:r>
                            <w:r w:rsidR="00942590">
                              <w:t>. ábra Flyme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16B796" id="Szövegdoboz 9" o:spid="_x0000_s1031" type="#_x0000_t202" style="position:absolute;left:0;text-align:left;margin-left:0;margin-top:.25pt;width:87.75pt;height:.05pt;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" stroked="f">
                <v:textbox style="mso-fit-shape-to-text:t" inset="0,0,0,0">
                  <w:txbxContent>
                    <w:p w14:paraId="7C0490B4" w14:textId="7F2B4CB5" w:rsidR="00942590" w:rsidRPr="00040DA0" w:rsidRDefault="00644B94"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7</w:t>
                      </w:r>
                      <w:r>
                        <w:rPr>
                          <w:noProof/>
                        </w:rPr>
                        <w:fldChar w:fldCharType="end"/>
                      </w:r>
                      <w:r w:rsidR="00942590">
                        <w:t>. ábra Flyme logo</w:t>
                      </w:r>
                    </w:p>
                  </w:txbxContent>
                </v:textbox>
                <w10:wrap type="square" anchorx="margin"/>
              </v:shape>
            </w:pict>
          </mc:Fallback>
        </mc:AlternateContent>
      </w:r>
    </w:p>
    <w:p w14:paraId="5287A272" w14:textId="719668FE" w:rsidR="00942590" w:rsidRDefault="00942590" w:rsidP="00BD3ADA"/>
    <w:p w14:paraId="1A19FBE8" w14:textId="47E41594" w:rsidR="00AC0A39" w:rsidRDefault="00942590" w:rsidP="00AC0A39">
      <w:pPr>
        <w:pStyle w:val="Cmsor3"/>
      </w:pPr>
      <w:bookmarkStart w:id="22" w:name="_Toc499211897"/>
      <w:r>
        <w:rPr>
          <w:noProof/>
          <w:lang w:eastAsia="hu-HU"/>
        </w:rPr>
        <w:drawing>
          <wp:anchor distT="0" distB="0" distL="114300" distR="114300" simplePos="0" relativeHeight="251680768" behindDoc="0" locked="0" layoutInCell="1" allowOverlap="1" wp14:anchorId="3D290934" wp14:editId="7875145C">
            <wp:simplePos x="0" y="0"/>
            <wp:positionH relativeFrom="margin">
              <wp:align>right</wp:align>
            </wp:positionH>
            <wp:positionV relativeFrom="margin">
              <wp:posOffset>7823200</wp:posOffset>
            </wp:positionV>
            <wp:extent cx="610235" cy="619125"/>
            <wp:effectExtent l="0" t="0" r="0" b="9525"/>
            <wp:wrapSquare wrapText="bothSides"/>
            <wp:docPr id="27" name="Kép 27" descr="https://search4root.files.wordpress.com/2015/08/lg-logo-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earch4root.files.wordpress.com/2015/08/lg-logo-fac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0163" t="23989" r="31209" b="23800"/>
                    <a:stretch/>
                  </pic:blipFill>
                  <pic:spPr bwMode="auto">
                    <a:xfrm>
                      <a:off x="0" y="0"/>
                      <a:ext cx="610235" cy="619125"/>
                    </a:xfrm>
                    <a:prstGeom prst="rect">
                      <a:avLst/>
                    </a:prstGeom>
                    <a:noFill/>
                    <a:ln>
                      <a:noFill/>
                    </a:ln>
                    <a:extLst>
                      <a:ext uri="{53640926-AAD7-44D8-BBD7-CCE9431645EC}">
                        <a14:shadowObscured xmlns:a14="http://schemas.microsoft.com/office/drawing/2010/main"/>
                      </a:ext>
                    </a:extLst>
                  </pic:spPr>
                </pic:pic>
              </a:graphicData>
            </a:graphic>
          </wp:anchor>
        </w:drawing>
      </w:r>
      <w:r w:rsidR="00AC0A39">
        <w:t>LG UX</w:t>
      </w:r>
      <w:bookmarkEnd w:id="22"/>
    </w:p>
    <w:p w14:paraId="71E1C0C1" w14:textId="141CA7A2" w:rsidR="00AC0A39" w:rsidRDefault="00942590" w:rsidP="00AC0A39">
      <w:r>
        <w:rPr>
          <w:noProof/>
        </w:rPr>
        <mc:AlternateContent>
          <mc:Choice Requires="wps">
            <w:drawing>
              <wp:anchor distT="0" distB="0" distL="114300" distR="114300" simplePos="0" relativeHeight="251704320" behindDoc="0" locked="0" layoutInCell="1" allowOverlap="1" wp14:anchorId="6F12A38C" wp14:editId="17100AE7">
                <wp:simplePos x="0" y="0"/>
                <wp:positionH relativeFrom="column">
                  <wp:posOffset>4664075</wp:posOffset>
                </wp:positionH>
                <wp:positionV relativeFrom="paragraph">
                  <wp:posOffset>266065</wp:posOffset>
                </wp:positionV>
                <wp:extent cx="1000125" cy="635"/>
                <wp:effectExtent l="0" t="0" r="9525" b="9525"/>
                <wp:wrapSquare wrapText="bothSides"/>
                <wp:docPr id="10" name="Szövegdoboz 10"/>
                <wp:cNvGraphicFramePr/>
                <a:graphic xmlns:a="http://schemas.openxmlformats.org/drawingml/2006/main">
                  <a:graphicData uri="http://schemas.microsoft.com/office/word/2010/wordprocessingShape">
                    <wps:wsp>
                      <wps:cNvSpPr txBox="1"/>
                      <wps:spPr>
                        <a:xfrm>
                          <a:off x="0" y="0"/>
                          <a:ext cx="1000125" cy="635"/>
                        </a:xfrm>
                        <a:prstGeom prst="rect">
                          <a:avLst/>
                        </a:prstGeom>
                        <a:solidFill>
                          <a:prstClr val="white"/>
                        </a:solidFill>
                        <a:ln>
                          <a:noFill/>
                        </a:ln>
                      </wps:spPr>
                      <wps:txbx>
                        <w:txbxContent>
                          <w:p w14:paraId="3A588D0E" w14:textId="0CB5931C" w:rsidR="00942590" w:rsidRPr="002E142E" w:rsidRDefault="00644B94" w:rsidP="00BE4456">
                            <w:pPr>
                              <w:pStyle w:val="Kpalrs"/>
                              <w:rPr>
                                <w:rFonts w:cs="Arial"/>
                                <w:noProof/>
                                <w:sz w:val="28"/>
                                <w:szCs w:val="26"/>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8</w:t>
                            </w:r>
                            <w:r>
                              <w:rPr>
                                <w:noProof/>
                              </w:rPr>
                              <w:fldChar w:fldCharType="end"/>
                            </w:r>
                            <w:r w:rsidR="00942590">
                              <w:t>. ábra LG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12A38C" id="Szövegdoboz 10" o:spid="_x0000_s1032" type="#_x0000_t202" style="position:absolute;left:0;text-align:left;margin-left:367.25pt;margin-top:20.95pt;width:78.7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" stroked="f">
                <v:textbox style="mso-fit-shape-to-text:t" inset="0,0,0,0">
                  <w:txbxContent>
                    <w:p w14:paraId="3A588D0E" w14:textId="0CB5931C" w:rsidR="00942590" w:rsidRPr="002E142E" w:rsidRDefault="00644B94" w:rsidP="00BE4456">
                      <w:pPr>
                        <w:pStyle w:val="Kpalrs"/>
                        <w:rPr>
                          <w:rFonts w:cs="Arial"/>
                          <w:noProof/>
                          <w:sz w:val="28"/>
                          <w:szCs w:val="26"/>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8</w:t>
                      </w:r>
                      <w:r>
                        <w:rPr>
                          <w:noProof/>
                        </w:rPr>
                        <w:fldChar w:fldCharType="end"/>
                      </w:r>
                      <w:r w:rsidR="00942590">
                        <w:t>. ábra LG logo</w:t>
                      </w:r>
                    </w:p>
                  </w:txbxContent>
                </v:textbox>
                <w10:wrap type="square"/>
              </v:shape>
            </w:pict>
          </mc:Fallback>
        </mc:AlternateContent>
      </w:r>
      <w:r w:rsidR="00AC0A39">
        <w:t xml:space="preserve">Korábban Optimus UI néven volt ismert. Az LG UX az LG saját front-end megoldásait tartalmazó rendszer az Androidos eszközeire. </w:t>
      </w:r>
    </w:p>
    <w:p w14:paraId="62D00ED2" w14:textId="369E7FCA" w:rsidR="00AC0A39" w:rsidRDefault="00AC0A39" w:rsidP="00BD3ADA">
      <w:pPr>
        <w:rPr>
          <w:noProof/>
          <w:lang w:eastAsia="hu-HU"/>
        </w:rPr>
      </w:pPr>
    </w:p>
    <w:p w14:paraId="79994BF6" w14:textId="77777777" w:rsidR="00F13503" w:rsidRPr="009305D2" w:rsidRDefault="00F13503" w:rsidP="00BD3ADA">
      <w:pPr>
        <w:rPr>
          <w:noProof/>
          <w:lang w:eastAsia="hu-HU"/>
        </w:rPr>
      </w:pPr>
    </w:p>
    <w:p w14:paraId="2A5919CF" w14:textId="75B723DB" w:rsidR="00B91749" w:rsidRDefault="00B91749" w:rsidP="00B91749">
      <w:pPr>
        <w:pStyle w:val="Cmsor3"/>
      </w:pPr>
      <w:bookmarkStart w:id="23" w:name="_Toc499211898"/>
      <w:r>
        <w:t>HTC Sense</w:t>
      </w:r>
      <w:bookmarkEnd w:id="23"/>
    </w:p>
    <w:p w14:paraId="2D233D93" w14:textId="19D7B5D8" w:rsidR="00B86A6C" w:rsidRPr="00BD3ADA" w:rsidRDefault="00D80405" w:rsidP="00BD3ADA">
      <w:pPr>
        <w:ind w:firstLine="0"/>
      </w:pPr>
      <w:r>
        <w:rPr>
          <w:noProof/>
        </w:rPr>
        <mc:AlternateContent>
          <mc:Choice Requires="wps">
            <w:drawing>
              <wp:anchor distT="0" distB="0" distL="114300" distR="114300" simplePos="0" relativeHeight="251706368" behindDoc="0" locked="0" layoutInCell="1" allowOverlap="1" wp14:anchorId="149E73FE" wp14:editId="176E8CE2">
                <wp:simplePos x="0" y="0"/>
                <wp:positionH relativeFrom="margin">
                  <wp:align>left</wp:align>
                </wp:positionH>
                <wp:positionV relativeFrom="paragraph">
                  <wp:posOffset>762635</wp:posOffset>
                </wp:positionV>
                <wp:extent cx="1323975" cy="266700"/>
                <wp:effectExtent l="0" t="0" r="9525" b="0"/>
                <wp:wrapSquare wrapText="bothSides"/>
                <wp:docPr id="11" name="Szövegdoboz 11"/>
                <wp:cNvGraphicFramePr/>
                <a:graphic xmlns:a="http://schemas.openxmlformats.org/drawingml/2006/main">
                  <a:graphicData uri="http://schemas.microsoft.com/office/word/2010/wordprocessingShape">
                    <wps:wsp>
                      <wps:cNvSpPr txBox="1"/>
                      <wps:spPr>
                        <a:xfrm>
                          <a:off x="0" y="0"/>
                          <a:ext cx="1323975" cy="266700"/>
                        </a:xfrm>
                        <a:prstGeom prst="rect">
                          <a:avLst/>
                        </a:prstGeom>
                        <a:solidFill>
                          <a:prstClr val="white"/>
                        </a:solidFill>
                        <a:ln>
                          <a:noFill/>
                        </a:ln>
                      </wps:spPr>
                      <wps:txbx>
                        <w:txbxContent>
                          <w:p w14:paraId="791A634C" w14:textId="4DAA41CE" w:rsidR="00D80405" w:rsidRPr="00204C9B" w:rsidRDefault="00644B94"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9</w:t>
                            </w:r>
                            <w:r>
                              <w:rPr>
                                <w:noProof/>
                              </w:rPr>
                              <w:fldChar w:fldCharType="end"/>
                            </w:r>
                            <w:r w:rsidR="00D80405">
                              <w:t>. ábra HTC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9E73FE" id="Szövegdoboz 11" o:spid="_x0000_s1033" type="#_x0000_t202" style="position:absolute;left:0;text-align:left;margin-left:0;margin-top:60.05pt;width:104.25pt;height:21pt;z-index:2517063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" stroked="f">
                <v:textbox inset="0,0,0,0">
                  <w:txbxContent>
                    <w:p w14:paraId="791A634C" w14:textId="4DAA41CE" w:rsidR="00D80405" w:rsidRPr="00204C9B" w:rsidRDefault="00644B94"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9</w:t>
                      </w:r>
                      <w:r>
                        <w:rPr>
                          <w:noProof/>
                        </w:rPr>
                        <w:fldChar w:fldCharType="end"/>
                      </w:r>
                      <w:r w:rsidR="00D80405">
                        <w:t>. ábra HTC logo</w:t>
                      </w:r>
                    </w:p>
                  </w:txbxContent>
                </v:textbox>
                <w10:wrap type="square" anchorx="margin"/>
              </v:shape>
            </w:pict>
          </mc:Fallback>
        </mc:AlternateContent>
      </w:r>
      <w:r w:rsidR="00AC0A39">
        <w:rPr>
          <w:noProof/>
          <w:lang w:eastAsia="hu-HU"/>
        </w:rPr>
        <w:drawing>
          <wp:anchor distT="0" distB="0" distL="114300" distR="114300" simplePos="0" relativeHeight="251682816" behindDoc="0" locked="0" layoutInCell="1" allowOverlap="1" wp14:anchorId="1F378EB3" wp14:editId="7AEFF2A8">
            <wp:simplePos x="0" y="0"/>
            <wp:positionH relativeFrom="margin">
              <wp:posOffset>-635</wp:posOffset>
            </wp:positionH>
            <wp:positionV relativeFrom="margin">
              <wp:posOffset>1304290</wp:posOffset>
            </wp:positionV>
            <wp:extent cx="1323975" cy="499745"/>
            <wp:effectExtent l="0" t="0" r="9525" b="0"/>
            <wp:wrapSquare wrapText="bothSides"/>
            <wp:docPr id="23" name="Kép 23" descr="http://www.androidguys.com/wp-content/uploads/2015/03/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androidguys.com/wp-content/uploads/2015/03/Log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23975" cy="499745"/>
                    </a:xfrm>
                    <a:prstGeom prst="rect">
                      <a:avLst/>
                    </a:prstGeom>
                    <a:noFill/>
                    <a:ln>
                      <a:noFill/>
                    </a:ln>
                  </pic:spPr>
                </pic:pic>
              </a:graphicData>
            </a:graphic>
          </wp:anchor>
        </w:drawing>
      </w:r>
      <w:r w:rsidR="00BD3ADA">
        <w:tab/>
      </w:r>
      <w:r w:rsidR="008146AF">
        <w:t xml:space="preserve">A HTC Sense a HTC által fejlesztett operációs rendszer, amely főleg a </w:t>
      </w:r>
      <w:r w:rsidR="00227DE9">
        <w:t>vállalat Androidos eszközein fut</w:t>
      </w:r>
      <w:r w:rsidR="008146AF">
        <w:t xml:space="preserve">. </w:t>
      </w:r>
      <w:r w:rsidR="00920574">
        <w:t xml:space="preserve">Az első eszköz, amely </w:t>
      </w:r>
      <w:r w:rsidR="00424C63">
        <w:t>ezt a rendszer</w:t>
      </w:r>
      <w:r w:rsidR="00920574">
        <w:t xml:space="preserve">t használta, a Hero volt, amelyet 2009-ben mutattak be. </w:t>
      </w:r>
      <w:r w:rsidR="00B53F23">
        <w:t>A HTC Sense</w:t>
      </w:r>
      <w:r w:rsidR="00FC6675">
        <w:t xml:space="preserve"> állításuk szerint</w:t>
      </w:r>
      <w:r w:rsidR="00B53F23">
        <w:t xml:space="preserve"> a jelenleg ismert leggyorsabb értintés</w:t>
      </w:r>
      <w:r w:rsidR="009E08C5">
        <w:t xml:space="preserve"> </w:t>
      </w:r>
      <w:r w:rsidR="00B53F23">
        <w:t>vezérelt operációs rendszerrel rendelkezik.</w:t>
      </w:r>
      <w:r w:rsidR="00532DAC">
        <w:t xml:space="preserve"> Előszeretettel használják a gesztus </w:t>
      </w:r>
      <w:r w:rsidR="00CC7C23">
        <w:t xml:space="preserve"> </w:t>
      </w:r>
      <w:r w:rsidR="00532DAC">
        <w:t xml:space="preserve">vezérelt interakciókat, mint például a háromujjas pöccintést. </w:t>
      </w:r>
      <w:r w:rsidR="008B2EAE">
        <w:t>A gyártó állítása szerint ezzel a szoftvercsomaggal jelentős testre</w:t>
      </w:r>
      <w:r w:rsidR="001D3AA0">
        <w:t xml:space="preserve"> </w:t>
      </w:r>
      <w:r w:rsidR="008B2EAE">
        <w:t>szab</w:t>
      </w:r>
      <w:r w:rsidR="009A3D4A">
        <w:t>ási</w:t>
      </w:r>
      <w:r w:rsidR="008B2EAE">
        <w:t xml:space="preserve"> beállításokat lehet elvégezni.</w:t>
      </w:r>
      <w:r w:rsidR="00D923AB">
        <w:t xml:space="preserve"> </w:t>
      </w:r>
      <w:sdt>
        <w:sdtPr>
          <w:id w:val="1969779296"/>
          <w:citation/>
        </w:sdtPr>
        <w:sdtContent>
          <w:r w:rsidR="00D923AB">
            <w:fldChar w:fldCharType="begin"/>
          </w:r>
          <w:r w:rsidR="00D923AB">
            <w:instrText xml:space="preserve"> CITATION HTC17 \l 1038 </w:instrText>
          </w:r>
          <w:r w:rsidR="00D923AB">
            <w:fldChar w:fldCharType="separate"/>
          </w:r>
          <w:r w:rsidR="001219D5">
            <w:rPr>
              <w:noProof/>
            </w:rPr>
            <w:t>[5]</w:t>
          </w:r>
          <w:r w:rsidR="00D923AB">
            <w:fldChar w:fldCharType="end"/>
          </w:r>
        </w:sdtContent>
      </w:sdt>
    </w:p>
    <w:p w14:paraId="786358CF" w14:textId="3A1398FD" w:rsidR="005B692A" w:rsidRDefault="00026195" w:rsidP="00CC7C23">
      <w:pPr>
        <w:pStyle w:val="Cmsor3"/>
      </w:pPr>
      <w:bookmarkStart w:id="24" w:name="_Toc499211899"/>
      <w:r>
        <w:t>Indu</w:t>
      </w:r>
      <w:r w:rsidR="00CC7C23">
        <w:t>s OS</w:t>
      </w:r>
      <w:bookmarkEnd w:id="24"/>
    </w:p>
    <w:p w14:paraId="5A51EFD9" w14:textId="6EA2268B" w:rsidR="00026195" w:rsidRDefault="00D80405" w:rsidP="00481569">
      <w:pPr>
        <w:ind w:firstLine="0"/>
        <w:rPr>
          <w:noProof/>
          <w:lang w:eastAsia="hu-HU"/>
        </w:rPr>
      </w:pPr>
      <w:r>
        <w:rPr>
          <w:noProof/>
        </w:rPr>
        <mc:AlternateContent>
          <mc:Choice Requires="wps">
            <w:drawing>
              <wp:anchor distT="0" distB="0" distL="114300" distR="114300" simplePos="0" relativeHeight="251708416" behindDoc="0" locked="0" layoutInCell="1" allowOverlap="1" wp14:anchorId="5DAD8553" wp14:editId="7C99032B">
                <wp:simplePos x="0" y="0"/>
                <wp:positionH relativeFrom="column">
                  <wp:posOffset>4121150</wp:posOffset>
                </wp:positionH>
                <wp:positionV relativeFrom="paragraph">
                  <wp:posOffset>749300</wp:posOffset>
                </wp:positionV>
                <wp:extent cx="1362075" cy="304800"/>
                <wp:effectExtent l="0" t="0" r="9525" b="0"/>
                <wp:wrapSquare wrapText="bothSides"/>
                <wp:docPr id="12" name="Szövegdoboz 12"/>
                <wp:cNvGraphicFramePr/>
                <a:graphic xmlns:a="http://schemas.openxmlformats.org/drawingml/2006/main">
                  <a:graphicData uri="http://schemas.microsoft.com/office/word/2010/wordprocessingShape">
                    <wps:wsp>
                      <wps:cNvSpPr txBox="1"/>
                      <wps:spPr>
                        <a:xfrm>
                          <a:off x="0" y="0"/>
                          <a:ext cx="1362075" cy="304800"/>
                        </a:xfrm>
                        <a:prstGeom prst="rect">
                          <a:avLst/>
                        </a:prstGeom>
                        <a:solidFill>
                          <a:prstClr val="white"/>
                        </a:solidFill>
                        <a:ln>
                          <a:noFill/>
                        </a:ln>
                      </wps:spPr>
                      <wps:txbx>
                        <w:txbxContent>
                          <w:p w14:paraId="65C2AE5F" w14:textId="4B7F8F84" w:rsidR="00D80405" w:rsidRPr="00A96975" w:rsidRDefault="00644B94"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10</w:t>
                            </w:r>
                            <w:r>
                              <w:rPr>
                                <w:noProof/>
                              </w:rPr>
                              <w:fldChar w:fldCharType="end"/>
                            </w:r>
                            <w:r w:rsidR="00D80405">
                              <w:t>. ábra Indus OS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D8553" id="Szövegdoboz 12" o:spid="_x0000_s1034" type="#_x0000_t202" style="position:absolute;left:0;text-align:left;margin-left:324.5pt;margin-top:59pt;width:107.25pt;height: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" stroked="f">
                <v:textbox inset="0,0,0,0">
                  <w:txbxContent>
                    <w:p w14:paraId="65C2AE5F" w14:textId="4B7F8F84" w:rsidR="00D80405" w:rsidRPr="00A96975" w:rsidRDefault="00644B94"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10</w:t>
                      </w:r>
                      <w:r>
                        <w:rPr>
                          <w:noProof/>
                        </w:rPr>
                        <w:fldChar w:fldCharType="end"/>
                      </w:r>
                      <w:r w:rsidR="00D80405">
                        <w:t>. ábra Indus OS logo</w:t>
                      </w:r>
                    </w:p>
                  </w:txbxContent>
                </v:textbox>
                <w10:wrap type="square"/>
              </v:shape>
            </w:pict>
          </mc:Fallback>
        </mc:AlternateContent>
      </w:r>
      <w:r>
        <w:rPr>
          <w:noProof/>
          <w:lang w:eastAsia="hu-HU"/>
        </w:rPr>
        <w:drawing>
          <wp:anchor distT="0" distB="0" distL="114300" distR="114300" simplePos="0" relativeHeight="251665408" behindDoc="0" locked="0" layoutInCell="1" allowOverlap="1" wp14:anchorId="30CEC477" wp14:editId="7871FA2E">
            <wp:simplePos x="0" y="0"/>
            <wp:positionH relativeFrom="margin">
              <wp:align>right</wp:align>
            </wp:positionH>
            <wp:positionV relativeFrom="margin">
              <wp:posOffset>3446145</wp:posOffset>
            </wp:positionV>
            <wp:extent cx="1214120" cy="685800"/>
            <wp:effectExtent l="0" t="0" r="5080" b="0"/>
            <wp:wrapSquare wrapText="bothSides"/>
            <wp:docPr id="24" name="Kép 24" descr="http://tech.firstpost.com/wp-content/uploads/2016/10/welcome-indus-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ech.firstpost.com/wp-content/uploads/2016/10/welcome-indus-os.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461" t="14740" r="25732" b="37277"/>
                    <a:stretch/>
                  </pic:blipFill>
                  <pic:spPr bwMode="auto">
                    <a:xfrm>
                      <a:off x="0" y="0"/>
                      <a:ext cx="1214120" cy="685800"/>
                    </a:xfrm>
                    <a:prstGeom prst="rect">
                      <a:avLst/>
                    </a:prstGeom>
                    <a:noFill/>
                    <a:ln>
                      <a:noFill/>
                    </a:ln>
                    <a:extLst>
                      <a:ext uri="{53640926-AAD7-44D8-BBD7-CCE9431645EC}">
                        <a14:shadowObscured xmlns:a14="http://schemas.microsoft.com/office/drawing/2010/main"/>
                      </a:ext>
                    </a:extLst>
                  </pic:spPr>
                </pic:pic>
              </a:graphicData>
            </a:graphic>
          </wp:anchor>
        </w:drawing>
      </w:r>
      <w:r w:rsidR="00026195">
        <w:tab/>
        <w:t xml:space="preserve">Az Indus OS európai szemmel nem lehet túlságosan ismerős, azonban az aktív platformokhoz tartozik. India második legnépszerűbb mobil operációs rendszere </w:t>
      </w:r>
      <w:r w:rsidR="004A2F52">
        <w:t>és több</w:t>
      </w:r>
      <w:r w:rsidR="001D3AA0">
        <w:t xml:space="preserve"> </w:t>
      </w:r>
      <w:r w:rsidR="00026195">
        <w:t xml:space="preserve">mint 8 millió felhasználója van. </w:t>
      </w:r>
      <w:r w:rsidR="004A2F52">
        <w:t xml:space="preserve">Főleg indiai márkájú </w:t>
      </w:r>
      <w:r w:rsidR="00061191">
        <w:t>készülékeken fut, mint például a Karbonn, vagy Intex.</w:t>
      </w:r>
      <w:r w:rsidR="004A2F52" w:rsidRPr="004A2F52">
        <w:t xml:space="preserve"> </w:t>
      </w:r>
    </w:p>
    <w:p w14:paraId="1641BF10" w14:textId="31E1D48D" w:rsidR="00481569" w:rsidRPr="00CC7C23" w:rsidRDefault="00481569" w:rsidP="00481569">
      <w:pPr>
        <w:ind w:firstLine="0"/>
      </w:pPr>
      <w:r>
        <w:tab/>
      </w:r>
    </w:p>
    <w:p w14:paraId="11906FEF" w14:textId="6BEA7A74" w:rsidR="00CC7C23" w:rsidRDefault="00B91749" w:rsidP="00CC7C23">
      <w:pPr>
        <w:pStyle w:val="Cmsor3"/>
      </w:pPr>
      <w:bookmarkStart w:id="25" w:name="_Toc499211900"/>
      <w:r>
        <w:t>iOS</w:t>
      </w:r>
      <w:bookmarkEnd w:id="25"/>
    </w:p>
    <w:p w14:paraId="4CB47522" w14:textId="496185C5" w:rsidR="00715CD6" w:rsidRDefault="00D80405" w:rsidP="00715CD6">
      <w:r>
        <w:rPr>
          <w:noProof/>
        </w:rPr>
        <mc:AlternateContent>
          <mc:Choice Requires="wps">
            <w:drawing>
              <wp:anchor distT="0" distB="0" distL="114300" distR="114300" simplePos="0" relativeHeight="251710464" behindDoc="0" locked="0" layoutInCell="1" allowOverlap="1" wp14:anchorId="3D55B8DF" wp14:editId="40E0B435">
                <wp:simplePos x="0" y="0"/>
                <wp:positionH relativeFrom="margin">
                  <wp:align>left</wp:align>
                </wp:positionH>
                <wp:positionV relativeFrom="paragraph">
                  <wp:posOffset>1247140</wp:posOffset>
                </wp:positionV>
                <wp:extent cx="1057275" cy="285750"/>
                <wp:effectExtent l="0" t="0" r="9525" b="0"/>
                <wp:wrapSquare wrapText="bothSides"/>
                <wp:docPr id="13" name="Szövegdoboz 13"/>
                <wp:cNvGraphicFramePr/>
                <a:graphic xmlns:a="http://schemas.openxmlformats.org/drawingml/2006/main">
                  <a:graphicData uri="http://schemas.microsoft.com/office/word/2010/wordprocessingShape">
                    <wps:wsp>
                      <wps:cNvSpPr txBox="1"/>
                      <wps:spPr>
                        <a:xfrm>
                          <a:off x="0" y="0"/>
                          <a:ext cx="1057275" cy="285750"/>
                        </a:xfrm>
                        <a:prstGeom prst="rect">
                          <a:avLst/>
                        </a:prstGeom>
                        <a:solidFill>
                          <a:prstClr val="white"/>
                        </a:solidFill>
                        <a:ln>
                          <a:noFill/>
                        </a:ln>
                      </wps:spPr>
                      <wps:txbx>
                        <w:txbxContent>
                          <w:p w14:paraId="658ED804" w14:textId="5A9822C9" w:rsidR="00D80405" w:rsidRPr="006F4F5C" w:rsidRDefault="00644B94"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11</w:t>
                            </w:r>
                            <w:r>
                              <w:rPr>
                                <w:noProof/>
                              </w:rPr>
                              <w:fldChar w:fldCharType="end"/>
                            </w:r>
                            <w:r w:rsidR="00D80405">
                              <w:t>. ábra iOS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5B8DF" id="Szövegdoboz 13" o:spid="_x0000_s1035" type="#_x0000_t202" style="position:absolute;left:0;text-align:left;margin-left:0;margin-top:98.2pt;width:83.25pt;height:22.5pt;z-index:2517104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" stroked="f">
                <v:textbox inset="0,0,0,0">
                  <w:txbxContent>
                    <w:p w14:paraId="658ED804" w14:textId="5A9822C9" w:rsidR="00D80405" w:rsidRPr="006F4F5C" w:rsidRDefault="00644B94"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11</w:t>
                      </w:r>
                      <w:r>
                        <w:rPr>
                          <w:noProof/>
                        </w:rPr>
                        <w:fldChar w:fldCharType="end"/>
                      </w:r>
                      <w:r w:rsidR="00D80405">
                        <w:t>. ábra iOS logo</w:t>
                      </w:r>
                    </w:p>
                  </w:txbxContent>
                </v:textbox>
                <w10:wrap type="square" anchorx="margin"/>
              </v:shape>
            </w:pict>
          </mc:Fallback>
        </mc:AlternateContent>
      </w:r>
      <w:r w:rsidR="00AC0A39">
        <w:rPr>
          <w:noProof/>
          <w:lang w:eastAsia="hu-HU"/>
        </w:rPr>
        <w:drawing>
          <wp:anchor distT="0" distB="0" distL="114300" distR="114300" simplePos="0" relativeHeight="251666432" behindDoc="0" locked="0" layoutInCell="1" allowOverlap="1" wp14:anchorId="36CCB3EF" wp14:editId="49391A78">
            <wp:simplePos x="0" y="0"/>
            <wp:positionH relativeFrom="margin">
              <wp:posOffset>-635</wp:posOffset>
            </wp:positionH>
            <wp:positionV relativeFrom="margin">
              <wp:posOffset>5871845</wp:posOffset>
            </wp:positionV>
            <wp:extent cx="1057275" cy="904875"/>
            <wp:effectExtent l="0" t="0" r="9525" b="9525"/>
            <wp:wrapSquare wrapText="bothSides"/>
            <wp:docPr id="25" name="Kép 25" descr="http://cdn.gospelherald.com/data/images/full/21494/ios-11-rum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dn.gospelherald.com/data/images/full/21494/ios-11-rumors.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5727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FBE">
        <w:t xml:space="preserve">Az operációs rendszer, amely megváltoztatta a </w:t>
      </w:r>
      <w:r w:rsidR="001D3AA0">
        <w:t>mobil</w:t>
      </w:r>
      <w:r w:rsidR="00D50FBE">
        <w:t xml:space="preserve">világot. </w:t>
      </w:r>
      <w:r w:rsidR="004A2F52">
        <w:t>Az iOS egy zárt forráskódú operációs rendszer az Apple Inc-től.</w:t>
      </w:r>
      <w:r w:rsidR="00236C09">
        <w:t xml:space="preserve"> 2007-ben mutatták be, akkoriban iPhone OS-ként hívták. Később viszont a mobiltelefonon kívül más eszközökön is megjelent, így átnevezték. </w:t>
      </w:r>
      <w:r w:rsidR="008577CE">
        <w:t xml:space="preserve">Hatalmas szerepet játszott az Android kialakulásában és az egész mobilpiac fejlődésében. </w:t>
      </w:r>
      <w:r w:rsidR="00715CD6">
        <w:t xml:space="preserve">A mobiltelefon piacon is </w:t>
      </w:r>
      <w:r w:rsidR="00DD45AD">
        <w:t>jelentős</w:t>
      </w:r>
      <w:r w:rsidR="00715CD6">
        <w:t xml:space="preserve"> a részesedése, amely figyelemreméltó, hiszen a zárt forráskódnak köszönhetően csak Apple eszközökön fut, aki viszont csak és kizárólag a prémiumkategóriába gyárt készülékeket.</w:t>
      </w:r>
      <w:r w:rsidR="00DD45AD">
        <w:t xml:space="preserve"> </w:t>
      </w:r>
    </w:p>
    <w:p w14:paraId="3491B818" w14:textId="683E136B" w:rsidR="006E01E8" w:rsidRDefault="006E01E8" w:rsidP="00715CD6"/>
    <w:p w14:paraId="4593F41C" w14:textId="7373A183" w:rsidR="006E01E8" w:rsidRDefault="006E01E8" w:rsidP="00715CD6"/>
    <w:p w14:paraId="360808D7" w14:textId="440EB914" w:rsidR="00D923AB" w:rsidRDefault="00D923AB" w:rsidP="00715CD6"/>
    <w:p w14:paraId="03DF0411" w14:textId="77777777" w:rsidR="00D923AB" w:rsidRPr="004A2F52" w:rsidRDefault="00D923AB" w:rsidP="00715CD6"/>
    <w:p w14:paraId="2A76A155" w14:textId="35C0A1A6" w:rsidR="00B91749" w:rsidRDefault="00D80405" w:rsidP="00B91749">
      <w:pPr>
        <w:pStyle w:val="Cmsor3"/>
      </w:pPr>
      <w:bookmarkStart w:id="26" w:name="_Toc499211901"/>
      <w:r>
        <w:rPr>
          <w:noProof/>
          <w:lang w:eastAsia="hu-HU"/>
        </w:rPr>
        <w:drawing>
          <wp:anchor distT="0" distB="0" distL="114300" distR="114300" simplePos="0" relativeHeight="251684864" behindDoc="0" locked="0" layoutInCell="1" allowOverlap="1" wp14:anchorId="751CCB89" wp14:editId="24281B7E">
            <wp:simplePos x="0" y="0"/>
            <wp:positionH relativeFrom="margin">
              <wp:align>right</wp:align>
            </wp:positionH>
            <wp:positionV relativeFrom="margin">
              <wp:posOffset>753745</wp:posOffset>
            </wp:positionV>
            <wp:extent cx="1447800" cy="723900"/>
            <wp:effectExtent l="0" t="0" r="0" b="0"/>
            <wp:wrapSquare wrapText="bothSides"/>
            <wp:docPr id="26" name="Kép 26" descr="https://upload.wikimedia.org/wikipedia/en/thumb/b/be/Lineage_OS_Logo.png/1200px-Lineage_O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en/thumb/b/be/Lineage_OS_Logo.png/1200px-Lineage_OS_Log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7800" cy="723900"/>
                    </a:xfrm>
                    <a:prstGeom prst="rect">
                      <a:avLst/>
                    </a:prstGeom>
                    <a:noFill/>
                    <a:ln>
                      <a:noFill/>
                    </a:ln>
                  </pic:spPr>
                </pic:pic>
              </a:graphicData>
            </a:graphic>
          </wp:anchor>
        </w:drawing>
      </w:r>
      <w:r w:rsidR="00B91749">
        <w:t>Lineage OS</w:t>
      </w:r>
      <w:bookmarkEnd w:id="26"/>
    </w:p>
    <w:p w14:paraId="22B481BF" w14:textId="3A062D8E" w:rsidR="00717969" w:rsidRPr="00747DD4" w:rsidRDefault="00D80405" w:rsidP="00680070">
      <w:r>
        <w:rPr>
          <w:noProof/>
        </w:rPr>
        <mc:AlternateContent>
          <mc:Choice Requires="wps">
            <w:drawing>
              <wp:anchor distT="0" distB="0" distL="114300" distR="114300" simplePos="0" relativeHeight="251712512" behindDoc="0" locked="0" layoutInCell="1" allowOverlap="1" wp14:anchorId="5E8C60EA" wp14:editId="3D55FCF7">
                <wp:simplePos x="0" y="0"/>
                <wp:positionH relativeFrom="margin">
                  <wp:align>right</wp:align>
                </wp:positionH>
                <wp:positionV relativeFrom="paragraph">
                  <wp:posOffset>777875</wp:posOffset>
                </wp:positionV>
                <wp:extent cx="1447800" cy="495300"/>
                <wp:effectExtent l="0" t="0" r="0" b="0"/>
                <wp:wrapSquare wrapText="bothSides"/>
                <wp:docPr id="14" name="Szövegdoboz 14"/>
                <wp:cNvGraphicFramePr/>
                <a:graphic xmlns:a="http://schemas.openxmlformats.org/drawingml/2006/main">
                  <a:graphicData uri="http://schemas.microsoft.com/office/word/2010/wordprocessingShape">
                    <wps:wsp>
                      <wps:cNvSpPr txBox="1"/>
                      <wps:spPr>
                        <a:xfrm>
                          <a:off x="0" y="0"/>
                          <a:ext cx="1447800" cy="495300"/>
                        </a:xfrm>
                        <a:prstGeom prst="rect">
                          <a:avLst/>
                        </a:prstGeom>
                        <a:solidFill>
                          <a:prstClr val="white"/>
                        </a:solidFill>
                        <a:ln>
                          <a:noFill/>
                        </a:ln>
                      </wps:spPr>
                      <wps:txbx>
                        <w:txbxContent>
                          <w:p w14:paraId="69AFA34C" w14:textId="1015A29E" w:rsidR="00D80405" w:rsidRPr="006160DC" w:rsidRDefault="00644B94" w:rsidP="00BE4456">
                            <w:pPr>
                              <w:pStyle w:val="Kpalrs"/>
                              <w:rPr>
                                <w:rFonts w:cs="Arial"/>
                                <w:noProof/>
                                <w:sz w:val="28"/>
                                <w:szCs w:val="26"/>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12</w:t>
                            </w:r>
                            <w:r>
                              <w:rPr>
                                <w:noProof/>
                              </w:rPr>
                              <w:fldChar w:fldCharType="end"/>
                            </w:r>
                            <w:r w:rsidR="00D80405">
                              <w:t>. ábra Lineage OS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8C60EA" id="Szövegdoboz 14" o:spid="_x0000_s1036" type="#_x0000_t202" style="position:absolute;left:0;text-align:left;margin-left:62.8pt;margin-top:61.25pt;width:114pt;height:39pt;z-index:2517125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" stroked="f">
                <v:textbox inset="0,0,0,0">
                  <w:txbxContent>
                    <w:p w14:paraId="69AFA34C" w14:textId="1015A29E" w:rsidR="00D80405" w:rsidRPr="006160DC" w:rsidRDefault="00644B94" w:rsidP="00BE4456">
                      <w:pPr>
                        <w:pStyle w:val="Kpalrs"/>
                        <w:rPr>
                          <w:rFonts w:cs="Arial"/>
                          <w:noProof/>
                          <w:sz w:val="28"/>
                          <w:szCs w:val="26"/>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12</w:t>
                      </w:r>
                      <w:r>
                        <w:rPr>
                          <w:noProof/>
                        </w:rPr>
                        <w:fldChar w:fldCharType="end"/>
                      </w:r>
                      <w:r w:rsidR="00D80405">
                        <w:t>. ábra Lineage OS logo</w:t>
                      </w:r>
                    </w:p>
                  </w:txbxContent>
                </v:textbox>
                <w10:wrap type="square" anchorx="margin"/>
              </v:shape>
            </w:pict>
          </mc:Fallback>
        </mc:AlternateContent>
      </w:r>
      <w:r w:rsidR="00524937">
        <w:t xml:space="preserve">Az előzőekhez hasonlóan az AOSP alapokon nyugvó operációs rendszer a Lineage OS. </w:t>
      </w:r>
      <w:r w:rsidR="00A8074A">
        <w:t>Az egyik legnagyobb előnye</w:t>
      </w:r>
      <w:r w:rsidR="00524937">
        <w:t xml:space="preserve">, hogy </w:t>
      </w:r>
      <w:r w:rsidR="00150C83">
        <w:t>elérhetővé</w:t>
      </w:r>
      <w:r w:rsidR="00524937">
        <w:t xml:space="preserve"> teszi a</w:t>
      </w:r>
      <w:r w:rsidR="00150C83">
        <w:t xml:space="preserve"> legújabb</w:t>
      </w:r>
      <w:r w:rsidR="00524937">
        <w:t xml:space="preserve"> frissítéseket olyan készülékekkel rendelkező felhasználóknak, akiknek a gyártójuk már nem ad ki frissítést az adott készülékre.</w:t>
      </w:r>
    </w:p>
    <w:p w14:paraId="4022F04D" w14:textId="7BC4431C" w:rsidR="00081C8E" w:rsidRDefault="00081C8E" w:rsidP="00081C8E">
      <w:pPr>
        <w:pStyle w:val="Cmsor3"/>
      </w:pPr>
      <w:bookmarkStart w:id="27" w:name="_Toc499211902"/>
      <w:r>
        <w:t>MIUI</w:t>
      </w:r>
      <w:bookmarkEnd w:id="27"/>
    </w:p>
    <w:p w14:paraId="1C6E3E21" w14:textId="23913256" w:rsidR="00907F0D" w:rsidRDefault="00D80405" w:rsidP="00780D74">
      <w:r>
        <w:rPr>
          <w:noProof/>
        </w:rPr>
        <mc:AlternateContent>
          <mc:Choice Requires="wps">
            <w:drawing>
              <wp:anchor distT="0" distB="0" distL="114300" distR="114300" simplePos="0" relativeHeight="251714560" behindDoc="0" locked="0" layoutInCell="1" allowOverlap="1" wp14:anchorId="33FB2308" wp14:editId="40178E68">
                <wp:simplePos x="0" y="0"/>
                <wp:positionH relativeFrom="margin">
                  <wp:align>left</wp:align>
                </wp:positionH>
                <wp:positionV relativeFrom="paragraph">
                  <wp:posOffset>804545</wp:posOffset>
                </wp:positionV>
                <wp:extent cx="809625" cy="485775"/>
                <wp:effectExtent l="0" t="0" r="9525" b="9525"/>
                <wp:wrapSquare wrapText="bothSides"/>
                <wp:docPr id="16" name="Szövegdoboz 16"/>
                <wp:cNvGraphicFramePr/>
                <a:graphic xmlns:a="http://schemas.openxmlformats.org/drawingml/2006/main">
                  <a:graphicData uri="http://schemas.microsoft.com/office/word/2010/wordprocessingShape">
                    <wps:wsp>
                      <wps:cNvSpPr txBox="1"/>
                      <wps:spPr>
                        <a:xfrm>
                          <a:off x="0" y="0"/>
                          <a:ext cx="809625" cy="485775"/>
                        </a:xfrm>
                        <a:prstGeom prst="rect">
                          <a:avLst/>
                        </a:prstGeom>
                        <a:solidFill>
                          <a:prstClr val="white"/>
                        </a:solidFill>
                        <a:ln>
                          <a:noFill/>
                        </a:ln>
                      </wps:spPr>
                      <wps:txbx>
                        <w:txbxContent>
                          <w:p w14:paraId="05650575" w14:textId="14A40307" w:rsidR="00D80405" w:rsidRPr="000B42D8" w:rsidRDefault="00644B94" w:rsidP="00BE4456">
                            <w:pPr>
                              <w:pStyle w:val="Kpalrs"/>
                              <w:rPr>
                                <w:rFonts w:cs="Arial"/>
                                <w:noProof/>
                                <w:sz w:val="28"/>
                                <w:szCs w:val="26"/>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13</w:t>
                            </w:r>
                            <w:r>
                              <w:rPr>
                                <w:noProof/>
                              </w:rPr>
                              <w:fldChar w:fldCharType="end"/>
                            </w:r>
                            <w:r w:rsidR="00D80405">
                              <w:t>. ábra MIUI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B2308" id="Szövegdoboz 16" o:spid="_x0000_s1037" type="#_x0000_t202" style="position:absolute;left:0;text-align:left;margin-left:0;margin-top:63.35pt;width:63.75pt;height:38.2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" stroked="f">
                <v:textbox inset="0,0,0,0">
                  <w:txbxContent>
                    <w:p w14:paraId="05650575" w14:textId="14A40307" w:rsidR="00D80405" w:rsidRPr="000B42D8" w:rsidRDefault="00644B94" w:rsidP="00BE4456">
                      <w:pPr>
                        <w:pStyle w:val="Kpalrs"/>
                        <w:rPr>
                          <w:rFonts w:cs="Arial"/>
                          <w:noProof/>
                          <w:sz w:val="28"/>
                          <w:szCs w:val="26"/>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13</w:t>
                      </w:r>
                      <w:r>
                        <w:rPr>
                          <w:noProof/>
                        </w:rPr>
                        <w:fldChar w:fldCharType="end"/>
                      </w:r>
                      <w:r w:rsidR="00D80405">
                        <w:t>. ábra MIUI logo</w:t>
                      </w:r>
                    </w:p>
                  </w:txbxContent>
                </v:textbox>
                <w10:wrap type="square" anchorx="margin"/>
              </v:shape>
            </w:pict>
          </mc:Fallback>
        </mc:AlternateContent>
      </w:r>
      <w:r>
        <w:rPr>
          <w:noProof/>
          <w:lang w:eastAsia="hu-HU"/>
        </w:rPr>
        <w:drawing>
          <wp:anchor distT="0" distB="0" distL="114300" distR="114300" simplePos="0" relativeHeight="251669504" behindDoc="0" locked="0" layoutInCell="1" allowOverlap="1" wp14:anchorId="07449A90" wp14:editId="091A44DC">
            <wp:simplePos x="0" y="0"/>
            <wp:positionH relativeFrom="margin">
              <wp:posOffset>-635</wp:posOffset>
            </wp:positionH>
            <wp:positionV relativeFrom="margin">
              <wp:posOffset>2581910</wp:posOffset>
            </wp:positionV>
            <wp:extent cx="800100" cy="800100"/>
            <wp:effectExtent l="0" t="0" r="0" b="0"/>
            <wp:wrapSquare wrapText="bothSides"/>
            <wp:docPr id="28" name="Kép 28" descr="http://u01.appmifile.com/images/2017/02/12/3aa0f1ce-252b-4ee2-9ba4-0b201c079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01.appmifile.com/images/2017/02/12/3aa0f1ce-252b-4ee2-9ba4-0b201c07969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590">
        <w:t xml:space="preserve">A MIUI (Mi User Interface) a Xiaomi Inc. által fejlesztett mobil operációs rendszer. Az Indus-hoz hasonlóan itt is főleg egy országban népszerű a rendszer, ez pedig Kína. </w:t>
      </w:r>
      <w:r w:rsidR="008F662E">
        <w:t>Pár éve jelent meg a márka és elképesztő népszerűségre tett szert.</w:t>
      </w:r>
    </w:p>
    <w:p w14:paraId="643B9BF6" w14:textId="7750C864" w:rsidR="00D80405" w:rsidRPr="00907F0D" w:rsidRDefault="00D80405" w:rsidP="00D80405">
      <w:pPr>
        <w:ind w:firstLine="0"/>
      </w:pPr>
    </w:p>
    <w:p w14:paraId="048C538D" w14:textId="7B2EF66C" w:rsidR="00B91749" w:rsidRDefault="00B91749" w:rsidP="00026195">
      <w:pPr>
        <w:pStyle w:val="Cmsor3"/>
      </w:pPr>
      <w:bookmarkStart w:id="28" w:name="_Toc499211903"/>
      <w:r>
        <w:t>Oxygen</w:t>
      </w:r>
      <w:r w:rsidR="00AC73B6">
        <w:t xml:space="preserve"> </w:t>
      </w:r>
      <w:r>
        <w:t>OS</w:t>
      </w:r>
      <w:bookmarkEnd w:id="28"/>
    </w:p>
    <w:p w14:paraId="5045FFCE" w14:textId="2FCF7CAB" w:rsidR="00BD00FD" w:rsidRPr="00BD00FD" w:rsidRDefault="00D80405" w:rsidP="00BD00FD">
      <w:r>
        <w:rPr>
          <w:noProof/>
        </w:rPr>
        <mc:AlternateContent>
          <mc:Choice Requires="wps">
            <w:drawing>
              <wp:anchor distT="0" distB="0" distL="114300" distR="114300" simplePos="0" relativeHeight="251716608" behindDoc="0" locked="0" layoutInCell="1" allowOverlap="1" wp14:anchorId="45EE79F9" wp14:editId="44DAE063">
                <wp:simplePos x="0" y="0"/>
                <wp:positionH relativeFrom="margin">
                  <wp:align>right</wp:align>
                </wp:positionH>
                <wp:positionV relativeFrom="paragraph">
                  <wp:posOffset>765175</wp:posOffset>
                </wp:positionV>
                <wp:extent cx="704850" cy="714375"/>
                <wp:effectExtent l="0" t="0" r="0" b="9525"/>
                <wp:wrapSquare wrapText="bothSides"/>
                <wp:docPr id="34" name="Szövegdoboz 34"/>
                <wp:cNvGraphicFramePr/>
                <a:graphic xmlns:a="http://schemas.openxmlformats.org/drawingml/2006/main">
                  <a:graphicData uri="http://schemas.microsoft.com/office/word/2010/wordprocessingShape">
                    <wps:wsp>
                      <wps:cNvSpPr txBox="1"/>
                      <wps:spPr>
                        <a:xfrm>
                          <a:off x="0" y="0"/>
                          <a:ext cx="704850" cy="714375"/>
                        </a:xfrm>
                        <a:prstGeom prst="rect">
                          <a:avLst/>
                        </a:prstGeom>
                        <a:solidFill>
                          <a:prstClr val="white"/>
                        </a:solidFill>
                        <a:ln>
                          <a:noFill/>
                        </a:ln>
                      </wps:spPr>
                      <wps:txbx>
                        <w:txbxContent>
                          <w:p w14:paraId="598F9CB7" w14:textId="7D4AAAF2" w:rsidR="00D80405" w:rsidRPr="007727CC" w:rsidRDefault="00644B94"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14</w:t>
                            </w:r>
                            <w:r>
                              <w:rPr>
                                <w:noProof/>
                              </w:rPr>
                              <w:fldChar w:fldCharType="end"/>
                            </w:r>
                            <w:r w:rsidR="00D80405">
                              <w:t>. ábra Oxygen OS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E79F9" id="Szövegdoboz 34" o:spid="_x0000_s1038" type="#_x0000_t202" style="position:absolute;left:0;text-align:left;margin-left:4.3pt;margin-top:60.25pt;width:55.5pt;height:56.25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" stroked="f">
                <v:textbox inset="0,0,0,0">
                  <w:txbxContent>
                    <w:p w14:paraId="598F9CB7" w14:textId="7D4AAAF2" w:rsidR="00D80405" w:rsidRPr="007727CC" w:rsidRDefault="00644B94"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14</w:t>
                      </w:r>
                      <w:r>
                        <w:rPr>
                          <w:noProof/>
                        </w:rPr>
                        <w:fldChar w:fldCharType="end"/>
                      </w:r>
                      <w:r w:rsidR="00D80405">
                        <w:t>. ábra Oxygen OS logo</w:t>
                      </w:r>
                    </w:p>
                  </w:txbxContent>
                </v:textbox>
                <w10:wrap type="square" anchorx="margin"/>
              </v:shape>
            </w:pict>
          </mc:Fallback>
        </mc:AlternateContent>
      </w:r>
      <w:r>
        <w:rPr>
          <w:noProof/>
          <w:lang w:eastAsia="hu-HU"/>
        </w:rPr>
        <w:drawing>
          <wp:anchor distT="0" distB="0" distL="114300" distR="114300" simplePos="0" relativeHeight="251670528" behindDoc="0" locked="0" layoutInCell="1" allowOverlap="1" wp14:anchorId="51AA1FC4" wp14:editId="0B44E496">
            <wp:simplePos x="0" y="0"/>
            <wp:positionH relativeFrom="margin">
              <wp:align>right</wp:align>
            </wp:positionH>
            <wp:positionV relativeFrom="margin">
              <wp:posOffset>4474845</wp:posOffset>
            </wp:positionV>
            <wp:extent cx="696595" cy="695325"/>
            <wp:effectExtent l="0" t="0" r="8255" b="9525"/>
            <wp:wrapSquare wrapText="bothSides"/>
            <wp:docPr id="29" name="Kép 29" descr="http://www.androidpolice.com/wp-content/uploads/2015/02/nexus2cee_OxygenOS-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androidpolice.com/wp-content/uploads/2015/02/nexus2cee_OxygenOS-Thumb.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96595" cy="695325"/>
                    </a:xfrm>
                    <a:prstGeom prst="rect">
                      <a:avLst/>
                    </a:prstGeom>
                    <a:noFill/>
                    <a:ln>
                      <a:noFill/>
                    </a:ln>
                  </pic:spPr>
                </pic:pic>
              </a:graphicData>
            </a:graphic>
          </wp:anchor>
        </w:drawing>
      </w:r>
      <w:r w:rsidR="00BD00FD">
        <w:t>Az Oxygen OS-t a OnePlus cég fejlesz</w:t>
      </w:r>
      <w:r w:rsidR="00905BFD">
        <w:t>tette ki. A Xiaomi-hoz hasonlóan</w:t>
      </w:r>
      <w:r w:rsidR="00BD00FD">
        <w:t xml:space="preserve"> ez a márka is hatalmas népszerűségre tett szert rövid időn be</w:t>
      </w:r>
      <w:r w:rsidR="00905BFD">
        <w:t>lül. É</w:t>
      </w:r>
      <w:r w:rsidR="00BD00FD">
        <w:t>vente</w:t>
      </w:r>
      <w:r w:rsidR="00905BFD">
        <w:t xml:space="preserve"> csupán</w:t>
      </w:r>
      <w:r w:rsidR="00BD00FD">
        <w:t xml:space="preserve"> egy készüléket ad ki, az minőségben a prémiumkategóriát képviseli kedvezőbb árfekvéssel.</w:t>
      </w:r>
      <w:r w:rsidR="00905BFD">
        <w:t xml:space="preserve"> Az interneten rengeteg teszt látható, ahogy sebességben magamögé utasítja a nagyobb gyártók zászlóshajóit.</w:t>
      </w:r>
      <w:r w:rsidR="0094574D">
        <w:t xml:space="preserve"> Véleményem szerint jelenleg </w:t>
      </w:r>
      <w:r w:rsidR="00612C4C">
        <w:t xml:space="preserve">a OnePlus az Oxygen OS-el </w:t>
      </w:r>
      <w:r w:rsidR="0094574D">
        <w:t>a legjobb választás ár-érték arányban az egész mobiltelefon piacon</w:t>
      </w:r>
      <w:r w:rsidR="003E0E6D">
        <w:t>.</w:t>
      </w:r>
      <w:r w:rsidR="00905BFD" w:rsidRPr="00905BFD">
        <w:t xml:space="preserve"> </w:t>
      </w:r>
    </w:p>
    <w:p w14:paraId="6FB58944" w14:textId="5C61E3C2" w:rsidR="00026195" w:rsidRDefault="00026195" w:rsidP="00AC73B6">
      <w:pPr>
        <w:pStyle w:val="Cmsor3"/>
      </w:pPr>
      <w:bookmarkStart w:id="29" w:name="_Toc499211904"/>
      <w:r>
        <w:t>Sailfish OS</w:t>
      </w:r>
      <w:bookmarkEnd w:id="29"/>
      <w:r w:rsidR="00AC73B6">
        <w:t xml:space="preserve"> </w:t>
      </w:r>
    </w:p>
    <w:p w14:paraId="21903573" w14:textId="6B61F7E2" w:rsidR="00F92C19" w:rsidRDefault="007642A2" w:rsidP="00F92C19">
      <w:r>
        <w:rPr>
          <w:noProof/>
        </w:rPr>
        <mc:AlternateContent>
          <mc:Choice Requires="wps">
            <w:drawing>
              <wp:anchor distT="0" distB="0" distL="114300" distR="114300" simplePos="0" relativeHeight="251718656" behindDoc="0" locked="0" layoutInCell="1" allowOverlap="1" wp14:anchorId="0132510F" wp14:editId="16C8C267">
                <wp:simplePos x="0" y="0"/>
                <wp:positionH relativeFrom="margin">
                  <wp:align>left</wp:align>
                </wp:positionH>
                <wp:positionV relativeFrom="paragraph">
                  <wp:posOffset>1018540</wp:posOffset>
                </wp:positionV>
                <wp:extent cx="1256030" cy="895350"/>
                <wp:effectExtent l="0" t="0" r="1270" b="0"/>
                <wp:wrapSquare wrapText="bothSides"/>
                <wp:docPr id="37" name="Szövegdoboz 37"/>
                <wp:cNvGraphicFramePr/>
                <a:graphic xmlns:a="http://schemas.openxmlformats.org/drawingml/2006/main">
                  <a:graphicData uri="http://schemas.microsoft.com/office/word/2010/wordprocessingShape">
                    <wps:wsp>
                      <wps:cNvSpPr txBox="1"/>
                      <wps:spPr>
                        <a:xfrm>
                          <a:off x="0" y="0"/>
                          <a:ext cx="1256030" cy="895350"/>
                        </a:xfrm>
                        <a:prstGeom prst="rect">
                          <a:avLst/>
                        </a:prstGeom>
                        <a:solidFill>
                          <a:prstClr val="white"/>
                        </a:solidFill>
                        <a:ln>
                          <a:noFill/>
                        </a:ln>
                      </wps:spPr>
                      <wps:txbx>
                        <w:txbxContent>
                          <w:p w14:paraId="464DDC1A" w14:textId="3C8B7349" w:rsidR="007642A2" w:rsidRPr="003C356D" w:rsidRDefault="00644B94"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15</w:t>
                            </w:r>
                            <w:r>
                              <w:rPr>
                                <w:noProof/>
                              </w:rPr>
                              <w:fldChar w:fldCharType="end"/>
                            </w:r>
                            <w:r w:rsidR="007642A2">
                              <w:t>. ábra Sailfish OS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32510F" id="Szövegdoboz 37" o:spid="_x0000_s1039" type="#_x0000_t202" style="position:absolute;left:0;text-align:left;margin-left:0;margin-top:80.2pt;width:98.9pt;height:70.5pt;z-index:2517186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" stroked="f">
                <v:textbox inset="0,0,0,0">
                  <w:txbxContent>
                    <w:p w14:paraId="464DDC1A" w14:textId="3C8B7349" w:rsidR="007642A2" w:rsidRPr="003C356D" w:rsidRDefault="00644B94"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15</w:t>
                      </w:r>
                      <w:r>
                        <w:rPr>
                          <w:noProof/>
                        </w:rPr>
                        <w:fldChar w:fldCharType="end"/>
                      </w:r>
                      <w:r w:rsidR="007642A2">
                        <w:t>. ábra Sailfish OS logo</w:t>
                      </w:r>
                    </w:p>
                  </w:txbxContent>
                </v:textbox>
                <w10:wrap type="square" anchorx="margin"/>
              </v:shape>
            </w:pict>
          </mc:Fallback>
        </mc:AlternateContent>
      </w:r>
      <w:r w:rsidR="002E68CA">
        <w:rPr>
          <w:noProof/>
          <w:lang w:eastAsia="hu-HU"/>
        </w:rPr>
        <w:drawing>
          <wp:anchor distT="0" distB="0" distL="114300" distR="114300" simplePos="0" relativeHeight="251671552" behindDoc="0" locked="0" layoutInCell="1" allowOverlap="1" wp14:anchorId="60B81FB4" wp14:editId="331892DB">
            <wp:simplePos x="0" y="0"/>
            <wp:positionH relativeFrom="margin">
              <wp:align>left</wp:align>
            </wp:positionH>
            <wp:positionV relativeFrom="margin">
              <wp:posOffset>6817360</wp:posOffset>
            </wp:positionV>
            <wp:extent cx="1256030" cy="942975"/>
            <wp:effectExtent l="0" t="0" r="0" b="0"/>
            <wp:wrapSquare wrapText="bothSides"/>
            <wp:docPr id="30" name="Kép 30" descr="https://jolla.com/wp-content/uploads/2015/09/SailfishO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jolla.com/wp-content/uploads/2015/09/SailfishOS_log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56030" cy="942975"/>
                    </a:xfrm>
                    <a:prstGeom prst="rect">
                      <a:avLst/>
                    </a:prstGeom>
                    <a:noFill/>
                    <a:ln>
                      <a:noFill/>
                    </a:ln>
                  </pic:spPr>
                </pic:pic>
              </a:graphicData>
            </a:graphic>
          </wp:anchor>
        </w:drawing>
      </w:r>
      <w:r w:rsidR="00F92C19">
        <w:t>Miután 2011-ben a Nokia leállította a MeeGo projektek, a projekten dolgozó emberek egy része elhagyta a céget és létrehozta a Jolla</w:t>
      </w:r>
      <w:r w:rsidR="00627E85">
        <w:t xml:space="preserve"> céget, amely többek között a MeeGo-t használt</w:t>
      </w:r>
      <w:r w:rsidR="00F92C19">
        <w:t>a</w:t>
      </w:r>
      <w:r w:rsidR="00627E85">
        <w:t xml:space="preserve"> fel a fejlesztéseihez</w:t>
      </w:r>
      <w:r w:rsidR="00F92C19">
        <w:t xml:space="preserve">. A Sailfish OS-t pedig a Jolla hozta létre, és alapjait a MeeGo alkotja. </w:t>
      </w:r>
      <w:r w:rsidR="0060514C">
        <w:t>2013-ban mutatkozott be az első Jolla okostelefon, amelyen már a Sailfish OS futott. Érdekesség, hogy az operációs rendszer minden egyes verziójának a nevét egy finn tóról kapta.</w:t>
      </w:r>
      <w:r w:rsidR="00A620CC" w:rsidRPr="00A620CC">
        <w:t xml:space="preserve"> </w:t>
      </w:r>
      <w:sdt>
        <w:sdtPr>
          <w:id w:val="-1450764917"/>
          <w:citation/>
        </w:sdtPr>
        <w:sdtContent>
          <w:r>
            <w:fldChar w:fldCharType="begin"/>
          </w:r>
          <w:r>
            <w:instrText xml:space="preserve"> CITATION Sai17 \l 1038 </w:instrText>
          </w:r>
          <w:r>
            <w:fldChar w:fldCharType="separate"/>
          </w:r>
          <w:r w:rsidR="001219D5">
            <w:rPr>
              <w:noProof/>
            </w:rPr>
            <w:t>[6]</w:t>
          </w:r>
          <w:r>
            <w:fldChar w:fldCharType="end"/>
          </w:r>
        </w:sdtContent>
      </w:sdt>
    </w:p>
    <w:p w14:paraId="47717976" w14:textId="2D025205" w:rsidR="00156C4C" w:rsidRPr="00F92C19" w:rsidRDefault="00156C4C" w:rsidP="00F92C19"/>
    <w:p w14:paraId="0F94C916" w14:textId="4AD2487C" w:rsidR="00C07CED" w:rsidRDefault="00B91749" w:rsidP="00C07CED">
      <w:pPr>
        <w:pStyle w:val="Cmsor3"/>
      </w:pPr>
      <w:bookmarkStart w:id="30" w:name="_Toc499211905"/>
      <w:r>
        <w:t>Samsung Experience</w:t>
      </w:r>
      <w:bookmarkEnd w:id="30"/>
    </w:p>
    <w:p w14:paraId="5363B70F" w14:textId="6977960F" w:rsidR="003739B6" w:rsidRPr="003739B6" w:rsidRDefault="00B90CFF" w:rsidP="003739B6">
      <w:r>
        <w:rPr>
          <w:noProof/>
        </w:rPr>
        <mc:AlternateContent>
          <mc:Choice Requires="wps">
            <w:drawing>
              <wp:anchor distT="0" distB="0" distL="114300" distR="114300" simplePos="0" relativeHeight="251720704" behindDoc="0" locked="0" layoutInCell="1" allowOverlap="1" wp14:anchorId="2BC4B8A2" wp14:editId="01F3757D">
                <wp:simplePos x="0" y="0"/>
                <wp:positionH relativeFrom="margin">
                  <wp:align>right</wp:align>
                </wp:positionH>
                <wp:positionV relativeFrom="paragraph">
                  <wp:posOffset>859790</wp:posOffset>
                </wp:positionV>
                <wp:extent cx="1191260" cy="476250"/>
                <wp:effectExtent l="0" t="0" r="8890" b="0"/>
                <wp:wrapSquare wrapText="bothSides"/>
                <wp:docPr id="38" name="Szövegdoboz 38"/>
                <wp:cNvGraphicFramePr/>
                <a:graphic xmlns:a="http://schemas.openxmlformats.org/drawingml/2006/main">
                  <a:graphicData uri="http://schemas.microsoft.com/office/word/2010/wordprocessingShape">
                    <wps:wsp>
                      <wps:cNvSpPr txBox="1"/>
                      <wps:spPr>
                        <a:xfrm>
                          <a:off x="0" y="0"/>
                          <a:ext cx="1191260" cy="476250"/>
                        </a:xfrm>
                        <a:prstGeom prst="rect">
                          <a:avLst/>
                        </a:prstGeom>
                        <a:solidFill>
                          <a:prstClr val="white"/>
                        </a:solidFill>
                        <a:ln>
                          <a:noFill/>
                        </a:ln>
                      </wps:spPr>
                      <wps:txbx>
                        <w:txbxContent>
                          <w:p w14:paraId="6B3B57A2" w14:textId="670AC224" w:rsidR="00B90CFF" w:rsidRPr="002E38CB" w:rsidRDefault="00644B94"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16</w:t>
                            </w:r>
                            <w:r>
                              <w:rPr>
                                <w:noProof/>
                              </w:rPr>
                              <w:fldChar w:fldCharType="end"/>
                            </w:r>
                            <w:r w:rsidR="00B90CFF">
                              <w:t>. ábra Samsung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C4B8A2" id="Szövegdoboz 38" o:spid="_x0000_s1040" type="#_x0000_t202" style="position:absolute;left:0;text-align:left;margin-left:42.6pt;margin-top:67.7pt;width:93.8pt;height:37.5pt;z-index:2517207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" stroked="f">
                <v:textbox inset="0,0,0,0">
                  <w:txbxContent>
                    <w:p w14:paraId="6B3B57A2" w14:textId="670AC224" w:rsidR="00B90CFF" w:rsidRPr="002E38CB" w:rsidRDefault="00644B94"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16</w:t>
                      </w:r>
                      <w:r>
                        <w:rPr>
                          <w:noProof/>
                        </w:rPr>
                        <w:fldChar w:fldCharType="end"/>
                      </w:r>
                      <w:r w:rsidR="00B90CFF">
                        <w:t>. ábra Samsung logo</w:t>
                      </w:r>
                    </w:p>
                  </w:txbxContent>
                </v:textbox>
                <w10:wrap type="square" anchorx="margin"/>
              </v:shape>
            </w:pict>
          </mc:Fallback>
        </mc:AlternateContent>
      </w:r>
      <w:r w:rsidR="002E68CA">
        <w:rPr>
          <w:noProof/>
          <w:lang w:eastAsia="hu-HU"/>
        </w:rPr>
        <w:drawing>
          <wp:anchor distT="0" distB="0" distL="114300" distR="114300" simplePos="0" relativeHeight="251686912" behindDoc="0" locked="0" layoutInCell="1" allowOverlap="1" wp14:anchorId="17F9880A" wp14:editId="391878F3">
            <wp:simplePos x="0" y="0"/>
            <wp:positionH relativeFrom="margin">
              <wp:align>right</wp:align>
            </wp:positionH>
            <wp:positionV relativeFrom="margin">
              <wp:posOffset>393700</wp:posOffset>
            </wp:positionV>
            <wp:extent cx="1191260" cy="752475"/>
            <wp:effectExtent l="0" t="0" r="8890" b="9525"/>
            <wp:wrapSquare wrapText="bothSides"/>
            <wp:docPr id="31" name="Kép 31" descr="http://www.circle-square.com/wp-content/uploads/2015/05/samsung-standard-logo-high-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circle-square.com/wp-content/uploads/2015/05/samsung-standard-logo-high-res.jpe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779" r="8669" b="2830"/>
                    <a:stretch/>
                  </pic:blipFill>
                  <pic:spPr bwMode="auto">
                    <a:xfrm>
                      <a:off x="0" y="0"/>
                      <a:ext cx="119126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39B6">
        <w:t xml:space="preserve">Korábban TouchWiz-ként is ismert volt. A Samsung Electronics front-end fejlesztéseit tartalmazó interfész. A köztudatban néha tévesen egy önálló operációs rendszerként azonosítják. </w:t>
      </w:r>
      <w:r w:rsidR="00390E19">
        <w:t>Elsősorban a Samsung használja az általa készített okostelefonokon, középkategóriás telefonokon (feature phone) és táblagépeken.</w:t>
      </w:r>
      <w:r w:rsidR="00C07CED" w:rsidRPr="00C07CED">
        <w:t xml:space="preserve"> </w:t>
      </w:r>
    </w:p>
    <w:p w14:paraId="1C96F5C7" w14:textId="7AF951AA" w:rsidR="00026195" w:rsidRDefault="00026195" w:rsidP="00026195">
      <w:pPr>
        <w:pStyle w:val="Cmsor3"/>
      </w:pPr>
      <w:bookmarkStart w:id="31" w:name="_Toc499211906"/>
      <w:r>
        <w:t>Tizen</w:t>
      </w:r>
      <w:bookmarkEnd w:id="31"/>
    </w:p>
    <w:p w14:paraId="1FE9D746" w14:textId="502FB985" w:rsidR="00EA0FE5" w:rsidRPr="00EA0FE5" w:rsidRDefault="009C7D84" w:rsidP="00EA0FE5">
      <w:r>
        <w:rPr>
          <w:noProof/>
        </w:rPr>
        <mc:AlternateContent>
          <mc:Choice Requires="wps">
            <w:drawing>
              <wp:anchor distT="0" distB="0" distL="114300" distR="114300" simplePos="0" relativeHeight="251722752" behindDoc="0" locked="0" layoutInCell="1" allowOverlap="1" wp14:anchorId="76BB53A6" wp14:editId="6E7F7240">
                <wp:simplePos x="0" y="0"/>
                <wp:positionH relativeFrom="margin">
                  <wp:align>left</wp:align>
                </wp:positionH>
                <wp:positionV relativeFrom="paragraph">
                  <wp:posOffset>1118870</wp:posOffset>
                </wp:positionV>
                <wp:extent cx="1028700" cy="495300"/>
                <wp:effectExtent l="0" t="0" r="0" b="0"/>
                <wp:wrapSquare wrapText="bothSides"/>
                <wp:docPr id="54" name="Szövegdoboz 54"/>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prstClr val="white"/>
                        </a:solidFill>
                        <a:ln>
                          <a:noFill/>
                        </a:ln>
                      </wps:spPr>
                      <wps:txbx>
                        <w:txbxContent>
                          <w:p w14:paraId="1714FBB8" w14:textId="32AC93F8" w:rsidR="009C7D84" w:rsidRPr="00DE48AE" w:rsidRDefault="00644B94"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17</w:t>
                            </w:r>
                            <w:r>
                              <w:rPr>
                                <w:noProof/>
                              </w:rPr>
                              <w:fldChar w:fldCharType="end"/>
                            </w:r>
                            <w:r w:rsidR="009C7D84">
                              <w:t>. ábra Tizen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BB53A6" id="Szövegdoboz 54" o:spid="_x0000_s1041" type="#_x0000_t202" style="position:absolute;left:0;text-align:left;margin-left:0;margin-top:88.1pt;width:81pt;height:39pt;z-index:2517227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" stroked="f">
                <v:textbox inset="0,0,0,0">
                  <w:txbxContent>
                    <w:p w14:paraId="1714FBB8" w14:textId="32AC93F8" w:rsidR="009C7D84" w:rsidRPr="00DE48AE" w:rsidRDefault="00644B94"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17</w:t>
                      </w:r>
                      <w:r>
                        <w:rPr>
                          <w:noProof/>
                        </w:rPr>
                        <w:fldChar w:fldCharType="end"/>
                      </w:r>
                      <w:r w:rsidR="009C7D84">
                        <w:t>. ábra Tizen logo</w:t>
                      </w:r>
                    </w:p>
                  </w:txbxContent>
                </v:textbox>
                <w10:wrap type="square" anchorx="margin"/>
              </v:shape>
            </w:pict>
          </mc:Fallback>
        </mc:AlternateContent>
      </w:r>
      <w:r>
        <w:rPr>
          <w:noProof/>
          <w:lang w:eastAsia="hu-HU"/>
        </w:rPr>
        <w:drawing>
          <wp:anchor distT="0" distB="0" distL="114300" distR="114300" simplePos="0" relativeHeight="251673600" behindDoc="0" locked="0" layoutInCell="1" allowOverlap="1" wp14:anchorId="4E36D588" wp14:editId="7B248FFF">
            <wp:simplePos x="0" y="0"/>
            <wp:positionH relativeFrom="margin">
              <wp:posOffset>-635</wp:posOffset>
            </wp:positionH>
            <wp:positionV relativeFrom="margin">
              <wp:posOffset>2455545</wp:posOffset>
            </wp:positionV>
            <wp:extent cx="1028700" cy="1028700"/>
            <wp:effectExtent l="0" t="0" r="0" b="0"/>
            <wp:wrapSquare wrapText="bothSides"/>
            <wp:docPr id="32" name="Kép 32" descr="http://businesskorea.co.kr/sites/default/files/field/image/Tize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businesskorea.co.kr/sites/default/files/field/image/Tizen-Log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anchor>
        </w:drawing>
      </w:r>
      <w:r w:rsidR="00EA0FE5">
        <w:t>Egy nyílt és rugalmas operációs rendsz</w:t>
      </w:r>
      <w:r w:rsidR="00161370">
        <w:t>ert ismerhetünk meg a Tizen szerepében.</w:t>
      </w:r>
      <w:r w:rsidR="003B4313">
        <w:t xml:space="preserve"> A fejlesztők úgy alakították ki, hogy megfeleljen az iparág eltérő követelményeinek. Ezt úgynevezett profilok létrehozásával biztosították. Jelenleg a legfontosabb profiljaik a Mobile, TV és Wearable</w:t>
      </w:r>
      <w:r w:rsidR="00595D1D">
        <w:t>. A Tizen operációs rendszer ezek segítségével támogatja mobileszközöket, okostévéket és hordozható kiegészítőket.</w:t>
      </w:r>
      <w:r>
        <w:t xml:space="preserve"> </w:t>
      </w:r>
      <w:sdt>
        <w:sdtPr>
          <w:id w:val="-1473364449"/>
          <w:citation/>
        </w:sdtPr>
        <w:sdtContent>
          <w:r>
            <w:fldChar w:fldCharType="begin"/>
          </w:r>
          <w:r>
            <w:instrText xml:space="preserve"> CITATION Tiz17 \l 1038 </w:instrText>
          </w:r>
          <w:r>
            <w:fldChar w:fldCharType="separate"/>
          </w:r>
          <w:r w:rsidR="001219D5">
            <w:rPr>
              <w:noProof/>
            </w:rPr>
            <w:t>[7]</w:t>
          </w:r>
          <w:r>
            <w:fldChar w:fldCharType="end"/>
          </w:r>
        </w:sdtContent>
      </w:sdt>
    </w:p>
    <w:p w14:paraId="12022EDC" w14:textId="62DF5C66" w:rsidR="00B91749" w:rsidRDefault="00B91749" w:rsidP="00B91749">
      <w:pPr>
        <w:pStyle w:val="Cmsor3"/>
      </w:pPr>
      <w:bookmarkStart w:id="32" w:name="_Toc499211907"/>
      <w:r>
        <w:t>ZenUI</w:t>
      </w:r>
      <w:bookmarkEnd w:id="32"/>
    </w:p>
    <w:p w14:paraId="30BF2901" w14:textId="299DA20C" w:rsidR="00683F01" w:rsidRPr="00683F01" w:rsidRDefault="006D7B38" w:rsidP="00683F01">
      <w:r>
        <w:rPr>
          <w:noProof/>
        </w:rPr>
        <mc:AlternateContent>
          <mc:Choice Requires="wps">
            <w:drawing>
              <wp:anchor distT="0" distB="0" distL="114300" distR="114300" simplePos="0" relativeHeight="251724800" behindDoc="0" locked="0" layoutInCell="1" allowOverlap="1" wp14:anchorId="1F5E78EF" wp14:editId="6A0B1FD0">
                <wp:simplePos x="0" y="0"/>
                <wp:positionH relativeFrom="margin">
                  <wp:align>right</wp:align>
                </wp:positionH>
                <wp:positionV relativeFrom="paragraph">
                  <wp:posOffset>982345</wp:posOffset>
                </wp:positionV>
                <wp:extent cx="914400" cy="485775"/>
                <wp:effectExtent l="0" t="0" r="0" b="9525"/>
                <wp:wrapSquare wrapText="bothSides"/>
                <wp:docPr id="56" name="Szövegdoboz 56"/>
                <wp:cNvGraphicFramePr/>
                <a:graphic xmlns:a="http://schemas.openxmlformats.org/drawingml/2006/main">
                  <a:graphicData uri="http://schemas.microsoft.com/office/word/2010/wordprocessingShape">
                    <wps:wsp>
                      <wps:cNvSpPr txBox="1"/>
                      <wps:spPr>
                        <a:xfrm>
                          <a:off x="0" y="0"/>
                          <a:ext cx="914400" cy="485775"/>
                        </a:xfrm>
                        <a:prstGeom prst="rect">
                          <a:avLst/>
                        </a:prstGeom>
                        <a:solidFill>
                          <a:prstClr val="white"/>
                        </a:solidFill>
                        <a:ln>
                          <a:noFill/>
                        </a:ln>
                      </wps:spPr>
                      <wps:txbx>
                        <w:txbxContent>
                          <w:p w14:paraId="5A959E95" w14:textId="24EEE814" w:rsidR="006D7B38" w:rsidRPr="00234EA8" w:rsidRDefault="00644B94"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18</w:t>
                            </w:r>
                            <w:r>
                              <w:rPr>
                                <w:noProof/>
                              </w:rPr>
                              <w:fldChar w:fldCharType="end"/>
                            </w:r>
                            <w:r w:rsidR="006D7B38">
                              <w:t>. ábra Zen UI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5E78EF" id="Szövegdoboz 56" o:spid="_x0000_s1042" type="#_x0000_t202" style="position:absolute;left:0;text-align:left;margin-left:20.8pt;margin-top:77.35pt;width:1in;height:38.25pt;z-index:2517248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" stroked="f">
                <v:textbox inset="0,0,0,0">
                  <w:txbxContent>
                    <w:p w14:paraId="5A959E95" w14:textId="24EEE814" w:rsidR="006D7B38" w:rsidRPr="00234EA8" w:rsidRDefault="00644B94"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18</w:t>
                      </w:r>
                      <w:r>
                        <w:rPr>
                          <w:noProof/>
                        </w:rPr>
                        <w:fldChar w:fldCharType="end"/>
                      </w:r>
                      <w:r w:rsidR="006D7B38">
                        <w:t>. ábra Zen UI logo</w:t>
                      </w:r>
                    </w:p>
                  </w:txbxContent>
                </v:textbox>
                <w10:wrap type="square" anchorx="margin"/>
              </v:shape>
            </w:pict>
          </mc:Fallback>
        </mc:AlternateContent>
      </w:r>
      <w:r>
        <w:rPr>
          <w:noProof/>
          <w:lang w:eastAsia="hu-HU"/>
        </w:rPr>
        <w:drawing>
          <wp:anchor distT="0" distB="0" distL="114300" distR="114300" simplePos="0" relativeHeight="251674624" behindDoc="0" locked="0" layoutInCell="1" allowOverlap="1" wp14:anchorId="69439379" wp14:editId="09AF9041">
            <wp:simplePos x="0" y="0"/>
            <wp:positionH relativeFrom="margin">
              <wp:align>right</wp:align>
            </wp:positionH>
            <wp:positionV relativeFrom="margin">
              <wp:posOffset>4766945</wp:posOffset>
            </wp:positionV>
            <wp:extent cx="914400" cy="914400"/>
            <wp:effectExtent l="0" t="0" r="0" b="0"/>
            <wp:wrapSquare wrapText="bothSides"/>
            <wp:docPr id="33" name="Kép 33" descr="https://s20.postimg.org/3qlblf1zh/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20.postimg.org/3qlblf1zh/phot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3F01">
        <w:t>Az utóbbi időben nem egy laptopgyártó lépett be a mobilpiacra, többek között az Asus is. Értelemszerűen nekik is szükségessé vált egy saját operációs rendszer, amely az Androidot felhasználva a ZenUI nevet kapta. A ZenUI-ba beépített Asus alkalmazások is megtalálhatóak, mint például a ZenLink.</w:t>
      </w:r>
      <w:r w:rsidR="00FF16AF" w:rsidRPr="00FF16AF">
        <w:t xml:space="preserve"> </w:t>
      </w:r>
    </w:p>
    <w:p w14:paraId="24CF39EB" w14:textId="776671CA" w:rsidR="00B91749" w:rsidRDefault="00B91749" w:rsidP="00BD7750"/>
    <w:p w14:paraId="5F34DB40" w14:textId="3A74A9D9" w:rsidR="002F6A8A" w:rsidRDefault="002F6A8A" w:rsidP="009873C1">
      <w:pPr>
        <w:pStyle w:val="Cmsor2"/>
      </w:pPr>
      <w:bookmarkStart w:id="33" w:name="_Toc499211908"/>
      <w:r>
        <w:t>Karbantartás alatt lévő platformok</w:t>
      </w:r>
      <w:bookmarkEnd w:id="33"/>
    </w:p>
    <w:p w14:paraId="35BDBBFC" w14:textId="466C0076" w:rsidR="002F6A8A" w:rsidRDefault="002F6A8A" w:rsidP="00AC0A39">
      <w:r>
        <w:t xml:space="preserve">Az alábbi két platformon már nem zajlik aktív fejlesztés, </w:t>
      </w:r>
      <w:r w:rsidR="00680070">
        <w:t xml:space="preserve">ugyanakkor </w:t>
      </w:r>
      <w:r>
        <w:t xml:space="preserve">nem elhanyagolhatók. Mindkettőnek </w:t>
      </w:r>
      <w:r w:rsidR="000B0F50">
        <w:t>jelentős felhasználói</w:t>
      </w:r>
      <w:r>
        <w:t xml:space="preserve"> tábora alakult ki </w:t>
      </w:r>
      <w:r w:rsidR="007E71BE">
        <w:t xml:space="preserve">az évek során </w:t>
      </w:r>
      <w:r>
        <w:t>és meghatározó szerepük volt a mobil</w:t>
      </w:r>
      <w:r w:rsidR="00170192">
        <w:t xml:space="preserve">telefonok </w:t>
      </w:r>
      <w:r>
        <w:t>világában</w:t>
      </w:r>
      <w:r w:rsidR="000B0F50">
        <w:t>.</w:t>
      </w:r>
      <w:r w:rsidR="0079237C">
        <w:t xml:space="preserve"> </w:t>
      </w:r>
      <w:r w:rsidR="000B0F50">
        <w:t>A</w:t>
      </w:r>
      <w:r w:rsidR="0079237C">
        <w:t>z iOS-hez hasonlóan zárt forráskódúak</w:t>
      </w:r>
      <w:r>
        <w:t>. Az alkalmazások elterjedésével azonban a</w:t>
      </w:r>
      <w:r w:rsidR="005259D7">
        <w:t>z okostelefonok és tábalgépek világában a</w:t>
      </w:r>
      <w:r>
        <w:t xml:space="preserve"> legtöbb alkalmazást futtatni képes operációs rendszerek lettek a népsze</w:t>
      </w:r>
      <w:r w:rsidR="00DD332C">
        <w:t>rűbbek.</w:t>
      </w:r>
      <w:r>
        <w:t xml:space="preserve"> </w:t>
      </w:r>
      <w:r w:rsidR="00DD332C">
        <w:t>E</w:t>
      </w:r>
      <w:r>
        <w:t>gy külső megoldás általában jobbnak bizonyult, mint a gyári.</w:t>
      </w:r>
      <w:r w:rsidR="000B0F50">
        <w:t xml:space="preserve"> A kevés</w:t>
      </w:r>
      <w:r>
        <w:t xml:space="preserve"> </w:t>
      </w:r>
      <w:r w:rsidR="000B0F50">
        <w:lastRenderedPageBreak/>
        <w:t xml:space="preserve">felhasználóval </w:t>
      </w:r>
      <w:r>
        <w:t xml:space="preserve">rendelkező operációs rendszerekre pedig egyre kevesebb fejlesztő fejlesztett, ezáltal még többen pártoltak át </w:t>
      </w:r>
      <w:r w:rsidR="00DD332C">
        <w:t>más gyártókhoz</w:t>
      </w:r>
      <w:r>
        <w:t>.</w:t>
      </w:r>
    </w:p>
    <w:p w14:paraId="3B5F862A" w14:textId="57488589" w:rsidR="0079237C" w:rsidRDefault="0079237C" w:rsidP="0079237C">
      <w:pPr>
        <w:pStyle w:val="Cmsor3"/>
      </w:pPr>
      <w:bookmarkStart w:id="34" w:name="_Toc499211909"/>
      <w:r>
        <w:t>BlackBerry 10</w:t>
      </w:r>
      <w:bookmarkEnd w:id="34"/>
    </w:p>
    <w:p w14:paraId="7BC960E4" w14:textId="77777777" w:rsidR="00536A91" w:rsidRDefault="00C77E10" w:rsidP="00616061">
      <w:pPr>
        <w:rPr>
          <w:noProof/>
          <w:lang w:eastAsia="hu-HU"/>
        </w:rPr>
      </w:pPr>
      <w:r>
        <w:t>A BlackBerry által készített operációs rendszer, amely csak és kizárólag a gyártó által készített eszközökön elérhető.</w:t>
      </w:r>
      <w:r w:rsidR="0010137C">
        <w:t xml:space="preserve"> Az alkalmazások és nagyképernyős okostelefonok megjelenésével a BlackBerry teljes világra kiterjedő piaci részesedése jelentősen csökkeni kezdett. Majd 2016-ban bejelentették, nem terveznek jelentős frissítést kiadni már a rendszerhez, inkább az Androidos verzióra koncentrálnak, ami egy jó döntés volt.</w:t>
      </w:r>
      <w:r w:rsidR="00536A91" w:rsidRPr="00536A91">
        <w:t xml:space="preserve"> </w:t>
      </w:r>
    </w:p>
    <w:p w14:paraId="17B1A87B" w14:textId="77777777" w:rsidR="00BE4456" w:rsidRDefault="00536A91" w:rsidP="00BE4456">
      <w:pPr>
        <w:keepNext/>
        <w:jc w:val="center"/>
      </w:pPr>
      <w:r>
        <w:rPr>
          <w:noProof/>
          <w:lang w:eastAsia="hu-HU"/>
        </w:rPr>
        <w:drawing>
          <wp:inline distT="0" distB="0" distL="0" distR="0" wp14:anchorId="6E8235BD" wp14:editId="3E099362">
            <wp:extent cx="2085975" cy="302193"/>
            <wp:effectExtent l="0" t="0" r="0" b="3175"/>
            <wp:docPr id="35" name="Kép 35" descr="https://upload.wikimedia.org/wikipedia/commons/6/63/BlackBerry_10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wikimedia.org/wikipedia/commons/6/63/BlackBerry_10_logo.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644" t="21273" r="6680" b="29318"/>
                    <a:stretch/>
                  </pic:blipFill>
                  <pic:spPr bwMode="auto">
                    <a:xfrm>
                      <a:off x="0" y="0"/>
                      <a:ext cx="2204491" cy="319362"/>
                    </a:xfrm>
                    <a:prstGeom prst="rect">
                      <a:avLst/>
                    </a:prstGeom>
                    <a:noFill/>
                    <a:ln>
                      <a:noFill/>
                    </a:ln>
                    <a:extLst>
                      <a:ext uri="{53640926-AAD7-44D8-BBD7-CCE9431645EC}">
                        <a14:shadowObscured xmlns:a14="http://schemas.microsoft.com/office/drawing/2010/main"/>
                      </a:ext>
                    </a:extLst>
                  </pic:spPr>
                </pic:pic>
              </a:graphicData>
            </a:graphic>
          </wp:inline>
        </w:drawing>
      </w:r>
    </w:p>
    <w:p w14:paraId="1437C2F2" w14:textId="14D83E40" w:rsidR="00616061" w:rsidRPr="00616061" w:rsidRDefault="00644B94" w:rsidP="00BE4456">
      <w:pPr>
        <w:pStyle w:val="Kpalrs"/>
      </w:pPr>
      <w:fldSimple w:instr=" STYLEREF 1 \s ">
        <w:r>
          <w:rPr>
            <w:noProof/>
          </w:rPr>
          <w:t>2</w:t>
        </w:r>
      </w:fldSimple>
      <w:r>
        <w:t>.</w:t>
      </w:r>
      <w:fldSimple w:instr=" SEQ ábra \* ARABIC \s 1 ">
        <w:r>
          <w:rPr>
            <w:noProof/>
          </w:rPr>
          <w:t>19</w:t>
        </w:r>
      </w:fldSimple>
      <w:r w:rsidR="00BE4456">
        <w:t>. ábra BlackBerry 10 logo</w:t>
      </w:r>
    </w:p>
    <w:p w14:paraId="70DE14A6" w14:textId="14DB52A0" w:rsidR="0079237C" w:rsidRDefault="0079237C" w:rsidP="0079237C">
      <w:pPr>
        <w:pStyle w:val="Cmsor3"/>
      </w:pPr>
      <w:bookmarkStart w:id="35" w:name="_Toc499211910"/>
      <w:r>
        <w:t>Windows 10 mobile</w:t>
      </w:r>
      <w:bookmarkEnd w:id="35"/>
    </w:p>
    <w:p w14:paraId="0B8E6ABE" w14:textId="134DCB67" w:rsidR="007630FB" w:rsidRDefault="00536A91" w:rsidP="007630FB">
      <w:r>
        <w:t xml:space="preserve">A Microsoft saját mobil operációs rendszere, a korábbi verziókat Windows Phone-nak hívták. </w:t>
      </w:r>
      <w:r w:rsidR="00A93ED5">
        <w:t xml:space="preserve">A cég igyekezett a saját rendszerébe beintegrálni a már jól ismert Microsoftos alkalmazásokat, olyanokat, mint például az Xbox, Word, Excel, vagy akár a PowerPoint. </w:t>
      </w:r>
      <w:r w:rsidR="009C2C0C">
        <w:t xml:space="preserve">Amikor megjelent ez a platform, volt szerencsém kipróbálni és nagyon kényelmes volt, hogy az ilyen típusú fájlokat nem csak megnyitni, de szerkeszteni is tudtam. </w:t>
      </w:r>
      <w:r w:rsidR="00AC4989">
        <w:t xml:space="preserve">A Microsoft a nemrégiben bemutatott Windows 10-el próbálta egyesíteni a mobil OS-t az asztalival. Ezáltal sok elem az asztalival közös lett, mint például kernel, UI elemek, menük. </w:t>
      </w:r>
      <w:r w:rsidR="000B6FFC">
        <w:t>Megjelentek az Universal Windows Platform alkalmazások, amelyet én is készítettem. Ennek nagy előnye volt, hogy akármilyen Windows 10-es készüléken futtatható volt.</w:t>
      </w:r>
      <w:r w:rsidR="003812C3">
        <w:t xml:space="preserve"> Sajnos hiányosságai is voltak bőven a rendszernek, így ezek a dolgok nem voltak elegek, hogy meggyőzzék a felhasználókat és a fejlesztőket, hogy ezt a platformot válasszák. </w:t>
      </w:r>
      <w:r w:rsidR="000E17FA">
        <w:t>2017 októberében a BlackBerry-hez hasonlóan a Microsoft is már csak karbantartási fejlesztéseket végez a rendszerhez, új funkciók nem várhatók a jövőben.</w:t>
      </w:r>
    </w:p>
    <w:p w14:paraId="55A0E770" w14:textId="77777777" w:rsidR="00BE4456" w:rsidRDefault="007630FB" w:rsidP="00BE4456">
      <w:pPr>
        <w:keepNext/>
        <w:jc w:val="center"/>
      </w:pPr>
      <w:r>
        <w:rPr>
          <w:noProof/>
          <w:lang w:eastAsia="hu-HU"/>
        </w:rPr>
        <w:drawing>
          <wp:inline distT="0" distB="0" distL="0" distR="0" wp14:anchorId="145383D2" wp14:editId="3D0280C5">
            <wp:extent cx="2085975" cy="749331"/>
            <wp:effectExtent l="0" t="0" r="0" b="0"/>
            <wp:docPr id="36" name="Kép 36" descr="http://cdn.wccftech.com/wp-content/uploads/2015/01/Niebieskie-logo-Windows-10-na-bialym-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cdn.wccftech.com/wp-content/uploads/2015/01/Niebieskie-logo-Windows-10-na-bialym-tle.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2578" t="34996" r="22919" b="33678"/>
                    <a:stretch/>
                  </pic:blipFill>
                  <pic:spPr bwMode="auto">
                    <a:xfrm>
                      <a:off x="0" y="0"/>
                      <a:ext cx="2102651" cy="755321"/>
                    </a:xfrm>
                    <a:prstGeom prst="rect">
                      <a:avLst/>
                    </a:prstGeom>
                    <a:noFill/>
                    <a:ln>
                      <a:noFill/>
                    </a:ln>
                    <a:extLst>
                      <a:ext uri="{53640926-AAD7-44D8-BBD7-CCE9431645EC}">
                        <a14:shadowObscured xmlns:a14="http://schemas.microsoft.com/office/drawing/2010/main"/>
                      </a:ext>
                    </a:extLst>
                  </pic:spPr>
                </pic:pic>
              </a:graphicData>
            </a:graphic>
          </wp:inline>
        </w:drawing>
      </w:r>
      <w:bookmarkEnd w:id="12"/>
    </w:p>
    <w:p w14:paraId="7D9FC970" w14:textId="7AD62141" w:rsidR="00B50CAA" w:rsidRDefault="00644B94" w:rsidP="00BE4456">
      <w:pPr>
        <w:pStyle w:val="Kpalrs"/>
      </w:pPr>
      <w:fldSimple w:instr=" STYLEREF 1 \s ">
        <w:r>
          <w:rPr>
            <w:noProof/>
          </w:rPr>
          <w:t>2</w:t>
        </w:r>
      </w:fldSimple>
      <w:r>
        <w:t>.</w:t>
      </w:r>
      <w:fldSimple w:instr=" SEQ ábra \* ARABIC \s 1 ">
        <w:r>
          <w:rPr>
            <w:noProof/>
          </w:rPr>
          <w:t>20</w:t>
        </w:r>
      </w:fldSimple>
      <w:r w:rsidR="00BE4456">
        <w:t>. ábra Windows 10 logo</w:t>
      </w:r>
    </w:p>
    <w:p w14:paraId="3C28BB22" w14:textId="0EB03795" w:rsidR="00CE2C36" w:rsidRDefault="00CE2C36" w:rsidP="00CE2C36">
      <w:pPr>
        <w:jc w:val="center"/>
      </w:pPr>
    </w:p>
    <w:p w14:paraId="561106C7" w14:textId="594ED29E" w:rsidR="00936644" w:rsidRDefault="00936644" w:rsidP="00936644">
      <w:pPr>
        <w:pStyle w:val="Cmsor1"/>
      </w:pPr>
      <w:bookmarkStart w:id="36" w:name="_Toc499211911"/>
      <w:r>
        <w:lastRenderedPageBreak/>
        <w:t>Alkalmazás készítése Android platformra</w:t>
      </w:r>
      <w:bookmarkEnd w:id="36"/>
    </w:p>
    <w:p w14:paraId="655BA996" w14:textId="4CAAD94D" w:rsidR="00C54960" w:rsidRDefault="009F22D6" w:rsidP="009873C1">
      <w:pPr>
        <w:pStyle w:val="Cmsor2"/>
      </w:pPr>
      <w:bookmarkStart w:id="37" w:name="_Toc499211912"/>
      <w:r>
        <w:t xml:space="preserve">Android </w:t>
      </w:r>
      <w:r w:rsidR="007E1803">
        <w:t>megszületése</w:t>
      </w:r>
      <w:bookmarkEnd w:id="37"/>
    </w:p>
    <w:p w14:paraId="5969ECF5" w14:textId="0A929C31" w:rsidR="00340F6A" w:rsidRPr="00340F6A" w:rsidRDefault="006C6ACE" w:rsidP="00340F6A">
      <w:pPr>
        <w:pStyle w:val="Cmsor3"/>
      </w:pPr>
      <w:bookmarkStart w:id="38" w:name="_Toc499211913"/>
      <w:r w:rsidRPr="006C6ACE">
        <w:t>Bevezetés</w:t>
      </w:r>
      <w:bookmarkEnd w:id="38"/>
      <w:r w:rsidRPr="006C6ACE">
        <w:t xml:space="preserve"> </w:t>
      </w:r>
    </w:p>
    <w:p w14:paraId="52DB2440" w14:textId="1417A97C" w:rsidR="006C6ACE" w:rsidRDefault="0035796F" w:rsidP="00340F6A">
      <w:r>
        <w:t>Az Android nem egyik napról a másikra jött létre. A világuralkodó mobil operációs rendsz</w:t>
      </w:r>
      <w:r w:rsidR="009563C0">
        <w:t>erének eredete egészen az előző</w:t>
      </w:r>
      <w:r>
        <w:t xml:space="preserve"> évtizedig vezethető vissza. Egy olyan céghez, aki rendelkezett kellő mohósággal </w:t>
      </w:r>
      <w:r w:rsidR="00F62ABF">
        <w:t xml:space="preserve">és </w:t>
      </w:r>
      <w:r w:rsidR="0014500D">
        <w:t>potenciállal</w:t>
      </w:r>
      <w:r w:rsidR="00F62ABF">
        <w:t xml:space="preserve"> </w:t>
      </w:r>
      <w:r>
        <w:t xml:space="preserve">ahhoz, hogy </w:t>
      </w:r>
      <w:r w:rsidR="00082FCA">
        <w:t>saját magát a mobil piac jövőjének legjelentősebb részévé tegye.</w:t>
      </w:r>
      <w:r w:rsidR="00F62ABF">
        <w:t xml:space="preserve"> </w:t>
      </w:r>
    </w:p>
    <w:p w14:paraId="4F7F198C" w14:textId="2FB30773" w:rsidR="0035796F" w:rsidRDefault="006C6ACE" w:rsidP="00340F6A">
      <w:r>
        <w:t>Mai szemmel nézve a világ technológiái, különösen mobilfronton a 2000es évek közepén őskornak tűnhet. Az iPhone fejlesztéséről szóló pletykákat az Apple tagadta, a táblagépek olyanok voltak, mint egy vastag laptop levágott billentyűzettel. Nem létezett a Twitter, a YouTube csupán egy kezdetleges startup volt. A mára már kihalt Netbook-okat tartották a jövőnek. Az akkori okostelefonok lassúak, csúnyák voltak és a bonyolult felhasználói felület és érintőképernyő hiánya miatt nehézkes volt használni is azt. Ezekben az időkben a BlackBerry telefonjai voltak a legjobbnak mondhatók.</w:t>
      </w:r>
    </w:p>
    <w:p w14:paraId="6B771EEC" w14:textId="74FD72E0" w:rsidR="004E4402" w:rsidRDefault="00887D0A" w:rsidP="00BE27D0">
      <w:r>
        <w:rPr>
          <w:noProof/>
        </w:rPr>
        <mc:AlternateContent>
          <mc:Choice Requires="wps">
            <w:drawing>
              <wp:anchor distT="0" distB="0" distL="114300" distR="114300" simplePos="0" relativeHeight="251726848" behindDoc="0" locked="0" layoutInCell="1" allowOverlap="1" wp14:anchorId="3A2CEE8A" wp14:editId="40E64303">
                <wp:simplePos x="0" y="0"/>
                <wp:positionH relativeFrom="margin">
                  <wp:align>right</wp:align>
                </wp:positionH>
                <wp:positionV relativeFrom="paragraph">
                  <wp:posOffset>1586230</wp:posOffset>
                </wp:positionV>
                <wp:extent cx="1419225" cy="314325"/>
                <wp:effectExtent l="0" t="0" r="9525" b="9525"/>
                <wp:wrapSquare wrapText="bothSides"/>
                <wp:docPr id="57" name="Szövegdoboz 57"/>
                <wp:cNvGraphicFramePr/>
                <a:graphic xmlns:a="http://schemas.openxmlformats.org/drawingml/2006/main">
                  <a:graphicData uri="http://schemas.microsoft.com/office/word/2010/wordprocessingShape">
                    <wps:wsp>
                      <wps:cNvSpPr txBox="1"/>
                      <wps:spPr>
                        <a:xfrm>
                          <a:off x="0" y="0"/>
                          <a:ext cx="1419225" cy="314325"/>
                        </a:xfrm>
                        <a:prstGeom prst="rect">
                          <a:avLst/>
                        </a:prstGeom>
                        <a:solidFill>
                          <a:prstClr val="white"/>
                        </a:solidFill>
                        <a:ln>
                          <a:noFill/>
                        </a:ln>
                      </wps:spPr>
                      <wps:txbx>
                        <w:txbxContent>
                          <w:p w14:paraId="29B0953C" w14:textId="1FE7321E" w:rsidR="00887D0A" w:rsidRPr="00937E72" w:rsidRDefault="00644B94" w:rsidP="00887D0A">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w:t>
                            </w:r>
                            <w:r>
                              <w:rPr>
                                <w:noProof/>
                              </w:rPr>
                              <w:fldChar w:fldCharType="end"/>
                            </w:r>
                            <w:r w:rsidR="00887D0A">
                              <w:t>. ábra Danger Hiptop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2CEE8A" id="Szövegdoboz 57" o:spid="_x0000_s1043" type="#_x0000_t202" style="position:absolute;left:0;text-align:left;margin-left:60.55pt;margin-top:124.9pt;width:111.75pt;height:24.75pt;z-index:2517268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" stroked="f">
                <v:textbox inset="0,0,0,0">
                  <w:txbxContent>
                    <w:p w14:paraId="29B0953C" w14:textId="1FE7321E" w:rsidR="00887D0A" w:rsidRPr="00937E72" w:rsidRDefault="00644B94" w:rsidP="00887D0A">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w:t>
                      </w:r>
                      <w:r>
                        <w:rPr>
                          <w:noProof/>
                        </w:rPr>
                        <w:fldChar w:fldCharType="end"/>
                      </w:r>
                      <w:r w:rsidR="00887D0A">
                        <w:t>. ábra Danger Hiptop</w:t>
                      </w:r>
                    </w:p>
                  </w:txbxContent>
                </v:textbox>
                <w10:wrap type="square" anchorx="margin"/>
              </v:shape>
            </w:pict>
          </mc:Fallback>
        </mc:AlternateContent>
      </w:r>
      <w:r w:rsidR="007212C4">
        <w:rPr>
          <w:noProof/>
          <w:lang w:eastAsia="hu-HU"/>
        </w:rPr>
        <w:drawing>
          <wp:anchor distT="0" distB="0" distL="114300" distR="114300" simplePos="0" relativeHeight="251687936" behindDoc="0" locked="0" layoutInCell="1" allowOverlap="1" wp14:anchorId="19A4C9FF" wp14:editId="345AA4BD">
            <wp:simplePos x="0" y="0"/>
            <wp:positionH relativeFrom="margin">
              <wp:align>right</wp:align>
            </wp:positionH>
            <wp:positionV relativeFrom="margin">
              <wp:posOffset>4865370</wp:posOffset>
            </wp:positionV>
            <wp:extent cx="1419225" cy="1250950"/>
            <wp:effectExtent l="0" t="0" r="9525" b="6350"/>
            <wp:wrapSquare wrapText="bothSides"/>
            <wp:docPr id="2" name="Kép 2" descr="https://www.androidcentral.com/sites/androidcentral.com/files/articleimage/Casey%20Chan/2010/01/sidek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ndroidcentral.com/sites/androidcentral.com/files/articleimage/Casey%20Chan/2010/01/sidekick.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19225" cy="1250950"/>
                    </a:xfrm>
                    <a:prstGeom prst="rect">
                      <a:avLst/>
                    </a:prstGeom>
                    <a:noFill/>
                    <a:ln>
                      <a:noFill/>
                    </a:ln>
                  </pic:spPr>
                </pic:pic>
              </a:graphicData>
            </a:graphic>
          </wp:anchor>
        </w:drawing>
      </w:r>
      <w:r w:rsidR="007212C4">
        <w:t>Évekkel az Android létezése előtt volt egy kisméretű mobilszoftver cég, a Danger. A cégnek a leghíresebb terméke az úgynevezett Hiptop készülék volt, amelyen a felhasználónak lehetősége volt többek között emailezni, vagy böngészni az interneten.</w:t>
      </w:r>
      <w:r w:rsidR="009563C0">
        <w:t xml:space="preserve"> Erről mellékeltem egy ábrát jobboldalt.</w:t>
      </w:r>
      <w:r w:rsidR="00B2579C">
        <w:t xml:space="preserve"> Mind</w:t>
      </w:r>
      <w:r w:rsidR="007212C4">
        <w:t xml:space="preserve">ezt, egy teljes értékű billentyűzettel. A Danger céget egy veteránnak mondható Apple mérnök alapította, név szerint Andy Rubin, akinek a neve nem elhanyagolható. Egy másik cég, nevezetesen az Android Inc, amelyet ugyan nem Rubin alapított, ugyanakkor éveken át ő </w:t>
      </w:r>
      <w:r w:rsidR="00B2579C">
        <w:t>támogatta</w:t>
      </w:r>
      <w:r w:rsidR="007212C4">
        <w:t xml:space="preserve"> a céget, mivel annak nem volt eladható terméke, ezáltal bevételi forrása sem. </w:t>
      </w:r>
      <w:r w:rsidR="0059553B">
        <w:t>A cég</w:t>
      </w:r>
      <w:r w:rsidR="00614A83">
        <w:t>nek az volt a terve, hogy</w:t>
      </w:r>
      <w:r w:rsidR="0059553B">
        <w:t xml:space="preserve"> egy maroknyi szoftverfejlesztővel </w:t>
      </w:r>
      <w:r w:rsidR="00614A83">
        <w:t xml:space="preserve">létrehozzák a következő generációs nyílt forráskódú mobiloperációsrendszert. </w:t>
      </w:r>
      <w:r w:rsidR="00385B41">
        <w:t>2005-re kidolgoztak egy szilárdnak mondható tervet, amire már gyorsan talált befektetőket is a vállalat.</w:t>
      </w:r>
      <w:r w:rsidR="00B701A0">
        <w:t xml:space="preserve"> </w:t>
      </w:r>
    </w:p>
    <w:p w14:paraId="4A8725DA" w14:textId="547F7C1B" w:rsidR="00BE27D0" w:rsidRDefault="00BE27D0" w:rsidP="00BE27D0"/>
    <w:p w14:paraId="39C90BA6" w14:textId="77777777" w:rsidR="00BE27D0" w:rsidRDefault="00BE27D0" w:rsidP="00BE27D0"/>
    <w:p w14:paraId="44CB6DE1" w14:textId="57926FAE" w:rsidR="00F9524A" w:rsidRDefault="00757A78" w:rsidP="00340F6A">
      <w:r>
        <w:lastRenderedPageBreak/>
        <w:t>Ezzel egy</w:t>
      </w:r>
      <w:r w:rsidR="00B701A0">
        <w:t xml:space="preserve">időben a Google-nek is szüksége volt egy okostelefonokkal foglalkozó cégre, hiszen versenyben szeretett volna maradni a Microsoft-tal és </w:t>
      </w:r>
      <w:r w:rsidR="004E4402">
        <w:t xml:space="preserve">a </w:t>
      </w:r>
      <w:r w:rsidR="00B701A0">
        <w:t xml:space="preserve">BlackBerry-vel. A keresőóriás </w:t>
      </w:r>
      <w:r w:rsidR="008B7E08">
        <w:t>terve az volt, hogy</w:t>
      </w:r>
      <w:r w:rsidR="00B701A0">
        <w:t xml:space="preserve"> minél több telefonon </w:t>
      </w:r>
      <w:r w:rsidR="008B7E08">
        <w:t>lesz</w:t>
      </w:r>
      <w:r w:rsidR="00B701A0">
        <w:t xml:space="preserve"> az alapértelmezett keresőmotor az ő megoldásuk és ennek </w:t>
      </w:r>
      <w:r>
        <w:t>megvalósítására</w:t>
      </w:r>
      <w:r w:rsidR="00B701A0">
        <w:t xml:space="preserve"> az Android egy meglehetősen jó lehetőséget kínált.</w:t>
      </w:r>
    </w:p>
    <w:p w14:paraId="17D2FA91" w14:textId="4FAAB488" w:rsidR="00122C7C" w:rsidRDefault="00122C7C" w:rsidP="00122C7C">
      <w:pPr>
        <w:pStyle w:val="Cmsor3"/>
      </w:pPr>
      <w:bookmarkStart w:id="39" w:name="_Toc499211914"/>
      <w:r>
        <w:t>A</w:t>
      </w:r>
      <w:r w:rsidR="00440353">
        <w:t>z iPhone hatásai</w:t>
      </w:r>
      <w:bookmarkEnd w:id="39"/>
    </w:p>
    <w:p w14:paraId="76F39018" w14:textId="249753A6" w:rsidR="00994DC0" w:rsidRDefault="00BC03A3" w:rsidP="00340F6A">
      <w:r>
        <w:t xml:space="preserve">Minden iparágban vannak vetélytársak, akik ösztönzően hatnak egymásra. </w:t>
      </w:r>
      <w:r w:rsidR="00BE4041">
        <w:t>Ez</w:t>
      </w:r>
      <w:r w:rsidR="004B0F38">
        <w:t xml:space="preserve"> a </w:t>
      </w:r>
      <w:r w:rsidR="00BE4041">
        <w:t>mobiliparra hatványozottan</w:t>
      </w:r>
      <w:r>
        <w:t xml:space="preserve"> igaz</w:t>
      </w:r>
      <w:r w:rsidR="008458AA">
        <w:t>.</w:t>
      </w:r>
      <w:r w:rsidR="00D55492">
        <w:t xml:space="preserve"> </w:t>
      </w:r>
      <w:r w:rsidR="008458AA">
        <w:t>N</w:t>
      </w:r>
      <w:r w:rsidR="00D55492">
        <w:t>ehéz lenne</w:t>
      </w:r>
      <w:r>
        <w:t xml:space="preserve"> az Androidról beszélni anélkül, hogy ne említenénk meg az iPhone-</w:t>
      </w:r>
      <w:r w:rsidR="00EE5F88">
        <w:t>t és a rajta</w:t>
      </w:r>
      <w:r>
        <w:t xml:space="preserve"> futó operációs rendszert, az iPhone OS-t (ma</w:t>
      </w:r>
      <w:r w:rsidR="004778F3">
        <w:t>i</w:t>
      </w:r>
      <w:r>
        <w:t xml:space="preserve"> </w:t>
      </w:r>
      <w:r w:rsidR="004778F3">
        <w:t>nevén</w:t>
      </w:r>
      <w:r>
        <w:t xml:space="preserve"> iOS</w:t>
      </w:r>
      <w:r w:rsidR="00D55492">
        <w:t>-t</w:t>
      </w:r>
      <w:r>
        <w:t xml:space="preserve">). </w:t>
      </w:r>
      <w:r w:rsidR="00994DC0">
        <w:t>Akik otthonosan mozognak a tech világában, közül</w:t>
      </w:r>
      <w:r w:rsidR="00FD753F">
        <w:t>ük</w:t>
      </w:r>
      <w:r w:rsidR="00994DC0">
        <w:t xml:space="preserve"> senki nem tagadhatja, hogy az iPhone-nak történelmi szerepe volt ebben az ipar</w:t>
      </w:r>
      <w:r w:rsidR="00407067">
        <w:t>ág</w:t>
      </w:r>
      <w:r w:rsidR="00994DC0">
        <w:t>ban.</w:t>
      </w:r>
      <w:r w:rsidR="00407067">
        <w:t xml:space="preserve"> Egy te</w:t>
      </w:r>
      <w:r w:rsidR="008458AA">
        <w:t xml:space="preserve">ljesen újra </w:t>
      </w:r>
      <w:r w:rsidR="00407067">
        <w:t xml:space="preserve">gondolt felhasználói felületet mutattak be és bár nem ők voltak az elsők, akik érintőképernyőt szereltek telefonba, mégis az ő megoldások volt </w:t>
      </w:r>
      <w:r w:rsidR="008458AA">
        <w:t xml:space="preserve">a gyakorlatban </w:t>
      </w:r>
      <w:r w:rsidR="00407067">
        <w:t xml:space="preserve">legjobban használható. </w:t>
      </w:r>
      <w:r w:rsidR="005F2046">
        <w:t xml:space="preserve">A riválisok viszont nem hittek ezekben a megoldásokban, így kezdetben </w:t>
      </w:r>
      <w:r w:rsidR="00CC1DD8">
        <w:t xml:space="preserve">figyelmen </w:t>
      </w:r>
      <w:r w:rsidR="003138A8">
        <w:t>kívül hagyták</w:t>
      </w:r>
      <w:r w:rsidR="005F2046">
        <w:t xml:space="preserve"> az iP</w:t>
      </w:r>
      <w:r w:rsidR="003138A8">
        <w:t>hone-ban megjelenő újításokat.</w:t>
      </w:r>
      <w:r w:rsidR="009F6AAC">
        <w:t xml:space="preserve"> </w:t>
      </w:r>
      <w:r w:rsidR="003138A8">
        <w:t>T</w:t>
      </w:r>
      <w:r w:rsidR="009F6AAC">
        <w:t>öbb nagyobb cég CEO-ja leírta, kinevette az Apple első telefonját</w:t>
      </w:r>
      <w:r w:rsidR="00072612">
        <w:t>. Rosszul mérték</w:t>
      </w:r>
      <w:r w:rsidR="002B3FDB">
        <w:t xml:space="preserve"> fel a hely</w:t>
      </w:r>
      <w:r w:rsidR="00072612">
        <w:t>zetet</w:t>
      </w:r>
      <w:r w:rsidR="005F2046">
        <w:t xml:space="preserve">. </w:t>
      </w:r>
    </w:p>
    <w:p w14:paraId="7415FB17" w14:textId="565196BB" w:rsidR="00122C7C" w:rsidRPr="008569F4" w:rsidRDefault="002B3FDB" w:rsidP="00340F6A">
      <w:r>
        <w:t>Idővel kiderült, hogy a magas ár és néhány alapve</w:t>
      </w:r>
      <w:r w:rsidR="00CC1DD8">
        <w:t xml:space="preserve">tő funkció hiányának ellenére </w:t>
      </w:r>
      <w:r>
        <w:t xml:space="preserve">sikeres terméket sikerült összehozni, amire volt kereslet és az érintőképernyő lett a legvonzóbb beviteli mód. A felhasználó, ha kiakart választani egy menüpontot csak rá kellett böknie, nem pedig megkeresni a gombokat, amikkel odanavigálhat, majd </w:t>
      </w:r>
      <w:r w:rsidR="00AE46BB">
        <w:t xml:space="preserve">jóváhagyhatja a választását. </w:t>
      </w:r>
      <w:r w:rsidR="007D6BD3">
        <w:t xml:space="preserve">A versenytársak végül reagáltak az újításokra, közülük legelőször az Android. </w:t>
      </w:r>
      <w:sdt>
        <w:sdtPr>
          <w:id w:val="1434718231"/>
          <w:citation/>
        </w:sdtPr>
        <w:sdtContent>
          <w:r w:rsidR="00BE27D0">
            <w:fldChar w:fldCharType="begin"/>
          </w:r>
          <w:r w:rsidR="00BE27D0">
            <w:instrText xml:space="preserve"> CITATION And171 \l 1038 </w:instrText>
          </w:r>
          <w:r w:rsidR="00BE27D0">
            <w:fldChar w:fldCharType="separate"/>
          </w:r>
          <w:r w:rsidR="001219D5">
            <w:rPr>
              <w:noProof/>
            </w:rPr>
            <w:t>[8]</w:t>
          </w:r>
          <w:r w:rsidR="00BE27D0">
            <w:fldChar w:fldCharType="end"/>
          </w:r>
        </w:sdtContent>
      </w:sdt>
    </w:p>
    <w:p w14:paraId="07FA44C8" w14:textId="7927FA57" w:rsidR="00C54960" w:rsidRDefault="007937DD" w:rsidP="00C54960">
      <w:pPr>
        <w:pStyle w:val="Cmsor3"/>
      </w:pPr>
      <w:bookmarkStart w:id="40" w:name="_Toc499211915"/>
      <w:r>
        <w:t>Az első Androidos készülék</w:t>
      </w:r>
      <w:bookmarkEnd w:id="40"/>
    </w:p>
    <w:p w14:paraId="30038E5F" w14:textId="22E09264" w:rsidR="00B55A80" w:rsidRDefault="00B55A80" w:rsidP="00B55A80">
      <w:pPr>
        <w:ind w:firstLine="0"/>
      </w:pPr>
      <w:r>
        <w:tab/>
      </w:r>
      <w:r w:rsidR="000978F3">
        <w:t>Ahogyan minden új termék kifejlesztése előtt, úgy itt is rengeteg prototípust terveztek, mielőtt létrejött volna</w:t>
      </w:r>
      <w:r w:rsidR="00467C45">
        <w:t xml:space="preserve"> 2008-ban</w:t>
      </w:r>
      <w:r w:rsidR="000978F3">
        <w:t xml:space="preserve"> a T-mobile-al közösen gyártott G1 végleges verziója.</w:t>
      </w:r>
      <w:r w:rsidR="00467C45">
        <w:t xml:space="preserve"> Az Apple-től eltérően a tervezők továbbra is szükségesnek érezték a fizikai billentyűzetet, ami egy vaskos dizájnt adott a telefonnak.</w:t>
      </w:r>
      <w:r w:rsidR="00241318">
        <w:t xml:space="preserve"> A dizájnon kívül természetesen rengeteg olyan funkciót is fejlesztettek, amelyek eddig nem voltak, vagy csak különösebben nem lehetett őket a gyakorlatban jól használni. Ilyenek voltak többek között a</w:t>
      </w:r>
      <w:r w:rsidR="0065279B">
        <w:t>z egyidőben</w:t>
      </w:r>
      <w:r w:rsidR="00241318">
        <w:t xml:space="preserve"> több alkalmazás </w:t>
      </w:r>
      <w:r w:rsidR="0074664D">
        <w:t xml:space="preserve">futtatása </w:t>
      </w:r>
      <w:r w:rsidR="00241318">
        <w:t xml:space="preserve">(multitasking), vagy éppen a szövegek másolása és beillesztése (copy-paste). </w:t>
      </w:r>
      <w:r w:rsidR="000C79AC">
        <w:t xml:space="preserve">Hardveresen nem volt egy erőmű, ugyanakkor </w:t>
      </w:r>
      <w:r w:rsidR="000C79AC">
        <w:lastRenderedPageBreak/>
        <w:t>ahhoz bőven elég volt, hogy futtassa az Android rendszerét és ezáltal bebizonyítsa mindenkinek, mennyivel jobb okostelefon a többi</w:t>
      </w:r>
      <w:r w:rsidR="00376685">
        <w:t xml:space="preserve"> akkori</w:t>
      </w:r>
      <w:r w:rsidR="000C79AC">
        <w:t xml:space="preserve"> modellhez képest. </w:t>
      </w:r>
    </w:p>
    <w:p w14:paraId="66C8D534" w14:textId="779B713B" w:rsidR="0035796F" w:rsidRDefault="00392416" w:rsidP="00C001B8">
      <w:pPr>
        <w:ind w:firstLine="0"/>
      </w:pPr>
      <w:r>
        <w:tab/>
        <w:t xml:space="preserve">Ebben az időben a BlackBerry dominálta a piacot a Curve sorozatával és a cégek, mint például az Apple és </w:t>
      </w:r>
      <w:r w:rsidR="00CE5A6E">
        <w:t xml:space="preserve">a </w:t>
      </w:r>
      <w:r>
        <w:t xml:space="preserve">Google nem akartak beállni a sorba, ők máshogy akarták csinálni a dolgokat. </w:t>
      </w:r>
      <w:r w:rsidR="00A144DE">
        <w:t>A döntésük nagyon jónak bizonyultak, elvégre az idő egyértelműen ez</w:t>
      </w:r>
      <w:r w:rsidR="00CE5A6E">
        <w:t>eket az elképzeléseket igazolja</w:t>
      </w:r>
      <w:r w:rsidR="00A144DE">
        <w:t>.</w:t>
      </w:r>
      <w:r w:rsidR="00562B13">
        <w:t xml:space="preserve"> Néhány igazi vaskalapos Android rajongó még a mai nap is használja a G1-et. </w:t>
      </w:r>
      <w:r w:rsidR="00A0325C">
        <w:t xml:space="preserve">Mielőtt megkérdeznénk tőlük miért, jusson eszünkbe, hogy ennek a készüléknek a fejlesztése ugyancsak óriási hatással volt a mai mobiltelefonokra az iPhone-hoz hasonlóan és a Google </w:t>
      </w:r>
      <w:r w:rsidR="00244C7E">
        <w:t>valódi</w:t>
      </w:r>
      <w:r w:rsidR="00A60083">
        <w:t>,</w:t>
      </w:r>
      <w:r w:rsidR="00244C7E">
        <w:t xml:space="preserve"> uralkodói</w:t>
      </w:r>
      <w:r w:rsidR="00A0325C">
        <w:t xml:space="preserve"> felemelkedéséhez.</w:t>
      </w:r>
      <w:r w:rsidR="00A60083">
        <w:t xml:space="preserve"> A G1 a 3.1-es ábrán látható.</w:t>
      </w:r>
      <w:r w:rsidR="00BE2A5C">
        <w:t xml:space="preserve"> </w:t>
      </w:r>
      <w:sdt>
        <w:sdtPr>
          <w:id w:val="-1557010695"/>
          <w:citation/>
        </w:sdtPr>
        <w:sdtContent>
          <w:r w:rsidR="00BE2A5C">
            <w:fldChar w:fldCharType="begin"/>
          </w:r>
          <w:r w:rsidR="00BE2A5C">
            <w:instrText xml:space="preserve"> CITATION And172 \l 1038 </w:instrText>
          </w:r>
          <w:r w:rsidR="00BE2A5C">
            <w:fldChar w:fldCharType="separate"/>
          </w:r>
          <w:r w:rsidR="001219D5">
            <w:rPr>
              <w:noProof/>
            </w:rPr>
            <w:t>[9]</w:t>
          </w:r>
          <w:r w:rsidR="00BE2A5C">
            <w:fldChar w:fldCharType="end"/>
          </w:r>
        </w:sdtContent>
      </w:sdt>
    </w:p>
    <w:p w14:paraId="511A385F" w14:textId="77777777" w:rsidR="009909A6" w:rsidRDefault="0031177B" w:rsidP="009909A6">
      <w:pPr>
        <w:keepNext/>
        <w:ind w:firstLine="0"/>
        <w:jc w:val="center"/>
      </w:pPr>
      <w:r>
        <w:rPr>
          <w:noProof/>
          <w:lang w:eastAsia="hu-HU"/>
        </w:rPr>
        <w:drawing>
          <wp:inline distT="0" distB="0" distL="0" distR="0" wp14:anchorId="6425CB76" wp14:editId="23B5AE58">
            <wp:extent cx="3365500" cy="2524125"/>
            <wp:effectExtent l="0" t="0" r="6350" b="9525"/>
            <wp:docPr id="3" name="Kép 3" descr="https://venturebeat.com/wp-content/uploads/2008/10/android.jpg?strip=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enturebeat.com/wp-content/uploads/2008/10/android.jpg?strip=al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6429" cy="2524822"/>
                    </a:xfrm>
                    <a:prstGeom prst="rect">
                      <a:avLst/>
                    </a:prstGeom>
                    <a:noFill/>
                    <a:ln>
                      <a:noFill/>
                    </a:ln>
                  </pic:spPr>
                </pic:pic>
              </a:graphicData>
            </a:graphic>
          </wp:inline>
        </w:drawing>
      </w:r>
    </w:p>
    <w:p w14:paraId="4A895277" w14:textId="5DCAFE8F" w:rsidR="0031177B" w:rsidRPr="0035796F" w:rsidRDefault="00644B94" w:rsidP="009909A6">
      <w:pPr>
        <w:pStyle w:val="Kpalrs"/>
      </w:pPr>
      <w:fldSimple w:instr=" STYLEREF 1 \s ">
        <w:r>
          <w:rPr>
            <w:noProof/>
          </w:rPr>
          <w:t>3</w:t>
        </w:r>
      </w:fldSimple>
      <w:r>
        <w:t>.</w:t>
      </w:r>
      <w:fldSimple w:instr=" SEQ ábra \* ARABIC \s 1 ">
        <w:r>
          <w:rPr>
            <w:noProof/>
          </w:rPr>
          <w:t>2</w:t>
        </w:r>
      </w:fldSimple>
      <w:r w:rsidR="009909A6">
        <w:t xml:space="preserve">. ábra T-Mobile G1 készülék </w:t>
      </w:r>
      <w:sdt>
        <w:sdtPr>
          <w:id w:val="22988882"/>
          <w:citation/>
        </w:sdtPr>
        <w:sdtContent>
          <w:r w:rsidR="009909A6">
            <w:fldChar w:fldCharType="begin"/>
          </w:r>
          <w:r w:rsidR="009909A6">
            <w:instrText xml:space="preserve"> CITATION Ven17 \l 1038 </w:instrText>
          </w:r>
          <w:r w:rsidR="009909A6">
            <w:fldChar w:fldCharType="separate"/>
          </w:r>
          <w:r w:rsidR="001219D5">
            <w:rPr>
              <w:noProof/>
            </w:rPr>
            <w:t>[10]</w:t>
          </w:r>
          <w:r w:rsidR="009909A6">
            <w:fldChar w:fldCharType="end"/>
          </w:r>
        </w:sdtContent>
      </w:sdt>
    </w:p>
    <w:p w14:paraId="5B592ACB" w14:textId="1378DCA8" w:rsidR="00C54960" w:rsidRDefault="00831E84" w:rsidP="00831E84">
      <w:pPr>
        <w:pStyle w:val="Cmsor3"/>
      </w:pPr>
      <w:bookmarkStart w:id="41" w:name="_Toc499211916"/>
      <w:r>
        <w:t>Verziók</w:t>
      </w:r>
      <w:bookmarkEnd w:id="41"/>
    </w:p>
    <w:p w14:paraId="7DF1316A" w14:textId="41EB2362" w:rsidR="00C333F5" w:rsidRDefault="00102AE0" w:rsidP="00102AE0">
      <w:pPr>
        <w:ind w:left="720"/>
      </w:pPr>
      <w:r>
        <w:t xml:space="preserve">Véleményem szerint az informatikusok egyetérthetnek abban, hogy tökéletes szoftver nincsen. </w:t>
      </w:r>
      <w:r w:rsidR="005D48C9">
        <w:t>M</w:t>
      </w:r>
      <w:r>
        <w:t>indig lesz olyan dolog,</w:t>
      </w:r>
      <w:r w:rsidR="00172959">
        <w:t xml:space="preserve"> legyen az bármennyire is apró, amit javítani kell.</w:t>
      </w:r>
      <w:r>
        <w:t xml:space="preserve"> </w:t>
      </w:r>
      <w:r w:rsidR="00172959">
        <w:t>Esetleg egy-egy</w:t>
      </w:r>
      <w:r>
        <w:t xml:space="preserve"> új funkció</w:t>
      </w:r>
      <w:r w:rsidR="00172959">
        <w:t>,</w:t>
      </w:r>
      <w:r w:rsidR="00B43F5D">
        <w:t xml:space="preserve"> amit a meglévők </w:t>
      </w:r>
      <w:r>
        <w:t>mellé</w:t>
      </w:r>
      <w:r w:rsidR="00B43F5D">
        <w:t>,</w:t>
      </w:r>
      <w:r>
        <w:t xml:space="preserve"> vagy helyett érdemes </w:t>
      </w:r>
      <w:r w:rsidR="00B43F5D">
        <w:t>beépíteni</w:t>
      </w:r>
      <w:r>
        <w:t>.</w:t>
      </w:r>
      <w:r w:rsidR="002E4C2D">
        <w:t xml:space="preserve"> </w:t>
      </w:r>
      <w:r w:rsidR="00E70CBE">
        <w:t xml:space="preserve">Az operációs rendszer is egy szoftver, ezáltal ennek is rengeteg verziója </w:t>
      </w:r>
      <w:r w:rsidR="00A20324">
        <w:t>lehet</w:t>
      </w:r>
      <w:r w:rsidR="00E70CBE">
        <w:t>, amelynek célja a</w:t>
      </w:r>
      <w:r w:rsidR="00A20324">
        <w:t>z előbb</w:t>
      </w:r>
      <w:r w:rsidR="00E70CBE">
        <w:t xml:space="preserve"> leírtakat tartalmaznia. </w:t>
      </w:r>
    </w:p>
    <w:p w14:paraId="3CA5D88E" w14:textId="289E5933" w:rsidR="00540C48" w:rsidRDefault="001C0AF8" w:rsidP="002A2E4B">
      <w:pPr>
        <w:ind w:left="720"/>
      </w:pPr>
      <w:r>
        <w:t xml:space="preserve">Míg a legtöbb programnál </w:t>
      </w:r>
      <w:r w:rsidR="00B52CD3">
        <w:t xml:space="preserve">csupán </w:t>
      </w:r>
      <w:r w:rsidR="00C8419C">
        <w:t>egy számmal azonosíthatju</w:t>
      </w:r>
      <w:r>
        <w:t>k az aktuális verziót, az Android</w:t>
      </w:r>
      <w:r w:rsidR="00B52CD3">
        <w:t>nál</w:t>
      </w:r>
      <w:r w:rsidR="00CC52B6">
        <w:t xml:space="preserve"> erre háromféle lehetőséget</w:t>
      </w:r>
      <w:r>
        <w:t xml:space="preserve"> is</w:t>
      </w:r>
      <w:r w:rsidR="00CC52B6">
        <w:t xml:space="preserve"> kapunk</w:t>
      </w:r>
      <w:r>
        <w:t xml:space="preserve">. </w:t>
      </w:r>
      <w:r w:rsidR="002E6B90">
        <w:t>Természetesen nem mind a három opció rendelkezik azonos pontossággal,</w:t>
      </w:r>
      <w:r w:rsidR="007E5B2C">
        <w:t xml:space="preserve"> sőt van, hogy nem is egyidőben változnak.</w:t>
      </w:r>
      <w:r w:rsidR="002E6B90">
        <w:t xml:space="preserve"> </w:t>
      </w:r>
      <w:r w:rsidR="007E5B2C">
        <w:t>U</w:t>
      </w:r>
      <w:r w:rsidR="002E6B90">
        <w:t>gyanakkor</w:t>
      </w:r>
      <w:r w:rsidR="007E5B2C">
        <w:t>,</w:t>
      </w:r>
      <w:r w:rsidR="002E6B90">
        <w:t xml:space="preserve"> ha mind a hármat megadjuk, akkor </w:t>
      </w:r>
      <w:r w:rsidR="007E14B2">
        <w:t>kaphatjuk meg</w:t>
      </w:r>
      <w:r w:rsidR="002E6B90">
        <w:t xml:space="preserve"> a legpontosabb</w:t>
      </w:r>
      <w:r w:rsidR="007E14B2">
        <w:t>an a keresett</w:t>
      </w:r>
      <w:r w:rsidR="002E6B90">
        <w:t xml:space="preserve"> verziót. </w:t>
      </w:r>
      <w:r w:rsidR="007E5B2C">
        <w:t xml:space="preserve">Ez a három jellemző név szerint a </w:t>
      </w:r>
      <w:r w:rsidR="007E5B2C">
        <w:lastRenderedPageBreak/>
        <w:t>verziószám, elnevezés és API szint.</w:t>
      </w:r>
      <w:r w:rsidR="007561A6">
        <w:t xml:space="preserve"> A Sailfish OS-hez hasonlóan az elnevezés </w:t>
      </w:r>
      <w:r w:rsidR="003970C2">
        <w:t>egy adott mintát követ.</w:t>
      </w:r>
      <w:r w:rsidR="007561A6">
        <w:t xml:space="preserve"> </w:t>
      </w:r>
      <w:r w:rsidR="003970C2">
        <w:t>I</w:t>
      </w:r>
      <w:r w:rsidR="007561A6">
        <w:t>gaz, itt nem finn tavak</w:t>
      </w:r>
      <w:r w:rsidR="003970C2">
        <w:t>at</w:t>
      </w:r>
      <w:r w:rsidR="007561A6">
        <w:t xml:space="preserve">, hanem </w:t>
      </w:r>
      <w:r w:rsidR="003970C2">
        <w:t>az ABC betűivel kezdődő édességeket választottak a fejlesztők.</w:t>
      </w:r>
      <w:r w:rsidR="008D6540">
        <w:t xml:space="preserve"> Érdekesség, hogy bár a harmadik verzió nyitotta a sort az angol ABC harmadik betűjével kezdődő édességgel (C – Cupcake), visszamenőleg a korábbi két verzió is kapott egy</w:t>
      </w:r>
      <w:r w:rsidR="00102BAB">
        <w:t>-egy</w:t>
      </w:r>
      <w:r w:rsidR="008D6540">
        <w:t xml:space="preserve"> édességnevet.</w:t>
      </w:r>
      <w:r w:rsidR="004E5C4C">
        <w:t xml:space="preserve"> Az alábbiakban készítettem egy táblázatot, amely jól összefoglalja az Android verzióit.</w:t>
      </w:r>
      <w:r w:rsidR="00507545">
        <w:t xml:space="preserve"> </w:t>
      </w:r>
      <w:sdt>
        <w:sdtPr>
          <w:id w:val="649176452"/>
          <w:citation/>
        </w:sdtPr>
        <w:sdtContent>
          <w:r w:rsidR="00507545">
            <w:fldChar w:fldCharType="begin"/>
          </w:r>
          <w:r w:rsidR="00507545">
            <w:instrText xml:space="preserve"> CITATION And173 \l 1038 </w:instrText>
          </w:r>
          <w:r w:rsidR="00507545">
            <w:fldChar w:fldCharType="separate"/>
          </w:r>
          <w:r w:rsidR="001219D5">
            <w:rPr>
              <w:noProof/>
            </w:rPr>
            <w:t>[11]</w:t>
          </w:r>
          <w:r w:rsidR="00507545">
            <w:fldChar w:fldCharType="end"/>
          </w:r>
        </w:sdtContent>
      </w:sdt>
    </w:p>
    <w:p w14:paraId="6956F521" w14:textId="77777777" w:rsidR="00887D0A" w:rsidRDefault="00887D0A" w:rsidP="002A2E4B">
      <w:pPr>
        <w:ind w:left="720"/>
      </w:pPr>
    </w:p>
    <w:tbl>
      <w:tblPr>
        <w:tblW w:w="7792" w:type="dxa"/>
        <w:tblCellMar>
          <w:left w:w="70" w:type="dxa"/>
          <w:right w:w="70" w:type="dxa"/>
        </w:tblCellMar>
        <w:tblLook w:val="04A0" w:firstRow="1" w:lastRow="0" w:firstColumn="1" w:lastColumn="0" w:noHBand="0" w:noVBand="1"/>
      </w:tblPr>
      <w:tblGrid>
        <w:gridCol w:w="1120"/>
        <w:gridCol w:w="3064"/>
        <w:gridCol w:w="1380"/>
        <w:gridCol w:w="2228"/>
      </w:tblGrid>
      <w:tr w:rsidR="007D2F73" w:rsidRPr="007D2F73" w14:paraId="144D151C" w14:textId="77777777" w:rsidTr="004654E1">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FF5B5"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Verzió</w:t>
            </w:r>
          </w:p>
        </w:tc>
        <w:tc>
          <w:tcPr>
            <w:tcW w:w="3064" w:type="dxa"/>
            <w:tcBorders>
              <w:top w:val="single" w:sz="4" w:space="0" w:color="auto"/>
              <w:left w:val="nil"/>
              <w:bottom w:val="single" w:sz="4" w:space="0" w:color="auto"/>
              <w:right w:val="single" w:sz="4" w:space="0" w:color="auto"/>
            </w:tcBorders>
            <w:shd w:val="clear" w:color="auto" w:fill="auto"/>
            <w:noWrap/>
            <w:vAlign w:val="center"/>
            <w:hideMark/>
          </w:tcPr>
          <w:p w14:paraId="6F820E12"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Elnevezés</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6B62C943"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API szint</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47D011F1"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Bemutatás dátuma</w:t>
            </w:r>
          </w:p>
        </w:tc>
      </w:tr>
      <w:tr w:rsidR="007D2F73" w:rsidRPr="007D2F73" w14:paraId="2C440E6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C2F7C6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1.0</w:t>
            </w:r>
          </w:p>
        </w:tc>
        <w:tc>
          <w:tcPr>
            <w:tcW w:w="3064" w:type="dxa"/>
            <w:tcBorders>
              <w:top w:val="nil"/>
              <w:left w:val="nil"/>
              <w:bottom w:val="single" w:sz="4" w:space="0" w:color="auto"/>
              <w:right w:val="single" w:sz="4" w:space="0" w:color="auto"/>
            </w:tcBorders>
            <w:shd w:val="clear" w:color="auto" w:fill="auto"/>
            <w:noWrap/>
            <w:vAlign w:val="center"/>
            <w:hideMark/>
          </w:tcPr>
          <w:p w14:paraId="5D2879CD"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Apple pie</w:t>
            </w:r>
          </w:p>
          <w:p w14:paraId="74C391B1" w14:textId="2B0081DF"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F26544">
              <w:rPr>
                <w:rFonts w:ascii="Calibri" w:hAnsi="Calibri" w:cs="Calibri"/>
                <w:noProof/>
                <w:color w:val="000000"/>
                <w:sz w:val="22"/>
                <w:szCs w:val="22"/>
                <w:lang w:eastAsia="hu-HU"/>
              </w:rPr>
              <w:drawing>
                <wp:inline distT="0" distB="0" distL="0" distR="0" wp14:anchorId="4D83036E" wp14:editId="36276E60">
                  <wp:extent cx="933450" cy="933450"/>
                  <wp:effectExtent l="0" t="0" r="0" b="0"/>
                  <wp:docPr id="39" name="Kép 39" descr="C:\Users\Gergő\Downloads\Android 1.0 Apple 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rgő\Downloads\Android 1.0 Apple pi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flipH="1">
                            <a:off x="0" y="0"/>
                            <a:ext cx="933450" cy="933450"/>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0DB9284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w:t>
            </w:r>
          </w:p>
        </w:tc>
        <w:tc>
          <w:tcPr>
            <w:tcW w:w="2228" w:type="dxa"/>
            <w:tcBorders>
              <w:top w:val="nil"/>
              <w:left w:val="nil"/>
              <w:bottom w:val="single" w:sz="4" w:space="0" w:color="auto"/>
              <w:right w:val="single" w:sz="4" w:space="0" w:color="auto"/>
            </w:tcBorders>
            <w:shd w:val="clear" w:color="auto" w:fill="auto"/>
            <w:noWrap/>
            <w:vAlign w:val="center"/>
            <w:hideMark/>
          </w:tcPr>
          <w:p w14:paraId="134A810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2008. Szeptember</w:t>
            </w:r>
          </w:p>
        </w:tc>
      </w:tr>
      <w:tr w:rsidR="007D2F73" w:rsidRPr="007D2F73" w14:paraId="0A6BA3A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9EA709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1.1</w:t>
            </w:r>
          </w:p>
        </w:tc>
        <w:tc>
          <w:tcPr>
            <w:tcW w:w="3064" w:type="dxa"/>
            <w:tcBorders>
              <w:top w:val="nil"/>
              <w:left w:val="nil"/>
              <w:bottom w:val="single" w:sz="4" w:space="0" w:color="auto"/>
              <w:right w:val="single" w:sz="4" w:space="0" w:color="auto"/>
            </w:tcBorders>
            <w:shd w:val="clear" w:color="auto" w:fill="auto"/>
            <w:noWrap/>
            <w:vAlign w:val="center"/>
            <w:hideMark/>
          </w:tcPr>
          <w:p w14:paraId="1C5B9D0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Banana bread</w:t>
            </w:r>
          </w:p>
          <w:p w14:paraId="41EE60DE" w14:textId="11E7BAAB"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F26544">
              <w:rPr>
                <w:rFonts w:ascii="Calibri" w:hAnsi="Calibri" w:cs="Calibri"/>
                <w:noProof/>
                <w:color w:val="000000"/>
                <w:sz w:val="22"/>
                <w:szCs w:val="22"/>
                <w:lang w:eastAsia="hu-HU"/>
              </w:rPr>
              <w:drawing>
                <wp:inline distT="0" distB="0" distL="0" distR="0" wp14:anchorId="01F0DE55" wp14:editId="108E1CCD">
                  <wp:extent cx="981075" cy="981075"/>
                  <wp:effectExtent l="0" t="0" r="9525" b="9525"/>
                  <wp:docPr id="40" name="Kép 40" descr="C:\Users\Gergő\Downloads\Android 1.1 Banana b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rgő\Downloads\Android 1.1 Banana brea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flipH="1">
                            <a:off x="0" y="0"/>
                            <a:ext cx="981075" cy="981075"/>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710702D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w:t>
            </w:r>
          </w:p>
        </w:tc>
        <w:tc>
          <w:tcPr>
            <w:tcW w:w="2228" w:type="dxa"/>
            <w:tcBorders>
              <w:top w:val="nil"/>
              <w:left w:val="nil"/>
              <w:bottom w:val="single" w:sz="4" w:space="0" w:color="auto"/>
              <w:right w:val="single" w:sz="4" w:space="0" w:color="auto"/>
            </w:tcBorders>
            <w:shd w:val="clear" w:color="auto" w:fill="auto"/>
            <w:noWrap/>
            <w:vAlign w:val="center"/>
            <w:hideMark/>
          </w:tcPr>
          <w:p w14:paraId="35048B9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Február</w:t>
            </w:r>
          </w:p>
        </w:tc>
      </w:tr>
      <w:tr w:rsidR="007D2F73" w:rsidRPr="007D2F73" w14:paraId="0D18CE3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E7307C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1.5</w:t>
            </w:r>
          </w:p>
        </w:tc>
        <w:tc>
          <w:tcPr>
            <w:tcW w:w="3064" w:type="dxa"/>
            <w:tcBorders>
              <w:top w:val="nil"/>
              <w:left w:val="nil"/>
              <w:bottom w:val="single" w:sz="4" w:space="0" w:color="auto"/>
              <w:right w:val="single" w:sz="4" w:space="0" w:color="auto"/>
            </w:tcBorders>
            <w:shd w:val="clear" w:color="auto" w:fill="auto"/>
            <w:noWrap/>
            <w:vAlign w:val="center"/>
            <w:hideMark/>
          </w:tcPr>
          <w:p w14:paraId="38435EDF"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Cupcake</w:t>
            </w:r>
          </w:p>
          <w:p w14:paraId="6832A222" w14:textId="77777777" w:rsid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4EC92145" wp14:editId="150E3387">
                  <wp:extent cx="1181100" cy="1181100"/>
                  <wp:effectExtent l="0" t="0" r="0" b="0"/>
                  <wp:docPr id="41" name="Kép 41" descr="https://assets.hongkiat.com/uploads/android-evolution/android-cupc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hongkiat.com/uploads/android-evolution/android-cupcake.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14:paraId="7DFF2926" w14:textId="0437B54B" w:rsidR="000D1F3F" w:rsidRPr="007D2F73" w:rsidRDefault="000D1F3F"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40DA834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w:t>
            </w:r>
          </w:p>
        </w:tc>
        <w:tc>
          <w:tcPr>
            <w:tcW w:w="2228" w:type="dxa"/>
            <w:tcBorders>
              <w:top w:val="nil"/>
              <w:left w:val="nil"/>
              <w:bottom w:val="single" w:sz="4" w:space="0" w:color="auto"/>
              <w:right w:val="single" w:sz="4" w:space="0" w:color="auto"/>
            </w:tcBorders>
            <w:shd w:val="clear" w:color="auto" w:fill="auto"/>
            <w:noWrap/>
            <w:vAlign w:val="center"/>
            <w:hideMark/>
          </w:tcPr>
          <w:p w14:paraId="19EBFB6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Április</w:t>
            </w:r>
          </w:p>
        </w:tc>
      </w:tr>
      <w:tr w:rsidR="007D2F73" w:rsidRPr="007D2F73" w14:paraId="565D87CB"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BAB595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1.6</w:t>
            </w:r>
          </w:p>
        </w:tc>
        <w:tc>
          <w:tcPr>
            <w:tcW w:w="3064" w:type="dxa"/>
            <w:tcBorders>
              <w:top w:val="nil"/>
              <w:left w:val="nil"/>
              <w:bottom w:val="single" w:sz="4" w:space="0" w:color="auto"/>
              <w:right w:val="single" w:sz="4" w:space="0" w:color="auto"/>
            </w:tcBorders>
            <w:shd w:val="clear" w:color="auto" w:fill="auto"/>
            <w:noWrap/>
            <w:vAlign w:val="center"/>
            <w:hideMark/>
          </w:tcPr>
          <w:p w14:paraId="4D1BB54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Donut</w:t>
            </w:r>
          </w:p>
          <w:p w14:paraId="478E2349" w14:textId="241F0F8D"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56A44D18" wp14:editId="782E6662">
                  <wp:extent cx="1262901" cy="904875"/>
                  <wp:effectExtent l="0" t="0" r="0" b="0"/>
                  <wp:docPr id="42" name="Kép 42" descr="http://theinspirationroom.com/daily/design/2013/9/android-donu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einspirationroom.com/daily/design/2013/9/android-donut-logo.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70338" cy="910204"/>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32EC7D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w:t>
            </w:r>
          </w:p>
        </w:tc>
        <w:tc>
          <w:tcPr>
            <w:tcW w:w="2228" w:type="dxa"/>
            <w:tcBorders>
              <w:top w:val="nil"/>
              <w:left w:val="nil"/>
              <w:bottom w:val="single" w:sz="4" w:space="0" w:color="auto"/>
              <w:right w:val="single" w:sz="4" w:space="0" w:color="auto"/>
            </w:tcBorders>
            <w:shd w:val="clear" w:color="auto" w:fill="auto"/>
            <w:noWrap/>
            <w:vAlign w:val="center"/>
            <w:hideMark/>
          </w:tcPr>
          <w:p w14:paraId="3595FED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Szeptember</w:t>
            </w:r>
          </w:p>
        </w:tc>
      </w:tr>
      <w:tr w:rsidR="007D2F73" w:rsidRPr="007D2F73" w14:paraId="2E18CDB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D2F57D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2D2D2F6"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Eclair</w:t>
            </w:r>
          </w:p>
          <w:p w14:paraId="7C4A2F9E" w14:textId="37837B7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4A23DB2B" wp14:editId="5C9BEC24">
                  <wp:extent cx="1029344" cy="685800"/>
                  <wp:effectExtent l="0" t="0" r="0" b="0"/>
                  <wp:docPr id="43" name="Kép 43" descr="https://vignette.wikia.nocookie.net/logopedia/images/2/25/Eclair_2009.png/revision/latest?cb=2013052020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gnette.wikia.nocookie.net/logopedia/images/2/25/Eclair_2009.png/revision/latest?cb=201305202006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38122" cy="691648"/>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4511B00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w:t>
            </w:r>
          </w:p>
        </w:tc>
        <w:tc>
          <w:tcPr>
            <w:tcW w:w="2228" w:type="dxa"/>
            <w:tcBorders>
              <w:top w:val="nil"/>
              <w:left w:val="nil"/>
              <w:bottom w:val="single" w:sz="4" w:space="0" w:color="auto"/>
              <w:right w:val="single" w:sz="4" w:space="0" w:color="auto"/>
            </w:tcBorders>
            <w:shd w:val="clear" w:color="auto" w:fill="auto"/>
            <w:noWrap/>
            <w:vAlign w:val="center"/>
            <w:hideMark/>
          </w:tcPr>
          <w:p w14:paraId="529B625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Október</w:t>
            </w:r>
          </w:p>
        </w:tc>
      </w:tr>
      <w:tr w:rsidR="007D2F73" w:rsidRPr="007D2F73" w14:paraId="1F75B858" w14:textId="77777777" w:rsidTr="00B64A70">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897E59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w:t>
            </w:r>
          </w:p>
        </w:tc>
        <w:tc>
          <w:tcPr>
            <w:tcW w:w="3064" w:type="dxa"/>
            <w:vMerge/>
            <w:tcBorders>
              <w:top w:val="nil"/>
              <w:left w:val="single" w:sz="4" w:space="0" w:color="auto"/>
              <w:bottom w:val="single" w:sz="4" w:space="0" w:color="auto"/>
              <w:right w:val="single" w:sz="4" w:space="0" w:color="auto"/>
            </w:tcBorders>
            <w:vAlign w:val="center"/>
            <w:hideMark/>
          </w:tcPr>
          <w:p w14:paraId="464F364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67E247F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w:t>
            </w:r>
          </w:p>
        </w:tc>
        <w:tc>
          <w:tcPr>
            <w:tcW w:w="2228" w:type="dxa"/>
            <w:tcBorders>
              <w:top w:val="nil"/>
              <w:left w:val="nil"/>
              <w:bottom w:val="single" w:sz="4" w:space="0" w:color="auto"/>
              <w:right w:val="single" w:sz="4" w:space="0" w:color="auto"/>
            </w:tcBorders>
            <w:shd w:val="clear" w:color="auto" w:fill="auto"/>
            <w:noWrap/>
            <w:vAlign w:val="center"/>
            <w:hideMark/>
          </w:tcPr>
          <w:p w14:paraId="6EF09A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December</w:t>
            </w:r>
          </w:p>
        </w:tc>
      </w:tr>
      <w:tr w:rsidR="007D2F73" w:rsidRPr="007D2F73" w14:paraId="0756A1D8" w14:textId="77777777" w:rsidTr="000B037D">
        <w:trPr>
          <w:trHeight w:val="1255"/>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2DCDE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2.1</w:t>
            </w:r>
          </w:p>
        </w:tc>
        <w:tc>
          <w:tcPr>
            <w:tcW w:w="3064" w:type="dxa"/>
            <w:vMerge/>
            <w:tcBorders>
              <w:top w:val="single" w:sz="4" w:space="0" w:color="auto"/>
              <w:left w:val="single" w:sz="4" w:space="0" w:color="auto"/>
              <w:bottom w:val="single" w:sz="4" w:space="0" w:color="auto"/>
              <w:right w:val="single" w:sz="4" w:space="0" w:color="auto"/>
            </w:tcBorders>
            <w:vAlign w:val="center"/>
            <w:hideMark/>
          </w:tcPr>
          <w:p w14:paraId="323FF64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5AD7A47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1DCE1D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Január</w:t>
            </w:r>
          </w:p>
        </w:tc>
      </w:tr>
      <w:tr w:rsidR="007D2F73" w:rsidRPr="007D2F73" w14:paraId="7A405794" w14:textId="77777777" w:rsidTr="00B64A70">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B7CF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w:t>
            </w:r>
          </w:p>
        </w:tc>
        <w:tc>
          <w:tcPr>
            <w:tcW w:w="306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5BB59B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Froyo</w:t>
            </w:r>
          </w:p>
          <w:p w14:paraId="4A0B2920" w14:textId="77777777" w:rsidR="00F5008A" w:rsidRDefault="00F5008A" w:rsidP="004654E1">
            <w:pPr>
              <w:spacing w:after="0" w:line="240" w:lineRule="auto"/>
              <w:ind w:firstLine="0"/>
              <w:jc w:val="center"/>
              <w:rPr>
                <w:rFonts w:ascii="Calibri" w:hAnsi="Calibri" w:cs="Calibri"/>
                <w:color w:val="000000"/>
                <w:sz w:val="22"/>
                <w:szCs w:val="22"/>
                <w:lang w:eastAsia="hu-HU"/>
              </w:rPr>
            </w:pPr>
          </w:p>
          <w:p w14:paraId="5A1B7256" w14:textId="09A684C4" w:rsidR="00F5008A" w:rsidRDefault="00F5008A" w:rsidP="004654E1">
            <w:pPr>
              <w:spacing w:after="0" w:line="240" w:lineRule="auto"/>
              <w:ind w:firstLine="0"/>
              <w:jc w:val="center"/>
              <w:rPr>
                <w:rFonts w:ascii="Calibri" w:hAnsi="Calibri" w:cs="Calibri"/>
                <w:color w:val="000000"/>
                <w:sz w:val="22"/>
                <w:szCs w:val="22"/>
                <w:lang w:eastAsia="hu-HU"/>
              </w:rPr>
            </w:pPr>
            <w:r>
              <w:rPr>
                <w:rFonts w:ascii="Calibri" w:hAnsi="Calibri" w:cs="Calibri"/>
                <w:color w:val="000000"/>
                <w:sz w:val="22"/>
                <w:szCs w:val="22"/>
                <w:lang w:eastAsia="hu-HU"/>
              </w:rPr>
              <w:t xml:space="preserve"> </w:t>
            </w:r>
          </w:p>
          <w:p w14:paraId="7F45CA9F" w14:textId="395056B7"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0A036C7" wp14:editId="07B142F6">
                  <wp:extent cx="753110" cy="694706"/>
                  <wp:effectExtent l="0" t="0" r="8890" b="0"/>
                  <wp:docPr id="44" name="Kép 44" descr="https://images.techhive.com/images/idge/imported/article/ctw/2010/06/11/android-22-upgrade-list-100375844-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techhive.com/images/idge/imported/article/ctw/2010/06/11/android-22-upgrade-list-100375844-orig.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77911" cy="717584"/>
                          </a:xfrm>
                          <a:prstGeom prst="rect">
                            <a:avLst/>
                          </a:prstGeom>
                          <a:noFill/>
                          <a:ln>
                            <a:noFill/>
                          </a:ln>
                        </pic:spPr>
                      </pic:pic>
                    </a:graphicData>
                  </a:graphic>
                </wp:inline>
              </w:drawing>
            </w: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37B2D2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8</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177EE5B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Május</w:t>
            </w:r>
          </w:p>
        </w:tc>
      </w:tr>
      <w:tr w:rsidR="007D2F73" w:rsidRPr="007D2F73" w14:paraId="085A2F1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16CB36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2.2.1</w:t>
            </w:r>
          </w:p>
        </w:tc>
        <w:tc>
          <w:tcPr>
            <w:tcW w:w="3064" w:type="dxa"/>
            <w:vMerge/>
            <w:tcBorders>
              <w:top w:val="nil"/>
              <w:left w:val="single" w:sz="4" w:space="0" w:color="auto"/>
              <w:bottom w:val="single" w:sz="4" w:space="0" w:color="000000"/>
              <w:right w:val="single" w:sz="4" w:space="0" w:color="auto"/>
            </w:tcBorders>
            <w:vAlign w:val="center"/>
            <w:hideMark/>
          </w:tcPr>
          <w:p w14:paraId="122AC9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E712EF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72317F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1D4E92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6CDB4E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2.2.2</w:t>
            </w:r>
          </w:p>
        </w:tc>
        <w:tc>
          <w:tcPr>
            <w:tcW w:w="3064" w:type="dxa"/>
            <w:vMerge/>
            <w:tcBorders>
              <w:top w:val="nil"/>
              <w:left w:val="single" w:sz="4" w:space="0" w:color="auto"/>
              <w:bottom w:val="single" w:sz="4" w:space="0" w:color="000000"/>
              <w:right w:val="single" w:sz="4" w:space="0" w:color="auto"/>
            </w:tcBorders>
            <w:vAlign w:val="center"/>
            <w:hideMark/>
          </w:tcPr>
          <w:p w14:paraId="1CA23EE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753680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5CB8F8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546C175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A5CCB5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2.2.3</w:t>
            </w:r>
          </w:p>
        </w:tc>
        <w:tc>
          <w:tcPr>
            <w:tcW w:w="3064" w:type="dxa"/>
            <w:vMerge/>
            <w:tcBorders>
              <w:top w:val="nil"/>
              <w:left w:val="single" w:sz="4" w:space="0" w:color="auto"/>
              <w:bottom w:val="single" w:sz="4" w:space="0" w:color="000000"/>
              <w:right w:val="single" w:sz="4" w:space="0" w:color="auto"/>
            </w:tcBorders>
            <w:vAlign w:val="center"/>
            <w:hideMark/>
          </w:tcPr>
          <w:p w14:paraId="04F184B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07C946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06570B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November</w:t>
            </w:r>
          </w:p>
        </w:tc>
      </w:tr>
      <w:tr w:rsidR="007D2F73" w:rsidRPr="007D2F73" w14:paraId="6AA3C061"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1C7CE4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975EA0"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Gingerbread</w:t>
            </w:r>
          </w:p>
          <w:p w14:paraId="79414EAF" w14:textId="0ED7B26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3E36951" wp14:editId="464C0ABD">
                  <wp:extent cx="1162050" cy="1162050"/>
                  <wp:effectExtent l="0" t="0" r="0" b="0"/>
                  <wp:docPr id="45" name="Kép 45" descr="https://i-cdn.phonearena.com/images/article/88079-image/Future-Play-Store-apps-will-no-longer-run-on-Android-2.3-Gingerb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cdn.phonearena.com/images/article/88079-image/Future-Play-Store-apps-will-no-longer-run-on-Android-2.3-Gingerbrea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974880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9</w:t>
            </w:r>
          </w:p>
        </w:tc>
        <w:tc>
          <w:tcPr>
            <w:tcW w:w="2228" w:type="dxa"/>
            <w:tcBorders>
              <w:top w:val="nil"/>
              <w:left w:val="nil"/>
              <w:bottom w:val="single" w:sz="4" w:space="0" w:color="auto"/>
              <w:right w:val="single" w:sz="4" w:space="0" w:color="auto"/>
            </w:tcBorders>
            <w:shd w:val="clear" w:color="auto" w:fill="auto"/>
            <w:noWrap/>
            <w:vAlign w:val="center"/>
            <w:hideMark/>
          </w:tcPr>
          <w:p w14:paraId="6694844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December</w:t>
            </w:r>
          </w:p>
        </w:tc>
      </w:tr>
      <w:tr w:rsidR="007D2F73" w:rsidRPr="007D2F73" w14:paraId="380FCE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7183D9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2.3.1</w:t>
            </w:r>
          </w:p>
        </w:tc>
        <w:tc>
          <w:tcPr>
            <w:tcW w:w="3064" w:type="dxa"/>
            <w:vMerge/>
            <w:tcBorders>
              <w:top w:val="nil"/>
              <w:left w:val="single" w:sz="4" w:space="0" w:color="auto"/>
              <w:bottom w:val="single" w:sz="4" w:space="0" w:color="000000"/>
              <w:right w:val="single" w:sz="4" w:space="0" w:color="auto"/>
            </w:tcBorders>
            <w:vAlign w:val="center"/>
            <w:hideMark/>
          </w:tcPr>
          <w:p w14:paraId="68001A2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6F848D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E1072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December</w:t>
            </w:r>
          </w:p>
        </w:tc>
      </w:tr>
      <w:tr w:rsidR="007D2F73" w:rsidRPr="007D2F73" w14:paraId="748DD57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177A36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2.3.2</w:t>
            </w:r>
          </w:p>
        </w:tc>
        <w:tc>
          <w:tcPr>
            <w:tcW w:w="3064" w:type="dxa"/>
            <w:vMerge/>
            <w:tcBorders>
              <w:top w:val="nil"/>
              <w:left w:val="single" w:sz="4" w:space="0" w:color="auto"/>
              <w:bottom w:val="single" w:sz="4" w:space="0" w:color="000000"/>
              <w:right w:val="single" w:sz="4" w:space="0" w:color="auto"/>
            </w:tcBorders>
            <w:vAlign w:val="center"/>
            <w:hideMark/>
          </w:tcPr>
          <w:p w14:paraId="75C46B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B6B58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03B789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78B2AC9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04392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2.3.3</w:t>
            </w:r>
          </w:p>
        </w:tc>
        <w:tc>
          <w:tcPr>
            <w:tcW w:w="3064" w:type="dxa"/>
            <w:vMerge/>
            <w:tcBorders>
              <w:top w:val="nil"/>
              <w:left w:val="single" w:sz="4" w:space="0" w:color="auto"/>
              <w:bottom w:val="single" w:sz="4" w:space="0" w:color="000000"/>
              <w:right w:val="single" w:sz="4" w:space="0" w:color="auto"/>
            </w:tcBorders>
            <w:vAlign w:val="center"/>
            <w:hideMark/>
          </w:tcPr>
          <w:p w14:paraId="3B44B40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5BB934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10</w:t>
            </w:r>
          </w:p>
        </w:tc>
        <w:tc>
          <w:tcPr>
            <w:tcW w:w="2228" w:type="dxa"/>
            <w:tcBorders>
              <w:top w:val="nil"/>
              <w:left w:val="nil"/>
              <w:bottom w:val="single" w:sz="4" w:space="0" w:color="auto"/>
              <w:right w:val="single" w:sz="4" w:space="0" w:color="auto"/>
            </w:tcBorders>
            <w:shd w:val="clear" w:color="auto" w:fill="auto"/>
            <w:noWrap/>
            <w:vAlign w:val="center"/>
            <w:hideMark/>
          </w:tcPr>
          <w:p w14:paraId="180E53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Február</w:t>
            </w:r>
          </w:p>
        </w:tc>
      </w:tr>
      <w:tr w:rsidR="007D2F73" w:rsidRPr="007D2F73" w14:paraId="1CF89B6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9947FC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2.3.4</w:t>
            </w:r>
          </w:p>
        </w:tc>
        <w:tc>
          <w:tcPr>
            <w:tcW w:w="3064" w:type="dxa"/>
            <w:vMerge/>
            <w:tcBorders>
              <w:top w:val="nil"/>
              <w:left w:val="single" w:sz="4" w:space="0" w:color="auto"/>
              <w:bottom w:val="single" w:sz="4" w:space="0" w:color="000000"/>
              <w:right w:val="single" w:sz="4" w:space="0" w:color="auto"/>
            </w:tcBorders>
            <w:vAlign w:val="center"/>
            <w:hideMark/>
          </w:tcPr>
          <w:p w14:paraId="50F82FB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C4C7C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D50B9E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Április</w:t>
            </w:r>
          </w:p>
        </w:tc>
      </w:tr>
      <w:tr w:rsidR="007D2F73" w:rsidRPr="007D2F73" w14:paraId="6645718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86D7E3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2.3.5</w:t>
            </w:r>
          </w:p>
        </w:tc>
        <w:tc>
          <w:tcPr>
            <w:tcW w:w="3064" w:type="dxa"/>
            <w:vMerge/>
            <w:tcBorders>
              <w:top w:val="nil"/>
              <w:left w:val="single" w:sz="4" w:space="0" w:color="auto"/>
              <w:bottom w:val="single" w:sz="4" w:space="0" w:color="000000"/>
              <w:right w:val="single" w:sz="4" w:space="0" w:color="auto"/>
            </w:tcBorders>
            <w:vAlign w:val="center"/>
            <w:hideMark/>
          </w:tcPr>
          <w:p w14:paraId="6B90546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B03E63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FA489B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Július</w:t>
            </w:r>
          </w:p>
        </w:tc>
      </w:tr>
      <w:tr w:rsidR="007D2F73" w:rsidRPr="007D2F73" w14:paraId="24362F9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122102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2.3.6</w:t>
            </w:r>
          </w:p>
        </w:tc>
        <w:tc>
          <w:tcPr>
            <w:tcW w:w="3064" w:type="dxa"/>
            <w:vMerge/>
            <w:tcBorders>
              <w:top w:val="nil"/>
              <w:left w:val="single" w:sz="4" w:space="0" w:color="auto"/>
              <w:bottom w:val="single" w:sz="4" w:space="0" w:color="000000"/>
              <w:right w:val="single" w:sz="4" w:space="0" w:color="auto"/>
            </w:tcBorders>
            <w:vAlign w:val="center"/>
            <w:hideMark/>
          </w:tcPr>
          <w:p w14:paraId="62D2918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3255DA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0B85B9D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55F007D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DCD65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2.3.7</w:t>
            </w:r>
          </w:p>
        </w:tc>
        <w:tc>
          <w:tcPr>
            <w:tcW w:w="3064" w:type="dxa"/>
            <w:vMerge/>
            <w:tcBorders>
              <w:top w:val="nil"/>
              <w:left w:val="single" w:sz="4" w:space="0" w:color="auto"/>
              <w:bottom w:val="single" w:sz="4" w:space="0" w:color="000000"/>
              <w:right w:val="single" w:sz="4" w:space="0" w:color="auto"/>
            </w:tcBorders>
            <w:vAlign w:val="center"/>
            <w:hideMark/>
          </w:tcPr>
          <w:p w14:paraId="5BC3E2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4D4BA6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00048A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5B6575B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469563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B9F4E6"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Honeycomb</w:t>
            </w:r>
          </w:p>
          <w:p w14:paraId="081D3BAC" w14:textId="642B5537"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6D711BF5" wp14:editId="274A854F">
                  <wp:extent cx="1277848" cy="1276251"/>
                  <wp:effectExtent l="0" t="0" r="0" b="0"/>
                  <wp:docPr id="46" name="Kép 46" descr="https://www.androidcentral.com/sites/androidcentral.com/files/styles/large/public/topic_images/2016/android-honeycomb-topic.png?itok=nVrQQfw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androidcentral.com/sites/androidcentral.com/files/styles/large/public/topic_images/2016/android-honeycomb-topic.png?itok=nVrQQfw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84890" cy="1283284"/>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6486F83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11</w:t>
            </w:r>
          </w:p>
        </w:tc>
        <w:tc>
          <w:tcPr>
            <w:tcW w:w="2228" w:type="dxa"/>
            <w:tcBorders>
              <w:top w:val="nil"/>
              <w:left w:val="nil"/>
              <w:bottom w:val="single" w:sz="4" w:space="0" w:color="auto"/>
              <w:right w:val="single" w:sz="4" w:space="0" w:color="auto"/>
            </w:tcBorders>
            <w:shd w:val="clear" w:color="auto" w:fill="auto"/>
            <w:noWrap/>
            <w:vAlign w:val="center"/>
            <w:hideMark/>
          </w:tcPr>
          <w:p w14:paraId="28EE5CA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Február</w:t>
            </w:r>
          </w:p>
        </w:tc>
      </w:tr>
      <w:tr w:rsidR="007D2F73" w:rsidRPr="007D2F73" w14:paraId="6C68BFA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E61E1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3.1</w:t>
            </w:r>
          </w:p>
        </w:tc>
        <w:tc>
          <w:tcPr>
            <w:tcW w:w="3064" w:type="dxa"/>
            <w:vMerge/>
            <w:tcBorders>
              <w:top w:val="nil"/>
              <w:left w:val="single" w:sz="4" w:space="0" w:color="auto"/>
              <w:bottom w:val="single" w:sz="4" w:space="0" w:color="000000"/>
              <w:right w:val="single" w:sz="4" w:space="0" w:color="auto"/>
            </w:tcBorders>
            <w:vAlign w:val="center"/>
            <w:hideMark/>
          </w:tcPr>
          <w:p w14:paraId="6C1F18C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000799A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12</w:t>
            </w:r>
          </w:p>
        </w:tc>
        <w:tc>
          <w:tcPr>
            <w:tcW w:w="2228" w:type="dxa"/>
            <w:tcBorders>
              <w:top w:val="nil"/>
              <w:left w:val="nil"/>
              <w:bottom w:val="single" w:sz="4" w:space="0" w:color="auto"/>
              <w:right w:val="single" w:sz="4" w:space="0" w:color="auto"/>
            </w:tcBorders>
            <w:shd w:val="clear" w:color="auto" w:fill="auto"/>
            <w:noWrap/>
            <w:vAlign w:val="center"/>
            <w:hideMark/>
          </w:tcPr>
          <w:p w14:paraId="3E9EC7E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Május</w:t>
            </w:r>
          </w:p>
        </w:tc>
      </w:tr>
      <w:tr w:rsidR="007D2F73" w:rsidRPr="007D2F73" w14:paraId="4424F8F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98CD75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w:t>
            </w:r>
          </w:p>
        </w:tc>
        <w:tc>
          <w:tcPr>
            <w:tcW w:w="3064" w:type="dxa"/>
            <w:vMerge/>
            <w:tcBorders>
              <w:top w:val="nil"/>
              <w:left w:val="single" w:sz="4" w:space="0" w:color="auto"/>
              <w:bottom w:val="single" w:sz="4" w:space="0" w:color="000000"/>
              <w:right w:val="single" w:sz="4" w:space="0" w:color="auto"/>
            </w:tcBorders>
            <w:vAlign w:val="center"/>
            <w:hideMark/>
          </w:tcPr>
          <w:p w14:paraId="7B2CDEB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691DB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13</w:t>
            </w:r>
          </w:p>
        </w:tc>
        <w:tc>
          <w:tcPr>
            <w:tcW w:w="2228" w:type="dxa"/>
            <w:tcBorders>
              <w:top w:val="nil"/>
              <w:left w:val="nil"/>
              <w:bottom w:val="single" w:sz="4" w:space="0" w:color="auto"/>
              <w:right w:val="single" w:sz="4" w:space="0" w:color="auto"/>
            </w:tcBorders>
            <w:shd w:val="clear" w:color="auto" w:fill="auto"/>
            <w:noWrap/>
            <w:vAlign w:val="center"/>
            <w:hideMark/>
          </w:tcPr>
          <w:p w14:paraId="72A5226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Július</w:t>
            </w:r>
          </w:p>
        </w:tc>
      </w:tr>
      <w:tr w:rsidR="007D2F73" w:rsidRPr="007D2F73" w14:paraId="0A3E318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96F32C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3.2.1</w:t>
            </w:r>
          </w:p>
        </w:tc>
        <w:tc>
          <w:tcPr>
            <w:tcW w:w="3064" w:type="dxa"/>
            <w:vMerge/>
            <w:tcBorders>
              <w:top w:val="nil"/>
              <w:left w:val="single" w:sz="4" w:space="0" w:color="auto"/>
              <w:bottom w:val="single" w:sz="4" w:space="0" w:color="000000"/>
              <w:right w:val="single" w:sz="4" w:space="0" w:color="auto"/>
            </w:tcBorders>
            <w:vAlign w:val="center"/>
            <w:hideMark/>
          </w:tcPr>
          <w:p w14:paraId="19FB03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DD3B2C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D7E884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600938E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EFE006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3.2.2</w:t>
            </w:r>
          </w:p>
        </w:tc>
        <w:tc>
          <w:tcPr>
            <w:tcW w:w="3064" w:type="dxa"/>
            <w:vMerge/>
            <w:tcBorders>
              <w:top w:val="nil"/>
              <w:left w:val="single" w:sz="4" w:space="0" w:color="auto"/>
              <w:bottom w:val="single" w:sz="4" w:space="0" w:color="000000"/>
              <w:right w:val="single" w:sz="4" w:space="0" w:color="auto"/>
            </w:tcBorders>
            <w:vAlign w:val="center"/>
            <w:hideMark/>
          </w:tcPr>
          <w:p w14:paraId="416311E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0B3205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2EB82E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Augusztus</w:t>
            </w:r>
          </w:p>
        </w:tc>
      </w:tr>
      <w:tr w:rsidR="007D2F73" w:rsidRPr="007D2F73" w14:paraId="4C6B4D63"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CD8A1C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3.2.3</w:t>
            </w:r>
          </w:p>
        </w:tc>
        <w:tc>
          <w:tcPr>
            <w:tcW w:w="3064" w:type="dxa"/>
            <w:vMerge/>
            <w:tcBorders>
              <w:top w:val="nil"/>
              <w:left w:val="single" w:sz="4" w:space="0" w:color="auto"/>
              <w:bottom w:val="single" w:sz="4" w:space="0" w:color="000000"/>
              <w:right w:val="single" w:sz="4" w:space="0" w:color="auto"/>
            </w:tcBorders>
            <w:vAlign w:val="center"/>
            <w:hideMark/>
          </w:tcPr>
          <w:p w14:paraId="7DC2268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C4DED5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4967D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Augusztus</w:t>
            </w:r>
          </w:p>
        </w:tc>
      </w:tr>
      <w:tr w:rsidR="007D2F73" w:rsidRPr="007D2F73" w14:paraId="3756F96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B84B5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3.2.4</w:t>
            </w:r>
          </w:p>
        </w:tc>
        <w:tc>
          <w:tcPr>
            <w:tcW w:w="3064" w:type="dxa"/>
            <w:vMerge/>
            <w:tcBorders>
              <w:top w:val="nil"/>
              <w:left w:val="single" w:sz="4" w:space="0" w:color="auto"/>
              <w:bottom w:val="single" w:sz="4" w:space="0" w:color="000000"/>
              <w:right w:val="single" w:sz="4" w:space="0" w:color="auto"/>
            </w:tcBorders>
            <w:vAlign w:val="center"/>
            <w:hideMark/>
          </w:tcPr>
          <w:p w14:paraId="3D24234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E6B02B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A52D8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December</w:t>
            </w:r>
          </w:p>
        </w:tc>
      </w:tr>
      <w:tr w:rsidR="007D2F73" w:rsidRPr="007D2F73" w14:paraId="04480F4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EAA606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3.2.5</w:t>
            </w:r>
          </w:p>
        </w:tc>
        <w:tc>
          <w:tcPr>
            <w:tcW w:w="3064" w:type="dxa"/>
            <w:vMerge/>
            <w:tcBorders>
              <w:top w:val="nil"/>
              <w:left w:val="single" w:sz="4" w:space="0" w:color="auto"/>
              <w:bottom w:val="single" w:sz="4" w:space="0" w:color="000000"/>
              <w:right w:val="single" w:sz="4" w:space="0" w:color="auto"/>
            </w:tcBorders>
            <w:vAlign w:val="center"/>
            <w:hideMark/>
          </w:tcPr>
          <w:p w14:paraId="093FFDB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6F45FB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1807F4D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Január</w:t>
            </w:r>
          </w:p>
        </w:tc>
      </w:tr>
      <w:tr w:rsidR="007D2F73" w:rsidRPr="007D2F73" w14:paraId="5E60DE1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B7FF6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3.2.6</w:t>
            </w:r>
          </w:p>
        </w:tc>
        <w:tc>
          <w:tcPr>
            <w:tcW w:w="3064" w:type="dxa"/>
            <w:vMerge/>
            <w:tcBorders>
              <w:top w:val="nil"/>
              <w:left w:val="single" w:sz="4" w:space="0" w:color="auto"/>
              <w:bottom w:val="single" w:sz="4" w:space="0" w:color="000000"/>
              <w:right w:val="single" w:sz="4" w:space="0" w:color="auto"/>
            </w:tcBorders>
            <w:vAlign w:val="center"/>
            <w:hideMark/>
          </w:tcPr>
          <w:p w14:paraId="5715250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13B165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2D6329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Február</w:t>
            </w:r>
          </w:p>
        </w:tc>
      </w:tr>
      <w:tr w:rsidR="007D2F73" w:rsidRPr="007D2F73" w14:paraId="1AC5637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536155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w:t>
            </w:r>
          </w:p>
        </w:tc>
        <w:tc>
          <w:tcPr>
            <w:tcW w:w="3064" w:type="dxa"/>
            <w:vMerge w:val="restart"/>
            <w:tcBorders>
              <w:top w:val="nil"/>
              <w:left w:val="single" w:sz="4" w:space="0" w:color="auto"/>
              <w:bottom w:val="single" w:sz="4" w:space="0" w:color="000000"/>
              <w:right w:val="single" w:sz="4" w:space="0" w:color="auto"/>
            </w:tcBorders>
            <w:shd w:val="clear" w:color="auto" w:fill="auto"/>
            <w:vAlign w:val="center"/>
            <w:hideMark/>
          </w:tcPr>
          <w:p w14:paraId="15217254"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Ice Cream Sandwich</w:t>
            </w:r>
          </w:p>
          <w:p w14:paraId="46DE8347" w14:textId="278DA673"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03758C2" wp14:editId="6654A8D2">
                  <wp:extent cx="1096384" cy="1095014"/>
                  <wp:effectExtent l="0" t="0" r="0" b="0"/>
                  <wp:docPr id="47" name="Kép 47" descr="https://www.androidcentral.com/sites/androidcentral.com/files/styles/large/public/topic_images/2015/ics-topic.png?itok=W99BLu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androidcentral.com/sites/androidcentral.com/files/styles/large/public/topic_images/2015/ics-topic.png?itok=W99BLuDB"/>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00790" cy="1099414"/>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15F033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14</w:t>
            </w:r>
          </w:p>
        </w:tc>
        <w:tc>
          <w:tcPr>
            <w:tcW w:w="2228" w:type="dxa"/>
            <w:tcBorders>
              <w:top w:val="nil"/>
              <w:left w:val="nil"/>
              <w:bottom w:val="single" w:sz="4" w:space="0" w:color="auto"/>
              <w:right w:val="single" w:sz="4" w:space="0" w:color="auto"/>
            </w:tcBorders>
            <w:shd w:val="clear" w:color="auto" w:fill="auto"/>
            <w:noWrap/>
            <w:vAlign w:val="center"/>
            <w:hideMark/>
          </w:tcPr>
          <w:p w14:paraId="150C7A8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Október</w:t>
            </w:r>
          </w:p>
        </w:tc>
      </w:tr>
      <w:tr w:rsidR="007D2F73" w:rsidRPr="007D2F73" w14:paraId="6AEBE64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18483B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4.0.1</w:t>
            </w:r>
          </w:p>
        </w:tc>
        <w:tc>
          <w:tcPr>
            <w:tcW w:w="3064" w:type="dxa"/>
            <w:vMerge/>
            <w:tcBorders>
              <w:top w:val="nil"/>
              <w:left w:val="single" w:sz="4" w:space="0" w:color="auto"/>
              <w:bottom w:val="single" w:sz="4" w:space="0" w:color="000000"/>
              <w:right w:val="single" w:sz="4" w:space="0" w:color="auto"/>
            </w:tcBorders>
            <w:vAlign w:val="center"/>
            <w:hideMark/>
          </w:tcPr>
          <w:p w14:paraId="73BE275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0F864A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43B886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Október</w:t>
            </w:r>
          </w:p>
        </w:tc>
      </w:tr>
      <w:tr w:rsidR="007D2F73" w:rsidRPr="007D2F73" w14:paraId="38F53F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6EE00F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4.0.2</w:t>
            </w:r>
          </w:p>
        </w:tc>
        <w:tc>
          <w:tcPr>
            <w:tcW w:w="3064" w:type="dxa"/>
            <w:vMerge/>
            <w:tcBorders>
              <w:top w:val="nil"/>
              <w:left w:val="single" w:sz="4" w:space="0" w:color="auto"/>
              <w:bottom w:val="single" w:sz="4" w:space="0" w:color="000000"/>
              <w:right w:val="single" w:sz="4" w:space="0" w:color="auto"/>
            </w:tcBorders>
            <w:vAlign w:val="center"/>
            <w:hideMark/>
          </w:tcPr>
          <w:p w14:paraId="23A8E9F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2246C8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A64D2B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November</w:t>
            </w:r>
          </w:p>
        </w:tc>
      </w:tr>
      <w:tr w:rsidR="007D2F73" w:rsidRPr="007D2F73" w14:paraId="62395A1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397BCD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4.0.3</w:t>
            </w:r>
          </w:p>
        </w:tc>
        <w:tc>
          <w:tcPr>
            <w:tcW w:w="3064" w:type="dxa"/>
            <w:vMerge/>
            <w:tcBorders>
              <w:top w:val="nil"/>
              <w:left w:val="single" w:sz="4" w:space="0" w:color="auto"/>
              <w:bottom w:val="single" w:sz="4" w:space="0" w:color="000000"/>
              <w:right w:val="single" w:sz="4" w:space="0" w:color="auto"/>
            </w:tcBorders>
            <w:vAlign w:val="center"/>
            <w:hideMark/>
          </w:tcPr>
          <w:p w14:paraId="5F344F6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D737A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15</w:t>
            </w:r>
          </w:p>
        </w:tc>
        <w:tc>
          <w:tcPr>
            <w:tcW w:w="2228" w:type="dxa"/>
            <w:tcBorders>
              <w:top w:val="nil"/>
              <w:left w:val="nil"/>
              <w:bottom w:val="single" w:sz="4" w:space="0" w:color="auto"/>
              <w:right w:val="single" w:sz="4" w:space="0" w:color="auto"/>
            </w:tcBorders>
            <w:shd w:val="clear" w:color="auto" w:fill="auto"/>
            <w:noWrap/>
            <w:vAlign w:val="center"/>
            <w:hideMark/>
          </w:tcPr>
          <w:p w14:paraId="7F7FBB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December</w:t>
            </w:r>
          </w:p>
        </w:tc>
      </w:tr>
      <w:tr w:rsidR="007D2F73" w:rsidRPr="007D2F73" w14:paraId="4D00FF1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D4109A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4.0.4</w:t>
            </w:r>
          </w:p>
        </w:tc>
        <w:tc>
          <w:tcPr>
            <w:tcW w:w="3064" w:type="dxa"/>
            <w:vMerge/>
            <w:tcBorders>
              <w:top w:val="nil"/>
              <w:left w:val="single" w:sz="4" w:space="0" w:color="auto"/>
              <w:bottom w:val="single" w:sz="4" w:space="0" w:color="000000"/>
              <w:right w:val="single" w:sz="4" w:space="0" w:color="auto"/>
            </w:tcBorders>
            <w:vAlign w:val="center"/>
            <w:hideMark/>
          </w:tcPr>
          <w:p w14:paraId="531B3BF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6D7F10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545ACC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Március</w:t>
            </w:r>
          </w:p>
        </w:tc>
      </w:tr>
      <w:tr w:rsidR="007D2F73" w:rsidRPr="007D2F73" w14:paraId="177C135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A47F2A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37AA205"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Jelly Bean</w:t>
            </w:r>
          </w:p>
          <w:p w14:paraId="753582FA" w14:textId="568D61EB"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8F265E4" wp14:editId="563B966C">
                  <wp:extent cx="883569" cy="1343025"/>
                  <wp:effectExtent l="0" t="0" r="0" b="0"/>
                  <wp:docPr id="48" name="Kép 48" descr="https://images.techhive.com/images/idge/imported/article/ctw/2012/07/17/android-41-jelly-bean-100379474-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techhive.com/images/idge/imported/article/ctw/2012/07/17/android-41-jelly-bean-100379474-orig.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02498" cy="1371797"/>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EEB08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16</w:t>
            </w:r>
          </w:p>
        </w:tc>
        <w:tc>
          <w:tcPr>
            <w:tcW w:w="2228" w:type="dxa"/>
            <w:tcBorders>
              <w:top w:val="nil"/>
              <w:left w:val="nil"/>
              <w:bottom w:val="single" w:sz="4" w:space="0" w:color="auto"/>
              <w:right w:val="single" w:sz="4" w:space="0" w:color="auto"/>
            </w:tcBorders>
            <w:shd w:val="clear" w:color="auto" w:fill="auto"/>
            <w:noWrap/>
            <w:vAlign w:val="center"/>
            <w:hideMark/>
          </w:tcPr>
          <w:p w14:paraId="7FF5E5C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Július</w:t>
            </w:r>
          </w:p>
        </w:tc>
      </w:tr>
      <w:tr w:rsidR="007D2F73" w:rsidRPr="007D2F73" w14:paraId="2EF9812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DFF2F7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4.1.1</w:t>
            </w:r>
          </w:p>
        </w:tc>
        <w:tc>
          <w:tcPr>
            <w:tcW w:w="3064" w:type="dxa"/>
            <w:vMerge/>
            <w:tcBorders>
              <w:top w:val="nil"/>
              <w:left w:val="single" w:sz="4" w:space="0" w:color="auto"/>
              <w:bottom w:val="single" w:sz="4" w:space="0" w:color="000000"/>
              <w:right w:val="single" w:sz="4" w:space="0" w:color="auto"/>
            </w:tcBorders>
            <w:vAlign w:val="center"/>
            <w:hideMark/>
          </w:tcPr>
          <w:p w14:paraId="11CC1AC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E2B3E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C1C912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Július</w:t>
            </w:r>
          </w:p>
        </w:tc>
      </w:tr>
      <w:tr w:rsidR="007D2F73" w:rsidRPr="007D2F73" w14:paraId="07818F3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4DD666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4.1.2</w:t>
            </w:r>
          </w:p>
        </w:tc>
        <w:tc>
          <w:tcPr>
            <w:tcW w:w="3064" w:type="dxa"/>
            <w:vMerge/>
            <w:tcBorders>
              <w:top w:val="nil"/>
              <w:left w:val="single" w:sz="4" w:space="0" w:color="auto"/>
              <w:bottom w:val="single" w:sz="4" w:space="0" w:color="000000"/>
              <w:right w:val="single" w:sz="4" w:space="0" w:color="auto"/>
            </w:tcBorders>
            <w:vAlign w:val="center"/>
            <w:hideMark/>
          </w:tcPr>
          <w:p w14:paraId="2CAF3D9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9DA831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EE44D9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Október</w:t>
            </w:r>
          </w:p>
        </w:tc>
      </w:tr>
      <w:tr w:rsidR="007D2F73" w:rsidRPr="007D2F73" w14:paraId="00C0B37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05F35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w:t>
            </w:r>
          </w:p>
        </w:tc>
        <w:tc>
          <w:tcPr>
            <w:tcW w:w="3064" w:type="dxa"/>
            <w:vMerge/>
            <w:tcBorders>
              <w:top w:val="nil"/>
              <w:left w:val="single" w:sz="4" w:space="0" w:color="auto"/>
              <w:bottom w:val="single" w:sz="4" w:space="0" w:color="000000"/>
              <w:right w:val="single" w:sz="4" w:space="0" w:color="auto"/>
            </w:tcBorders>
            <w:vAlign w:val="center"/>
            <w:hideMark/>
          </w:tcPr>
          <w:p w14:paraId="2FA29B8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C34887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17</w:t>
            </w:r>
          </w:p>
        </w:tc>
        <w:tc>
          <w:tcPr>
            <w:tcW w:w="2228" w:type="dxa"/>
            <w:tcBorders>
              <w:top w:val="nil"/>
              <w:left w:val="nil"/>
              <w:bottom w:val="single" w:sz="4" w:space="0" w:color="auto"/>
              <w:right w:val="single" w:sz="4" w:space="0" w:color="auto"/>
            </w:tcBorders>
            <w:shd w:val="clear" w:color="auto" w:fill="auto"/>
            <w:noWrap/>
            <w:vAlign w:val="center"/>
            <w:hideMark/>
          </w:tcPr>
          <w:p w14:paraId="566521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November</w:t>
            </w:r>
          </w:p>
        </w:tc>
      </w:tr>
      <w:tr w:rsidR="007D2F73" w:rsidRPr="007D2F73" w14:paraId="387C6B2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BB16D5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4.2.1</w:t>
            </w:r>
          </w:p>
        </w:tc>
        <w:tc>
          <w:tcPr>
            <w:tcW w:w="3064" w:type="dxa"/>
            <w:vMerge/>
            <w:tcBorders>
              <w:top w:val="nil"/>
              <w:left w:val="single" w:sz="4" w:space="0" w:color="auto"/>
              <w:bottom w:val="single" w:sz="4" w:space="0" w:color="000000"/>
              <w:right w:val="single" w:sz="4" w:space="0" w:color="auto"/>
            </w:tcBorders>
            <w:vAlign w:val="center"/>
            <w:hideMark/>
          </w:tcPr>
          <w:p w14:paraId="60BB7FC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42232C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F03310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November</w:t>
            </w:r>
          </w:p>
        </w:tc>
      </w:tr>
      <w:tr w:rsidR="007D2F73" w:rsidRPr="007D2F73" w14:paraId="70B2E44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827850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4.2.2</w:t>
            </w:r>
          </w:p>
        </w:tc>
        <w:tc>
          <w:tcPr>
            <w:tcW w:w="3064" w:type="dxa"/>
            <w:vMerge/>
            <w:tcBorders>
              <w:top w:val="nil"/>
              <w:left w:val="single" w:sz="4" w:space="0" w:color="auto"/>
              <w:bottom w:val="single" w:sz="4" w:space="0" w:color="000000"/>
              <w:right w:val="single" w:sz="4" w:space="0" w:color="auto"/>
            </w:tcBorders>
            <w:vAlign w:val="center"/>
            <w:hideMark/>
          </w:tcPr>
          <w:p w14:paraId="3F26E0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16FB2F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53080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Február</w:t>
            </w:r>
          </w:p>
        </w:tc>
      </w:tr>
      <w:tr w:rsidR="007D2F73" w:rsidRPr="007D2F73" w14:paraId="0358271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9ECDA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4.3</w:t>
            </w:r>
          </w:p>
        </w:tc>
        <w:tc>
          <w:tcPr>
            <w:tcW w:w="3064" w:type="dxa"/>
            <w:vMerge/>
            <w:tcBorders>
              <w:top w:val="nil"/>
              <w:left w:val="single" w:sz="4" w:space="0" w:color="auto"/>
              <w:bottom w:val="single" w:sz="4" w:space="0" w:color="000000"/>
              <w:right w:val="single" w:sz="4" w:space="0" w:color="auto"/>
            </w:tcBorders>
            <w:vAlign w:val="center"/>
            <w:hideMark/>
          </w:tcPr>
          <w:p w14:paraId="2E93B8E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285C9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18</w:t>
            </w:r>
          </w:p>
        </w:tc>
        <w:tc>
          <w:tcPr>
            <w:tcW w:w="2228" w:type="dxa"/>
            <w:tcBorders>
              <w:top w:val="nil"/>
              <w:left w:val="nil"/>
              <w:bottom w:val="single" w:sz="4" w:space="0" w:color="auto"/>
              <w:right w:val="single" w:sz="4" w:space="0" w:color="auto"/>
            </w:tcBorders>
            <w:shd w:val="clear" w:color="auto" w:fill="auto"/>
            <w:noWrap/>
            <w:vAlign w:val="center"/>
            <w:hideMark/>
          </w:tcPr>
          <w:p w14:paraId="4B75DAC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Július</w:t>
            </w:r>
          </w:p>
        </w:tc>
      </w:tr>
      <w:tr w:rsidR="007D2F73" w:rsidRPr="007D2F73" w14:paraId="66A3E9C1"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7DF984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4.3.1</w:t>
            </w:r>
          </w:p>
        </w:tc>
        <w:tc>
          <w:tcPr>
            <w:tcW w:w="3064" w:type="dxa"/>
            <w:vMerge/>
            <w:tcBorders>
              <w:top w:val="nil"/>
              <w:left w:val="single" w:sz="4" w:space="0" w:color="auto"/>
              <w:bottom w:val="single" w:sz="4" w:space="0" w:color="000000"/>
              <w:right w:val="single" w:sz="4" w:space="0" w:color="auto"/>
            </w:tcBorders>
            <w:vAlign w:val="center"/>
            <w:hideMark/>
          </w:tcPr>
          <w:p w14:paraId="07E1EB9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1177C6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D0C945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Október</w:t>
            </w:r>
          </w:p>
        </w:tc>
      </w:tr>
      <w:tr w:rsidR="007D2F73" w:rsidRPr="007D2F73" w14:paraId="19988C92" w14:textId="77777777" w:rsidTr="005E3A35">
        <w:trPr>
          <w:trHeight w:val="282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4B8B2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4.4</w:t>
            </w:r>
          </w:p>
        </w:tc>
        <w:tc>
          <w:tcPr>
            <w:tcW w:w="306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0C0EA5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KitKat</w:t>
            </w:r>
          </w:p>
          <w:p w14:paraId="2226ECB4" w14:textId="52EE80CD"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2D02CB0" wp14:editId="274F2B37">
                  <wp:extent cx="1076325" cy="1607883"/>
                  <wp:effectExtent l="0" t="0" r="0" b="0"/>
                  <wp:docPr id="49" name="Kép 49" descr="http://micromaxcanvas.co.in/wp-content/uploads/2013/12/Android-4.4-kitkat-update-for-Micromax-Ph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icromaxcanvas.co.in/wp-content/uploads/2013/12/Android-4.4-kitkat-update-for-Micromax-Phone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15428" cy="1666298"/>
                          </a:xfrm>
                          <a:prstGeom prst="rect">
                            <a:avLst/>
                          </a:prstGeom>
                          <a:noFill/>
                          <a:ln>
                            <a:noFill/>
                          </a:ln>
                        </pic:spPr>
                      </pic:pic>
                    </a:graphicData>
                  </a:graphic>
                </wp:inline>
              </w:drawing>
            </w: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A5387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19</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017FA98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Október</w:t>
            </w:r>
          </w:p>
        </w:tc>
      </w:tr>
      <w:tr w:rsidR="007D2F73" w:rsidRPr="007D2F73" w14:paraId="0860899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C558AA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4.4.1</w:t>
            </w:r>
          </w:p>
        </w:tc>
        <w:tc>
          <w:tcPr>
            <w:tcW w:w="3064" w:type="dxa"/>
            <w:vMerge/>
            <w:tcBorders>
              <w:top w:val="nil"/>
              <w:left w:val="single" w:sz="4" w:space="0" w:color="auto"/>
              <w:bottom w:val="single" w:sz="4" w:space="0" w:color="000000"/>
              <w:right w:val="single" w:sz="4" w:space="0" w:color="auto"/>
            </w:tcBorders>
            <w:vAlign w:val="center"/>
            <w:hideMark/>
          </w:tcPr>
          <w:p w14:paraId="48B587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72EF08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ECD631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December</w:t>
            </w:r>
          </w:p>
        </w:tc>
      </w:tr>
      <w:tr w:rsidR="007D2F73" w:rsidRPr="007D2F73" w14:paraId="4B32C0A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A8AF3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4.4.2</w:t>
            </w:r>
          </w:p>
        </w:tc>
        <w:tc>
          <w:tcPr>
            <w:tcW w:w="3064" w:type="dxa"/>
            <w:vMerge/>
            <w:tcBorders>
              <w:top w:val="nil"/>
              <w:left w:val="single" w:sz="4" w:space="0" w:color="auto"/>
              <w:bottom w:val="single" w:sz="4" w:space="0" w:color="000000"/>
              <w:right w:val="single" w:sz="4" w:space="0" w:color="auto"/>
            </w:tcBorders>
            <w:vAlign w:val="center"/>
            <w:hideMark/>
          </w:tcPr>
          <w:p w14:paraId="3FAC04D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5434EE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236CBB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December</w:t>
            </w:r>
          </w:p>
        </w:tc>
      </w:tr>
      <w:tr w:rsidR="007D2F73" w:rsidRPr="007D2F73" w14:paraId="1B3AE5E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515292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4.4.3</w:t>
            </w:r>
          </w:p>
        </w:tc>
        <w:tc>
          <w:tcPr>
            <w:tcW w:w="3064" w:type="dxa"/>
            <w:vMerge/>
            <w:tcBorders>
              <w:top w:val="nil"/>
              <w:left w:val="single" w:sz="4" w:space="0" w:color="auto"/>
              <w:bottom w:val="single" w:sz="4" w:space="0" w:color="000000"/>
              <w:right w:val="single" w:sz="4" w:space="0" w:color="auto"/>
            </w:tcBorders>
            <w:vAlign w:val="center"/>
            <w:hideMark/>
          </w:tcPr>
          <w:p w14:paraId="47D85AE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224A13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248BB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12652FC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D92FF9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4.4.4</w:t>
            </w:r>
          </w:p>
        </w:tc>
        <w:tc>
          <w:tcPr>
            <w:tcW w:w="3064" w:type="dxa"/>
            <w:vMerge/>
            <w:tcBorders>
              <w:top w:val="nil"/>
              <w:left w:val="single" w:sz="4" w:space="0" w:color="auto"/>
              <w:bottom w:val="single" w:sz="4" w:space="0" w:color="000000"/>
              <w:right w:val="single" w:sz="4" w:space="0" w:color="auto"/>
            </w:tcBorders>
            <w:vAlign w:val="center"/>
            <w:hideMark/>
          </w:tcPr>
          <w:p w14:paraId="4B64764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819AE7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C47326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2EDEA68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EE5912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w:t>
            </w:r>
          </w:p>
        </w:tc>
        <w:tc>
          <w:tcPr>
            <w:tcW w:w="3064" w:type="dxa"/>
            <w:vMerge/>
            <w:tcBorders>
              <w:top w:val="nil"/>
              <w:left w:val="single" w:sz="4" w:space="0" w:color="auto"/>
              <w:bottom w:val="single" w:sz="4" w:space="0" w:color="000000"/>
              <w:right w:val="single" w:sz="4" w:space="0" w:color="auto"/>
            </w:tcBorders>
            <w:vAlign w:val="center"/>
            <w:hideMark/>
          </w:tcPr>
          <w:p w14:paraId="57FF16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03C5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w:t>
            </w:r>
          </w:p>
        </w:tc>
        <w:tc>
          <w:tcPr>
            <w:tcW w:w="2228" w:type="dxa"/>
            <w:tcBorders>
              <w:top w:val="nil"/>
              <w:left w:val="nil"/>
              <w:bottom w:val="single" w:sz="4" w:space="0" w:color="auto"/>
              <w:right w:val="single" w:sz="4" w:space="0" w:color="auto"/>
            </w:tcBorders>
            <w:shd w:val="clear" w:color="auto" w:fill="auto"/>
            <w:noWrap/>
            <w:vAlign w:val="center"/>
            <w:hideMark/>
          </w:tcPr>
          <w:p w14:paraId="5BB0F61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6AEB7A4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EA85E4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4.4W.1</w:t>
            </w:r>
          </w:p>
        </w:tc>
        <w:tc>
          <w:tcPr>
            <w:tcW w:w="3064" w:type="dxa"/>
            <w:vMerge/>
            <w:tcBorders>
              <w:top w:val="nil"/>
              <w:left w:val="single" w:sz="4" w:space="0" w:color="auto"/>
              <w:bottom w:val="single" w:sz="4" w:space="0" w:color="000000"/>
              <w:right w:val="single" w:sz="4" w:space="0" w:color="auto"/>
            </w:tcBorders>
            <w:vAlign w:val="center"/>
            <w:hideMark/>
          </w:tcPr>
          <w:p w14:paraId="0C3537E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0ADC97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617D24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Szeptember</w:t>
            </w:r>
          </w:p>
        </w:tc>
      </w:tr>
      <w:tr w:rsidR="007D2F73" w:rsidRPr="007D2F73" w14:paraId="54556F57" w14:textId="77777777" w:rsidTr="005E3A35">
        <w:trPr>
          <w:trHeight w:val="7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6BE2F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4.4.W.2</w:t>
            </w:r>
          </w:p>
        </w:tc>
        <w:tc>
          <w:tcPr>
            <w:tcW w:w="3064" w:type="dxa"/>
            <w:vMerge/>
            <w:tcBorders>
              <w:top w:val="nil"/>
              <w:left w:val="single" w:sz="4" w:space="0" w:color="auto"/>
              <w:bottom w:val="single" w:sz="4" w:space="0" w:color="000000"/>
              <w:right w:val="single" w:sz="4" w:space="0" w:color="auto"/>
            </w:tcBorders>
            <w:vAlign w:val="center"/>
            <w:hideMark/>
          </w:tcPr>
          <w:p w14:paraId="2926009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31F054E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BF5EB6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Október</w:t>
            </w:r>
          </w:p>
        </w:tc>
      </w:tr>
      <w:tr w:rsidR="007D2F73" w:rsidRPr="007D2F73" w14:paraId="0411704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C9D460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7138E2F"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Lollipop</w:t>
            </w:r>
          </w:p>
          <w:p w14:paraId="68946A2F" w14:textId="42515C1F"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4647DC6A" wp14:editId="4DDFAF77">
                  <wp:extent cx="855845" cy="1209675"/>
                  <wp:effectExtent l="0" t="0" r="1905" b="0"/>
                  <wp:docPr id="50" name="Kép 50" descr="http://sonymobil.hu/wp-content/uploads/2015/03/Lollip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nymobil.hu/wp-content/uploads/2015/03/Lollipop.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72382" cy="1233048"/>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BA7F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21</w:t>
            </w:r>
          </w:p>
        </w:tc>
        <w:tc>
          <w:tcPr>
            <w:tcW w:w="2228" w:type="dxa"/>
            <w:tcBorders>
              <w:top w:val="nil"/>
              <w:left w:val="nil"/>
              <w:bottom w:val="single" w:sz="4" w:space="0" w:color="auto"/>
              <w:right w:val="single" w:sz="4" w:space="0" w:color="auto"/>
            </w:tcBorders>
            <w:shd w:val="clear" w:color="auto" w:fill="auto"/>
            <w:noWrap/>
            <w:vAlign w:val="center"/>
            <w:hideMark/>
          </w:tcPr>
          <w:p w14:paraId="2DC545B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November</w:t>
            </w:r>
          </w:p>
        </w:tc>
      </w:tr>
      <w:tr w:rsidR="007D2F73" w:rsidRPr="007D2F73" w14:paraId="5651171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C0E117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5.0.1</w:t>
            </w:r>
          </w:p>
        </w:tc>
        <w:tc>
          <w:tcPr>
            <w:tcW w:w="3064" w:type="dxa"/>
            <w:vMerge/>
            <w:tcBorders>
              <w:top w:val="nil"/>
              <w:left w:val="single" w:sz="4" w:space="0" w:color="auto"/>
              <w:bottom w:val="single" w:sz="4" w:space="0" w:color="000000"/>
              <w:right w:val="single" w:sz="4" w:space="0" w:color="auto"/>
            </w:tcBorders>
            <w:vAlign w:val="center"/>
            <w:hideMark/>
          </w:tcPr>
          <w:p w14:paraId="32C1C83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F2BD89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0206860" w14:textId="5D0921BA"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Decem</w:t>
            </w:r>
            <w:r w:rsidR="00667046">
              <w:rPr>
                <w:rFonts w:ascii="Calibri" w:hAnsi="Calibri" w:cs="Calibri"/>
                <w:color w:val="000000"/>
                <w:sz w:val="22"/>
                <w:szCs w:val="22"/>
                <w:lang w:eastAsia="hu-HU"/>
              </w:rPr>
              <w:t>b</w:t>
            </w:r>
            <w:r w:rsidRPr="007D2F73">
              <w:rPr>
                <w:rFonts w:ascii="Calibri" w:hAnsi="Calibri" w:cs="Calibri"/>
                <w:color w:val="000000"/>
                <w:sz w:val="22"/>
                <w:szCs w:val="22"/>
                <w:lang w:eastAsia="hu-HU"/>
              </w:rPr>
              <w:t>er</w:t>
            </w:r>
          </w:p>
        </w:tc>
      </w:tr>
      <w:tr w:rsidR="007D2F73" w:rsidRPr="007D2F73" w14:paraId="17A0926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FEEF2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5.0.2</w:t>
            </w:r>
          </w:p>
        </w:tc>
        <w:tc>
          <w:tcPr>
            <w:tcW w:w="3064" w:type="dxa"/>
            <w:vMerge/>
            <w:tcBorders>
              <w:top w:val="nil"/>
              <w:left w:val="single" w:sz="4" w:space="0" w:color="auto"/>
              <w:bottom w:val="single" w:sz="4" w:space="0" w:color="000000"/>
              <w:right w:val="single" w:sz="4" w:space="0" w:color="auto"/>
            </w:tcBorders>
            <w:vAlign w:val="center"/>
            <w:hideMark/>
          </w:tcPr>
          <w:p w14:paraId="0CD8B2C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04F0D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3B2A63F" w14:textId="3882962A"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Decem</w:t>
            </w:r>
            <w:r w:rsidR="00667046">
              <w:rPr>
                <w:rFonts w:ascii="Calibri" w:hAnsi="Calibri" w:cs="Calibri"/>
                <w:color w:val="000000"/>
                <w:sz w:val="22"/>
                <w:szCs w:val="22"/>
                <w:lang w:eastAsia="hu-HU"/>
              </w:rPr>
              <w:t>b</w:t>
            </w:r>
            <w:r w:rsidRPr="007D2F73">
              <w:rPr>
                <w:rFonts w:ascii="Calibri" w:hAnsi="Calibri" w:cs="Calibri"/>
                <w:color w:val="000000"/>
                <w:sz w:val="22"/>
                <w:szCs w:val="22"/>
                <w:lang w:eastAsia="hu-HU"/>
              </w:rPr>
              <w:t>er</w:t>
            </w:r>
          </w:p>
        </w:tc>
      </w:tr>
      <w:tr w:rsidR="007D2F73" w:rsidRPr="007D2F73" w14:paraId="740FFD0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61E741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5.1</w:t>
            </w:r>
          </w:p>
        </w:tc>
        <w:tc>
          <w:tcPr>
            <w:tcW w:w="3064" w:type="dxa"/>
            <w:vMerge/>
            <w:tcBorders>
              <w:top w:val="nil"/>
              <w:left w:val="single" w:sz="4" w:space="0" w:color="auto"/>
              <w:bottom w:val="single" w:sz="4" w:space="0" w:color="000000"/>
              <w:right w:val="single" w:sz="4" w:space="0" w:color="auto"/>
            </w:tcBorders>
            <w:vAlign w:val="center"/>
            <w:hideMark/>
          </w:tcPr>
          <w:p w14:paraId="59590A1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7E5363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w:t>
            </w:r>
          </w:p>
        </w:tc>
        <w:tc>
          <w:tcPr>
            <w:tcW w:w="2228" w:type="dxa"/>
            <w:tcBorders>
              <w:top w:val="nil"/>
              <w:left w:val="nil"/>
              <w:bottom w:val="single" w:sz="4" w:space="0" w:color="auto"/>
              <w:right w:val="single" w:sz="4" w:space="0" w:color="auto"/>
            </w:tcBorders>
            <w:shd w:val="clear" w:color="auto" w:fill="auto"/>
            <w:noWrap/>
            <w:vAlign w:val="center"/>
            <w:hideMark/>
          </w:tcPr>
          <w:p w14:paraId="3F5D298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Március</w:t>
            </w:r>
          </w:p>
        </w:tc>
      </w:tr>
      <w:tr w:rsidR="007D2F73" w:rsidRPr="007D2F73" w14:paraId="495D98E3" w14:textId="77777777" w:rsidTr="004654E1">
        <w:trPr>
          <w:trHeight w:val="300"/>
        </w:trPr>
        <w:tc>
          <w:tcPr>
            <w:tcW w:w="1120" w:type="dxa"/>
            <w:tcBorders>
              <w:top w:val="nil"/>
              <w:left w:val="single" w:sz="4" w:space="0" w:color="auto"/>
              <w:bottom w:val="nil"/>
              <w:right w:val="single" w:sz="4" w:space="0" w:color="auto"/>
            </w:tcBorders>
            <w:shd w:val="clear" w:color="auto" w:fill="auto"/>
            <w:noWrap/>
            <w:vAlign w:val="center"/>
            <w:hideMark/>
          </w:tcPr>
          <w:p w14:paraId="246C05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5.1.1</w:t>
            </w:r>
          </w:p>
        </w:tc>
        <w:tc>
          <w:tcPr>
            <w:tcW w:w="3064" w:type="dxa"/>
            <w:vMerge/>
            <w:tcBorders>
              <w:top w:val="nil"/>
              <w:left w:val="single" w:sz="4" w:space="0" w:color="auto"/>
              <w:bottom w:val="single" w:sz="4" w:space="0" w:color="000000"/>
              <w:right w:val="single" w:sz="4" w:space="0" w:color="auto"/>
            </w:tcBorders>
            <w:vAlign w:val="center"/>
            <w:hideMark/>
          </w:tcPr>
          <w:p w14:paraId="5F195D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B193A4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nil"/>
              <w:right w:val="single" w:sz="4" w:space="0" w:color="auto"/>
            </w:tcBorders>
            <w:shd w:val="clear" w:color="auto" w:fill="auto"/>
            <w:noWrap/>
            <w:vAlign w:val="center"/>
            <w:hideMark/>
          </w:tcPr>
          <w:p w14:paraId="41DCA97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Április</w:t>
            </w:r>
          </w:p>
        </w:tc>
      </w:tr>
      <w:tr w:rsidR="007D2F73" w:rsidRPr="007D2F73" w14:paraId="25B8178F"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26BF1CD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379510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Marshmallow</w:t>
            </w:r>
          </w:p>
          <w:p w14:paraId="0CC194C3" w14:textId="3E930D7F"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A79A505" wp14:editId="17BC692A">
                  <wp:extent cx="1230486" cy="774065"/>
                  <wp:effectExtent l="0" t="0" r="8255" b="6985"/>
                  <wp:docPr id="51" name="Kép 51" descr="https://img.talkandroid.com/uploads/2015/08/android_marshmallow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talkandroid.com/uploads/2015/08/android_marshmallow_large.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41232" cy="780825"/>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974A29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w:t>
            </w:r>
          </w:p>
        </w:tc>
        <w:tc>
          <w:tcPr>
            <w:tcW w:w="2228" w:type="dxa"/>
            <w:tcBorders>
              <w:top w:val="single" w:sz="4" w:space="0" w:color="auto"/>
              <w:left w:val="nil"/>
              <w:bottom w:val="nil"/>
              <w:right w:val="single" w:sz="4" w:space="0" w:color="auto"/>
            </w:tcBorders>
            <w:shd w:val="clear" w:color="auto" w:fill="auto"/>
            <w:noWrap/>
            <w:vAlign w:val="center"/>
            <w:hideMark/>
          </w:tcPr>
          <w:p w14:paraId="0A8EDC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Október</w:t>
            </w:r>
          </w:p>
        </w:tc>
      </w:tr>
      <w:tr w:rsidR="007D2F73" w:rsidRPr="007D2F73" w14:paraId="149D4908"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226C7FF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6.0.1</w:t>
            </w:r>
          </w:p>
        </w:tc>
        <w:tc>
          <w:tcPr>
            <w:tcW w:w="3064" w:type="dxa"/>
            <w:vMerge/>
            <w:tcBorders>
              <w:top w:val="nil"/>
              <w:left w:val="single" w:sz="4" w:space="0" w:color="auto"/>
              <w:bottom w:val="single" w:sz="4" w:space="0" w:color="000000"/>
              <w:right w:val="single" w:sz="4" w:space="0" w:color="auto"/>
            </w:tcBorders>
            <w:vAlign w:val="center"/>
            <w:hideMark/>
          </w:tcPr>
          <w:p w14:paraId="37754D3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A1F285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085A8B4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December</w:t>
            </w:r>
          </w:p>
        </w:tc>
      </w:tr>
      <w:tr w:rsidR="007D2F73" w:rsidRPr="007D2F73" w14:paraId="6BC1583E"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1077A8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7E603A"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Nougat</w:t>
            </w:r>
          </w:p>
          <w:p w14:paraId="46F40626" w14:textId="3FDBD4F3"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6F8533BC" wp14:editId="641E9BBF">
                  <wp:extent cx="1857056" cy="970312"/>
                  <wp:effectExtent l="0" t="0" r="0" b="1270"/>
                  <wp:docPr id="52" name="Kép 52" descr="https://www.android.com/static/2016/img/share/n-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android.com/static/2016/img/share/n-lg.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94499" cy="989876"/>
                          </a:xfrm>
                          <a:prstGeom prst="rect">
                            <a:avLst/>
                          </a:prstGeom>
                          <a:noFill/>
                          <a:ln>
                            <a:noFill/>
                          </a:ln>
                        </pic:spPr>
                      </pic:pic>
                    </a:graphicData>
                  </a:graphic>
                </wp:inline>
              </w:drawing>
            </w:r>
          </w:p>
        </w:tc>
        <w:tc>
          <w:tcPr>
            <w:tcW w:w="1380" w:type="dxa"/>
            <w:tcBorders>
              <w:top w:val="nil"/>
              <w:left w:val="nil"/>
              <w:bottom w:val="nil"/>
              <w:right w:val="single" w:sz="4" w:space="0" w:color="auto"/>
            </w:tcBorders>
            <w:shd w:val="clear" w:color="auto" w:fill="auto"/>
            <w:noWrap/>
            <w:vAlign w:val="center"/>
            <w:hideMark/>
          </w:tcPr>
          <w:p w14:paraId="1A9CC4B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24</w:t>
            </w:r>
          </w:p>
        </w:tc>
        <w:tc>
          <w:tcPr>
            <w:tcW w:w="2228" w:type="dxa"/>
            <w:tcBorders>
              <w:top w:val="single" w:sz="4" w:space="0" w:color="auto"/>
              <w:left w:val="nil"/>
              <w:bottom w:val="nil"/>
              <w:right w:val="single" w:sz="4" w:space="0" w:color="auto"/>
            </w:tcBorders>
            <w:shd w:val="clear" w:color="auto" w:fill="auto"/>
            <w:noWrap/>
            <w:vAlign w:val="center"/>
            <w:hideMark/>
          </w:tcPr>
          <w:p w14:paraId="0B342D7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Augusztus</w:t>
            </w:r>
          </w:p>
        </w:tc>
      </w:tr>
      <w:tr w:rsidR="007D2F73" w:rsidRPr="007D2F73" w14:paraId="78EBB573"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36321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w:t>
            </w:r>
          </w:p>
        </w:tc>
        <w:tc>
          <w:tcPr>
            <w:tcW w:w="3064" w:type="dxa"/>
            <w:vMerge/>
            <w:tcBorders>
              <w:top w:val="nil"/>
              <w:left w:val="single" w:sz="4" w:space="0" w:color="auto"/>
              <w:bottom w:val="single" w:sz="4" w:space="0" w:color="000000"/>
              <w:right w:val="single" w:sz="4" w:space="0" w:color="auto"/>
            </w:tcBorders>
            <w:vAlign w:val="center"/>
            <w:hideMark/>
          </w:tcPr>
          <w:p w14:paraId="3D15C40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70DAC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25</w:t>
            </w:r>
          </w:p>
        </w:tc>
        <w:tc>
          <w:tcPr>
            <w:tcW w:w="2228" w:type="dxa"/>
            <w:tcBorders>
              <w:top w:val="single" w:sz="4" w:space="0" w:color="auto"/>
              <w:left w:val="nil"/>
              <w:bottom w:val="nil"/>
              <w:right w:val="single" w:sz="4" w:space="0" w:color="auto"/>
            </w:tcBorders>
            <w:shd w:val="clear" w:color="auto" w:fill="auto"/>
            <w:noWrap/>
            <w:vAlign w:val="center"/>
            <w:hideMark/>
          </w:tcPr>
          <w:p w14:paraId="32B230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Október</w:t>
            </w:r>
          </w:p>
        </w:tc>
      </w:tr>
      <w:tr w:rsidR="007D2F73" w:rsidRPr="007D2F73" w14:paraId="15DC2175"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059CE77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7.1.1</w:t>
            </w:r>
          </w:p>
        </w:tc>
        <w:tc>
          <w:tcPr>
            <w:tcW w:w="3064" w:type="dxa"/>
            <w:vMerge/>
            <w:tcBorders>
              <w:top w:val="nil"/>
              <w:left w:val="single" w:sz="4" w:space="0" w:color="auto"/>
              <w:bottom w:val="single" w:sz="4" w:space="0" w:color="000000"/>
              <w:right w:val="single" w:sz="4" w:space="0" w:color="auto"/>
            </w:tcBorders>
            <w:vAlign w:val="center"/>
            <w:hideMark/>
          </w:tcPr>
          <w:p w14:paraId="6F68FFF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single" w:sz="4" w:space="0" w:color="auto"/>
              <w:left w:val="single" w:sz="4" w:space="0" w:color="auto"/>
              <w:bottom w:val="single" w:sz="4" w:space="0" w:color="000000"/>
              <w:right w:val="single" w:sz="4" w:space="0" w:color="auto"/>
            </w:tcBorders>
            <w:vAlign w:val="center"/>
            <w:hideMark/>
          </w:tcPr>
          <w:p w14:paraId="2A30C65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2C355A7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December</w:t>
            </w:r>
          </w:p>
        </w:tc>
      </w:tr>
      <w:tr w:rsidR="007D2F73" w:rsidRPr="007D2F73" w14:paraId="62C32719"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38FC4F0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7.1.2</w:t>
            </w:r>
          </w:p>
        </w:tc>
        <w:tc>
          <w:tcPr>
            <w:tcW w:w="3064" w:type="dxa"/>
            <w:vMerge/>
            <w:tcBorders>
              <w:top w:val="nil"/>
              <w:left w:val="single" w:sz="4" w:space="0" w:color="auto"/>
              <w:bottom w:val="single" w:sz="4" w:space="0" w:color="000000"/>
              <w:right w:val="single" w:sz="4" w:space="0" w:color="auto"/>
            </w:tcBorders>
            <w:vAlign w:val="center"/>
            <w:hideMark/>
          </w:tcPr>
          <w:p w14:paraId="426FE0D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single" w:sz="4" w:space="0" w:color="auto"/>
              <w:left w:val="single" w:sz="4" w:space="0" w:color="auto"/>
              <w:bottom w:val="single" w:sz="4" w:space="0" w:color="000000"/>
              <w:right w:val="single" w:sz="4" w:space="0" w:color="auto"/>
            </w:tcBorders>
            <w:vAlign w:val="center"/>
            <w:hideMark/>
          </w:tcPr>
          <w:p w14:paraId="591134C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04238C1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2017. Április</w:t>
            </w:r>
          </w:p>
        </w:tc>
      </w:tr>
      <w:tr w:rsidR="007D2F73" w:rsidRPr="007D2F73" w14:paraId="71D76CE5"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3BFDFD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70A5A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Oreo</w:t>
            </w:r>
          </w:p>
          <w:p w14:paraId="22FC362B" w14:textId="607930CB"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451C52C" wp14:editId="7005F243">
                  <wp:extent cx="820761" cy="1244476"/>
                  <wp:effectExtent l="0" t="0" r="0" b="0"/>
                  <wp:docPr id="53" name="Kép 53" descr="https://timedotcom.files.wordpress.com/2017/08/android-or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imedotcom.files.wordpress.com/2017/08/android-oreo.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flipH="1">
                            <a:off x="0" y="0"/>
                            <a:ext cx="824627" cy="1250337"/>
                          </a:xfrm>
                          <a:prstGeom prst="rect">
                            <a:avLst/>
                          </a:prstGeom>
                          <a:noFill/>
                          <a:ln>
                            <a:noFill/>
                          </a:ln>
                        </pic:spPr>
                      </pic:pic>
                    </a:graphicData>
                  </a:graphic>
                </wp:inline>
              </w:drawing>
            </w:r>
          </w:p>
        </w:tc>
        <w:tc>
          <w:tcPr>
            <w:tcW w:w="1380" w:type="dxa"/>
            <w:tcBorders>
              <w:top w:val="nil"/>
              <w:left w:val="nil"/>
              <w:bottom w:val="nil"/>
              <w:right w:val="single" w:sz="4" w:space="0" w:color="auto"/>
            </w:tcBorders>
            <w:shd w:val="clear" w:color="auto" w:fill="auto"/>
            <w:noWrap/>
            <w:vAlign w:val="center"/>
            <w:hideMark/>
          </w:tcPr>
          <w:p w14:paraId="40B6E6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26</w:t>
            </w:r>
          </w:p>
        </w:tc>
        <w:tc>
          <w:tcPr>
            <w:tcW w:w="2228" w:type="dxa"/>
            <w:tcBorders>
              <w:top w:val="single" w:sz="4" w:space="0" w:color="auto"/>
              <w:left w:val="nil"/>
              <w:bottom w:val="nil"/>
              <w:right w:val="single" w:sz="4" w:space="0" w:color="auto"/>
            </w:tcBorders>
            <w:shd w:val="clear" w:color="auto" w:fill="auto"/>
            <w:noWrap/>
            <w:vAlign w:val="center"/>
            <w:hideMark/>
          </w:tcPr>
          <w:p w14:paraId="43B42A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2017. Augusztus</w:t>
            </w:r>
          </w:p>
        </w:tc>
      </w:tr>
      <w:tr w:rsidR="007D2F73" w:rsidRPr="007D2F73" w14:paraId="6FD302FF" w14:textId="77777777" w:rsidTr="004654E1">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972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8.1</w:t>
            </w:r>
          </w:p>
        </w:tc>
        <w:tc>
          <w:tcPr>
            <w:tcW w:w="3064" w:type="dxa"/>
            <w:vMerge/>
            <w:tcBorders>
              <w:top w:val="nil"/>
              <w:left w:val="single" w:sz="4" w:space="0" w:color="auto"/>
              <w:bottom w:val="single" w:sz="4" w:space="0" w:color="000000"/>
              <w:right w:val="single" w:sz="4" w:space="0" w:color="auto"/>
            </w:tcBorders>
            <w:vAlign w:val="center"/>
            <w:hideMark/>
          </w:tcPr>
          <w:p w14:paraId="7E35BB4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6E5E4B1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27</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32728E8A" w14:textId="248E2C89" w:rsidR="007D2F73" w:rsidRPr="007D2F73" w:rsidRDefault="00BF1356" w:rsidP="00887D0A">
            <w:pPr>
              <w:keepNext/>
              <w:spacing w:after="0" w:line="240" w:lineRule="auto"/>
              <w:ind w:firstLine="0"/>
              <w:jc w:val="center"/>
              <w:rPr>
                <w:rFonts w:ascii="Calibri" w:hAnsi="Calibri" w:cs="Calibri"/>
                <w:color w:val="000000"/>
                <w:sz w:val="22"/>
                <w:szCs w:val="22"/>
                <w:lang w:eastAsia="hu-HU"/>
              </w:rPr>
            </w:pPr>
            <w:r>
              <w:rPr>
                <w:rFonts w:ascii="Calibri" w:hAnsi="Calibri" w:cs="Calibri"/>
                <w:color w:val="000000"/>
                <w:sz w:val="22"/>
                <w:szCs w:val="22"/>
                <w:lang w:eastAsia="hu-HU"/>
              </w:rPr>
              <w:t>2017. December</w:t>
            </w:r>
          </w:p>
        </w:tc>
      </w:tr>
    </w:tbl>
    <w:p w14:paraId="0926BA08" w14:textId="28A8AC1D" w:rsidR="006B3A85" w:rsidRDefault="00644B94" w:rsidP="00887D0A">
      <w:pPr>
        <w:pStyle w:val="Kpalrs"/>
      </w:pPr>
      <w:fldSimple w:instr=" STYLEREF 1 \s ">
        <w:r>
          <w:rPr>
            <w:noProof/>
          </w:rPr>
          <w:t>3</w:t>
        </w:r>
      </w:fldSimple>
      <w:r>
        <w:t>.</w:t>
      </w:r>
      <w:fldSimple w:instr=" SEQ ábra \* ARABIC \s 1 ">
        <w:r>
          <w:rPr>
            <w:noProof/>
          </w:rPr>
          <w:t>3</w:t>
        </w:r>
      </w:fldSimple>
      <w:r w:rsidR="00887D0A">
        <w:t xml:space="preserve">. ábra Android verziói </w:t>
      </w:r>
      <w:sdt>
        <w:sdtPr>
          <w:id w:val="-100566789"/>
          <w:citation/>
        </w:sdtPr>
        <w:sdtContent>
          <w:r w:rsidR="00887D0A">
            <w:fldChar w:fldCharType="begin"/>
          </w:r>
          <w:r w:rsidR="00887D0A">
            <w:instrText xml:space="preserve"> CITATION And173 \l 1038 </w:instrText>
          </w:r>
          <w:r w:rsidR="00887D0A">
            <w:fldChar w:fldCharType="separate"/>
          </w:r>
          <w:r w:rsidR="001219D5">
            <w:rPr>
              <w:noProof/>
            </w:rPr>
            <w:t>[11]</w:t>
          </w:r>
          <w:r w:rsidR="00887D0A">
            <w:fldChar w:fldCharType="end"/>
          </w:r>
        </w:sdtContent>
      </w:sdt>
    </w:p>
    <w:p w14:paraId="61E7EED1" w14:textId="1A824869" w:rsidR="00411659" w:rsidRDefault="00411659" w:rsidP="00540C48">
      <w:r>
        <w:lastRenderedPageBreak/>
        <w:t xml:space="preserve">A táblázatból jól látszik, hogy az utóbbi időben egy nagyobb frissítést megközelítőleg éves szinten ad ki az Android. </w:t>
      </w:r>
      <w:r w:rsidR="00427873">
        <w:t>Ilyenkor az aktuális csúcskészülékek általában idővel megkapják ezt a frissítést, jellemzően a Google saját telefonjai, a Nexus széria</w:t>
      </w:r>
      <w:r w:rsidR="001900D8">
        <w:t xml:space="preserve"> (manapság már Pixel)</w:t>
      </w:r>
      <w:r w:rsidR="00427873">
        <w:t xml:space="preserve"> pedig azonnal. </w:t>
      </w:r>
      <w:r w:rsidR="00693BD0">
        <w:t xml:space="preserve">Érdemes még egy pillantást vetni az alábbi ábrára, amely megmutatja </w:t>
      </w:r>
      <w:r w:rsidR="004B43CE">
        <w:t xml:space="preserve">az eloszlását </w:t>
      </w:r>
      <w:r w:rsidR="00693BD0">
        <w:t xml:space="preserve">a </w:t>
      </w:r>
      <w:r w:rsidR="001A2A59">
        <w:t>használatban</w:t>
      </w:r>
      <w:r w:rsidR="00693BD0">
        <w:t xml:space="preserve"> lévő Android verz</w:t>
      </w:r>
      <w:r w:rsidR="00BF73A2">
        <w:t>ióknak</w:t>
      </w:r>
      <w:r w:rsidR="004B43CE">
        <w:t>.</w:t>
      </w:r>
      <w:r w:rsidR="00693BD0">
        <w:t xml:space="preserve"> </w:t>
      </w:r>
      <w:r w:rsidR="00B6719B">
        <w:t>Bár ezen még a legú</w:t>
      </w:r>
      <w:r w:rsidR="00BC3409">
        <w:t xml:space="preserve">jabb frissítést tartalmazó Oreo </w:t>
      </w:r>
      <w:r w:rsidR="00B6719B">
        <w:t xml:space="preserve">nem látszik, a számokból kivehető, hogy aránylag sok verzió van forgalomban. Ebben szerepet játszik az is, hogy nem mindenki rendelkezik a legfrissebb csúcskészülékkel, ebből következőleg lehet, hogy az ő eszköze már évek óta nem kapott frissítést Android fronton. </w:t>
      </w:r>
      <w:r w:rsidR="006A0276">
        <w:t>Ezért is érdemes bölcsen megválasztani a minimum API szintet, mielőtt alkalmazás fejl</w:t>
      </w:r>
      <w:r w:rsidR="00562B70">
        <w:t>esztésébe kezdünk.</w:t>
      </w:r>
      <w:r w:rsidR="006A0276">
        <w:t xml:space="preserve"> </w:t>
      </w:r>
      <w:r w:rsidR="00562B70">
        <w:t>A</w:t>
      </w:r>
      <w:r w:rsidR="006A0276">
        <w:t xml:space="preserve"> magasabb API több</w:t>
      </w:r>
      <w:r w:rsidR="00562B70">
        <w:t xml:space="preserve"> lehetőséget rejt</w:t>
      </w:r>
      <w:r w:rsidR="006A0276">
        <w:t xml:space="preserve"> a fejlesztő számára, ugyanakkor kevesebb forgalomban lévő készülék támogatja, így nehezebben is fog elterjedni.</w:t>
      </w:r>
      <w:r w:rsidR="00835BF2">
        <w:t xml:space="preserve"> </w:t>
      </w:r>
    </w:p>
    <w:p w14:paraId="32A8EFEF" w14:textId="77777777" w:rsidR="00DD7168" w:rsidRDefault="004B43CE" w:rsidP="00DD7168">
      <w:pPr>
        <w:keepNext/>
        <w:ind w:firstLine="0"/>
      </w:pPr>
      <w:r>
        <w:rPr>
          <w:noProof/>
          <w:lang w:eastAsia="hu-HU"/>
        </w:rPr>
        <w:drawing>
          <wp:inline distT="0" distB="0" distL="0" distR="0" wp14:anchorId="01E4FFA5" wp14:editId="6E63DE50">
            <wp:extent cx="5400040" cy="3591027"/>
            <wp:effectExtent l="0" t="0" r="0" b="9525"/>
            <wp:docPr id="55" name="Kép 55" descr="https://upload.wikimedia.org/wikipedia/commons/thumb/5/5e/Android_Version_Usage.png/800px-Android_Version_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pload.wikimedia.org/wikipedia/commons/thumb/5/5e/Android_Version_Usage.png/800px-Android_Version_Usag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591027"/>
                    </a:xfrm>
                    <a:prstGeom prst="rect">
                      <a:avLst/>
                    </a:prstGeom>
                    <a:noFill/>
                    <a:ln>
                      <a:noFill/>
                    </a:ln>
                  </pic:spPr>
                </pic:pic>
              </a:graphicData>
            </a:graphic>
          </wp:inline>
        </w:drawing>
      </w:r>
    </w:p>
    <w:p w14:paraId="25F3B3D7" w14:textId="14F65FD7" w:rsidR="004B43CE" w:rsidRDefault="00644B94" w:rsidP="00DD7168">
      <w:pPr>
        <w:pStyle w:val="Kpalrs"/>
      </w:pPr>
      <w:fldSimple w:instr=" STYLEREF 1 \s ">
        <w:r>
          <w:rPr>
            <w:noProof/>
          </w:rPr>
          <w:t>3</w:t>
        </w:r>
      </w:fldSimple>
      <w:r>
        <w:t>.</w:t>
      </w:r>
      <w:fldSimple w:instr=" SEQ ábra \* ARABIC \s 1 ">
        <w:r>
          <w:rPr>
            <w:noProof/>
          </w:rPr>
          <w:t>4</w:t>
        </w:r>
      </w:fldSimple>
      <w:r w:rsidR="00DD7168">
        <w:t xml:space="preserve">. ábra Android verziók eloszlása </w:t>
      </w:r>
      <w:sdt>
        <w:sdtPr>
          <w:id w:val="-1714415128"/>
          <w:citation/>
        </w:sdtPr>
        <w:sdtContent>
          <w:r w:rsidR="00DD7168">
            <w:fldChar w:fldCharType="begin"/>
          </w:r>
          <w:r w:rsidR="00DD7168">
            <w:instrText xml:space="preserve"> CITATION And173 \l 1038 </w:instrText>
          </w:r>
          <w:r w:rsidR="00DD7168">
            <w:fldChar w:fldCharType="separate"/>
          </w:r>
          <w:r w:rsidR="001219D5">
            <w:rPr>
              <w:noProof/>
            </w:rPr>
            <w:t>[11]</w:t>
          </w:r>
          <w:r w:rsidR="00DD7168">
            <w:fldChar w:fldCharType="end"/>
          </w:r>
        </w:sdtContent>
      </w:sdt>
    </w:p>
    <w:p w14:paraId="751D1455" w14:textId="77777777" w:rsidR="003C4CF8" w:rsidRDefault="003C4CF8">
      <w:pPr>
        <w:spacing w:after="0" w:line="240" w:lineRule="auto"/>
        <w:ind w:firstLine="0"/>
        <w:jc w:val="left"/>
      </w:pPr>
      <w:r>
        <w:br w:type="page"/>
      </w:r>
    </w:p>
    <w:p w14:paraId="7E14F909" w14:textId="69205968" w:rsidR="003C4CF8" w:rsidRDefault="003C4CF8" w:rsidP="003C4CF8">
      <w:pPr>
        <w:pStyle w:val="Cmsor3"/>
      </w:pPr>
      <w:bookmarkStart w:id="42" w:name="_Toc499211917"/>
      <w:r>
        <w:lastRenderedPageBreak/>
        <w:t>Platform architektúra</w:t>
      </w:r>
      <w:bookmarkEnd w:id="42"/>
      <w:r>
        <w:t xml:space="preserve"> </w:t>
      </w:r>
    </w:p>
    <w:p w14:paraId="5D44EA5C" w14:textId="155A8802" w:rsidR="003C4CF8" w:rsidRDefault="003C4CF8" w:rsidP="003C4CF8">
      <w:r>
        <w:t xml:space="preserve">Az Android egy nyílt forráskódú, Linux alapú szoftvercsomag, amely számos eszköz számára készült. </w:t>
      </w:r>
      <w:r w:rsidR="00CE3379">
        <w:t>Nagyjából 5 nagy részre osztható és 4 fő rétegre</w:t>
      </w:r>
      <w:r w:rsidR="00636E93">
        <w:t xml:space="preserve"> az alábbi ábra szerint, amelyen az architektúra diagram látható.</w:t>
      </w:r>
      <w:r w:rsidR="003B13FE">
        <w:t xml:space="preserve"> A rétegeket alulról bejárva mutatom be.</w:t>
      </w:r>
    </w:p>
    <w:p w14:paraId="393D18CB" w14:textId="77777777" w:rsidR="005C1A1E" w:rsidRDefault="00CA0127" w:rsidP="005C1A1E">
      <w:pPr>
        <w:keepNext/>
        <w:ind w:firstLine="0"/>
        <w:jc w:val="center"/>
      </w:pPr>
      <w:r>
        <w:rPr>
          <w:noProof/>
          <w:lang w:eastAsia="hu-HU"/>
        </w:rPr>
        <w:drawing>
          <wp:inline distT="0" distB="0" distL="0" distR="0" wp14:anchorId="6DA694FD" wp14:editId="74BBDD83">
            <wp:extent cx="5310480" cy="3709871"/>
            <wp:effectExtent l="0" t="0" r="5080" b="5080"/>
            <wp:docPr id="58" name="Kép 58" descr="https://www.researchgate.net/profile/Tshephisho_Sefara2/publication/291312610/figure/fig10/AS:470635278278662@1489219602597/Figure-43-Android-software-stack-41.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researchgate.net/profile/Tshephisho_Sefara2/publication/291312610/figure/fig10/AS:470635278278662@1489219602597/Figure-43-Android-software-stack-41.pp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26458" cy="3721033"/>
                    </a:xfrm>
                    <a:prstGeom prst="rect">
                      <a:avLst/>
                    </a:prstGeom>
                    <a:noFill/>
                    <a:ln>
                      <a:noFill/>
                    </a:ln>
                  </pic:spPr>
                </pic:pic>
              </a:graphicData>
            </a:graphic>
          </wp:inline>
        </w:drawing>
      </w:r>
    </w:p>
    <w:p w14:paraId="3C87B1BE" w14:textId="3DAF89DF" w:rsidR="00CA0127" w:rsidRDefault="00644B94" w:rsidP="005C1A1E">
      <w:pPr>
        <w:pStyle w:val="Kpalrs"/>
      </w:pPr>
      <w:fldSimple w:instr=" STYLEREF 1 \s ">
        <w:r>
          <w:rPr>
            <w:noProof/>
          </w:rPr>
          <w:t>3</w:t>
        </w:r>
      </w:fldSimple>
      <w:r>
        <w:t>.</w:t>
      </w:r>
      <w:fldSimple w:instr=" SEQ ábra \* ARABIC \s 1 ">
        <w:r>
          <w:rPr>
            <w:noProof/>
          </w:rPr>
          <w:t>5</w:t>
        </w:r>
      </w:fldSimple>
      <w:r w:rsidR="005C1A1E">
        <w:t xml:space="preserve">. ábra Android architektúra </w:t>
      </w:r>
      <w:sdt>
        <w:sdtPr>
          <w:id w:val="-1676102076"/>
          <w:citation/>
        </w:sdtPr>
        <w:sdtContent>
          <w:r w:rsidR="005C1A1E">
            <w:fldChar w:fldCharType="begin"/>
          </w:r>
          <w:r w:rsidR="00841350">
            <w:instrText xml:space="preserve">CITATION Tut17 \l 1038 </w:instrText>
          </w:r>
          <w:r w:rsidR="005C1A1E">
            <w:fldChar w:fldCharType="separate"/>
          </w:r>
          <w:r w:rsidR="001219D5">
            <w:rPr>
              <w:noProof/>
            </w:rPr>
            <w:t>[12]</w:t>
          </w:r>
          <w:r w:rsidR="005C1A1E">
            <w:fldChar w:fldCharType="end"/>
          </w:r>
        </w:sdtContent>
      </w:sdt>
    </w:p>
    <w:p w14:paraId="5610E26B" w14:textId="34913A78" w:rsidR="00CA0127" w:rsidRDefault="00E07B31" w:rsidP="00E07B31">
      <w:pPr>
        <w:pStyle w:val="Cmsor4"/>
      </w:pPr>
      <w:r>
        <w:t>Linux kernel</w:t>
      </w:r>
    </w:p>
    <w:p w14:paraId="094CAC58" w14:textId="5A20D9EE" w:rsidR="00E07B31" w:rsidRDefault="00E07B31" w:rsidP="00E07B31">
      <w:r>
        <w:t>Alulról felfele haladva az első réteg egy 3.6-os Linux</w:t>
      </w:r>
      <w:r w:rsidR="00C648F8">
        <w:t xml:space="preserve"> kernel</w:t>
      </w:r>
      <w:r>
        <w:t xml:space="preserve">, megközelítőleg 115 patch-el. </w:t>
      </w:r>
      <w:r w:rsidR="005A1E0C">
        <w:t xml:space="preserve">Absztrakciós szintet biztosít az eszköz hardverei között és tartalmazza az összes alapvető hardver drivert. Ilyen driver </w:t>
      </w:r>
      <w:r w:rsidR="00C648F8">
        <w:t>többek között</w:t>
      </w:r>
      <w:r w:rsidR="005A1E0C">
        <w:t xml:space="preserve"> a kamera, billentyűzet</w:t>
      </w:r>
      <w:r w:rsidR="006C6406">
        <w:t>, bluetooth</w:t>
      </w:r>
      <w:r w:rsidR="005A1E0C">
        <w:t xml:space="preserve"> vagy éppen a kijelző.</w:t>
      </w:r>
      <w:r w:rsidR="00C648F8">
        <w:t xml:space="preserve"> Továbbá a kernel kezeli az összes olyan dolgot, amikben a Linux igazán jó, például a hálózati eszközöket, </w:t>
      </w:r>
      <w:r w:rsidR="00D479AA">
        <w:t xml:space="preserve">az eszközvezérlőket. </w:t>
      </w:r>
    </w:p>
    <w:p w14:paraId="75AF0A61" w14:textId="5D93C947" w:rsidR="00E07B31" w:rsidRDefault="00E07B31" w:rsidP="00E07B31">
      <w:pPr>
        <w:pStyle w:val="Cmsor4"/>
      </w:pPr>
      <w:r>
        <w:t>Könyvtárak</w:t>
      </w:r>
    </w:p>
    <w:p w14:paraId="311C49BA" w14:textId="7D02F294" w:rsidR="00F01D27" w:rsidRDefault="00F01D27" w:rsidP="00F01D27">
      <w:r>
        <w:t>A Linux kernel tetején könyvtárak egész halma</w:t>
      </w:r>
      <w:r w:rsidR="00E40E1A">
        <w:t xml:space="preserve">za található. Ide tartozik a WebKit, ami egy nyílt forráskódú böngésző. A jól ismert, adatok tárolásra és megosztására szolgáló adatbázis, az SQLite. </w:t>
      </w:r>
      <w:r w:rsidR="00A84350">
        <w:t>A hang és videó rögzítésére szolgáló könyvtárak,</w:t>
      </w:r>
      <w:r w:rsidR="00C76A15">
        <w:t xml:space="preserve"> vagy éppen </w:t>
      </w:r>
      <w:r w:rsidR="00A84350">
        <w:t xml:space="preserve">az internetes védelemben </w:t>
      </w:r>
      <w:r w:rsidR="00C76A15">
        <w:t xml:space="preserve">szerepet </w:t>
      </w:r>
      <w:r w:rsidR="00A84350">
        <w:t>játsz</w:t>
      </w:r>
      <w:r w:rsidR="00C76A15">
        <w:t>ó SSL könyvtárak</w:t>
      </w:r>
      <w:r w:rsidR="00A84350">
        <w:t>.</w:t>
      </w:r>
    </w:p>
    <w:p w14:paraId="75211F28" w14:textId="5DE75091" w:rsidR="00FB1B46" w:rsidRDefault="0057327F" w:rsidP="004E0F2B">
      <w:pPr>
        <w:pStyle w:val="Cmsor4"/>
      </w:pPr>
      <w:r>
        <w:lastRenderedPageBreak/>
        <w:t>Android Runtime</w:t>
      </w:r>
    </w:p>
    <w:p w14:paraId="0E0AADF6" w14:textId="3646D85D" w:rsidR="00D8383A" w:rsidRDefault="00C36E8B" w:rsidP="00D8383A">
      <w:r>
        <w:t>Az</w:t>
      </w:r>
      <w:r w:rsidR="004A70A0">
        <w:t xml:space="preserve"> architektúra harmadik része és a második rétegben található. </w:t>
      </w:r>
      <w:r>
        <w:t>Tartalmazza az egyik kulcsfontosságú komponenst, a Dalvik Virtual Machine-t, amely egy kifejezetten Androidhoz tervezett és optimizált Java virtu</w:t>
      </w:r>
      <w:r w:rsidR="00995B38">
        <w:t>ális gép.</w:t>
      </w:r>
      <w:r w:rsidR="003347A4">
        <w:t xml:space="preserve"> A Dalvik VM </w:t>
      </w:r>
      <w:r w:rsidR="007D34C2">
        <w:t>olyan</w:t>
      </w:r>
      <w:r w:rsidR="003347A4">
        <w:t xml:space="preserve"> alapvető </w:t>
      </w:r>
      <w:r w:rsidR="007D34C2">
        <w:t xml:space="preserve">Linux </w:t>
      </w:r>
      <w:r w:rsidR="003347A4">
        <w:t>szolgáltatá</w:t>
      </w:r>
      <w:r w:rsidR="007D34C2">
        <w:t>sokat használ</w:t>
      </w:r>
      <w:r w:rsidR="003347A4">
        <w:t>, mint</w:t>
      </w:r>
      <w:r w:rsidR="007D34C2">
        <w:t xml:space="preserve"> például a memória menedzsment</w:t>
      </w:r>
      <w:r w:rsidR="003347A4">
        <w:t xml:space="preserve"> vagy a sz</w:t>
      </w:r>
      <w:r w:rsidR="007D34C2">
        <w:t>álkezelés</w:t>
      </w:r>
      <w:r w:rsidR="00946F62">
        <w:t>, ami lényegesnek számít a Java nyelvben.</w:t>
      </w:r>
      <w:r w:rsidR="00B7769B">
        <w:t xml:space="preserve"> Továbbá a VM lehetővé teszi, hogy minden alkalmazás egy saját folyamatban fusson, saját Dalvik VM példánnyal. </w:t>
      </w:r>
      <w:r w:rsidR="00CB081A">
        <w:t xml:space="preserve">Az Android Runtime a Dalvik Virtual Machinen kívül tartalmaz még egy sor alapvető könyvtárat, melyek </w:t>
      </w:r>
      <w:r w:rsidR="0017084E">
        <w:t xml:space="preserve">segítségével </w:t>
      </w:r>
      <w:r w:rsidR="00CB081A">
        <w:t>a fejlesztők a szabványos Java nyelv</w:t>
      </w:r>
      <w:r w:rsidR="0017084E">
        <w:t>et</w:t>
      </w:r>
      <w:r w:rsidR="00CB081A">
        <w:t xml:space="preserve"> </w:t>
      </w:r>
      <w:r w:rsidR="0017084E">
        <w:t>felhasználva írhat</w:t>
      </w:r>
      <w:r w:rsidR="00CB081A">
        <w:t>nak alkalmazásokat.</w:t>
      </w:r>
    </w:p>
    <w:p w14:paraId="56E73DBA" w14:textId="584B21D5" w:rsidR="00E85BE6" w:rsidRDefault="00E85BE6" w:rsidP="00E85BE6">
      <w:pPr>
        <w:pStyle w:val="Cmsor4"/>
      </w:pPr>
      <w:r>
        <w:t>Alkalmazás keretrendszer</w:t>
      </w:r>
    </w:p>
    <w:p w14:paraId="6FB41E11" w14:textId="21C783AB" w:rsidR="0074664D" w:rsidRDefault="00545987" w:rsidP="00E85BE6">
      <w:r>
        <w:t>Az alkalmazásokhoz biztosít számos magasabb szintű szolgáltatást, Java osztályok formájában.</w:t>
      </w:r>
      <w:r w:rsidR="00C51377">
        <w:t xml:space="preserve"> A fejlesztők értelemszerűen ezeket a szolgáltatásokat felhasználhatják az alkalmazásfejlesztés során. </w:t>
      </w:r>
    </w:p>
    <w:p w14:paraId="7E1301F9" w14:textId="4A9476B4" w:rsidR="00DF323E" w:rsidRDefault="00DF323E" w:rsidP="00DF323E">
      <w:pPr>
        <w:pStyle w:val="Cmsor4"/>
      </w:pPr>
      <w:r>
        <w:t>Alkalmazások</w:t>
      </w:r>
    </w:p>
    <w:p w14:paraId="555DBAA6" w14:textId="691D2120" w:rsidR="00E85BE6" w:rsidRDefault="00DF323E" w:rsidP="00163DE9">
      <w:r>
        <w:t>A legfelső rétegben található az összes Android alkalmazás.</w:t>
      </w:r>
      <w:r w:rsidR="00BF58B4">
        <w:t xml:space="preserve"> Ilyen alkalmazások például a névjegyzék, böngésző, játékok.</w:t>
      </w:r>
      <w:r>
        <w:t xml:space="preserve"> </w:t>
      </w:r>
      <w:r w:rsidR="00AC7722">
        <w:t>A</w:t>
      </w:r>
      <w:r w:rsidR="008B18FF">
        <w:t xml:space="preserve"> fejlesztők által írt és telepített alkalmazások is itt kapnak helyet. </w:t>
      </w:r>
      <w:sdt>
        <w:sdtPr>
          <w:id w:val="999627727"/>
          <w:citation/>
        </w:sdtPr>
        <w:sdtContent>
          <w:r w:rsidR="005C1A1E">
            <w:fldChar w:fldCharType="begin"/>
          </w:r>
          <w:r w:rsidR="00841350">
            <w:instrText xml:space="preserve">CITATION Tut17 \l 1038 </w:instrText>
          </w:r>
          <w:r w:rsidR="005C1A1E">
            <w:fldChar w:fldCharType="separate"/>
          </w:r>
          <w:r w:rsidR="001219D5">
            <w:rPr>
              <w:noProof/>
            </w:rPr>
            <w:t>[12]</w:t>
          </w:r>
          <w:r w:rsidR="005C1A1E">
            <w:fldChar w:fldCharType="end"/>
          </w:r>
        </w:sdtContent>
      </w:sdt>
    </w:p>
    <w:p w14:paraId="7D4A0589" w14:textId="7EDE1B24" w:rsidR="0067496E" w:rsidRDefault="0067496E" w:rsidP="0067496E">
      <w:pPr>
        <w:spacing w:after="0" w:line="240" w:lineRule="auto"/>
        <w:ind w:firstLine="0"/>
        <w:jc w:val="left"/>
      </w:pPr>
      <w:r>
        <w:br w:type="page"/>
      </w:r>
    </w:p>
    <w:p w14:paraId="6BD068B3" w14:textId="53F03BEB" w:rsidR="00C54960" w:rsidRDefault="00C333F5" w:rsidP="009873C1">
      <w:pPr>
        <w:pStyle w:val="Cmsor2"/>
      </w:pPr>
      <w:bookmarkStart w:id="43" w:name="_Toc499211918"/>
      <w:r>
        <w:lastRenderedPageBreak/>
        <w:t xml:space="preserve">Alkalmazásfejlesztés </w:t>
      </w:r>
      <w:r w:rsidR="007724C1">
        <w:t>Android platformra</w:t>
      </w:r>
      <w:bookmarkEnd w:id="43"/>
    </w:p>
    <w:p w14:paraId="4237950A" w14:textId="29F03A50" w:rsidR="0024290F" w:rsidRDefault="0024290F" w:rsidP="0024290F">
      <w:pPr>
        <w:pStyle w:val="Cmsor3"/>
      </w:pPr>
      <w:bookmarkStart w:id="44" w:name="_Toc499211919"/>
      <w:r>
        <w:t>Áttekintés</w:t>
      </w:r>
      <w:bookmarkEnd w:id="44"/>
    </w:p>
    <w:p w14:paraId="2335114E" w14:textId="4BF40AB0" w:rsidR="00D20C18" w:rsidRDefault="007D54EB" w:rsidP="00D42D5A">
      <w:r>
        <w:t>A fejlesztőknek számos lehetősége van</w:t>
      </w:r>
      <w:r w:rsidR="00352828">
        <w:t xml:space="preserve"> alkalmazások fejlesztésére</w:t>
      </w:r>
      <w:r>
        <w:t xml:space="preserve">. </w:t>
      </w:r>
      <w:r w:rsidR="00C81657">
        <w:t xml:space="preserve">A </w:t>
      </w:r>
      <w:r w:rsidR="00F31B58">
        <w:t>leg</w:t>
      </w:r>
      <w:r w:rsidR="00527F61">
        <w:t>népszerűbb a Java programozási nyelv</w:t>
      </w:r>
      <w:r w:rsidR="00F31B58">
        <w:t xml:space="preserve"> és </w:t>
      </w:r>
      <w:r w:rsidR="00527F61">
        <w:t>az Android SDK</w:t>
      </w:r>
      <w:r w:rsidR="00F31B58">
        <w:t xml:space="preserve"> (Android Software Development Kit)</w:t>
      </w:r>
      <w:r w:rsidR="00C81657">
        <w:t xml:space="preserve"> </w:t>
      </w:r>
      <w:r w:rsidR="00527F61">
        <w:t>használata</w:t>
      </w:r>
      <w:r w:rsidR="00F31B58">
        <w:t>. Utóbbi</w:t>
      </w:r>
      <w:r w:rsidR="00C81657">
        <w:t xml:space="preserve"> biztosít </w:t>
      </w:r>
      <w:r w:rsidR="00F31B58">
        <w:t>számos fejlesztői eszközt</w:t>
      </w:r>
      <w:r w:rsidR="00C81657">
        <w:t>, emulátor kezelőt (AVD Manager)</w:t>
      </w:r>
      <w:r w:rsidR="004A1B5C">
        <w:t>, progr</w:t>
      </w:r>
      <w:r w:rsidR="00B10472">
        <w:t xml:space="preserve">amkönyvtárakat, </w:t>
      </w:r>
      <w:r w:rsidR="00C86849">
        <w:t>hibakeresőt</w:t>
      </w:r>
      <w:r w:rsidR="00B10472">
        <w:t xml:space="preserve"> és példakódokat</w:t>
      </w:r>
      <w:r w:rsidR="004A1B5C">
        <w:t>.</w:t>
      </w:r>
      <w:r w:rsidR="00B10472">
        <w:t xml:space="preserve"> </w:t>
      </w:r>
      <w:r w:rsidR="00D20C18">
        <w:t>Körülbelül 2014 végéig a hivatalos fejlesztőkörnyezet (IDE</w:t>
      </w:r>
      <w:r w:rsidR="008C570B">
        <w:t xml:space="preserve"> – Integrated Development Kit</w:t>
      </w:r>
      <w:r w:rsidR="00D20C18">
        <w:t xml:space="preserve">) az Eclipse volt, ami az ADT (Android Development Tools) plugint használta. </w:t>
      </w:r>
      <w:r w:rsidR="008C570B">
        <w:t xml:space="preserve">2015-re a Google létrehozta a népszerű IntelliJ alapjaira épülő Android Studio </w:t>
      </w:r>
      <w:r w:rsidR="00B34954">
        <w:t xml:space="preserve">IDE-t. Kevesebb, mint egy éven belül az Android Studio lett a hivatalos fejlesztőkörnyezet, elavultnak titulálva az ADT-t. </w:t>
      </w:r>
      <w:r w:rsidR="00246E54">
        <w:t>A későbbiekben bemutatom az Android Studiot, hiszen én is ebben készítettem el az alkalmazásomat az SDK-t és a Java nyelvet felhasználva.</w:t>
      </w:r>
    </w:p>
    <w:p w14:paraId="434B77ED" w14:textId="0024B3A9" w:rsidR="00A15A4C" w:rsidRDefault="00581EC3" w:rsidP="00D42D5A">
      <w:r>
        <w:t xml:space="preserve">Az Android Native Development Kit (NDK) lehetővé teszi natív kód futtatását. </w:t>
      </w:r>
      <w:r w:rsidR="001A51AC">
        <w:t xml:space="preserve">A C/C++ programnyelven megírt könyvtárakat lehet ARM-re, MIPS-re, vagy x86 natív kódra fordítani. </w:t>
      </w:r>
      <w:r w:rsidR="00EE4792">
        <w:t xml:space="preserve">A Java kódból pedig hívhatók ezek az osztályok. </w:t>
      </w:r>
      <w:r w:rsidR="008F03F3">
        <w:t>Természetesen egy komplett alkalmazás is fordítható NDK-val, azonban ez meglehetősen növeli a komplexitást, az alkalmazásoknak sem származik belőle előnyük, ezér</w:t>
      </w:r>
      <w:r w:rsidR="00A67AE6">
        <w:t>t</w:t>
      </w:r>
      <w:r w:rsidR="008F03F3">
        <w:t xml:space="preserve"> nem javasolt.</w:t>
      </w:r>
      <w:r w:rsidR="00466F34">
        <w:t xml:space="preserve"> </w:t>
      </w:r>
      <w:sdt>
        <w:sdtPr>
          <w:id w:val="1170596529"/>
          <w:citation/>
        </w:sdtPr>
        <w:sdtContent>
          <w:r w:rsidR="00466F34">
            <w:fldChar w:fldCharType="begin"/>
          </w:r>
          <w:r w:rsidR="00466F34">
            <w:instrText xml:space="preserve"> CITATION And174 \l 1038 </w:instrText>
          </w:r>
          <w:r w:rsidR="00466F34">
            <w:fldChar w:fldCharType="separate"/>
          </w:r>
          <w:r w:rsidR="001219D5">
            <w:rPr>
              <w:noProof/>
            </w:rPr>
            <w:t>[13]</w:t>
          </w:r>
          <w:r w:rsidR="00466F34">
            <w:fldChar w:fldCharType="end"/>
          </w:r>
        </w:sdtContent>
      </w:sdt>
    </w:p>
    <w:p w14:paraId="6EF3DA8C" w14:textId="577B90E5" w:rsidR="00581EC3" w:rsidRDefault="001A2EFF" w:rsidP="00D42D5A">
      <w:r>
        <w:t xml:space="preserve">A JetBrains fejlesztői </w:t>
      </w:r>
      <w:r w:rsidR="00D222D6">
        <w:t>körülbelül másfél éve jelentették be és adták</w:t>
      </w:r>
      <w:r>
        <w:t xml:space="preserve"> ki</w:t>
      </w:r>
      <w:r w:rsidR="00AD30A5">
        <w:t xml:space="preserve"> az új, alkalmazások fejlesztésére szánt nyelvének első stabil verzióját, név szerint a Kotlin 1.0-át.</w:t>
      </w:r>
      <w:r w:rsidR="00801BAB">
        <w:t xml:space="preserve"> Koncepcionálisan a Java-ra épül, ugyanakkor az eredeti nyelv legproblémásabb pontjaira jelentős egyszerűsítéseket, fejlesztéseket hozó szintaxis.</w:t>
      </w:r>
      <w:r w:rsidR="006F31F9">
        <w:t xml:space="preserve"> A fejlesztők szerint</w:t>
      </w:r>
      <w:r w:rsidR="00132984">
        <w:t xml:space="preserve"> így gyorsabban lehet kódolni, sőt a fordítási idő is lecsökken.</w:t>
      </w:r>
      <w:r>
        <w:t xml:space="preserve"> </w:t>
      </w:r>
      <w:r w:rsidR="006F31F9">
        <w:t>Egyik nagy előnye a többi JVM alapú nyelvekhez képest, hogy a benne írt kódok szabadon vegyíthetők Java-ban írt kódsorokkal. A két nyelvben megírt osztályok képesek egymást oda-vissza használni, ami lényegesen megkönnyíti a már m</w:t>
      </w:r>
      <w:r w:rsidR="00A3733F">
        <w:t>eglévő Java-s projektek Kotlin nyelvvé</w:t>
      </w:r>
      <w:r w:rsidR="006F31F9">
        <w:t xml:space="preserve"> </w:t>
      </w:r>
      <w:r w:rsidR="004E044C">
        <w:t>konvertálását</w:t>
      </w:r>
      <w:r w:rsidR="006F31F9">
        <w:t xml:space="preserve">. </w:t>
      </w:r>
      <w:r w:rsidR="0098226D">
        <w:t xml:space="preserve">A Kotlint </w:t>
      </w:r>
      <w:r w:rsidR="00256F78">
        <w:t xml:space="preserve">a </w:t>
      </w:r>
      <w:r w:rsidR="00A67AE6">
        <w:t>2017</w:t>
      </w:r>
      <w:r w:rsidR="000F1301">
        <w:t xml:space="preserve"> októberében</w:t>
      </w:r>
      <w:r w:rsidR="00256F78">
        <w:t xml:space="preserve"> megjelent Android Studio 3.0-ás verziója támogatja. </w:t>
      </w:r>
      <w:sdt>
        <w:sdtPr>
          <w:id w:val="1101838449"/>
          <w:citation/>
        </w:sdtPr>
        <w:sdtContent>
          <w:r w:rsidR="00466F34">
            <w:fldChar w:fldCharType="begin"/>
          </w:r>
          <w:r w:rsidR="00466F34">
            <w:instrText xml:space="preserve"> CITATION Pro17 \l 1038 </w:instrText>
          </w:r>
          <w:r w:rsidR="00466F34">
            <w:fldChar w:fldCharType="separate"/>
          </w:r>
          <w:r w:rsidR="001219D5">
            <w:rPr>
              <w:noProof/>
            </w:rPr>
            <w:t>[14]</w:t>
          </w:r>
          <w:r w:rsidR="00466F34">
            <w:fldChar w:fldCharType="end"/>
          </w:r>
        </w:sdtContent>
      </w:sdt>
    </w:p>
    <w:p w14:paraId="42324845" w14:textId="73C6CA0B" w:rsidR="00A61A04" w:rsidRDefault="00A61A04" w:rsidP="00D42D5A"/>
    <w:p w14:paraId="2C41F9BD" w14:textId="5108658D" w:rsidR="00466F34" w:rsidRDefault="00466F34" w:rsidP="00D42D5A"/>
    <w:p w14:paraId="4A2CBE0B" w14:textId="77777777" w:rsidR="00466F34" w:rsidRDefault="00466F34" w:rsidP="00D42D5A"/>
    <w:p w14:paraId="42D7E91E" w14:textId="1163068E" w:rsidR="00A61A04" w:rsidRDefault="00A61A04" w:rsidP="00A61A04">
      <w:pPr>
        <w:pStyle w:val="Cmsor3"/>
      </w:pPr>
      <w:bookmarkStart w:id="45" w:name="_Toc499211920"/>
      <w:r>
        <w:lastRenderedPageBreak/>
        <w:t>Android Studio</w:t>
      </w:r>
      <w:bookmarkEnd w:id="45"/>
    </w:p>
    <w:p w14:paraId="27C2E012" w14:textId="4A326F2A" w:rsidR="002A3FE8" w:rsidRDefault="002A3FE8" w:rsidP="002A3FE8">
      <w:pPr>
        <w:ind w:firstLine="0"/>
      </w:pPr>
      <w:r>
        <w:tab/>
        <w:t>Az Android Studio a hivatalos fejlesztőkörnyezet (IDE) az Android operációs</w:t>
      </w:r>
      <w:r w:rsidR="00B45828">
        <w:t xml:space="preserve"> rendszeren futó alkalmazások fejlesztéséhez</w:t>
      </w:r>
      <w:r w:rsidR="00E3655A">
        <w:t>, aminek alapjául a</w:t>
      </w:r>
      <w:r w:rsidR="006266F1">
        <w:t xml:space="preserve"> fentebb említett</w:t>
      </w:r>
      <w:r w:rsidR="00E3655A">
        <w:t xml:space="preserve"> JetBrains IntelliJ szolgál</w:t>
      </w:r>
      <w:r w:rsidR="0012035E">
        <w:t>.</w:t>
      </w:r>
      <w:r>
        <w:t xml:space="preserve"> </w:t>
      </w:r>
      <w:r w:rsidR="00791517">
        <w:t xml:space="preserve">Az IntelliJ </w:t>
      </w:r>
      <w:r w:rsidR="00CB5895">
        <w:t>számos</w:t>
      </w:r>
      <w:r w:rsidR="00791517">
        <w:t xml:space="preserve"> fejlesztői eszközt szolgáltat, ugyanakkor az Android Studio </w:t>
      </w:r>
      <w:r w:rsidR="00A35D90">
        <w:t>rengeteg további jellemzővel rendelkezik</w:t>
      </w:r>
      <w:r w:rsidR="004B7F72">
        <w:t>, amelyekkel fokozható a</w:t>
      </w:r>
      <w:r w:rsidR="00791517">
        <w:t xml:space="preserve"> hatékonyság</w:t>
      </w:r>
      <w:r w:rsidR="00BF6782">
        <w:t xml:space="preserve"> </w:t>
      </w:r>
      <w:r w:rsidR="0090122F">
        <w:t xml:space="preserve">az </w:t>
      </w:r>
      <w:r w:rsidR="00791517">
        <w:t>alkalmazás</w:t>
      </w:r>
      <w:r w:rsidR="009B631D">
        <w:t>ok</w:t>
      </w:r>
      <w:r w:rsidR="00791517">
        <w:t xml:space="preserve"> </w:t>
      </w:r>
      <w:r w:rsidR="00BF6782">
        <w:t>fejlesztés</w:t>
      </w:r>
      <w:r w:rsidR="009B631D">
        <w:t>e</w:t>
      </w:r>
      <w:r w:rsidR="00BF6782">
        <w:t xml:space="preserve"> </w:t>
      </w:r>
      <w:r w:rsidR="004D2F57">
        <w:t>során</w:t>
      </w:r>
      <w:r w:rsidR="00791517">
        <w:t>.</w:t>
      </w:r>
      <w:r w:rsidR="0054517F">
        <w:t xml:space="preserve"> </w:t>
      </w:r>
      <w:r w:rsidR="0052307B">
        <w:t xml:space="preserve">Ilyenek többek között </w:t>
      </w:r>
      <w:r w:rsidR="00C0366C">
        <w:t xml:space="preserve">a </w:t>
      </w:r>
      <w:r w:rsidR="0052307B">
        <w:t>funkciókban gazdag emulátor, melyen alkalmazásunkat kipróbálha</w:t>
      </w:r>
      <w:r w:rsidR="00C0366C">
        <w:t>tjuk Androidos eszköz hiányában. Új APK telepítése nélkül futtatható a módosított alkalmazás, tartalmaz továbbá kód sablonokat, rende</w:t>
      </w:r>
      <w:r w:rsidR="006C0153">
        <w:t>lkezik C++ és NDK támogatással. Ami pedig véleményem szerint a legfontosabb jellemzője, hogy egységes környezetet nyújt</w:t>
      </w:r>
      <w:r w:rsidR="009B004D">
        <w:t>,</w:t>
      </w:r>
      <w:r w:rsidR="006C0153">
        <w:t xml:space="preserve"> ahol az összes Androidos eszközre lehet fejleszteni. </w:t>
      </w:r>
    </w:p>
    <w:p w14:paraId="75FC7603" w14:textId="1D6D26C2" w:rsidR="008268A1" w:rsidRDefault="008C0CE2" w:rsidP="00E229A7">
      <w:pPr>
        <w:ind w:firstLine="0"/>
      </w:pPr>
      <w:r>
        <w:tab/>
      </w:r>
      <w:r w:rsidR="00481306">
        <w:t xml:space="preserve">Minden egyes projekt tartalmaz legalább egy modult, amihez tartoznak forráskód fájlok és erőforrás fájlok. Utóbbi tartalmazza például a felületeket leíró XML-eket, stílusokat, színeket, karakterláncokat. Mindent, ami nem </w:t>
      </w:r>
      <w:r w:rsidR="003C7862">
        <w:t>forrá</w:t>
      </w:r>
      <w:r w:rsidR="00BC2FB8">
        <w:t>s</w:t>
      </w:r>
      <w:r w:rsidR="00481306">
        <w:t xml:space="preserve">kód alapú erőforrás. </w:t>
      </w:r>
      <w:r w:rsidR="00361B44">
        <w:t>Egy kiindulási projekt struktúrája három fő részre bontható. Az egyik, az előbb említett erőforrások, ez „res” néven található. Ezen</w:t>
      </w:r>
      <w:r w:rsidR="007E75DB">
        <w:t xml:space="preserve"> </w:t>
      </w:r>
      <w:r w:rsidR="00361B44">
        <w:t xml:space="preserve">kívül van a „java” mappa, amelyben a nevéből adódóan minden Java forrásfájl kap helyet, beleértve a teszteket is. </w:t>
      </w:r>
      <w:r w:rsidR="009D14B7">
        <w:t>A harmadik mappa pedig a „manifest”, amelyben az „AndroidManifest.xml” fájl helyezkedik el.</w:t>
      </w:r>
      <w:r w:rsidR="00A861A6">
        <w:t xml:space="preserve"> Az alkalmazás</w:t>
      </w:r>
      <w:r w:rsidR="007573CC">
        <w:t>leíró (manifest) állomány deklarálja</w:t>
      </w:r>
      <w:r w:rsidR="00A861A6">
        <w:t xml:space="preserve"> többek között</w:t>
      </w:r>
      <w:r w:rsidR="007573CC">
        <w:t xml:space="preserve"> az alkalmazás komponenseinek listáját, a szükséges minimális Android (API) verziót, valamint a szükséges hardver konfigurációt.</w:t>
      </w:r>
      <w:r w:rsidR="00100104">
        <w:t xml:space="preserve"> </w:t>
      </w:r>
      <w:sdt>
        <w:sdtPr>
          <w:id w:val="1658641711"/>
          <w:citation/>
        </w:sdtPr>
        <w:sdtContent>
          <w:r w:rsidR="00466F34">
            <w:fldChar w:fldCharType="begin"/>
          </w:r>
          <w:r w:rsidR="00841350">
            <w:instrText xml:space="preserve">CITATION And175 \l 1038 </w:instrText>
          </w:r>
          <w:r w:rsidR="00466F34">
            <w:fldChar w:fldCharType="separate"/>
          </w:r>
          <w:r w:rsidR="001219D5">
            <w:rPr>
              <w:noProof/>
            </w:rPr>
            <w:t>[15]</w:t>
          </w:r>
          <w:r w:rsidR="00466F34">
            <w:fldChar w:fldCharType="end"/>
          </w:r>
        </w:sdtContent>
      </w:sdt>
    </w:p>
    <w:p w14:paraId="42CB8C66" w14:textId="4E337267" w:rsidR="00E229A7" w:rsidRDefault="00E229A7" w:rsidP="00E229A7">
      <w:pPr>
        <w:ind w:firstLine="0"/>
      </w:pPr>
      <w:r>
        <w:tab/>
        <w:t>Az Android Studio Gradle-t használ</w:t>
      </w:r>
      <w:r w:rsidR="000F5381">
        <w:t xml:space="preserve"> az alkalmazások build-elésének alapjához. </w:t>
      </w:r>
      <w:r w:rsidR="00E70C62">
        <w:t xml:space="preserve">A build rendszer integrálva van az Android Studio-ba, de akár parancssorból is futtatható. </w:t>
      </w:r>
      <w:r w:rsidR="006B5395">
        <w:t>A Gradle rengeteg jellemzővel rendelkezik, segítségével a build folyamat testre</w:t>
      </w:r>
      <w:r w:rsidR="00A831F2">
        <w:t xml:space="preserve"> </w:t>
      </w:r>
      <w:r w:rsidR="006B5395">
        <w:t xml:space="preserve">szabható. </w:t>
      </w:r>
      <w:r w:rsidR="00A831F2">
        <w:t>Több APK létrehozható vele ugyanahhoz a projekthez, melyek külön</w:t>
      </w:r>
      <w:r w:rsidR="00295830">
        <w:t>böző jellemzőkkel rendelkeznek és lehetővé teszi a kódok újra felhasználását.</w:t>
      </w:r>
      <w:r w:rsidR="00466F34">
        <w:t xml:space="preserve"> </w:t>
      </w:r>
      <w:sdt>
        <w:sdtPr>
          <w:id w:val="-1066494494"/>
          <w:citation/>
        </w:sdtPr>
        <w:sdtContent>
          <w:r w:rsidR="00466F34">
            <w:fldChar w:fldCharType="begin"/>
          </w:r>
          <w:r w:rsidR="00466F34">
            <w:instrText xml:space="preserve"> CITATION And176 \l 1038 </w:instrText>
          </w:r>
          <w:r w:rsidR="00466F34">
            <w:fldChar w:fldCharType="separate"/>
          </w:r>
          <w:r w:rsidR="001219D5">
            <w:rPr>
              <w:noProof/>
            </w:rPr>
            <w:t>[16]</w:t>
          </w:r>
          <w:r w:rsidR="00466F34">
            <w:fldChar w:fldCharType="end"/>
          </w:r>
        </w:sdtContent>
      </w:sdt>
    </w:p>
    <w:p w14:paraId="2986F884" w14:textId="30F30449" w:rsidR="00410EDB" w:rsidRDefault="00410EDB" w:rsidP="00E229A7">
      <w:pPr>
        <w:ind w:firstLine="0"/>
      </w:pPr>
    </w:p>
    <w:p w14:paraId="75F83A9C" w14:textId="77777777" w:rsidR="00F0233F" w:rsidRDefault="00F0233F" w:rsidP="00E229A7">
      <w:pPr>
        <w:ind w:firstLine="0"/>
      </w:pPr>
    </w:p>
    <w:p w14:paraId="78C0EF1A" w14:textId="14AA675E" w:rsidR="000D2E89" w:rsidRDefault="000D2E89" w:rsidP="00E229A7">
      <w:pPr>
        <w:ind w:firstLine="0"/>
      </w:pPr>
    </w:p>
    <w:p w14:paraId="684C41E2" w14:textId="3AC359C2" w:rsidR="001D33C6" w:rsidRDefault="001D33C6" w:rsidP="00E229A7">
      <w:pPr>
        <w:ind w:firstLine="0"/>
      </w:pPr>
    </w:p>
    <w:p w14:paraId="73574941" w14:textId="77777777" w:rsidR="001D33C6" w:rsidRDefault="001D33C6" w:rsidP="00E229A7">
      <w:pPr>
        <w:ind w:firstLine="0"/>
      </w:pPr>
    </w:p>
    <w:p w14:paraId="55E08015" w14:textId="77777777" w:rsidR="00410EDB" w:rsidRDefault="00410EDB" w:rsidP="00410EDB">
      <w:pPr>
        <w:pStyle w:val="Cmsor3"/>
      </w:pPr>
      <w:bookmarkStart w:id="46" w:name="_Toc499211921"/>
      <w:r>
        <w:lastRenderedPageBreak/>
        <w:t>Alkalmazás komponensek</w:t>
      </w:r>
      <w:bookmarkEnd w:id="46"/>
    </w:p>
    <w:p w14:paraId="7EE589B9" w14:textId="7B7BFC7F" w:rsidR="00410EDB" w:rsidRDefault="00410EDB" w:rsidP="00410EDB">
      <w:r>
        <w:t>Az An</w:t>
      </w:r>
      <w:r w:rsidR="00281473">
        <w:t xml:space="preserve">droid alkalmazás alapvető építő </w:t>
      </w:r>
      <w:r>
        <w:t>kövei. Ezek a komponensek megtalálhatók a manifest fájlban. A manifest felsorolja az alkalmazásban található összes komponenst és hogy azok hogyan kapcsolódnak egymással. Bár rengeteg komponens van, jelle</w:t>
      </w:r>
      <w:r w:rsidR="00281473">
        <w:t>mzően egy Android alkalmazás az alábbi 4-re épül</w:t>
      </w:r>
      <w:r>
        <w:t>:</w:t>
      </w:r>
    </w:p>
    <w:p w14:paraId="46E17D83" w14:textId="77777777" w:rsidR="00410EDB" w:rsidRDefault="00410EDB" w:rsidP="00410EDB">
      <w:pPr>
        <w:pStyle w:val="Listaszerbekezds"/>
        <w:numPr>
          <w:ilvl w:val="0"/>
          <w:numId w:val="28"/>
        </w:numPr>
      </w:pPr>
      <w:r>
        <w:t>Activity – különálló nézet, saját kezelőfelülettel</w:t>
      </w:r>
    </w:p>
    <w:p w14:paraId="5398D571" w14:textId="77777777" w:rsidR="00410EDB" w:rsidRDefault="00410EDB" w:rsidP="00410EDB">
      <w:pPr>
        <w:pStyle w:val="Listaszerbekezds"/>
        <w:numPr>
          <w:ilvl w:val="0"/>
          <w:numId w:val="28"/>
        </w:numPr>
      </w:pPr>
      <w:r>
        <w:t>Service – egy hosszabb ideig háttérben futó feladatot jelképez</w:t>
      </w:r>
    </w:p>
    <w:p w14:paraId="29413B80" w14:textId="77777777" w:rsidR="00410EDB" w:rsidRDefault="00410EDB" w:rsidP="00410EDB">
      <w:pPr>
        <w:pStyle w:val="Listaszerbekezds"/>
        <w:numPr>
          <w:ilvl w:val="0"/>
          <w:numId w:val="28"/>
        </w:numPr>
      </w:pPr>
      <w:r>
        <w:t>Broadcast Receiver – rendszer szintű eseményekre reagál</w:t>
      </w:r>
    </w:p>
    <w:p w14:paraId="4694631C" w14:textId="77777777" w:rsidR="00410EDB" w:rsidRPr="004D4D3C" w:rsidRDefault="00410EDB" w:rsidP="00410EDB">
      <w:pPr>
        <w:pStyle w:val="Listaszerbekezds"/>
        <w:numPr>
          <w:ilvl w:val="0"/>
          <w:numId w:val="28"/>
        </w:numPr>
      </w:pPr>
      <w:r>
        <w:t>Content Provider – megosztott adatforrás kezelése</w:t>
      </w:r>
    </w:p>
    <w:p w14:paraId="45AAF932" w14:textId="77777777" w:rsidR="00410EDB" w:rsidRDefault="00410EDB" w:rsidP="00410EDB"/>
    <w:p w14:paraId="4B26CCB4" w14:textId="77777777" w:rsidR="00410EDB" w:rsidRDefault="00410EDB" w:rsidP="00410EDB">
      <w:pPr>
        <w:pStyle w:val="Cmsor4"/>
      </w:pPr>
      <w:r>
        <w:t>Activity</w:t>
      </w:r>
    </w:p>
    <w:p w14:paraId="2A87F18E" w14:textId="4BC201F0" w:rsidR="00410EDB" w:rsidRDefault="00410EDB" w:rsidP="00410EDB">
      <w:r>
        <w:t xml:space="preserve">Képernyőt reprezentál a felhasználói felületen. Minden Activity egy új képernyő a készülék kijelzőjén. Például, ha van egy email alkalmazás, ott az egyik Activity, amelyik megmutatja listába rendezve az emaileket, amint rákattintunk egy emailre az átvisz egy másikba, ahol pedig már az email tartalma látható. Természetesen Activity-k között szabad átjárás van mindkét irányba, a stack elvein alapulva. Azaz, ha egy új Activity indul, az az előző tetejére (stack tetejére) kerül, amikor pedig visszalépünk egyet, </w:t>
      </w:r>
      <w:r w:rsidR="00351F3E">
        <w:t>a legfelső eltűnik, majd</w:t>
      </w:r>
      <w:r>
        <w:t xml:space="preserve"> az egyel alatta lévőre ugrunk. Mindig, amelyik képernyőt látjuk, az a stack legtetején lévő Activity. Egy alkalmazásnak általában több Activity-je van, ilyenkor nekünk kel</w:t>
      </w:r>
      <w:r w:rsidR="000323AA">
        <w:t>l eldönteni, melyik legyen a kezdő</w:t>
      </w:r>
      <w:r>
        <w:t>képernyő, melyik jelenjen meg az alkalmazás indításával.</w:t>
      </w:r>
    </w:p>
    <w:p w14:paraId="3C4A9819" w14:textId="7A00DEFC" w:rsidR="00410EDB" w:rsidRDefault="00410EDB" w:rsidP="00410EDB">
      <w:r>
        <w:t xml:space="preserve">Egy Activity, életciklusa során rengeteg metódust hív a megfelelő sorrendben, hogy felépítse, vagy éppen </w:t>
      </w:r>
      <w:r w:rsidR="00AD187A">
        <w:t>lerombolja</w:t>
      </w:r>
      <w:r>
        <w:t xml:space="preserve"> magát. Az alkalmazás készítése során nem kötelező az összes metódust </w:t>
      </w:r>
      <w:r w:rsidR="00196234">
        <w:t>külön implementálni</w:t>
      </w:r>
      <w:r>
        <w:t xml:space="preserve">. Azonban tudni kell, hogy melyiket célszerű </w:t>
      </w:r>
      <w:r w:rsidR="00EE65DC">
        <w:t>felülírni</w:t>
      </w:r>
      <w:r>
        <w:t xml:space="preserve"> ahhoz, hogy az alkalmazás az elvártnak megfelelő működést</w:t>
      </w:r>
      <w:r w:rsidR="001918AF">
        <w:t>, viselkedést</w:t>
      </w:r>
      <w:r>
        <w:t xml:space="preserve"> produkálja.</w:t>
      </w:r>
      <w:r w:rsidR="00644B94">
        <w:t xml:space="preserve"> Egy ilyen életciklus a 3.6-o</w:t>
      </w:r>
      <w:r w:rsidR="00FD7E0B">
        <w:t>s ábrán látható.</w:t>
      </w:r>
    </w:p>
    <w:p w14:paraId="2D19F02A" w14:textId="77777777" w:rsidR="00644B94" w:rsidRDefault="00410EDB" w:rsidP="00644B94">
      <w:pPr>
        <w:keepNext/>
        <w:jc w:val="center"/>
      </w:pPr>
      <w:r>
        <w:rPr>
          <w:noProof/>
          <w:lang w:eastAsia="hu-HU"/>
        </w:rPr>
        <w:lastRenderedPageBreak/>
        <w:drawing>
          <wp:inline distT="0" distB="0" distL="0" distR="0" wp14:anchorId="44F7D82D" wp14:editId="32448227">
            <wp:extent cx="3640482" cy="4706590"/>
            <wp:effectExtent l="0" t="0" r="0" b="0"/>
            <wp:docPr id="59" name="Kép 59"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tate diagram for an Android Activity Lifecyc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7162" cy="4792797"/>
                    </a:xfrm>
                    <a:prstGeom prst="rect">
                      <a:avLst/>
                    </a:prstGeom>
                    <a:noFill/>
                    <a:ln>
                      <a:noFill/>
                    </a:ln>
                  </pic:spPr>
                </pic:pic>
              </a:graphicData>
            </a:graphic>
          </wp:inline>
        </w:drawing>
      </w:r>
    </w:p>
    <w:p w14:paraId="3599B60A" w14:textId="4DA0571B" w:rsidR="00410EDB" w:rsidRDefault="00644B94" w:rsidP="00644B94">
      <w:pPr>
        <w:pStyle w:val="Kpalrs"/>
      </w:pPr>
      <w:fldSimple w:instr=" STYLEREF 1 \s ">
        <w:r>
          <w:rPr>
            <w:noProof/>
          </w:rPr>
          <w:t>3</w:t>
        </w:r>
      </w:fldSimple>
      <w:r>
        <w:t>.</w:t>
      </w:r>
      <w:fldSimple w:instr=" SEQ ábra \* ARABIC \s 1 ">
        <w:r>
          <w:rPr>
            <w:noProof/>
          </w:rPr>
          <w:t>6</w:t>
        </w:r>
      </w:fldSimple>
      <w:r>
        <w:t>. ábra Activity életciklus</w:t>
      </w:r>
    </w:p>
    <w:p w14:paraId="64E96F4D" w14:textId="1AA94BA9" w:rsidR="00410EDB" w:rsidRDefault="00410EDB" w:rsidP="00410EDB">
      <w:r>
        <w:t xml:space="preserve">Az Activity létrehozásakor az onCreate() </w:t>
      </w:r>
      <w:r w:rsidR="002D46DA">
        <w:t>az első callback metódus, ami hí</w:t>
      </w:r>
      <w:r>
        <w:t xml:space="preserve">vódik. Ebben szokás összekapcsolni a kóddal az XML-ben leírt felületeket, vezérlőket, hogy azokat Java kódból tudjuk használni, állítani. Utána következik az onStart(), amely lefutása után az Activity látható lesz a felhasználó számára, majd az onResume(), amikor már felhasználói interakciókat is fogad az Activity. Egy Activity ha szünetelt állapotba kerül, nem tud felhasználói </w:t>
      </w:r>
      <w:r w:rsidR="002D46DA">
        <w:t>utasításokat</w:t>
      </w:r>
      <w:r w:rsidR="00923AD3">
        <w:t xml:space="preserve"> fogadni, vagy futtatni kódot.</w:t>
      </w:r>
      <w:r>
        <w:t xml:space="preserve"> </w:t>
      </w:r>
      <w:r w:rsidR="00923AD3">
        <w:t>E</w:t>
      </w:r>
      <w:r>
        <w:t xml:space="preserve">zért ha van olyan erőforrás, amit később még szeretnénk használni, azt az onPause() metódust felülírva érdemes elmenteni. A szünetelt állapot akkor következik be, ha egy másik Activity előrébb van, de ez még látszik. A rendszer </w:t>
      </w:r>
      <w:r w:rsidR="00923AD3">
        <w:t>különösen</w:t>
      </w:r>
      <w:r>
        <w:t xml:space="preserve"> alacsony memóriaállapot esetén </w:t>
      </w:r>
      <w:r w:rsidR="0030140B">
        <w:t>bezárja a nem előtérben lévő Activity-t</w:t>
      </w:r>
      <w:r>
        <w:t>. Az onResume() metódus hívásával lehet visszatérni szünetelt állapotból futóba. Ilyenkor az Activity előtérben van és a fókusz rá irányul. Amint az Activity már egyáltalán nem látható, akkor hívódik az onStop(), ilyenkor az Activity még él, de egy másik már teljesen elfedi, nem látszik belőle semmi. Mivel az Activity még él, lehetőség van újra futó állapotba tenni. Ehhez az onRestart()-</w:t>
      </w:r>
      <w:r>
        <w:lastRenderedPageBreak/>
        <w:t xml:space="preserve">ot kell meghívni, amelyet az onStart(), onResume() metódusok hívása követ. </w:t>
      </w:r>
      <w:r w:rsidR="00587E95">
        <w:t>Optimális</w:t>
      </w:r>
      <w:r>
        <w:t xml:space="preserve"> esetben hívodik még az onDestroy() is, amely során a rendszer megsemmisíti az Activity-t és minden még lefoglalt erőforrást felszabadít. Azért írtam, hogy </w:t>
      </w:r>
      <w:r w:rsidR="00587E95">
        <w:t>optimális</w:t>
      </w:r>
      <w:r>
        <w:t xml:space="preserve"> esetben, mivel kritikus memóriahiány esetén ez elmaradhat. </w:t>
      </w:r>
      <w:sdt>
        <w:sdtPr>
          <w:id w:val="-1930575328"/>
          <w:citation/>
        </w:sdtPr>
        <w:sdtContent>
          <w:r w:rsidR="001D33C6">
            <w:fldChar w:fldCharType="begin"/>
          </w:r>
          <w:r w:rsidR="001D33C6">
            <w:instrText xml:space="preserve"> CITATION And177 \l 1038 </w:instrText>
          </w:r>
          <w:r w:rsidR="001D33C6">
            <w:fldChar w:fldCharType="separate"/>
          </w:r>
          <w:r w:rsidR="001219D5">
            <w:rPr>
              <w:noProof/>
            </w:rPr>
            <w:t>[17]</w:t>
          </w:r>
          <w:r w:rsidR="001D33C6">
            <w:fldChar w:fldCharType="end"/>
          </w:r>
        </w:sdtContent>
      </w:sdt>
    </w:p>
    <w:p w14:paraId="6A5FDCB9" w14:textId="77777777" w:rsidR="00410EDB" w:rsidRDefault="00410EDB" w:rsidP="00410EDB">
      <w:pPr>
        <w:pStyle w:val="Cmsor4"/>
      </w:pPr>
      <w:r>
        <w:t>Service</w:t>
      </w:r>
    </w:p>
    <w:p w14:paraId="714FF2DC" w14:textId="77777777" w:rsidR="00410EDB" w:rsidRDefault="00410EDB" w:rsidP="00410EDB">
      <w:r>
        <w:t>Háttérben fut, hosszú ideig tartó műveleteket hajt végre. Tipikus példája a háttérben szóló zene, miközben a felhasználó egy másik alkalmazásban van. Alapvetően két állapotban lehet egy Service:</w:t>
      </w:r>
    </w:p>
    <w:p w14:paraId="2324D457" w14:textId="19CAADAF" w:rsidR="00410EDB" w:rsidRDefault="00410EDB" w:rsidP="00410EDB">
      <w:pPr>
        <w:pStyle w:val="Listaszerbekezds"/>
        <w:numPr>
          <w:ilvl w:val="0"/>
          <w:numId w:val="29"/>
        </w:numPr>
      </w:pPr>
      <w:r>
        <w:t>Started – Amikor egy másik komponens elindítja a startService() metódus hívásával. Amint elindul egy Service, az a végtelenségig futhat, még akkor is, ha az őt létrehozó komponens megsemmisül</w:t>
      </w:r>
      <w:r w:rsidR="006E7376">
        <w:t>t</w:t>
      </w:r>
      <w:r>
        <w:t>.</w:t>
      </w:r>
    </w:p>
    <w:p w14:paraId="56F2CF2B" w14:textId="77777777" w:rsidR="00410EDB" w:rsidRDefault="00410EDB" w:rsidP="00410EDB">
      <w:pPr>
        <w:pStyle w:val="Listaszerbekezds"/>
        <w:numPr>
          <w:ilvl w:val="0"/>
          <w:numId w:val="29"/>
        </w:numPr>
      </w:pPr>
      <w:r>
        <w:t>Bound – Amikor egy alkalmazás komponens hívja a bindService() metódust és a Service-hez kötődik. Ezzel egy kliens-szerver interfészt kialakítva, ami lehetővé teszi a komponensek számára, hogy a interakciókat intézzenek a Service felé.</w:t>
      </w:r>
    </w:p>
    <w:p w14:paraId="3C027BFD" w14:textId="5F5C07EE" w:rsidR="00410EDB" w:rsidRDefault="00410EDB" w:rsidP="00410EDB">
      <w:pPr>
        <w:ind w:firstLine="0"/>
      </w:pPr>
      <w:r>
        <w:t xml:space="preserve">Az Activity-hez hasonlóan a Service-nek is van életciklusa, hasonló metódusokkal, melyek implementálásával figyelhetők a Service állapotváltozásai. Így, a megfelelő szakaszban lehet elvégezni a munkát. </w:t>
      </w:r>
      <w:sdt>
        <w:sdtPr>
          <w:id w:val="381296139"/>
          <w:citation/>
        </w:sdtPr>
        <w:sdtContent>
          <w:r w:rsidR="001D33C6">
            <w:fldChar w:fldCharType="begin"/>
          </w:r>
          <w:r w:rsidR="001D33C6">
            <w:instrText xml:space="preserve"> CITATION And178 \l 1038 </w:instrText>
          </w:r>
          <w:r w:rsidR="001D33C6">
            <w:fldChar w:fldCharType="separate"/>
          </w:r>
          <w:r w:rsidR="001219D5">
            <w:rPr>
              <w:noProof/>
            </w:rPr>
            <w:t>[18]</w:t>
          </w:r>
          <w:r w:rsidR="001D33C6">
            <w:fldChar w:fldCharType="end"/>
          </w:r>
        </w:sdtContent>
      </w:sdt>
    </w:p>
    <w:p w14:paraId="465B6ACF" w14:textId="77777777" w:rsidR="00410EDB" w:rsidRDefault="00410EDB" w:rsidP="00410EDB">
      <w:pPr>
        <w:pStyle w:val="Cmsor4"/>
      </w:pPr>
      <w:r>
        <w:t>Broadcast Receiver</w:t>
      </w:r>
    </w:p>
    <w:p w14:paraId="3C1D4F22" w14:textId="77777777" w:rsidR="00410EDB" w:rsidRDefault="00410EDB" w:rsidP="00410EDB">
      <w:r>
        <w:t>Egyszerűen reagál, az egyéb alkalmazásokból származó, vagy rendszerszintű üzenetekre. Egy alkalmazás például letölt egy fájlt, és broadcast szerűen értesítést küld, hogy a letöltés befejeződött, a fájl használható. Ezt az üzenetet a Broadcast Receiver segítségével lehet elkapni és a kívánt módon lereagálni.</w:t>
      </w:r>
    </w:p>
    <w:p w14:paraId="4B718D37" w14:textId="77777777" w:rsidR="00410EDB" w:rsidRDefault="00410EDB" w:rsidP="00410EDB">
      <w:pPr>
        <w:pStyle w:val="Cmsor4"/>
      </w:pPr>
      <w:r>
        <w:t>Content Provider</w:t>
      </w:r>
    </w:p>
    <w:p w14:paraId="5E4343DB" w14:textId="72E8FF6D" w:rsidR="00410EDB" w:rsidRDefault="00410EDB" w:rsidP="00410EDB">
      <w:r>
        <w:t>Kérésre adatokat szolgáltat egyik alkalmazásból másikak alkalmazásokba. Az ilyen kéréseket a ContentResolver osztály kezeli. Az adatok tárolódhatnak  fájlrendszerben, az adatbázisban, vagy valahol teljesen máshol is.</w:t>
      </w:r>
    </w:p>
    <w:p w14:paraId="6F9BE77D" w14:textId="77777777" w:rsidR="00692A40" w:rsidRDefault="00692A40" w:rsidP="00410EDB"/>
    <w:p w14:paraId="558F1055" w14:textId="77777777" w:rsidR="00410EDB" w:rsidRDefault="00410EDB" w:rsidP="00410EDB">
      <w:pPr>
        <w:pStyle w:val="Cmsor4"/>
      </w:pPr>
      <w:r>
        <w:lastRenderedPageBreak/>
        <w:t>További komponensek</w:t>
      </w:r>
    </w:p>
    <w:p w14:paraId="6C727CAB" w14:textId="77777777" w:rsidR="00410EDB" w:rsidRDefault="00410EDB" w:rsidP="00410EDB">
      <w:r>
        <w:t>Vannak még további komponensek, melyek az előzőek felépítésében játszanak szerepet. Ezek a komponensek a következők:</w:t>
      </w:r>
    </w:p>
    <w:p w14:paraId="7F25AC9F" w14:textId="77777777" w:rsidR="00410EDB" w:rsidRDefault="00410EDB" w:rsidP="00410EDB">
      <w:pPr>
        <w:pStyle w:val="Listaszerbekezds"/>
        <w:numPr>
          <w:ilvl w:val="0"/>
          <w:numId w:val="31"/>
        </w:numPr>
      </w:pPr>
      <w:r>
        <w:t>Fragments – A képernyő egy nagyobb részéért felelős objektumok.</w:t>
      </w:r>
    </w:p>
    <w:p w14:paraId="635C3D61" w14:textId="77777777" w:rsidR="00410EDB" w:rsidRDefault="00410EDB" w:rsidP="00410EDB">
      <w:pPr>
        <w:pStyle w:val="Listaszerbekezds"/>
        <w:numPr>
          <w:ilvl w:val="0"/>
          <w:numId w:val="31"/>
        </w:numPr>
      </w:pPr>
      <w:r>
        <w:t>Views – A képernyőn kirajzolódó elemek, mint például egy gomb.</w:t>
      </w:r>
    </w:p>
    <w:p w14:paraId="64ABA88C" w14:textId="2AD1C3B6" w:rsidR="00410EDB" w:rsidRDefault="00410EDB" w:rsidP="00410EDB">
      <w:pPr>
        <w:pStyle w:val="Listaszerbekezds"/>
        <w:numPr>
          <w:ilvl w:val="0"/>
          <w:numId w:val="31"/>
        </w:numPr>
      </w:pPr>
      <w:r>
        <w:t xml:space="preserve">Layouts – Szabályozzák a </w:t>
      </w:r>
      <w:r w:rsidR="001670EC">
        <w:t>nézetek</w:t>
      </w:r>
      <w:r>
        <w:t xml:space="preserve"> elhelyezkedését a képernyőn</w:t>
      </w:r>
    </w:p>
    <w:p w14:paraId="286DFBCC" w14:textId="77777777" w:rsidR="00410EDB" w:rsidRDefault="00410EDB" w:rsidP="00410EDB">
      <w:pPr>
        <w:pStyle w:val="Listaszerbekezds"/>
        <w:numPr>
          <w:ilvl w:val="0"/>
          <w:numId w:val="31"/>
        </w:numPr>
      </w:pPr>
      <w:r>
        <w:t>Intents – Komponensek közötti üzenetek küldésére szolgál</w:t>
      </w:r>
    </w:p>
    <w:p w14:paraId="1E617B08" w14:textId="77777777" w:rsidR="00410EDB" w:rsidRDefault="00410EDB" w:rsidP="00410EDB">
      <w:pPr>
        <w:pStyle w:val="Listaszerbekezds"/>
        <w:numPr>
          <w:ilvl w:val="0"/>
          <w:numId w:val="31"/>
        </w:numPr>
      </w:pPr>
      <w:r>
        <w:t>Resources – Nem forráskód alapú erőforrás fájlok. Például képek.</w:t>
      </w:r>
    </w:p>
    <w:p w14:paraId="156DAC7E" w14:textId="594DD446" w:rsidR="00410EDB" w:rsidRDefault="00410EDB" w:rsidP="0067496E">
      <w:pPr>
        <w:pStyle w:val="Listaszerbekezds"/>
        <w:numPr>
          <w:ilvl w:val="0"/>
          <w:numId w:val="31"/>
        </w:numPr>
      </w:pPr>
      <w:r>
        <w:t xml:space="preserve">Manifest -  Az alkalmazás konfigurációs fájlja. </w:t>
      </w:r>
    </w:p>
    <w:p w14:paraId="09AA7A27" w14:textId="72C1DF9D" w:rsidR="00D8327A" w:rsidRDefault="00F91CF3" w:rsidP="00D8327A">
      <w:pPr>
        <w:pStyle w:val="Cmsor1"/>
      </w:pPr>
      <w:bookmarkStart w:id="47" w:name="_Toc499211922"/>
      <w:r>
        <w:lastRenderedPageBreak/>
        <w:t>Tervezés</w:t>
      </w:r>
      <w:bookmarkEnd w:id="47"/>
    </w:p>
    <w:p w14:paraId="7A7AD050" w14:textId="18792952" w:rsidR="00DD7FC8" w:rsidRPr="00DD7FC8" w:rsidRDefault="00DD7FC8" w:rsidP="00DD7FC8">
      <w:r>
        <w:t xml:space="preserve">Minden szoftver elkészítése tervezéssel indul. Pontosan mit szeretnénk, mit várunk el a program működésétől. Miután ez megvan, utána lehet gondolkodni a megvalósításon. </w:t>
      </w:r>
      <w:r w:rsidR="005A4D31">
        <w:t>A tervezés kezdetekor számomra nyilvánvaló</w:t>
      </w:r>
      <w:r w:rsidR="0069082C">
        <w:t xml:space="preserve"> volt, hogy az alkalmazásom 5</w:t>
      </w:r>
      <w:r w:rsidR="005A4D31">
        <w:t xml:space="preserve"> </w:t>
      </w:r>
      <w:r w:rsidR="00CB0E35">
        <w:t>fő részre</w:t>
      </w:r>
      <w:r w:rsidR="005A4D31">
        <w:t xml:space="preserve"> lesz bontható a funkciók szerint, így az összetartozó osztályokat külön csomagba tettem.</w:t>
      </w:r>
      <w:r w:rsidR="0069082C">
        <w:t xml:space="preserve"> Ezek a komponensek felelősek </w:t>
      </w:r>
      <w:r w:rsidR="00465F99">
        <w:t xml:space="preserve">a </w:t>
      </w:r>
      <w:r w:rsidR="0069082C">
        <w:t>felh</w:t>
      </w:r>
      <w:r w:rsidR="00C11412">
        <w:t>asználói felület,</w:t>
      </w:r>
      <w:r w:rsidR="0069082C">
        <w:t xml:space="preserve"> játéklogika</w:t>
      </w:r>
      <w:r w:rsidR="00C11412">
        <w:t>, adatbázis</w:t>
      </w:r>
      <w:r w:rsidR="0069082C">
        <w:t xml:space="preserve"> és a bluetooth kapcsolat megvalósításáét. Az utolsó komponens pedig egy úgynevezett hasznossági csomag, ahol főleg konstansokat tárolok, illetve az előbb említett komponensek is tárolnak benne temporális adatokat.</w:t>
      </w:r>
      <w:r w:rsidR="005A4D31">
        <w:t xml:space="preserve"> </w:t>
      </w:r>
      <w:r w:rsidR="00465F99">
        <w:t>Ezen</w:t>
      </w:r>
      <w:r w:rsidR="00DD57C9">
        <w:t>felül</w:t>
      </w:r>
      <w:r w:rsidR="00465F99">
        <w:t>,</w:t>
      </w:r>
      <w:r w:rsidR="00DD57C9">
        <w:t xml:space="preserve"> szükségesnek éreztem még egy verziókezelő használatát is</w:t>
      </w:r>
      <w:r w:rsidR="00EC639D">
        <w:t>, mellyel követhetem a fejlesztésem állomásait</w:t>
      </w:r>
      <w:r w:rsidR="00DD57C9">
        <w:t>.</w:t>
      </w:r>
    </w:p>
    <w:p w14:paraId="20501014" w14:textId="599862A3" w:rsidR="00147DCD" w:rsidRDefault="00147DCD" w:rsidP="009873C1">
      <w:pPr>
        <w:pStyle w:val="Cmsor2"/>
      </w:pPr>
      <w:bookmarkStart w:id="48" w:name="_Toc499211923"/>
      <w:r>
        <w:t>Verziókezelés</w:t>
      </w:r>
      <w:bookmarkEnd w:id="48"/>
    </w:p>
    <w:p w14:paraId="00787FE0" w14:textId="7FBB0AF1" w:rsidR="00147DCD" w:rsidRDefault="00765597" w:rsidP="00147DCD">
      <w:pPr>
        <w:ind w:firstLine="0"/>
      </w:pPr>
      <w:hyperlink r:id="rId52" w:history="1">
        <w:r w:rsidR="00147DCD" w:rsidRPr="002E0654">
          <w:rPr>
            <w:rStyle w:val="Hiperhivatkozs"/>
            <w:highlight w:val="yellow"/>
          </w:rPr>
          <w:t>http://bmeaut.github.io/snippets/snippets/0114_VerziokezelokOsszehasonlitasa/</w:t>
        </w:r>
      </w:hyperlink>
    </w:p>
    <w:p w14:paraId="6D5C9DDD" w14:textId="4D965F98" w:rsidR="00147DCD" w:rsidRDefault="00147DCD" w:rsidP="00147DCD">
      <w:r>
        <w:t>Mielőtt elkezdem részletesen bemutatni az alkalmazásom terveinek és megvalósításának részleteit, lényegesnek tartom megemlíteni a verziókezelők fontosságát</w:t>
      </w:r>
      <w:r w:rsidR="00EE30AB">
        <w:t xml:space="preserve"> szoftverfejlesztés során.</w:t>
      </w:r>
      <w:r w:rsidR="007824AD">
        <w:t xml:space="preserve"> </w:t>
      </w:r>
      <w:r w:rsidR="000420A3">
        <w:t>A projekt méretétől függetlenül érdemes használni valamelyik verziókezelőt, azonban a nagyobb méretű fejlesztéseknél hosszútávon elhanyagolhatatlan.</w:t>
      </w:r>
      <w:r w:rsidR="0084626B">
        <w:t xml:space="preserve"> </w:t>
      </w:r>
    </w:p>
    <w:p w14:paraId="1CDE26FC" w14:textId="57F8C36A" w:rsidR="0084626B" w:rsidRDefault="0084626B" w:rsidP="00147DCD">
      <w:r>
        <w:t xml:space="preserve">Egy projekt tipikusan több fájlból áll, legyen szó forráskódról vagy dokumentumról, amelyek folyamatosan változnak. Viszont néha előfordul, hogy elő kell hívnunk egy korábbi verzióját </w:t>
      </w:r>
      <w:r w:rsidR="00F56484">
        <w:t xml:space="preserve">egy vagy több fájlnak. </w:t>
      </w:r>
      <w:r w:rsidR="004D5074">
        <w:t>Ennek több oka is lehet, a leggyakoribb, hogy valamilyen funkció elromlott, ami korábban még működött, ekkor csupán vissza kell lépnünk a még működő verzióra és megnézni, mi változott azóta.</w:t>
      </w:r>
      <w:r w:rsidR="00E7747B">
        <w:t xml:space="preserve"> Előfordul az is, hogy valaki egyszerre több verziót fejleszt. </w:t>
      </w:r>
      <w:r w:rsidR="00A12382">
        <w:t xml:space="preserve">Felteszem, a legtöbb kezdő fejlesztő az első munkáinál előszeretettel használta az éppen működő verzió becsomagolását és elmentését egy másik merevlemezre, vagy valamelyik felhőszolgáltatásba. </w:t>
      </w:r>
      <w:r w:rsidR="00F548B1">
        <w:t>Ez egy ideig működhet, ugyanakkor nem egy szép megoldás,</w:t>
      </w:r>
      <w:r w:rsidR="0068142C">
        <w:t xml:space="preserve"> több mentés esetén már a fájlok nevei is feleslegesen összetetté válhatnak.</w:t>
      </w:r>
      <w:r w:rsidR="00F548B1">
        <w:t xml:space="preserve"> </w:t>
      </w:r>
      <w:r w:rsidR="00EB6A0D">
        <w:t>Továbbá</w:t>
      </w:r>
      <w:r w:rsidR="006D08AB">
        <w:t>,</w:t>
      </w:r>
      <w:r w:rsidR="00F548B1">
        <w:t xml:space="preserve"> ha többen dolgoznak egyazon projekten, akkor nem </w:t>
      </w:r>
      <w:r w:rsidR="00A83008">
        <w:t xml:space="preserve">egy hatékonyan </w:t>
      </w:r>
      <w:r w:rsidR="00F548B1">
        <w:t>járható út.</w:t>
      </w:r>
      <w:r w:rsidR="004D5074">
        <w:t xml:space="preserve"> </w:t>
      </w:r>
    </w:p>
    <w:p w14:paraId="7D6D96DD" w14:textId="18C0ADC3" w:rsidR="005D004A" w:rsidRDefault="005D004A" w:rsidP="00147DCD"/>
    <w:p w14:paraId="32D6E0AA" w14:textId="6F8113AB" w:rsidR="005D004A" w:rsidRDefault="005D004A" w:rsidP="00147DCD"/>
    <w:p w14:paraId="45DC6FA5" w14:textId="77777777" w:rsidR="005D004A" w:rsidRDefault="005D004A" w:rsidP="00147DCD"/>
    <w:p w14:paraId="544E6B80" w14:textId="03DF6793" w:rsidR="001D4855" w:rsidRDefault="001D4855" w:rsidP="00147DCD">
      <w:r>
        <w:t xml:space="preserve">Egy verziókezelő szoftvertől elvárjuk, hogy az előbb megírtakra egy könnyen használható megoldást nyújtson. </w:t>
      </w:r>
      <w:r w:rsidR="00544A12">
        <w:t>Használatával mindig lehessen tudni, hogy melyik az aktuális verzió, ha ebből több van. akkor mindegyiket lehessen követni</w:t>
      </w:r>
      <w:r w:rsidR="004078A5">
        <w:t>, illetve korábbiakat is vissza lehessen állítani</w:t>
      </w:r>
      <w:r w:rsidR="00544A12">
        <w:t xml:space="preserve">. </w:t>
      </w:r>
      <w:r w:rsidR="00BE4694">
        <w:t xml:space="preserve">Lehetővé kell tennie, hogy több fejlesztő is dolgozhasson egy projekten és kezelnie az olyan helyzeteket, amikor többen módosítanak </w:t>
      </w:r>
      <w:r w:rsidR="002879F4">
        <w:t>valamit</w:t>
      </w:r>
      <w:r w:rsidR="009730A1">
        <w:t xml:space="preserve">. </w:t>
      </w:r>
      <w:r w:rsidR="001A087D">
        <w:t>Ezen</w:t>
      </w:r>
      <w:r w:rsidR="00BA511C">
        <w:t xml:space="preserve"> </w:t>
      </w:r>
      <w:r w:rsidR="001A087D">
        <w:t>felül pedig hasznosak lehetnek olyan funkciók, melyek lehetővé teszik a munkát a verziókezelő szerverrel való kapcsolat nélkül</w:t>
      </w:r>
      <w:r w:rsidR="00BA511C">
        <w:t xml:space="preserve">. Gyakran előfordul az is, hogy valamin dolgozunk, nem szeretnénk belőle új verziót létrehozni, viszont később szükségünk lesz rá, amíg egy magasabb prioritású dologgal foglalkozunk. </w:t>
      </w:r>
      <w:r w:rsidR="001B727F">
        <w:t xml:space="preserve">Ekkor ezeket a változtatásokat lehessen ideiglenesen félrerakni és később előhívni. </w:t>
      </w:r>
    </w:p>
    <w:p w14:paraId="2C953517" w14:textId="69631CEF" w:rsidR="008D7E66" w:rsidRDefault="008D7E66" w:rsidP="00147DCD"/>
    <w:p w14:paraId="1A59E607" w14:textId="271E5FB2" w:rsidR="008D7E66" w:rsidRDefault="005C4969" w:rsidP="005C4969">
      <w:pPr>
        <w:pStyle w:val="Cmsor3"/>
      </w:pPr>
      <w:bookmarkStart w:id="49" w:name="_Toc499211924"/>
      <w:r>
        <w:t>Alapvető fogalmak</w:t>
      </w:r>
      <w:bookmarkEnd w:id="49"/>
    </w:p>
    <w:p w14:paraId="5349EE14" w14:textId="063E384D" w:rsidR="005C4969" w:rsidRDefault="00D74844" w:rsidP="005C4969">
      <w:r>
        <w:t>A verziókezelők használata előtt tisztában kell lenni a fogalmakkal, melyek egy ilyen szoftver használata során gyakran előkerülnek. A leggyakoribbakat felsorolás szerűen bemutatom.</w:t>
      </w:r>
    </w:p>
    <w:p w14:paraId="3905E074" w14:textId="278F0863" w:rsidR="003D223C" w:rsidRDefault="005448E4" w:rsidP="005448E4">
      <w:pPr>
        <w:pStyle w:val="Listaszerbekezds"/>
        <w:numPr>
          <w:ilvl w:val="0"/>
          <w:numId w:val="32"/>
        </w:numPr>
      </w:pPr>
      <w:r>
        <w:t>repository – Itt tárolódnak a verziók, illetve azok változtatásai</w:t>
      </w:r>
      <w:r w:rsidR="00E855E1">
        <w:t>.</w:t>
      </w:r>
    </w:p>
    <w:p w14:paraId="0039B8E3" w14:textId="77777777" w:rsidR="00E855E1" w:rsidRDefault="003D223C" w:rsidP="005448E4">
      <w:pPr>
        <w:pStyle w:val="Listaszerbekezds"/>
        <w:numPr>
          <w:ilvl w:val="0"/>
          <w:numId w:val="32"/>
        </w:numPr>
      </w:pPr>
      <w:r>
        <w:t>munkakönyvtár – Itt található az aktuális verzió, amin dolgozunk.</w:t>
      </w:r>
    </w:p>
    <w:p w14:paraId="1C02935A" w14:textId="46BE6ED9" w:rsidR="005448E4" w:rsidRDefault="00E855E1" w:rsidP="005448E4">
      <w:pPr>
        <w:pStyle w:val="Listaszerbekezds"/>
        <w:numPr>
          <w:ilvl w:val="0"/>
          <w:numId w:val="32"/>
        </w:numPr>
      </w:pPr>
      <w:r>
        <w:t xml:space="preserve">commit </w:t>
      </w:r>
      <w:r w:rsidR="00FE3756">
        <w:t xml:space="preserve">(changeset) </w:t>
      </w:r>
      <w:r>
        <w:t xml:space="preserve">– Egy változás csomag, ami két egymásutáni verzió különbségét tartalmazza. </w:t>
      </w:r>
      <w:r w:rsidR="005448E4">
        <w:t xml:space="preserve"> </w:t>
      </w:r>
    </w:p>
    <w:p w14:paraId="12AF526D" w14:textId="5D35AEAA" w:rsidR="00FE3756" w:rsidRDefault="000E178A" w:rsidP="005448E4">
      <w:pPr>
        <w:pStyle w:val="Listaszerbekezds"/>
        <w:numPr>
          <w:ilvl w:val="0"/>
          <w:numId w:val="32"/>
        </w:numPr>
      </w:pPr>
      <w:r>
        <w:t xml:space="preserve">commit (check-in) - </w:t>
      </w:r>
      <w:r w:rsidR="00FE3756">
        <w:t>Szintén commit</w:t>
      </w:r>
      <w:r w:rsidR="0022789D">
        <w:t>-</w:t>
      </w:r>
      <w:r w:rsidR="00FE3756">
        <w:t xml:space="preserve">nak hívjuk azt a műveletet, amikor a munkakönyvtár egy állapotát elmentjük. </w:t>
      </w:r>
    </w:p>
    <w:p w14:paraId="26E365B4" w14:textId="3A1D113D" w:rsidR="0022789D" w:rsidRDefault="00B8664B" w:rsidP="0022789D">
      <w:pPr>
        <w:pStyle w:val="Listaszerbekezds"/>
        <w:numPr>
          <w:ilvl w:val="0"/>
          <w:numId w:val="32"/>
        </w:numPr>
      </w:pPr>
      <w:r>
        <w:t>revert – Az a művelet, amikor vi</w:t>
      </w:r>
      <w:r w:rsidR="0022789D">
        <w:t>sszavonunk egy commit műveletet, azaz visszatérünk egy korábbi verzióra.</w:t>
      </w:r>
    </w:p>
    <w:p w14:paraId="082B1AD2" w14:textId="7F5A40CA" w:rsidR="0022789D" w:rsidRDefault="0022789D" w:rsidP="0022789D">
      <w:pPr>
        <w:pStyle w:val="Listaszerbekezds"/>
        <w:numPr>
          <w:ilvl w:val="0"/>
          <w:numId w:val="32"/>
        </w:numPr>
      </w:pPr>
      <w:r>
        <w:t>branch – A commit-ok gráfjának egy ága. Egy projekt fejlesztése gyakran több ágon fut.</w:t>
      </w:r>
    </w:p>
    <w:p w14:paraId="447479E5" w14:textId="12AC9EC8" w:rsidR="00AD639D" w:rsidRDefault="00AD639D" w:rsidP="0022789D">
      <w:pPr>
        <w:pStyle w:val="Listaszerbekezds"/>
        <w:numPr>
          <w:ilvl w:val="0"/>
          <w:numId w:val="32"/>
        </w:numPr>
      </w:pPr>
      <w:r>
        <w:t>trunk – Több ág esetén a főág.</w:t>
      </w:r>
      <w:r w:rsidR="006F1511">
        <w:t xml:space="preserve"> A többi csak ideiglenes.</w:t>
      </w:r>
    </w:p>
    <w:p w14:paraId="03541DD3" w14:textId="3CD90F50" w:rsidR="008340D2" w:rsidRDefault="008340D2" w:rsidP="0022789D">
      <w:pPr>
        <w:pStyle w:val="Listaszerbekezds"/>
        <w:numPr>
          <w:ilvl w:val="0"/>
          <w:numId w:val="32"/>
        </w:numPr>
      </w:pPr>
      <w:r>
        <w:t>merge – A több fejlesztő által készített változtatások összeolvasztása</w:t>
      </w:r>
    </w:p>
    <w:p w14:paraId="6E2D5669" w14:textId="1A38F4AA" w:rsidR="00FB5289" w:rsidRDefault="00FB5289" w:rsidP="0022789D">
      <w:pPr>
        <w:pStyle w:val="Listaszerbekezds"/>
        <w:numPr>
          <w:ilvl w:val="0"/>
          <w:numId w:val="32"/>
        </w:numPr>
      </w:pPr>
      <w:r>
        <w:lastRenderedPageBreak/>
        <w:t>merge conflict – Az összeolvasztás során fellépő ütközések, melyeket kézzel kell feloldani. Például, ha egy fájlban ugyanazt a sort változtatta két fejlesztő egyszerre.</w:t>
      </w:r>
    </w:p>
    <w:p w14:paraId="160EDBF4" w14:textId="696C1D4B" w:rsidR="00593C7B" w:rsidRDefault="00593C7B" w:rsidP="0022789D">
      <w:pPr>
        <w:pStyle w:val="Listaszerbekezds"/>
        <w:numPr>
          <w:ilvl w:val="0"/>
          <w:numId w:val="32"/>
        </w:numPr>
      </w:pPr>
      <w:r>
        <w:t xml:space="preserve">3-way-merge – Az összeolvasztási folyamat egyik széles körben alkalmazott módszere. </w:t>
      </w:r>
      <w:r w:rsidR="00D77372">
        <w:t>Lényege, hogy a két összefésülendő verzió ősét is megkeresi, majd minden, az őstől eltérő változásról meg kell mondani, hogy a 3 lehetőség közül melyiket válassza.</w:t>
      </w:r>
    </w:p>
    <w:p w14:paraId="57EFCBDA" w14:textId="444E3FBD" w:rsidR="00061AD6" w:rsidRDefault="00061AD6" w:rsidP="005D004A">
      <w:pPr>
        <w:pStyle w:val="Listaszerbekezds"/>
        <w:numPr>
          <w:ilvl w:val="0"/>
          <w:numId w:val="32"/>
        </w:numPr>
      </w:pPr>
      <w:r>
        <w:t xml:space="preserve">tag </w:t>
      </w:r>
      <w:r w:rsidR="00A63918">
        <w:t>–</w:t>
      </w:r>
      <w:r>
        <w:t xml:space="preserve"> </w:t>
      </w:r>
      <w:r w:rsidR="00A63918">
        <w:t>Bizonyos állapotok megjelölése.</w:t>
      </w:r>
      <w:r w:rsidR="00F04D7A">
        <w:t xml:space="preserve"> Ilyen címke lehet például az a verzió a szakdolgozatból, amely felkerült a diplomaterv portálra.</w:t>
      </w:r>
    </w:p>
    <w:p w14:paraId="08F001B7" w14:textId="77777777" w:rsidR="005D004A" w:rsidRDefault="005D004A" w:rsidP="005D004A">
      <w:pPr>
        <w:pStyle w:val="Listaszerbekezds"/>
        <w:ind w:left="1440" w:firstLine="0"/>
      </w:pPr>
    </w:p>
    <w:p w14:paraId="3DE56525" w14:textId="1E7E8AB9" w:rsidR="00A86C6A" w:rsidRDefault="00A86C6A" w:rsidP="00A86C6A">
      <w:pPr>
        <w:pStyle w:val="Cmsor3"/>
      </w:pPr>
      <w:bookmarkStart w:id="50" w:name="_Toc499211925"/>
      <w:r>
        <w:t>Verziókezelők összehasonlítása</w:t>
      </w:r>
      <w:bookmarkEnd w:id="50"/>
    </w:p>
    <w:p w14:paraId="3721912E" w14:textId="4B90A21B" w:rsidR="00DB1CEA" w:rsidRDefault="00432C32" w:rsidP="00DB1CEA">
      <w:r>
        <w:t xml:space="preserve">Ahogy a legtöbb területen, úgy itt is rengeteg szoftver létezik, melyekkel ellátható egy program fejlesztésének verziókövetése. </w:t>
      </w:r>
      <w:r w:rsidR="005F6FCB">
        <w:t xml:space="preserve">Két nagy részre lehet osztani ezt a csoportot, centralizált, illetve elosztott. </w:t>
      </w:r>
      <w:r w:rsidR="00B94650">
        <w:t>Most elsősorban ennek a két csoportnak a neves képviselőit</w:t>
      </w:r>
      <w:r w:rsidR="00B40664">
        <w:t>, a Git-et és a Team Foundation Server-t (TFS)</w:t>
      </w:r>
      <w:r w:rsidR="00B94650">
        <w:t xml:space="preserve"> fogom röviden összehasonlítani, mivel ennek a két kategóriának a többi tagja nagyon hasonlóan működik. </w:t>
      </w:r>
    </w:p>
    <w:p w14:paraId="4A904A0D" w14:textId="2BF4C201" w:rsidR="00AE3E25" w:rsidRDefault="00E1724A" w:rsidP="00DB1CEA">
      <w:r>
        <w:t>A TFS fő eltérése</w:t>
      </w:r>
      <w:r w:rsidR="00417D0F">
        <w:t>i közül</w:t>
      </w:r>
      <w:r w:rsidR="00E600AB">
        <w:t xml:space="preserve"> a Git-hez képest</w:t>
      </w:r>
      <w:r w:rsidR="00417D0F">
        <w:t xml:space="preserve"> az első</w:t>
      </w:r>
      <w:r w:rsidR="00E600AB">
        <w:t xml:space="preserve">, hogy mivel centralizált verziókövető, ezért a munkához alapvetően online kapcsolat kell a szerverrel, míg Git esetében minden fejlesztő rendelkezik egy lokális tárolóval, amit időnként szinkronizál a szerveren lévővel. </w:t>
      </w:r>
      <w:r w:rsidR="00417D0F">
        <w:t>Sokkal inkább a lineáris fejlesztést</w:t>
      </w:r>
      <w:r w:rsidR="00B9445D">
        <w:t xml:space="preserve"> helyezi előtérbe, nem jellemzőek az elágazások, mindenki ugyanazon az ágon dolgozik. </w:t>
      </w:r>
      <w:r w:rsidR="0089265D">
        <w:t xml:space="preserve">A TSF egyik előnye, hogy mivel a központi szerver lehetővé teszi a fájlok zárolását, ami megakadályozza, hogy több fejlesztő egyszerre nyúljon </w:t>
      </w:r>
      <w:r w:rsidR="0088283B">
        <w:t>egy fájl tartalmához. Ennek következménye, hogy ritká</w:t>
      </w:r>
      <w:r w:rsidR="00DB3DDD">
        <w:t>bban jön létre</w:t>
      </w:r>
      <w:r w:rsidR="0089265D">
        <w:t xml:space="preserve"> összefésülési ütközést.</w:t>
      </w:r>
      <w:r w:rsidR="00ED756E">
        <w:t xml:space="preserve"> Természetesen TSF alatt is lehetőség van több ágon dolgozni, azonban itt a munkakönyvtárban lévő forráskódok duplikálását is magával hordozza. Például, ha két ágon dolgozunk, akkor két teljes munkakönyvtár jön létre a gépünkön. </w:t>
      </w:r>
      <w:r w:rsidR="00583C76">
        <w:t xml:space="preserve">TSF-hez szokott fejlesztők számára a Git-ben főleg a sok ág és összefésülés olyakor ijesztő lehet. </w:t>
      </w:r>
    </w:p>
    <w:p w14:paraId="6EB835CC" w14:textId="2BB51D4C" w:rsidR="00AF2424" w:rsidRDefault="00AE3E25" w:rsidP="00AE3E25">
      <w:pPr>
        <w:spacing w:after="0" w:line="240" w:lineRule="auto"/>
        <w:ind w:firstLine="0"/>
        <w:jc w:val="left"/>
      </w:pPr>
      <w:r>
        <w:br w:type="page"/>
      </w:r>
    </w:p>
    <w:p w14:paraId="19D566A9" w14:textId="1F5C5B97" w:rsidR="000D2E89" w:rsidRDefault="00583C76" w:rsidP="007233C7">
      <w:r>
        <w:lastRenderedPageBreak/>
        <w:t xml:space="preserve">Én a fejlesztői éveim során használtam </w:t>
      </w:r>
      <w:r w:rsidR="00904B3C">
        <w:t xml:space="preserve">céges környezetben </w:t>
      </w:r>
      <w:r>
        <w:t xml:space="preserve">centralizált és elosztott verziókezelőt is és bár jelenlegi projektemet egyedül készítettem, mégis az elosztott verziókezelők képviselője, a Git mellett döntöttem. </w:t>
      </w:r>
      <w:r w:rsidR="007233C7">
        <w:t xml:space="preserve">Döntésemben részben szerepet játszott, hogy internetkapcsolat nélkül is tudtam menteni a módosításaimat, illetve volt rá példa, hogy egyszerre több ágon fejlesztettem, mivel egy olyan funkciót készítettem, ami több időt vett igénybe, ugyanakkor működő verziója sem volt. </w:t>
      </w:r>
      <w:r w:rsidR="00A75ED2">
        <w:t xml:space="preserve">Mellékeltem </w:t>
      </w:r>
      <w:r w:rsidR="00D5284C">
        <w:t>egy képet a saját fejlesztési ágam e</w:t>
      </w:r>
      <w:r w:rsidR="00962BC2">
        <w:t>gy korábbi állapotának részletéről</w:t>
      </w:r>
      <w:r w:rsidR="00A75ED2">
        <w:t>. Az ábrán jól látszik, hogy míg az ágon egy funkció fejlesztése történik, azt félrerakva dolgozhattam máson is. A főágat pedig csak akkor fésültem össze az ideiglenes ággal, amikor az már működő kódokat tartalmazott elérve ezzel azt, hogy a főág minden pontjában egy működő verziója van az alkalmazásomnak.</w:t>
      </w:r>
      <w:r w:rsidR="00032BA5">
        <w:t xml:space="preserve"> Számos grafikus kezelőfelülettel rendelkező szoftver készült a Git-hez,</w:t>
      </w:r>
      <w:r w:rsidR="0062485E">
        <w:t xml:space="preserve"> melyek megkönnyítik a verziókezelés használatát és grafikusan ábrázolja a fejlesztési ágat.</w:t>
      </w:r>
      <w:r w:rsidR="00032BA5">
        <w:t xml:space="preserve"> </w:t>
      </w:r>
      <w:r w:rsidR="0062485E">
        <w:t>É</w:t>
      </w:r>
      <w:r w:rsidR="00032BA5">
        <w:t xml:space="preserve">n a Git Extension-t használtam. </w:t>
      </w:r>
    </w:p>
    <w:p w14:paraId="2E460D51" w14:textId="4E7BC4D5" w:rsidR="007C5D24" w:rsidRDefault="007C5D24" w:rsidP="00CB27E8">
      <w:r>
        <w:rPr>
          <w:noProof/>
          <w:lang w:eastAsia="hu-HU"/>
        </w:rPr>
        <w:drawing>
          <wp:inline distT="0" distB="0" distL="0" distR="0" wp14:anchorId="22102CF1" wp14:editId="61F9CC3D">
            <wp:extent cx="4137035" cy="4552545"/>
            <wp:effectExtent l="0" t="0" r="0" b="635"/>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50847" cy="4567745"/>
                    </a:xfrm>
                    <a:prstGeom prst="rect">
                      <a:avLst/>
                    </a:prstGeom>
                  </pic:spPr>
                </pic:pic>
              </a:graphicData>
            </a:graphic>
          </wp:inline>
        </w:drawing>
      </w:r>
    </w:p>
    <w:p w14:paraId="7D3AEF8C" w14:textId="489C4898" w:rsidR="007C5D24" w:rsidRDefault="006B3A85" w:rsidP="00BE4456">
      <w:pPr>
        <w:pStyle w:val="Kpalrs"/>
      </w:pPr>
      <w:r>
        <w:t>4.1 ábra</w:t>
      </w:r>
      <w:r w:rsidR="002077EC">
        <w:t>:</w:t>
      </w:r>
      <w:r>
        <w:t xml:space="preserve"> </w:t>
      </w:r>
      <w:r w:rsidR="000956CF">
        <w:t>az</w:t>
      </w:r>
      <w:r w:rsidR="00766CD0">
        <w:t xml:space="preserve"> alkalmazásom fejlesztési ága (részlet)</w:t>
      </w:r>
    </w:p>
    <w:p w14:paraId="36C73CD1" w14:textId="7F4CB894" w:rsidR="00DD7FC8" w:rsidRDefault="00A1422E" w:rsidP="009873C1">
      <w:pPr>
        <w:pStyle w:val="Cmsor2"/>
      </w:pPr>
      <w:bookmarkStart w:id="51" w:name="_Toc499211926"/>
      <w:r>
        <w:lastRenderedPageBreak/>
        <w:t>Felhasználói felület</w:t>
      </w:r>
      <w:bookmarkEnd w:id="51"/>
    </w:p>
    <w:p w14:paraId="48BD3D06" w14:textId="057068DF" w:rsidR="00A1422E" w:rsidRDefault="004A1F3E" w:rsidP="00A1422E">
      <w:r>
        <w:t xml:space="preserve">Régóta használok okostelefont, ezáltal rengeteg alkalmazást láttam. Mindig is az olyanokat szerettem, amikbe belépve ha csinálni akartam valamit, nem kellett egy pillanatig sem gondolkodnom, hogy melyik menüpont alatt találom. </w:t>
      </w:r>
      <w:r w:rsidR="00A22927">
        <w:t xml:space="preserve">Az egyszerűséget többre tartom, mint a túl sok funkció miatt átláthatatlanná váló alkalmazásokat. </w:t>
      </w:r>
      <w:r w:rsidR="001867EF">
        <w:t xml:space="preserve">Ezt a gondolatmenetet követve egy letisztult, egyszerű felhasználói feleülettel rendelkező alkalmazást készítettem, amely nem terheli a felhasználót felesleges információkkal, vagy a figyelmét elterelő animációkkal. </w:t>
      </w:r>
    </w:p>
    <w:p w14:paraId="4473F82C" w14:textId="3F15CF94" w:rsidR="00C762E7" w:rsidRDefault="00765597" w:rsidP="00A1422E">
      <w:hyperlink r:id="rId54" w:history="1">
        <w:r w:rsidR="00F27FDD" w:rsidRPr="002E0654">
          <w:rPr>
            <w:rStyle w:val="Hiperhivatkozs"/>
            <w:highlight w:val="yellow"/>
          </w:rPr>
          <w:t>https://developer.android.com/design/material/index.html</w:t>
        </w:r>
      </w:hyperlink>
    </w:p>
    <w:p w14:paraId="3F5AC9E7" w14:textId="4096B6C1" w:rsidR="00F27FDD" w:rsidRDefault="00997C4F" w:rsidP="00A1422E">
      <w:r>
        <w:t>Az Android támogatja a Material Design</w:t>
      </w:r>
      <w:r w:rsidR="00370A50">
        <w:t xml:space="preserve"> elveit követő</w:t>
      </w:r>
      <w:r>
        <w:t xml:space="preserve"> alkalmazásokat, amit igyekeztem kihasználni. E</w:t>
      </w:r>
      <w:r w:rsidR="00F27FDD">
        <w:t xml:space="preserve">gy átfogó útmutatót ad több eszközön való vizuális tervezéshez. </w:t>
      </w:r>
      <w:r w:rsidR="00A23E76">
        <w:t xml:space="preserve">A Material Design </w:t>
      </w:r>
      <w:r w:rsidR="008606E3">
        <w:t>kialakításához érdemes használni a legalább API 21-es szinttel rendelkező An</w:t>
      </w:r>
      <w:r w:rsidR="000315FC">
        <w:t>droid ú</w:t>
      </w:r>
      <w:r w:rsidR="008606E3">
        <w:t xml:space="preserve">j komponenseit és funkcióit. </w:t>
      </w:r>
      <w:r w:rsidR="00C14DE0">
        <w:t>Ehhez biztosít az Android új témát és widgeteket és új API-t, amely biztosít saját animációkat és árnyékolási technikákat.</w:t>
      </w:r>
      <w:r w:rsidR="004B1E8E">
        <w:t xml:space="preserve"> </w:t>
      </w:r>
      <w:r w:rsidR="000F27B7">
        <w:t xml:space="preserve">A két új widget kártyák és listák megjelenítésére szolgál. </w:t>
      </w:r>
    </w:p>
    <w:p w14:paraId="28A0D3FE" w14:textId="390DFD39" w:rsidR="00E3046C" w:rsidRDefault="00507406" w:rsidP="00A1422E">
      <w:r w:rsidRPr="00507406">
        <w:rPr>
          <w:noProof/>
          <w:lang w:eastAsia="hu-HU"/>
        </w:rPr>
        <w:drawing>
          <wp:anchor distT="0" distB="0" distL="114300" distR="114300" simplePos="0" relativeHeight="251688960" behindDoc="0" locked="0" layoutInCell="1" allowOverlap="1" wp14:anchorId="7590CDBF" wp14:editId="4F7863B5">
            <wp:simplePos x="0" y="0"/>
            <wp:positionH relativeFrom="margin">
              <wp:align>right</wp:align>
            </wp:positionH>
            <wp:positionV relativeFrom="margin">
              <wp:align>bottom</wp:align>
            </wp:positionV>
            <wp:extent cx="2038985" cy="3997960"/>
            <wp:effectExtent l="0" t="0" r="0" b="2540"/>
            <wp:wrapSquare wrapText="bothSides"/>
            <wp:docPr id="62" name="Kép 62" descr="C:\Users\Gergő\Desktop\Screenshot_1510078940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Gergő\Desktop\Screenshot_1510078940_framed.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2459" t="7992" r="13615" b="7483"/>
                    <a:stretch/>
                  </pic:blipFill>
                  <pic:spPr bwMode="auto">
                    <a:xfrm>
                      <a:off x="0" y="0"/>
                      <a:ext cx="2038985" cy="3997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7228">
        <w:t xml:space="preserve">A felhasználói felület elkészítése során létrehoztam számos nézetet, amik a különböző Activity-ken jelennek meg. </w:t>
      </w:r>
      <w:r>
        <w:t>Az alkalmazásba belépve a jobb oldalon látható</w:t>
      </w:r>
      <w:r w:rsidR="00F24521">
        <w:t xml:space="preserve"> nyitóképernyő fogadja a felhasználót.</w:t>
      </w:r>
      <w:r>
        <w:t xml:space="preserve"> </w:t>
      </w:r>
      <w:r w:rsidR="0060349F">
        <w:t xml:space="preserve">Az egyszerűségre törekedtem így az üdvözlőszöveget egy rövid bemutatkozás olvasható, hogy pontosan hova is navigál az alul lévő 3 gomb. 3 játékmód közül választhat a felhasználó, ezeket a játéklogika részben kifejtem, hogy pontosan melyik, hogyan épül fel. </w:t>
      </w:r>
      <w:r w:rsidR="00B715E4">
        <w:t xml:space="preserve">A képernyők kialakításánál a LinearLayout-ot részesítettem előnyben, mivel nagyon egyszerű és könnyen átlátható, még ha több is van egymásba ágyazva. </w:t>
      </w:r>
    </w:p>
    <w:p w14:paraId="49010E7B" w14:textId="514FE51E" w:rsidR="00507406" w:rsidRDefault="00767575" w:rsidP="00A1422E">
      <w:r>
        <w:t xml:space="preserve">Az alkalmazás elkészítése során rengeteg stílust definiáltam. </w:t>
      </w:r>
      <w:r w:rsidR="00E3046C">
        <w:t>Egy stílus nem más, mint attribútumok összessége, amely egy meghatározott nézeted ad valamilyen nézetnek, például egy gombnak, vagy akár az egész ablaknak.</w:t>
      </w:r>
    </w:p>
    <w:p w14:paraId="01159F9F" w14:textId="10A9E67E" w:rsidR="00832728" w:rsidRDefault="00832728" w:rsidP="00832728">
      <w:pPr>
        <w:ind w:firstLine="0"/>
      </w:pPr>
      <w:r>
        <w:lastRenderedPageBreak/>
        <w:t xml:space="preserve">Olyan attribútumokat lehet benne specifikálni, mint például a magasság, padding, betűszín, háttérszín és még folytathatnám a sort. </w:t>
      </w:r>
      <w:r w:rsidR="00E50DEA">
        <w:t xml:space="preserve">A stílusok, mivel nem forráskódalapú, így az erőforrások mappa alatt kapott helyet, ugyanakkor elválasztva az elrendezést meghatározó XML-ektől. </w:t>
      </w:r>
      <w:r w:rsidR="00AC60B1">
        <w:t xml:space="preserve">A felhasználói felület fejlesztése közben létrehoztam különböző gomb és szöveg stílusokat. Bár a szövegekre és gombokra beállítottam egy-egy stílust globálisan, ha azt szerettem volna, hogy valamelyik vezérlőm kinézete eltérjen az alapértelmezettől, csupán a nézet XML-jében kellett a kívánt stílusra hivatkozni. Arra is van lehetőség, hogy egyesével, minden egyes elemnél megmondjuk, pontosan melyik stílust szeretnénk használni, azonban mivel a legtöbb helyen én ugyanazt a stílust alkalmaztam, ezért jobb döntésnek véltem, hogy globálisan adom meg. Hiszen ha szeretnék a jövőben egy új külsőt adni az alkalmazásnak, akkor elég a stílusok erőforrás fájlt átírnom. </w:t>
      </w:r>
      <w:r w:rsidR="003E327C">
        <w:t>A stílusokhoz hasonlóan a színeknek is saját XML erőforrás fájljuk van.</w:t>
      </w:r>
      <w:r w:rsidR="00EF7C86">
        <w:t xml:space="preserve"> Az itt definiált színeknek nevet adva lehetett rájuk hivatkozni a későbbiekben. Ez a fajta fejlesztés nagyon szimpatikus volt számomra, hiszen az előbb leírtakat ismételve, ha jól terveztük az alkalmazásunkat, akkor nagyon könnyen lehet a későbbiekben már stílust és szín</w:t>
      </w:r>
      <w:r w:rsidR="00BA1A56">
        <w:t>eket beállítani</w:t>
      </w:r>
      <w:r w:rsidR="00EF7C86">
        <w:t>.</w:t>
      </w:r>
      <w:r w:rsidR="00927BB4">
        <w:t xml:space="preserve"> A material design-ban nagyban szerepet játszanak a színek </w:t>
      </w:r>
      <w:r w:rsidR="00E51009">
        <w:t>és a betűtípusok. A betűtípusok stílusainak elkészítésekor</w:t>
      </w:r>
      <w:r w:rsidR="00927BB4">
        <w:t xml:space="preserve"> a „Roboto”-t </w:t>
      </w:r>
      <w:r w:rsidR="00F43B77">
        <w:t>használtam</w:t>
      </w:r>
      <w:r w:rsidR="00927BB4">
        <w:t>, illetve ennek variációit</w:t>
      </w:r>
      <w:r w:rsidR="00E72612">
        <w:t>. A színek beállításainál pedig egy, a témához kapcsolódó weboldalt használtam fel, ami kettő, tetszőleges szín kiválasztása esetén legenerálja a konkrét színek erőforrásfájlt. Természetesen</w:t>
      </w:r>
      <w:r w:rsidR="003E3808">
        <w:t xml:space="preserve"> ez bővíthető más színekkel is. Én az alábbi palettát használom az alkal</w:t>
      </w:r>
      <w:r w:rsidR="00AB5512">
        <w:t>mazásomban.</w:t>
      </w:r>
    </w:p>
    <w:p w14:paraId="07A48BE7" w14:textId="2B75D653" w:rsidR="00421FA0" w:rsidRDefault="00D609FF" w:rsidP="00832728">
      <w:pPr>
        <w:ind w:firstLine="0"/>
        <w:rPr>
          <w:noProof/>
          <w:lang w:eastAsia="hu-HU"/>
        </w:rPr>
      </w:pPr>
      <w:r>
        <w:rPr>
          <w:noProof/>
          <w:lang w:eastAsia="hu-HU"/>
        </w:rPr>
        <w:drawing>
          <wp:inline distT="0" distB="0" distL="0" distR="0" wp14:anchorId="13DD1B04" wp14:editId="5A5BBE91">
            <wp:extent cx="5400040" cy="2112645"/>
            <wp:effectExtent l="0" t="0" r="0" b="1905"/>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112645"/>
                    </a:xfrm>
                    <a:prstGeom prst="rect">
                      <a:avLst/>
                    </a:prstGeom>
                  </pic:spPr>
                </pic:pic>
              </a:graphicData>
            </a:graphic>
          </wp:inline>
        </w:drawing>
      </w:r>
    </w:p>
    <w:p w14:paraId="193035D8" w14:textId="34C725C8" w:rsidR="00421FA0" w:rsidRDefault="00421FA0" w:rsidP="00BE4456">
      <w:pPr>
        <w:pStyle w:val="Kpalrs"/>
        <w:rPr>
          <w:noProof/>
          <w:lang w:eastAsia="hu-HU"/>
        </w:rPr>
      </w:pPr>
      <w:r>
        <w:rPr>
          <w:noProof/>
          <w:lang w:eastAsia="hu-HU"/>
        </w:rPr>
        <w:t>4.2 ábra</w:t>
      </w:r>
      <w:r w:rsidR="002077EC">
        <w:rPr>
          <w:noProof/>
          <w:lang w:eastAsia="hu-HU"/>
        </w:rPr>
        <w:t>:</w:t>
      </w:r>
      <w:r>
        <w:rPr>
          <w:noProof/>
          <w:lang w:eastAsia="hu-HU"/>
        </w:rPr>
        <w:t xml:space="preserve"> </w:t>
      </w:r>
      <w:r w:rsidR="00D609FF" w:rsidRPr="00D609FF">
        <w:rPr>
          <w:noProof/>
          <w:highlight w:val="yellow"/>
          <w:lang w:eastAsia="hu-HU"/>
        </w:rPr>
        <w:t>https://www.materialpalette.com/cyan/orange</w:t>
      </w:r>
    </w:p>
    <w:p w14:paraId="132A7444" w14:textId="3FF34961" w:rsidR="006F087D" w:rsidRDefault="006F087D" w:rsidP="00832728">
      <w:pPr>
        <w:ind w:firstLine="0"/>
        <w:rPr>
          <w:noProof/>
          <w:lang w:eastAsia="hu-HU"/>
        </w:rPr>
      </w:pPr>
    </w:p>
    <w:p w14:paraId="7352E228" w14:textId="1655FCA2" w:rsidR="006F087D" w:rsidRDefault="006F087D" w:rsidP="00832728">
      <w:pPr>
        <w:ind w:firstLine="0"/>
        <w:rPr>
          <w:noProof/>
          <w:lang w:eastAsia="hu-HU"/>
        </w:rPr>
      </w:pPr>
    </w:p>
    <w:p w14:paraId="7BC98367" w14:textId="511A67D6" w:rsidR="006F087D" w:rsidRDefault="006F087D" w:rsidP="009873C1">
      <w:pPr>
        <w:pStyle w:val="Cmsor2"/>
        <w:rPr>
          <w:noProof/>
          <w:lang w:eastAsia="hu-HU"/>
        </w:rPr>
      </w:pPr>
      <w:bookmarkStart w:id="52" w:name="_Toc499211927"/>
      <w:r>
        <w:rPr>
          <w:noProof/>
          <w:lang w:eastAsia="hu-HU"/>
        </w:rPr>
        <w:lastRenderedPageBreak/>
        <w:t>Játéklogika</w:t>
      </w:r>
      <w:bookmarkEnd w:id="52"/>
    </w:p>
    <w:p w14:paraId="0675047F" w14:textId="4416861F" w:rsidR="00507406" w:rsidRDefault="003A2EB1" w:rsidP="00E526BE">
      <w:pPr>
        <w:rPr>
          <w:lang w:eastAsia="hu-HU"/>
        </w:rPr>
      </w:pPr>
      <w:r>
        <w:rPr>
          <w:lang w:eastAsia="hu-HU"/>
        </w:rPr>
        <w:t>Ebben a részben a játékmenet</w:t>
      </w:r>
      <w:r w:rsidR="00317DAA">
        <w:rPr>
          <w:lang w:eastAsia="hu-HU"/>
        </w:rPr>
        <w:t>et</w:t>
      </w:r>
      <w:r>
        <w:rPr>
          <w:lang w:eastAsia="hu-HU"/>
        </w:rPr>
        <w:t xml:space="preserve">, a különböző játékmódokat és azok felépítését mutatom be. </w:t>
      </w:r>
      <w:r w:rsidR="00D2443B">
        <w:rPr>
          <w:lang w:eastAsia="hu-HU"/>
        </w:rPr>
        <w:t>Az indítóképernyőn 3 gomb található, ezek a gombok biztosítják az egyes játékmódokba a belépést. A feladataim között szerepelt a játékos mód, illetve egy vezérlő mód megvalósítása.</w:t>
      </w:r>
      <w:r w:rsidR="00E526BE" w:rsidRPr="00E526BE">
        <w:rPr>
          <w:lang w:eastAsia="hu-HU"/>
        </w:rPr>
        <w:t xml:space="preserve"> </w:t>
      </w:r>
      <w:r w:rsidR="00D2443B">
        <w:rPr>
          <w:lang w:eastAsia="hu-HU"/>
        </w:rPr>
        <w:t>Az alkalmazásban ezek sorrendben „Player” és „Quiz</w:t>
      </w:r>
      <w:r w:rsidR="00F03A64">
        <w:rPr>
          <w:lang w:eastAsia="hu-HU"/>
        </w:rPr>
        <w:t xml:space="preserve"> </w:t>
      </w:r>
      <w:r w:rsidR="00D2443B">
        <w:rPr>
          <w:lang w:eastAsia="hu-HU"/>
        </w:rPr>
        <w:t>Master” néven jelennek meg. Ezen felül pedig létrehoztam egy egyszemélyes végtelen játékmódot, ahol a játékos akárm</w:t>
      </w:r>
      <w:r w:rsidR="0057570F">
        <w:rPr>
          <w:lang w:eastAsia="hu-HU"/>
        </w:rPr>
        <w:t>eddig játszhat, ez az „Endless” nevet kapta.</w:t>
      </w:r>
      <w:r w:rsidR="00E660A6">
        <w:rPr>
          <w:lang w:eastAsia="hu-HU"/>
        </w:rPr>
        <w:t xml:space="preserve"> Mivel az alkalmazásban lehetőség van egyszemé</w:t>
      </w:r>
      <w:r w:rsidR="000B037D">
        <w:rPr>
          <w:lang w:eastAsia="hu-HU"/>
        </w:rPr>
        <w:t xml:space="preserve">lyes, valamint többjátékos </w:t>
      </w:r>
      <w:r w:rsidR="00E660A6">
        <w:rPr>
          <w:lang w:eastAsia="hu-HU"/>
        </w:rPr>
        <w:t>módban is játszani, mindke</w:t>
      </w:r>
      <w:r w:rsidR="000B037D">
        <w:rPr>
          <w:lang w:eastAsia="hu-HU"/>
        </w:rPr>
        <w:t>ttőt bemutatom. Az „Endless</w:t>
      </w:r>
      <w:r w:rsidR="00E660A6">
        <w:rPr>
          <w:lang w:eastAsia="hu-HU"/>
        </w:rPr>
        <w:t>” bemutatásával kezdem, ahol egyedül játszhat a felhasználó.</w:t>
      </w:r>
      <w:r w:rsidR="000339FE">
        <w:rPr>
          <w:lang w:eastAsia="hu-HU"/>
        </w:rPr>
        <w:t xml:space="preserve"> </w:t>
      </w:r>
    </w:p>
    <w:p w14:paraId="5B22B3E1" w14:textId="4DC94EA3" w:rsidR="005279D2" w:rsidRDefault="000339FE" w:rsidP="005279D2">
      <w:r w:rsidRPr="000339FE">
        <w:t>A játéklogika elkészítése során igyekeztem követni a clean code alapelveit, ami nagyban megkönnyítette a dolgomat, amikor már jelentős méretű volt az alkalmazás forráskódja.</w:t>
      </w:r>
      <w:r w:rsidR="007E0EBB">
        <w:t xml:space="preserve"> A játék magja alapvetően egy egyszerű kvízjáték. A képernyőn megjelenik egy kérdés 4 lehetséges válasszal, melyek közül csak egy helyes. Minden kérdést időre kell megválaszolni, és ha a játékos jól válaszol, a pontszáma annyival nő, amennyi a megmaradt ideje másodpercben.</w:t>
      </w:r>
      <w:r w:rsidR="008F052F">
        <w:t xml:space="preserve"> Értelemszerűen a pontszámításnak a többjátékos módban van jelentősége, nem pedig a végtelen módban. </w:t>
      </w:r>
      <w:r w:rsidR="00852A40">
        <w:t>Az „Endless” gombra kattintva egyből i</w:t>
      </w:r>
      <w:r w:rsidR="005279D2">
        <w:t>ndul a játék és a játékosnak 30 másodperce van választ adni.</w:t>
      </w:r>
    </w:p>
    <w:p w14:paraId="201B9C19" w14:textId="6D8669FF" w:rsidR="005279D2" w:rsidRDefault="005279D2" w:rsidP="005279D2">
      <w:pPr>
        <w:ind w:firstLine="0"/>
        <w:jc w:val="center"/>
      </w:pPr>
      <w:r w:rsidRPr="005279D2">
        <w:rPr>
          <w:noProof/>
          <w:lang w:eastAsia="hu-HU"/>
        </w:rPr>
        <w:drawing>
          <wp:inline distT="0" distB="0" distL="0" distR="0" wp14:anchorId="3E66D33C" wp14:editId="307142ED">
            <wp:extent cx="1691356" cy="3358723"/>
            <wp:effectExtent l="0" t="0" r="4445" b="0"/>
            <wp:docPr id="65" name="Kép 65" descr="C:\Users\Gergő\Desktop\ScreenShots\Screenshot_1510080558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Gergő\Desktop\ScreenShots\Screenshot_1510080558_framed.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13407" t="7817" r="13870" b="7968"/>
                    <a:stretch/>
                  </pic:blipFill>
                  <pic:spPr bwMode="auto">
                    <a:xfrm>
                      <a:off x="0" y="0"/>
                      <a:ext cx="1707453" cy="3390689"/>
                    </a:xfrm>
                    <a:prstGeom prst="rect">
                      <a:avLst/>
                    </a:prstGeom>
                    <a:noFill/>
                    <a:ln>
                      <a:noFill/>
                    </a:ln>
                    <a:extLst>
                      <a:ext uri="{53640926-AAD7-44D8-BBD7-CCE9431645EC}">
                        <a14:shadowObscured xmlns:a14="http://schemas.microsoft.com/office/drawing/2010/main"/>
                      </a:ext>
                    </a:extLst>
                  </pic:spPr>
                </pic:pic>
              </a:graphicData>
            </a:graphic>
          </wp:inline>
        </w:drawing>
      </w:r>
      <w:r w:rsidRPr="005279D2">
        <w:rPr>
          <w:noProof/>
          <w:lang w:eastAsia="hu-HU"/>
        </w:rPr>
        <w:drawing>
          <wp:inline distT="0" distB="0" distL="0" distR="0" wp14:anchorId="6A6D43FC" wp14:editId="40BE31A8">
            <wp:extent cx="1673157" cy="3346312"/>
            <wp:effectExtent l="0" t="0" r="3810" b="6985"/>
            <wp:docPr id="66" name="Kép 66" descr="C:\Users\Gergő\Desktop\ScreenShots\Screenshot_1510080568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Gergő\Desktop\ScreenShots\Screenshot_1510080568_framed.pn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3559" t="7907" r="13890" b="7477"/>
                    <a:stretch/>
                  </pic:blipFill>
                  <pic:spPr bwMode="auto">
                    <a:xfrm>
                      <a:off x="0" y="0"/>
                      <a:ext cx="1683565" cy="3367127"/>
                    </a:xfrm>
                    <a:prstGeom prst="rect">
                      <a:avLst/>
                    </a:prstGeom>
                    <a:noFill/>
                    <a:ln>
                      <a:noFill/>
                    </a:ln>
                    <a:extLst>
                      <a:ext uri="{53640926-AAD7-44D8-BBD7-CCE9431645EC}">
                        <a14:shadowObscured xmlns:a14="http://schemas.microsoft.com/office/drawing/2010/main"/>
                      </a:ext>
                    </a:extLst>
                  </pic:spPr>
                </pic:pic>
              </a:graphicData>
            </a:graphic>
          </wp:inline>
        </w:drawing>
      </w:r>
      <w:r w:rsidRPr="005279D2">
        <w:rPr>
          <w:noProof/>
          <w:lang w:eastAsia="hu-HU"/>
        </w:rPr>
        <w:drawing>
          <wp:inline distT="0" distB="0" distL="0" distR="0" wp14:anchorId="58C2462E" wp14:editId="0F5821FD">
            <wp:extent cx="1682885" cy="3341728"/>
            <wp:effectExtent l="0" t="0" r="0" b="0"/>
            <wp:docPr id="68" name="Kép 68" descr="C:\Users\Gergő\Desktop\ScreenShots\Screenshot_1510080661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Gergő\Desktop\ScreenShots\Screenshot_1510080661_framed.png"/>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13474" t="8159" r="13953" b="7804"/>
                    <a:stretch/>
                  </pic:blipFill>
                  <pic:spPr bwMode="auto">
                    <a:xfrm>
                      <a:off x="0" y="0"/>
                      <a:ext cx="1700533" cy="3376772"/>
                    </a:xfrm>
                    <a:prstGeom prst="rect">
                      <a:avLst/>
                    </a:prstGeom>
                    <a:noFill/>
                    <a:ln>
                      <a:noFill/>
                    </a:ln>
                    <a:extLst>
                      <a:ext uri="{53640926-AAD7-44D8-BBD7-CCE9431645EC}">
                        <a14:shadowObscured xmlns:a14="http://schemas.microsoft.com/office/drawing/2010/main"/>
                      </a:ext>
                    </a:extLst>
                  </pic:spPr>
                </pic:pic>
              </a:graphicData>
            </a:graphic>
          </wp:inline>
        </w:drawing>
      </w:r>
    </w:p>
    <w:p w14:paraId="589D553F" w14:textId="4E9670D1" w:rsidR="005279D2" w:rsidRDefault="005279D2" w:rsidP="00BE4456">
      <w:pPr>
        <w:pStyle w:val="Kpalrs"/>
      </w:pPr>
      <w:r>
        <w:t>4.3 ábra</w:t>
      </w:r>
      <w:r w:rsidR="002077EC">
        <w:t>:</w:t>
      </w:r>
      <w:r>
        <w:t xml:space="preserve"> végtelen játékmód képernyőképei</w:t>
      </w:r>
    </w:p>
    <w:p w14:paraId="250A6D99" w14:textId="132E3612" w:rsidR="005279D2" w:rsidRDefault="005279D2" w:rsidP="005279D2">
      <w:pPr>
        <w:rPr>
          <w:noProof/>
          <w:snapToGrid w:val="0"/>
          <w:color w:val="000000"/>
          <w:w w:val="0"/>
          <w:sz w:val="0"/>
          <w:szCs w:val="0"/>
          <w:u w:color="000000"/>
          <w:bdr w:val="none" w:sz="0" w:space="0" w:color="000000"/>
          <w:shd w:val="clear" w:color="000000" w:fill="000000"/>
          <w:lang w:eastAsia="hu-HU"/>
        </w:rPr>
      </w:pPr>
      <w:r w:rsidRPr="005279D2">
        <w:rPr>
          <w:snapToGrid w:val="0"/>
          <w:color w:val="000000"/>
          <w:w w:val="0"/>
          <w:sz w:val="0"/>
          <w:szCs w:val="0"/>
          <w:u w:color="000000"/>
          <w:bdr w:val="none" w:sz="0" w:space="0" w:color="000000"/>
          <w:shd w:val="clear" w:color="000000" w:fill="000000"/>
          <w:lang w:val="x-none" w:eastAsia="x-none" w:bidi="x-none"/>
        </w:rPr>
        <w:t xml:space="preserve">  </w:t>
      </w:r>
    </w:p>
    <w:p w14:paraId="0EBC1B3F" w14:textId="7E7BC5FE" w:rsidR="005279D2" w:rsidRDefault="00AB0916" w:rsidP="00AB0916">
      <w:pPr>
        <w:ind w:firstLine="0"/>
        <w:rPr>
          <w:noProof/>
          <w:lang w:eastAsia="hu-HU"/>
        </w:rPr>
      </w:pPr>
      <w:r>
        <w:rPr>
          <w:noProof/>
          <w:lang w:eastAsia="hu-HU"/>
        </w:rPr>
        <w:lastRenderedPageBreak/>
        <w:t xml:space="preserve">A játék elindulása utána az adatbázisból véletlenszerűen kisorsol a rendszer egy kérdést és az első képernyőképen látható módon közli a felhasználó felé. </w:t>
      </w:r>
      <w:r w:rsidR="00336662">
        <w:rPr>
          <w:noProof/>
          <w:lang w:eastAsia="hu-HU"/>
        </w:rPr>
        <w:t xml:space="preserve">Amennyiben a játékos rossz választ ad, vagy lejár a kérdésre adott idő, úgy egy üzenet formájában a játék tájékoztatja a játékost, hogy mi lett volna a jó válasz és ugrik a következő véletlenszerűen sorsolt kérdésre. </w:t>
      </w:r>
      <w:r w:rsidR="004976E7">
        <w:rPr>
          <w:noProof/>
          <w:lang w:eastAsia="hu-HU"/>
        </w:rPr>
        <w:t xml:space="preserve">Ameddig van olyan kérdés az adatbázisban, ami még nem szerepelt, addig nincsen kérdésismétlés. Mivel végtelen mód, ezért </w:t>
      </w:r>
      <w:r w:rsidR="00BC13A0">
        <w:rPr>
          <w:noProof/>
          <w:lang w:eastAsia="hu-HU"/>
        </w:rPr>
        <w:t xml:space="preserve">ha sokáig játszik a játékos, </w:t>
      </w:r>
      <w:r w:rsidR="004976E7">
        <w:rPr>
          <w:noProof/>
          <w:lang w:eastAsia="hu-HU"/>
        </w:rPr>
        <w:t xml:space="preserve">egy idő után elfogynak a kérdések és akkor a meglévőek fognak újra visszajönni. </w:t>
      </w:r>
      <w:r w:rsidR="00D651D4">
        <w:rPr>
          <w:noProof/>
          <w:lang w:eastAsia="hu-HU"/>
        </w:rPr>
        <w:t xml:space="preserve">Az úgynevezett játékmotor, ami a kérdéseket adagolja egy CountDownTimer felhasználásával oldottam meg. Miután megadtam neki az időt, illetve, hogy milyen időközökkel számoljon vissza, felülírtam a az onTick() és onFinish() eseményeit. </w:t>
      </w:r>
      <w:r w:rsidR="007106A0">
        <w:rPr>
          <w:noProof/>
          <w:lang w:eastAsia="hu-HU"/>
        </w:rPr>
        <w:t xml:space="preserve">Az onTick()-en belül ciklikusan minden gombank felülírtam az onClick() eseményét, ezzel lekezelve, hogy mi történjen, ha a felhasználó akármelyik gombra kattint, azaz választ ad a kérdésre. Az onFinish()-be pedig akkor fut bele a kód, ha lejárt a megadott idő kattintás nélkül, azaz, ha a játékos nem választott a lehetséges válaszok közül. </w:t>
      </w:r>
    </w:p>
    <w:p w14:paraId="2B649C97" w14:textId="7BC1EC22" w:rsidR="00F03A64" w:rsidRDefault="003467D8" w:rsidP="00AB0916">
      <w:pPr>
        <w:ind w:firstLine="0"/>
        <w:rPr>
          <w:noProof/>
          <w:lang w:eastAsia="hu-HU"/>
        </w:rPr>
      </w:pPr>
      <w:r>
        <w:rPr>
          <w:noProof/>
          <w:lang w:eastAsia="hu-HU"/>
        </w:rPr>
        <w:tab/>
        <w:t xml:space="preserve">A másik két játékmódot </w:t>
      </w:r>
      <w:r w:rsidR="009424E6">
        <w:rPr>
          <w:noProof/>
          <w:lang w:eastAsia="hu-HU"/>
        </w:rPr>
        <w:t>együtt mutatom be</w:t>
      </w:r>
      <w:r>
        <w:rPr>
          <w:noProof/>
          <w:lang w:eastAsia="hu-HU"/>
        </w:rPr>
        <w:t xml:space="preserve">, hiszen az egyik nem létezhet a másik nélkül. A többjátékos mód esetén a játékosnak döntenie kell, hogy melyik szerepet szeretné vállalni. Egy szenárió úgy néz ki, hogy van tetszőleges számú játékos és kizárólag egy darab játékmester, akihez a játékosok csatlakozhatnak. </w:t>
      </w:r>
      <w:r w:rsidR="00550D5F">
        <w:rPr>
          <w:noProof/>
          <w:lang w:eastAsia="hu-HU"/>
        </w:rPr>
        <w:t xml:space="preserve">Mivel többjátékos mód, a játékosok választhatnak maguknak becenevet. </w:t>
      </w:r>
    </w:p>
    <w:p w14:paraId="48DE822B" w14:textId="29686682" w:rsidR="00F03A64" w:rsidRDefault="00F03A64" w:rsidP="00906121">
      <w:pPr>
        <w:ind w:firstLine="0"/>
        <w:jc w:val="center"/>
        <w:rPr>
          <w:noProof/>
          <w:lang w:eastAsia="hu-HU"/>
        </w:rPr>
      </w:pPr>
      <w:r w:rsidRPr="00F03A64">
        <w:rPr>
          <w:noProof/>
          <w:lang w:eastAsia="hu-HU"/>
        </w:rPr>
        <w:drawing>
          <wp:inline distT="0" distB="0" distL="0" distR="0" wp14:anchorId="6103B268" wp14:editId="4D63A665">
            <wp:extent cx="1585608" cy="3207252"/>
            <wp:effectExtent l="0" t="0" r="0" b="0"/>
            <wp:docPr id="74" name="Kép 74" descr="C:\Users\Gergő\Desktop\ScreenShots\Screenshot_1510080267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Gergő\Desktop\ScreenShots\Screenshot_1510080267_framed.png"/>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3614" t="7939" r="14486" b="7252"/>
                    <a:stretch/>
                  </pic:blipFill>
                  <pic:spPr bwMode="auto">
                    <a:xfrm>
                      <a:off x="0" y="0"/>
                      <a:ext cx="1592408" cy="3221006"/>
                    </a:xfrm>
                    <a:prstGeom prst="rect">
                      <a:avLst/>
                    </a:prstGeom>
                    <a:noFill/>
                    <a:ln>
                      <a:noFill/>
                    </a:ln>
                    <a:extLst>
                      <a:ext uri="{53640926-AAD7-44D8-BBD7-CCE9431645EC}">
                        <a14:shadowObscured xmlns:a14="http://schemas.microsoft.com/office/drawing/2010/main"/>
                      </a:ext>
                    </a:extLst>
                  </pic:spPr>
                </pic:pic>
              </a:graphicData>
            </a:graphic>
          </wp:inline>
        </w:drawing>
      </w:r>
      <w:r w:rsidRPr="00F03A64">
        <w:rPr>
          <w:noProof/>
          <w:lang w:eastAsia="hu-HU"/>
        </w:rPr>
        <w:drawing>
          <wp:inline distT="0" distB="0" distL="0" distR="0" wp14:anchorId="1260195A" wp14:editId="7ACE880A">
            <wp:extent cx="1605064" cy="3210127"/>
            <wp:effectExtent l="0" t="0" r="0" b="0"/>
            <wp:docPr id="76" name="Kép 76" descr="C:\Users\Gergő\Desktop\ScreenShots\Screenshot_1510080276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Gergő\Desktop\ScreenShots\Screenshot_1510080276_framed.png"/>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3640" t="7955" r="14193" b="7877"/>
                    <a:stretch/>
                  </pic:blipFill>
                  <pic:spPr bwMode="auto">
                    <a:xfrm>
                      <a:off x="0" y="0"/>
                      <a:ext cx="1617379" cy="3234757"/>
                    </a:xfrm>
                    <a:prstGeom prst="rect">
                      <a:avLst/>
                    </a:prstGeom>
                    <a:noFill/>
                    <a:ln>
                      <a:noFill/>
                    </a:ln>
                    <a:extLst>
                      <a:ext uri="{53640926-AAD7-44D8-BBD7-CCE9431645EC}">
                        <a14:shadowObscured xmlns:a14="http://schemas.microsoft.com/office/drawing/2010/main"/>
                      </a:ext>
                    </a:extLst>
                  </pic:spPr>
                </pic:pic>
              </a:graphicData>
            </a:graphic>
          </wp:inline>
        </w:drawing>
      </w:r>
      <w:r w:rsidRPr="00F03A64">
        <w:rPr>
          <w:noProof/>
          <w:lang w:eastAsia="hu-HU"/>
        </w:rPr>
        <w:drawing>
          <wp:inline distT="0" distB="0" distL="0" distR="0" wp14:anchorId="5B7F06DC" wp14:editId="580BD156">
            <wp:extent cx="1624519" cy="3211549"/>
            <wp:effectExtent l="0" t="0" r="0" b="8255"/>
            <wp:docPr id="77" name="Kép 77" descr="C:\Users\Gergő\Desktop\ScreenShots\Screenshot_1510080521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Gergő\Desktop\ScreenShots\Screenshot_1510080521_framed.png"/>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12997" t="7909" r="13523" b="7382"/>
                    <a:stretch/>
                  </pic:blipFill>
                  <pic:spPr bwMode="auto">
                    <a:xfrm>
                      <a:off x="0" y="0"/>
                      <a:ext cx="1647353" cy="3256689"/>
                    </a:xfrm>
                    <a:prstGeom prst="rect">
                      <a:avLst/>
                    </a:prstGeom>
                    <a:noFill/>
                    <a:ln>
                      <a:noFill/>
                    </a:ln>
                    <a:extLst>
                      <a:ext uri="{53640926-AAD7-44D8-BBD7-CCE9431645EC}">
                        <a14:shadowObscured xmlns:a14="http://schemas.microsoft.com/office/drawing/2010/main"/>
                      </a:ext>
                    </a:extLst>
                  </pic:spPr>
                </pic:pic>
              </a:graphicData>
            </a:graphic>
          </wp:inline>
        </w:drawing>
      </w:r>
    </w:p>
    <w:p w14:paraId="549C6E67" w14:textId="3FC1D417" w:rsidR="00F03A64" w:rsidRDefault="00F03A64" w:rsidP="00BE4456">
      <w:pPr>
        <w:pStyle w:val="Kpalrs"/>
        <w:rPr>
          <w:noProof/>
          <w:lang w:eastAsia="hu-HU"/>
        </w:rPr>
      </w:pPr>
      <w:r>
        <w:rPr>
          <w:noProof/>
          <w:lang w:eastAsia="hu-HU"/>
        </w:rPr>
        <w:t>4.4 ábra</w:t>
      </w:r>
      <w:r w:rsidR="002077EC">
        <w:rPr>
          <w:noProof/>
          <w:lang w:eastAsia="hu-HU"/>
        </w:rPr>
        <w:t>:</w:t>
      </w:r>
      <w:r>
        <w:rPr>
          <w:noProof/>
          <w:lang w:eastAsia="hu-HU"/>
        </w:rPr>
        <w:t xml:space="preserve"> Player játékmód</w:t>
      </w:r>
    </w:p>
    <w:p w14:paraId="4704C4B8" w14:textId="7F0F190C" w:rsidR="005012C1" w:rsidRDefault="00EA44C3" w:rsidP="00F03A64">
      <w:pPr>
        <w:ind w:firstLine="0"/>
        <w:rPr>
          <w:noProof/>
          <w:lang w:eastAsia="hu-HU"/>
        </w:rPr>
      </w:pPr>
      <w:r w:rsidRPr="005012C1">
        <w:rPr>
          <w:noProof/>
          <w:lang w:eastAsia="hu-HU"/>
        </w:rPr>
        <w:lastRenderedPageBreak/>
        <w:drawing>
          <wp:anchor distT="0" distB="0" distL="114300" distR="114300" simplePos="0" relativeHeight="251689984" behindDoc="0" locked="0" layoutInCell="1" allowOverlap="1" wp14:anchorId="31B9D663" wp14:editId="27A5BB21">
            <wp:simplePos x="0" y="0"/>
            <wp:positionH relativeFrom="margin">
              <wp:align>right</wp:align>
            </wp:positionH>
            <wp:positionV relativeFrom="margin">
              <wp:posOffset>3191131</wp:posOffset>
            </wp:positionV>
            <wp:extent cx="1808480" cy="3573145"/>
            <wp:effectExtent l="0" t="0" r="1270" b="8255"/>
            <wp:wrapSquare wrapText="bothSides"/>
            <wp:docPr id="80" name="Kép 80" descr="C:\Users\Gergő\Desktop\ScreenShots\Screenshot_1510080344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Gergő\Desktop\ScreenShots\Screenshot_1510080344_framed.pn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13243" t="7722" r="13290" b="7646"/>
                    <a:stretch/>
                  </pic:blipFill>
                  <pic:spPr bwMode="auto">
                    <a:xfrm>
                      <a:off x="0" y="0"/>
                      <a:ext cx="1808480" cy="3573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3A64">
        <w:rPr>
          <w:noProof/>
          <w:lang w:eastAsia="hu-HU"/>
        </w:rPr>
        <w:t>A „Player” vagy „Quiz Master” opció választása esetén a képernyőn feljövő dialógusab</w:t>
      </w:r>
      <w:r w:rsidR="002E703A">
        <w:rPr>
          <w:noProof/>
          <w:lang w:eastAsia="hu-HU"/>
        </w:rPr>
        <w:t>lakban adható</w:t>
      </w:r>
      <w:r w:rsidR="00F03A64">
        <w:rPr>
          <w:noProof/>
          <w:lang w:eastAsia="hu-HU"/>
        </w:rPr>
        <w:t xml:space="preserve"> meg a játékosn</w:t>
      </w:r>
      <w:r w:rsidR="002E703A">
        <w:rPr>
          <w:noProof/>
          <w:lang w:eastAsia="hu-HU"/>
        </w:rPr>
        <w:t>é</w:t>
      </w:r>
      <w:r w:rsidR="00F03A64">
        <w:rPr>
          <w:noProof/>
          <w:lang w:eastAsia="hu-HU"/>
        </w:rPr>
        <w:t>v. A játékos módot választva pedig az elérhető szobák listjáj</w:t>
      </w:r>
      <w:r w:rsidR="00AD7FB4">
        <w:rPr>
          <w:noProof/>
          <w:lang w:eastAsia="hu-HU"/>
        </w:rPr>
        <w:t xml:space="preserve">át láthatjuk, amelyhez a „Join” gomb megnyomásával csatlakozhatunk. Miután beléptünk egy szobába, meg kell várnunk, amíg a játékmester elindítja a játékot. </w:t>
      </w:r>
      <w:r w:rsidR="00F15D08">
        <w:rPr>
          <w:noProof/>
          <w:lang w:eastAsia="hu-HU"/>
        </w:rPr>
        <w:t>Ennek a folyamata a 4.4-es ábrán látható.</w:t>
      </w:r>
      <w:r w:rsidR="00844163">
        <w:rPr>
          <w:noProof/>
          <w:lang w:eastAsia="hu-HU"/>
        </w:rPr>
        <w:t xml:space="preserve"> Miután elindult a játék, annak kinézete már semmiben nem tér el a végtel</w:t>
      </w:r>
      <w:r w:rsidR="005B42F6">
        <w:rPr>
          <w:noProof/>
          <w:lang w:eastAsia="hu-HU"/>
        </w:rPr>
        <w:t xml:space="preserve">en módban bemutatott játékétól. A játékosok nevét, illetve pontszámát egy „Player” objektumban tárolom és példányosítom, amint egy játékos csatlakozik. </w:t>
      </w:r>
      <w:r w:rsidR="009E0D64">
        <w:rPr>
          <w:noProof/>
          <w:lang w:eastAsia="hu-HU"/>
        </w:rPr>
        <w:t xml:space="preserve">A játékmester adatait pedig a „Quiz Master” objektumban kezelem. </w:t>
      </w:r>
      <w:r w:rsidR="00A52102">
        <w:rPr>
          <w:noProof/>
          <w:lang w:eastAsia="hu-HU"/>
        </w:rPr>
        <w:t xml:space="preserve">Mivel ez egy játék, így értelemszerűen a játékmesternek is van dolga a játék során. Kezdetben felmerült, hogy a szoba létrehozásakor beállíthassa-e többek között a válaszidőt, vagy éppen a kérdések témáját. Ezt az ötletet bár elkezdtem implementálni, miután kezdett alakot ölteni, rájöttem, hogy felesleges komplexitást okoz, annyi beállítanivaló pedig nincsen, hogy ezért külön menüpontot hozzak létre. Ehelyett az a megoldás született, ezzel is gyorsítva a játékot, hogy a játékmester miután beírta a nevét és a „Play”-re kattintott, már létre is hozta a szobát. Miután csatlakoztak a játékosok és elindította a játékot, akkor pedig kap minden kérdés előtt 10 másodpercet, hogy kiválassza, melyik témából sorsolja a rendszer a kérdést. Amennyiben nem dönt a megadott időn belül, úgy a játék választ témát, értelemszerűen a felsoroltak közül. </w:t>
      </w:r>
      <w:r w:rsidR="00664806">
        <w:rPr>
          <w:noProof/>
          <w:lang w:eastAsia="hu-HU"/>
        </w:rPr>
        <w:t xml:space="preserve">Felvetődött bennem, hogy a konkrét kérdést is kiválaszthassa a vezérlő, ugyanakkor arra a döntésre jutottam, hogy túl sokáig tartana, mire végigolvassa a kérdéseket, ha pedig témát választ, úgy a játékosoknak kevesebbet kell várniuk a kérdések előtt. </w:t>
      </w:r>
      <w:r w:rsidR="007D771D">
        <w:rPr>
          <w:noProof/>
          <w:lang w:eastAsia="hu-HU"/>
        </w:rPr>
        <w:t xml:space="preserve">A </w:t>
      </w:r>
      <w:r>
        <w:rPr>
          <w:noProof/>
          <w:lang w:eastAsia="hu-HU"/>
        </w:rPr>
        <w:t xml:space="preserve">jobboldalt lévő </w:t>
      </w:r>
      <w:r w:rsidR="007D771D">
        <w:rPr>
          <w:noProof/>
          <w:lang w:eastAsia="hu-HU"/>
        </w:rPr>
        <w:t>ábrán látható a kvízmester játékfelülete.</w:t>
      </w:r>
      <w:r>
        <w:rPr>
          <w:noProof/>
          <w:lang w:eastAsia="hu-HU"/>
        </w:rPr>
        <w:t xml:space="preserve"> </w:t>
      </w:r>
    </w:p>
    <w:p w14:paraId="2201FA54" w14:textId="0A880E1C" w:rsidR="00496B1B" w:rsidRDefault="00D021F3" w:rsidP="00F03A64">
      <w:pPr>
        <w:ind w:firstLine="0"/>
        <w:rPr>
          <w:noProof/>
          <w:lang w:eastAsia="hu-HU"/>
        </w:rPr>
      </w:pPr>
      <w:r>
        <w:rPr>
          <w:noProof/>
          <w:lang w:eastAsia="hu-HU"/>
        </w:rPr>
        <w:tab/>
        <w:t>Két ötletem volt a játék végét tekintően. Az egyik, hogy akkor ér véget, ha valaki elérei az előre megadott pontszámot. Azonban ez nem tűnt jónak, hiszen ha valakinek szerencséje van, pont az elején kap számára kedvező kérdéseket, így nem lenne teljesmértékben fair a játék. Ehelyett egy előre meghatározott kérdésszám áll rendelkezésre, így minden játékos versenyben maradhat az utolsó kérdés leteltéig.</w:t>
      </w:r>
      <w:r w:rsidR="00AB4C22">
        <w:rPr>
          <w:noProof/>
          <w:lang w:eastAsia="hu-HU"/>
        </w:rPr>
        <w:t xml:space="preserve"> </w:t>
      </w:r>
      <w:r w:rsidR="00496B1B">
        <w:rPr>
          <w:noProof/>
          <w:lang w:eastAsia="hu-HU"/>
        </w:rPr>
        <w:t xml:space="preserve">A játék végetértével egy eredménytáblán lesz látható </w:t>
      </w:r>
      <w:r w:rsidR="00B00FD7">
        <w:rPr>
          <w:noProof/>
          <w:lang w:eastAsia="hu-HU"/>
        </w:rPr>
        <w:t xml:space="preserve">sorrendben </w:t>
      </w:r>
      <w:r w:rsidR="00496B1B">
        <w:rPr>
          <w:noProof/>
          <w:lang w:eastAsia="hu-HU"/>
        </w:rPr>
        <w:t xml:space="preserve">az egyes játékosok pontszáma. </w:t>
      </w:r>
    </w:p>
    <w:p w14:paraId="209211C1" w14:textId="017CA942" w:rsidR="003133D2" w:rsidRDefault="00D07838" w:rsidP="009873C1">
      <w:pPr>
        <w:pStyle w:val="Cmsor2"/>
        <w:rPr>
          <w:noProof/>
          <w:lang w:eastAsia="hu-HU"/>
        </w:rPr>
      </w:pPr>
      <w:bookmarkStart w:id="53" w:name="_Toc499211928"/>
      <w:r>
        <w:rPr>
          <w:noProof/>
          <w:lang w:eastAsia="hu-HU"/>
        </w:rPr>
        <w:lastRenderedPageBreak/>
        <w:t>Adatbázis</w:t>
      </w:r>
      <w:bookmarkEnd w:id="53"/>
    </w:p>
    <w:p w14:paraId="2675EC1F" w14:textId="6D1E4E44" w:rsidR="00700BF5" w:rsidRDefault="004A7DAA" w:rsidP="00700BF5">
      <w:pPr>
        <w:rPr>
          <w:lang w:eastAsia="hu-HU"/>
        </w:rPr>
      </w:pPr>
      <w:r>
        <w:rPr>
          <w:lang w:eastAsia="hu-HU"/>
        </w:rPr>
        <w:t xml:space="preserve">A kvízjáték megtervezésének egyik lényeges fázisa volt, hogy mit és hogyan érdemes tárolni. </w:t>
      </w:r>
      <w:r w:rsidR="00767B75">
        <w:rPr>
          <w:lang w:eastAsia="hu-HU"/>
        </w:rPr>
        <w:t>Először triviálisnak vettem, hogy eltárolom a játékosok neveit, pontszámukat és a dátumot, hogy mikor játszottak. Ezt az ötletet tüzetesebben átgondolva arra jutottam, hogy nem túl célszerű. Egyjátékos mód esetén nem is kell megadni nevet, ráadásul ha többjátékosmód esetén mindig tárolom az eredményeket lokálisan, akkor az alkalmazás helyigé</w:t>
      </w:r>
      <w:r w:rsidR="00027373">
        <w:rPr>
          <w:lang w:eastAsia="hu-HU"/>
        </w:rPr>
        <w:t xml:space="preserve">nye minden egyes játék után nő. Arra jutottam, hogy többjátékos mód esetén érdemes lehet letárolni például az első tíz játékos nevét, ugyanakkor ezt </w:t>
      </w:r>
      <w:r w:rsidR="006D3D48">
        <w:rPr>
          <w:lang w:eastAsia="hu-HU"/>
        </w:rPr>
        <w:t>a jelenlegi alkalmazásban nem</w:t>
      </w:r>
      <w:r w:rsidR="00C53C42">
        <w:rPr>
          <w:lang w:eastAsia="hu-HU"/>
        </w:rPr>
        <w:t xml:space="preserve"> való</w:t>
      </w:r>
      <w:r w:rsidR="00027373">
        <w:rPr>
          <w:lang w:eastAsia="hu-HU"/>
        </w:rPr>
        <w:t xml:space="preserve">sítottam meg. </w:t>
      </w:r>
      <w:r w:rsidR="004E679D">
        <w:rPr>
          <w:lang w:eastAsia="hu-HU"/>
        </w:rPr>
        <w:t xml:space="preserve">A kérdések eltárolása viszont elkerülhetetlen. Egy kérdés több részből áll össze. Van maga a kérdéskarakterlánc, </w:t>
      </w:r>
      <w:r w:rsidR="00F34138">
        <w:rPr>
          <w:lang w:eastAsia="hu-HU"/>
        </w:rPr>
        <w:t>4 lehetséges válasz, melyek közül csak egy a helyes, illetve egy téma</w:t>
      </w:r>
      <w:r w:rsidR="0084606E">
        <w:rPr>
          <w:lang w:eastAsia="hu-HU"/>
        </w:rPr>
        <w:t>.</w:t>
      </w:r>
    </w:p>
    <w:p w14:paraId="3EAD7A18" w14:textId="1194E49F" w:rsidR="000316BC" w:rsidRDefault="000316BC" w:rsidP="00700BF5">
      <w:pPr>
        <w:rPr>
          <w:lang w:eastAsia="hu-HU"/>
        </w:rPr>
      </w:pPr>
      <w:r>
        <w:rPr>
          <w:lang w:eastAsia="hu-HU"/>
        </w:rPr>
        <w:t xml:space="preserve">Az adattárolás kiválasztásakor több lehetőség is felvetődött. </w:t>
      </w:r>
      <w:r w:rsidR="00927E7D">
        <w:rPr>
          <w:lang w:eastAsia="hu-HU"/>
        </w:rPr>
        <w:t>A felhő alapú FireBase, ahol a Google online tárhelyeit használhatjuk adatok tárolására. Ennek hátránya, hogy a kérdések letöltéséhez internetkapcsolat kell én pedig tipikusan az a felhasználó vagyok, aki</w:t>
      </w:r>
      <w:r w:rsidR="004F27D7">
        <w:rPr>
          <w:lang w:eastAsia="hu-HU"/>
        </w:rPr>
        <w:t xml:space="preserve"> mobiltelefonon az offline játékokat preferálja. </w:t>
      </w:r>
      <w:r w:rsidR="001D56EB">
        <w:rPr>
          <w:lang w:eastAsia="hu-HU"/>
        </w:rPr>
        <w:t xml:space="preserve">Ezért azt elvetettem. Az SQLite használatához már nem szükséges internetkapcsolat, ugyanakkor az SQL parancsokat saját kezűleg kell megírni a Java kódban. </w:t>
      </w:r>
      <w:r w:rsidR="00E6310B">
        <w:rPr>
          <w:lang w:eastAsia="hu-HU"/>
        </w:rPr>
        <w:t xml:space="preserve">Ez egy egyszeri odafigyelést és precizitást igényel, miután pedig elkészült, már egyszerűen használhatók. </w:t>
      </w:r>
      <w:r w:rsidR="00867E62">
        <w:rPr>
          <w:lang w:eastAsia="hu-HU"/>
        </w:rPr>
        <w:t>Én azonban a harmadik lehetőséget választottam és használtam fel az alkalmazásomban, név szerint a Sugar</w:t>
      </w:r>
      <w:r w:rsidR="00980FBC">
        <w:rPr>
          <w:lang w:eastAsia="hu-HU"/>
        </w:rPr>
        <w:t xml:space="preserve"> </w:t>
      </w:r>
      <w:r w:rsidR="00867E62">
        <w:rPr>
          <w:lang w:eastAsia="hu-HU"/>
        </w:rPr>
        <w:t>ORM-et.</w:t>
      </w:r>
      <w:r w:rsidR="00927E7D">
        <w:rPr>
          <w:lang w:eastAsia="hu-HU"/>
        </w:rPr>
        <w:t xml:space="preserve"> </w:t>
      </w:r>
      <w:r w:rsidR="00FF59F0">
        <w:rPr>
          <w:lang w:eastAsia="hu-HU"/>
        </w:rPr>
        <w:t>A Sugar ORM jelentősen egyszerűsíti az SQLite a</w:t>
      </w:r>
      <w:r w:rsidR="00C66321">
        <w:rPr>
          <w:lang w:eastAsia="hu-HU"/>
        </w:rPr>
        <w:t>datbázissal való interakciókat és a legfontosabb parancsok implementálva vannak benn</w:t>
      </w:r>
      <w:r w:rsidR="00176BB5">
        <w:rPr>
          <w:lang w:eastAsia="hu-HU"/>
        </w:rPr>
        <w:t>e, így csak használni kell azokat.</w:t>
      </w:r>
      <w:r w:rsidR="00E47A41">
        <w:rPr>
          <w:lang w:eastAsia="hu-HU"/>
        </w:rPr>
        <w:t xml:space="preserve"> A Sugar ORM használatával tehát nem kell SQL parancsokat írni, gondoskodik az adatbázis létrehozásáról és az egyedek közötti kapcsolatokról. Továbbá egy egyszerű API-t biztosít, amivel kéréseket intézhetünk az adatbázis felé. </w:t>
      </w:r>
      <w:hyperlink r:id="rId64" w:history="1">
        <w:r w:rsidR="00824BCC" w:rsidRPr="002E0654">
          <w:rPr>
            <w:rStyle w:val="Hiperhivatkozs"/>
            <w:highlight w:val="yellow"/>
            <w:lang w:eastAsia="hu-HU"/>
          </w:rPr>
          <w:t>http://satyan.github.io/sugar/</w:t>
        </w:r>
      </w:hyperlink>
    </w:p>
    <w:p w14:paraId="7764E2FD" w14:textId="77777777" w:rsidR="001679A5" w:rsidRDefault="0062681B" w:rsidP="00700BF5">
      <w:pPr>
        <w:rPr>
          <w:lang w:eastAsia="hu-HU"/>
        </w:rPr>
      </w:pPr>
      <w:r>
        <w:rPr>
          <w:lang w:eastAsia="hu-HU"/>
        </w:rPr>
        <w:t>Kódszinten az adattárolás</w:t>
      </w:r>
      <w:r w:rsidR="00416CD1">
        <w:rPr>
          <w:lang w:eastAsia="hu-HU"/>
        </w:rPr>
        <w:t xml:space="preserve"> megvalósításához</w:t>
      </w:r>
      <w:r>
        <w:rPr>
          <w:lang w:eastAsia="hu-HU"/>
        </w:rPr>
        <w:t xml:space="preserve"> 2 os</w:t>
      </w:r>
      <w:r w:rsidR="00416CD1">
        <w:rPr>
          <w:lang w:eastAsia="hu-HU"/>
        </w:rPr>
        <w:t xml:space="preserve">ztályt és egy típust (enum) használok. </w:t>
      </w:r>
      <w:r w:rsidR="006A1903">
        <w:rPr>
          <w:lang w:eastAsia="hu-HU"/>
        </w:rPr>
        <w:t>A típusban deklaráltam a lehetsé</w:t>
      </w:r>
      <w:r w:rsidR="00D56936">
        <w:rPr>
          <w:lang w:eastAsia="hu-HU"/>
        </w:rPr>
        <w:t>ges kérdéstípusokat, jelenleg 10</w:t>
      </w:r>
      <w:r w:rsidR="00CB3F89">
        <w:rPr>
          <w:lang w:eastAsia="hu-HU"/>
        </w:rPr>
        <w:t xml:space="preserve"> féle van.</w:t>
      </w:r>
      <w:r w:rsidR="00E67916">
        <w:rPr>
          <w:lang w:eastAsia="hu-HU"/>
        </w:rPr>
        <w:t xml:space="preserve"> Minden</w:t>
      </w:r>
      <w:r w:rsidR="00FE7704">
        <w:rPr>
          <w:lang w:eastAsia="hu-HU"/>
        </w:rPr>
        <w:t xml:space="preserve"> egyes</w:t>
      </w:r>
      <w:r w:rsidR="00E67916">
        <w:rPr>
          <w:lang w:eastAsia="hu-HU"/>
        </w:rPr>
        <w:t xml:space="preserve"> kérdés a „Question” osztály egy példánya, amiben a fent említett 6 attribútum kap helyet. </w:t>
      </w:r>
      <w:r w:rsidR="00FE7704">
        <w:rPr>
          <w:lang w:eastAsia="hu-HU"/>
        </w:rPr>
        <w:t xml:space="preserve">A lekérések és adatfelöltést a „Request” singleton osztályban valósítottam meg. </w:t>
      </w:r>
      <w:r w:rsidR="00B603C8">
        <w:rPr>
          <w:lang w:eastAsia="hu-HU"/>
        </w:rPr>
        <w:t>A kérdések pedig e</w:t>
      </w:r>
      <w:r w:rsidR="00B6356A">
        <w:rPr>
          <w:lang w:eastAsia="hu-HU"/>
        </w:rPr>
        <w:t xml:space="preserve">gy szöveges fájlban tárolódnak, egy előre meghatározott mintát követve, hogy azokat hibátlanul feldolgozza az alkalmazás. </w:t>
      </w:r>
      <w:r w:rsidR="003266A1">
        <w:rPr>
          <w:lang w:eastAsia="hu-HU"/>
        </w:rPr>
        <w:t xml:space="preserve">A kérdések tehát adatbázisban tárolódnak, viszont a beviteli módhoz elkerülhetetlen a fájlból való olvasás. </w:t>
      </w:r>
      <w:r w:rsidR="001737A4">
        <w:rPr>
          <w:lang w:eastAsia="hu-HU"/>
        </w:rPr>
        <w:t xml:space="preserve">A kód végigmegy a fájl minden során és azokat soronként egy </w:t>
      </w:r>
      <w:r w:rsidR="001737A4">
        <w:rPr>
          <w:lang w:eastAsia="hu-HU"/>
        </w:rPr>
        <w:lastRenderedPageBreak/>
        <w:t xml:space="preserve">„Question” objektumba teszi, majd ezt az objektumot egy listához adja hozzá. </w:t>
      </w:r>
      <w:r w:rsidR="00C814AC">
        <w:rPr>
          <w:lang w:eastAsia="hu-HU"/>
        </w:rPr>
        <w:t xml:space="preserve">Így mire végig ér a fájlon a kód, az eredmény egy lista lesz, amelyben már a kérdések objektum formájában tárolódnak és könnyen használhatók kódból. </w:t>
      </w:r>
      <w:r w:rsidR="000B050D">
        <w:rPr>
          <w:lang w:eastAsia="hu-HU"/>
        </w:rPr>
        <w:t>A</w:t>
      </w:r>
      <w:r w:rsidR="00203E29">
        <w:rPr>
          <w:lang w:eastAsia="hu-HU"/>
        </w:rPr>
        <w:t xml:space="preserve"> művelet</w:t>
      </w:r>
      <w:r w:rsidR="00EC4A10">
        <w:rPr>
          <w:lang w:eastAsia="hu-HU"/>
        </w:rPr>
        <w:t>,</w:t>
      </w:r>
      <w:r w:rsidR="00203E29">
        <w:rPr>
          <w:lang w:eastAsia="hu-HU"/>
        </w:rPr>
        <w:t xml:space="preserve"> bár nem tart sokáig, felesleges minden egyes alkalommal elvégezni. Amint belépünk az alkalmazásba, a kezdőképernyő onCreate() metódusában már megtörténik a beolvasás</w:t>
      </w:r>
      <w:r w:rsidR="00E120F9">
        <w:rPr>
          <w:lang w:eastAsia="hu-HU"/>
        </w:rPr>
        <w:t xml:space="preserve">. </w:t>
      </w:r>
      <w:r w:rsidR="00030B88">
        <w:rPr>
          <w:lang w:eastAsia="hu-HU"/>
        </w:rPr>
        <w:t xml:space="preserve">A singleton minta pedig lehetővé teszi, hogy a „Request” osztályból egyidőben legfeljebb egy példány legyen. </w:t>
      </w:r>
      <w:r w:rsidR="008C7327">
        <w:rPr>
          <w:lang w:eastAsia="hu-HU"/>
        </w:rPr>
        <w:t>Ez a példány az első b</w:t>
      </w:r>
      <w:r w:rsidR="0003123D">
        <w:rPr>
          <w:lang w:eastAsia="hu-HU"/>
        </w:rPr>
        <w:t xml:space="preserve">eolvasást megelőzően jön </w:t>
      </w:r>
      <w:r w:rsidR="00033253">
        <w:rPr>
          <w:lang w:eastAsia="hu-HU"/>
        </w:rPr>
        <w:t>létre.</w:t>
      </w:r>
    </w:p>
    <w:p w14:paraId="74E8AF88" w14:textId="04376491" w:rsidR="00824BCC" w:rsidRDefault="001679A5" w:rsidP="00700BF5">
      <w:pPr>
        <w:rPr>
          <w:lang w:eastAsia="hu-HU"/>
        </w:rPr>
      </w:pPr>
      <w:r>
        <w:rPr>
          <w:lang w:eastAsia="hu-HU"/>
        </w:rPr>
        <w:t>A játéklogikában nem tértem ki rá, mivel úgy éreztem, ide tartozik</w:t>
      </w:r>
      <w:r w:rsidR="000C3A62">
        <w:rPr>
          <w:lang w:eastAsia="hu-HU"/>
        </w:rPr>
        <w:t xml:space="preserve"> </w:t>
      </w:r>
      <w:r>
        <w:rPr>
          <w:lang w:eastAsia="hu-HU"/>
        </w:rPr>
        <w:t xml:space="preserve">a kérdések adagolása. </w:t>
      </w:r>
      <w:r w:rsidR="00EE4042">
        <w:rPr>
          <w:lang w:eastAsia="hu-HU"/>
        </w:rPr>
        <w:t>Miután létrejön egy példány és a listája feltöltődött a kérdésekkel, ezt a listát lekérem és ebből véletlenszerűen választva egyet betöltök a</w:t>
      </w:r>
      <w:r w:rsidR="00500568">
        <w:rPr>
          <w:lang w:eastAsia="hu-HU"/>
        </w:rPr>
        <w:t xml:space="preserve"> játékos </w:t>
      </w:r>
      <w:r w:rsidR="00457FC2">
        <w:rPr>
          <w:lang w:eastAsia="hu-HU"/>
        </w:rPr>
        <w:t xml:space="preserve">szemei </w:t>
      </w:r>
      <w:r w:rsidR="00500568">
        <w:rPr>
          <w:lang w:eastAsia="hu-HU"/>
        </w:rPr>
        <w:t>elé.</w:t>
      </w:r>
      <w:r w:rsidR="00EE4042">
        <w:rPr>
          <w:lang w:eastAsia="hu-HU"/>
        </w:rPr>
        <w:t xml:space="preserve"> </w:t>
      </w:r>
      <w:r w:rsidR="00F11747">
        <w:rPr>
          <w:lang w:eastAsia="hu-HU"/>
        </w:rPr>
        <w:t xml:space="preserve">A megkettőzés elkerülésének érdekében </w:t>
      </w:r>
      <w:r w:rsidR="002163C2">
        <w:rPr>
          <w:lang w:eastAsia="hu-HU"/>
        </w:rPr>
        <w:t xml:space="preserve">utána ezt egyből törlöm is a listából. </w:t>
      </w:r>
      <w:r w:rsidR="007358BB">
        <w:rPr>
          <w:lang w:eastAsia="hu-HU"/>
        </w:rPr>
        <w:t xml:space="preserve">Ezzel csupán az volt a gond, hogy például ha valaki a végtelen módban végig ér az összes kérdésen, lefagy az alkalmazás, mivel nincsen több kérdés. Így nem a példány listáját használtam fel, hanem azt lemásoltam. Amikor pedig a másolt listából elfogytak a kérdések, újra belemásoltam a példány listájának elemeit. </w:t>
      </w:r>
      <w:r w:rsidR="003B2CC5">
        <w:rPr>
          <w:lang w:eastAsia="hu-HU"/>
        </w:rPr>
        <w:t>Így elkerültem azt, hogy ne kelljen költségesen újra beolvasni a fájlból az összes kérdést.</w:t>
      </w:r>
      <w:r w:rsidR="00DD5DF7">
        <w:rPr>
          <w:lang w:eastAsia="hu-HU"/>
        </w:rPr>
        <w:t xml:space="preserve"> </w:t>
      </w:r>
      <w:r w:rsidR="00890D63">
        <w:rPr>
          <w:lang w:eastAsia="hu-HU"/>
        </w:rPr>
        <w:t xml:space="preserve">A kérdések véletlenszerűségéről pedig </w:t>
      </w:r>
      <w:r w:rsidR="00A91B30">
        <w:rPr>
          <w:lang w:eastAsia="hu-HU"/>
        </w:rPr>
        <w:t>két helyen is</w:t>
      </w:r>
      <w:r w:rsidR="00890D63">
        <w:rPr>
          <w:lang w:eastAsia="hu-HU"/>
        </w:rPr>
        <w:t xml:space="preserve"> gondoskodok</w:t>
      </w:r>
      <w:r w:rsidR="00C175B5">
        <w:rPr>
          <w:lang w:eastAsia="hu-HU"/>
        </w:rPr>
        <w:t xml:space="preserve">, hogy semmiképp ne forduljon elő </w:t>
      </w:r>
      <w:r w:rsidR="004E11B3">
        <w:rPr>
          <w:lang w:eastAsia="hu-HU"/>
        </w:rPr>
        <w:t xml:space="preserve">azonos </w:t>
      </w:r>
      <w:r w:rsidR="006F7BC6">
        <w:rPr>
          <w:lang w:eastAsia="hu-HU"/>
        </w:rPr>
        <w:t>kérdés</w:t>
      </w:r>
      <w:r w:rsidR="00DE0629">
        <w:rPr>
          <w:lang w:eastAsia="hu-HU"/>
        </w:rPr>
        <w:t xml:space="preserve"> </w:t>
      </w:r>
      <w:r w:rsidR="004E11B3">
        <w:rPr>
          <w:lang w:eastAsia="hu-HU"/>
        </w:rPr>
        <w:t>sorrend</w:t>
      </w:r>
      <w:r w:rsidR="00890D63">
        <w:rPr>
          <w:lang w:eastAsia="hu-HU"/>
        </w:rPr>
        <w:t xml:space="preserve">. </w:t>
      </w:r>
    </w:p>
    <w:p w14:paraId="007CFB68" w14:textId="7E77DF55" w:rsidR="002A12B0" w:rsidRDefault="00700BF5" w:rsidP="009873C1">
      <w:pPr>
        <w:pStyle w:val="Cmsor2"/>
        <w:rPr>
          <w:lang w:eastAsia="hu-HU"/>
        </w:rPr>
      </w:pPr>
      <w:bookmarkStart w:id="54" w:name="_Toc499211929"/>
      <w:r>
        <w:rPr>
          <w:lang w:eastAsia="hu-HU"/>
        </w:rPr>
        <w:t>Kapcsola</w:t>
      </w:r>
      <w:r w:rsidR="006F22A3">
        <w:rPr>
          <w:lang w:eastAsia="hu-HU"/>
        </w:rPr>
        <w:t>t</w:t>
      </w:r>
      <w:bookmarkEnd w:id="54"/>
    </w:p>
    <w:p w14:paraId="38982696" w14:textId="7BC3C424" w:rsidR="00696630" w:rsidRDefault="00D00218" w:rsidP="00BB49DB">
      <w:pPr>
        <w:rPr>
          <w:lang w:eastAsia="hu-HU"/>
        </w:rPr>
      </w:pPr>
      <w:r>
        <w:rPr>
          <w:lang w:eastAsia="hu-HU"/>
        </w:rPr>
        <w:t xml:space="preserve">Az eszközök közötti kommunikáció megvalósításához több lehetőség is </w:t>
      </w:r>
      <w:r w:rsidR="00D90A3F">
        <w:rPr>
          <w:lang w:eastAsia="hu-HU"/>
        </w:rPr>
        <w:t xml:space="preserve">rendelkezésre állt. </w:t>
      </w:r>
      <w:r w:rsidR="00286994">
        <w:rPr>
          <w:lang w:eastAsia="hu-HU"/>
        </w:rPr>
        <w:t xml:space="preserve">Helyi hálózat, mely során azok az eszközök látják egymást, amik egyazon hálózaton vannak. Ez akkor praktikus, ha például egy egyetemen, ahol mindenki az egyetemi internetet használja, tud csatlakozni. A második az online, azaz, hogy bárhonnan a világból lehessen csatlakozni. </w:t>
      </w:r>
      <w:r w:rsidR="008D4635">
        <w:rPr>
          <w:lang w:eastAsia="hu-HU"/>
        </w:rPr>
        <w:t xml:space="preserve">Mivel én ezt az alkalmazást elsősorban kis társaságok számára készítettem, így a bluetooth alapú kommunikáció mellett döntöttem, melyet az Android Bluetooth API-ja segítségével tudtam megvalósítani. </w:t>
      </w:r>
    </w:p>
    <w:p w14:paraId="20489CF4" w14:textId="7A19F634" w:rsidR="00C73039" w:rsidRDefault="00C73039" w:rsidP="00BB49DB">
      <w:pPr>
        <w:rPr>
          <w:lang w:eastAsia="hu-HU"/>
        </w:rPr>
      </w:pPr>
      <w:r w:rsidRPr="00C73039">
        <w:rPr>
          <w:highlight w:val="yellow"/>
          <w:lang w:eastAsia="hu-HU"/>
        </w:rPr>
        <w:t>https://developer.android.com/guide/topics/connectivity/bluetooth.html</w:t>
      </w:r>
    </w:p>
    <w:p w14:paraId="14DC3DAF" w14:textId="7191F391" w:rsidR="00696630" w:rsidRDefault="00696630" w:rsidP="00BB49DB">
      <w:pPr>
        <w:rPr>
          <w:lang w:eastAsia="hu-HU"/>
        </w:rPr>
      </w:pPr>
      <w:r>
        <w:rPr>
          <w:lang w:eastAsia="hu-HU"/>
        </w:rPr>
        <w:t xml:space="preserve">A Bluetooth API lehetőséget biztosít eszközök közötti vezetéknélküli </w:t>
      </w:r>
      <w:r w:rsidR="00D620FA">
        <w:rPr>
          <w:lang w:eastAsia="hu-HU"/>
        </w:rPr>
        <w:t>adatátviteléhez</w:t>
      </w:r>
      <w:r>
        <w:rPr>
          <w:lang w:eastAsia="hu-HU"/>
        </w:rPr>
        <w:t>.</w:t>
      </w:r>
      <w:r w:rsidR="00832517">
        <w:rPr>
          <w:lang w:eastAsia="hu-HU"/>
        </w:rPr>
        <w:t xml:space="preserve"> Az alkalmazás így létre tud hozni vezetékn</w:t>
      </w:r>
      <w:r w:rsidR="00FA6489">
        <w:rPr>
          <w:lang w:eastAsia="hu-HU"/>
        </w:rPr>
        <w:t>élküli bluetooth kapcsolatokat.</w:t>
      </w:r>
      <w:r w:rsidR="00832517">
        <w:rPr>
          <w:lang w:eastAsia="hu-HU"/>
        </w:rPr>
        <w:t xml:space="preserve"> </w:t>
      </w:r>
      <w:r w:rsidR="00FA6489">
        <w:rPr>
          <w:lang w:eastAsia="hu-HU"/>
        </w:rPr>
        <w:t>L</w:t>
      </w:r>
      <w:r w:rsidR="00832517">
        <w:rPr>
          <w:lang w:eastAsia="hu-HU"/>
        </w:rPr>
        <w:t>egyen szó egy-egy</w:t>
      </w:r>
      <w:r w:rsidR="000F01EC">
        <w:rPr>
          <w:lang w:eastAsia="hu-HU"/>
        </w:rPr>
        <w:t xml:space="preserve"> (point-to-point)</w:t>
      </w:r>
      <w:r w:rsidR="00832517">
        <w:rPr>
          <w:lang w:eastAsia="hu-HU"/>
        </w:rPr>
        <w:t xml:space="preserve">, vagy </w:t>
      </w:r>
      <w:r w:rsidR="000F01EC">
        <w:rPr>
          <w:lang w:eastAsia="hu-HU"/>
        </w:rPr>
        <w:t>egy-több (multipoint) kapcsolatról</w:t>
      </w:r>
      <w:r w:rsidR="00832517">
        <w:rPr>
          <w:lang w:eastAsia="hu-HU"/>
        </w:rPr>
        <w:t xml:space="preserve">. </w:t>
      </w:r>
      <w:r w:rsidR="00C73039">
        <w:rPr>
          <w:lang w:eastAsia="hu-HU"/>
        </w:rPr>
        <w:t xml:space="preserve">Az API használatával az alkalmazás képes lesz bluetooth eszközök felderítésére, a párosított eszközök lekérésére, RFCOMM csatornák létrehozására, </w:t>
      </w:r>
      <w:r w:rsidR="00C73039">
        <w:rPr>
          <w:lang w:eastAsia="hu-HU"/>
        </w:rPr>
        <w:lastRenderedPageBreak/>
        <w:t>csatlakozni másik eszközre, adatot küldeni és fogadni, valamint kezelni a többszörös kapcsolatokat.</w:t>
      </w:r>
    </w:p>
    <w:p w14:paraId="76EC57C9" w14:textId="10462493" w:rsidR="00641103" w:rsidRDefault="00F91CF3" w:rsidP="00F91CF3">
      <w:pPr>
        <w:pStyle w:val="Cmsor1"/>
        <w:rPr>
          <w:lang w:eastAsia="hu-HU"/>
        </w:rPr>
      </w:pPr>
      <w:bookmarkStart w:id="55" w:name="_Toc499211930"/>
      <w:r>
        <w:rPr>
          <w:lang w:eastAsia="hu-HU"/>
        </w:rPr>
        <w:lastRenderedPageBreak/>
        <w:t>Az alkalmazás megvalósítása</w:t>
      </w:r>
      <w:bookmarkEnd w:id="55"/>
    </w:p>
    <w:p w14:paraId="6DF5D5D8" w14:textId="3FE0AF80" w:rsidR="00F91CF3" w:rsidRPr="00F91CF3" w:rsidRDefault="00F91CF3" w:rsidP="00F91CF3">
      <w:pPr>
        <w:rPr>
          <w:lang w:eastAsia="hu-HU"/>
        </w:rPr>
      </w:pPr>
      <w:r>
        <w:rPr>
          <w:lang w:eastAsia="hu-HU"/>
        </w:rPr>
        <w:t>mlkm</w:t>
      </w:r>
    </w:p>
    <w:p w14:paraId="57BFAACD" w14:textId="1574B032" w:rsidR="00BB49DB" w:rsidRDefault="00D00218" w:rsidP="00BB49DB">
      <w:pPr>
        <w:rPr>
          <w:lang w:eastAsia="hu-HU"/>
        </w:rPr>
      </w:pPr>
      <w:r>
        <w:rPr>
          <w:lang w:eastAsia="hu-HU"/>
        </w:rPr>
        <w:t xml:space="preserve"> </w:t>
      </w:r>
    </w:p>
    <w:p w14:paraId="18B0F58B" w14:textId="38B05DBA" w:rsidR="00BB49DB" w:rsidRDefault="00BB49DB" w:rsidP="00BB49DB">
      <w:pPr>
        <w:rPr>
          <w:lang w:eastAsia="hu-HU"/>
        </w:rPr>
      </w:pPr>
    </w:p>
    <w:p w14:paraId="38A706BB" w14:textId="2C4AE782" w:rsidR="00BB49DB" w:rsidRDefault="00BB49DB" w:rsidP="00BB49DB">
      <w:pPr>
        <w:pStyle w:val="Cmsor1"/>
      </w:pPr>
      <w:bookmarkStart w:id="56" w:name="_Toc499211931"/>
      <w:r>
        <w:lastRenderedPageBreak/>
        <w:t>Tesztelés</w:t>
      </w:r>
      <w:bookmarkEnd w:id="56"/>
    </w:p>
    <w:p w14:paraId="2E6DF140" w14:textId="77777777" w:rsidR="00FE3B66" w:rsidRDefault="0063153B" w:rsidP="004A62F9">
      <w:r>
        <w:t xml:space="preserve">Véleményem szerint a tesztelés legalább olyan fontos, mint maga a szoftverfejlesztés. Elsősorban azért van rá szükség, hogy még az üzembe helyezés előtt megtaláljuk az elkészült termékben lévő hibákat. Ezek javításával pedig jelentősen növelhetjük a kiadott szoftver minőségét, megbízhatóságát. </w:t>
      </w:r>
      <w:r w:rsidR="00664F07">
        <w:t xml:space="preserve">Abban biztosak lehetünk, hogy a szoftverben van hiba, hiszen emberek fejlesztik és az emberek hibáznak. Abban viszont nem lehetünk biztosak, hogy a </w:t>
      </w:r>
      <w:r w:rsidR="006D35C4">
        <w:t>tesztek által felfedezett hibákon kívül nincsen egyéb hiba.</w:t>
      </w:r>
      <w:r w:rsidR="00A65619">
        <w:t xml:space="preserve"> Rengeteg módszerrel lehet tesztelni egy programot, ugyanakkor alapvetően azokat a funkciókat érdemes </w:t>
      </w:r>
      <w:r w:rsidR="00FF1A3D">
        <w:t xml:space="preserve">először </w:t>
      </w:r>
      <w:r w:rsidR="00A65619">
        <w:t xml:space="preserve">tesztelni, amiket a felhasználó gyakran fog használni. </w:t>
      </w:r>
    </w:p>
    <w:p w14:paraId="53786EB7" w14:textId="77777777" w:rsidR="006D53E8" w:rsidRDefault="00FE3B66" w:rsidP="004A62F9">
      <w:r>
        <w:t>Vannak úgynevezett tesztelési alapelvek, melyekből néhányat megemlítek. Ilyen például, hogy</w:t>
      </w:r>
      <w:r w:rsidR="00664F07">
        <w:t xml:space="preserve"> </w:t>
      </w:r>
      <w:r>
        <w:t>a</w:t>
      </w:r>
      <w:r w:rsidR="00F1722B">
        <w:t xml:space="preserve"> tesztelés képes felfedi a hibákat, de azt nem, hogy nincsen hiba. </w:t>
      </w:r>
      <w:r w:rsidR="00AA2357">
        <w:t xml:space="preserve">Minden bemeneti kombinációt nem lehet és nem is érdemes letesztelni. </w:t>
      </w:r>
      <w:r w:rsidR="00983E35">
        <w:t xml:space="preserve">Érdemes a tesztelést minél hamarabb elkezdeni, mert ha hamarabb találunk hibát, azt olcsóbb javítani. </w:t>
      </w:r>
      <w:r w:rsidR="00C22E60">
        <w:t>A projekt méretétől és fontosságától függ, hogy mennyi időt szánunk a tesztelésére. Nem azonosan tesztelünk például egy kritikus programot, aminek m</w:t>
      </w:r>
      <w:r w:rsidR="006D53E8">
        <w:t>űködésén emberéletek függhetnek</w:t>
      </w:r>
      <w:r w:rsidR="00C22E60">
        <w:t xml:space="preserve"> </w:t>
      </w:r>
      <w:r w:rsidR="006D53E8">
        <w:t>és</w:t>
      </w:r>
      <w:r w:rsidR="00C22E60">
        <w:t xml:space="preserve"> egy email klienst</w:t>
      </w:r>
      <w:r w:rsidR="006D53E8">
        <w:t>, ahol nincs akkora kockázat hiba esetén</w:t>
      </w:r>
      <w:r w:rsidR="00C22E60">
        <w:t>.</w:t>
      </w:r>
      <w:r w:rsidR="006D53E8">
        <w:t xml:space="preserve"> </w:t>
      </w:r>
    </w:p>
    <w:p w14:paraId="23CDA112" w14:textId="4DD7D1B0" w:rsidR="004A62F9" w:rsidRDefault="006D53E8" w:rsidP="004A62F9">
      <w:r>
        <w:t>Kettő tesztelési technikát különböztetünk meg. Létezik a feketedobozos (black-box), amikor a specifikáció alapján készülnek a tesztesetek. A másik pedig a fehérdobozos (white-box), amikor a forráskód alapján készülnek a tesztesetek.</w:t>
      </w:r>
      <w:r w:rsidR="00DE1460">
        <w:t xml:space="preserve"> Tehát akkor beszélünk feketedobozos tesztelésről, amikor a tesztelő nem látja a forráskódot, de a specifikációt igen, fehérdobozos tesztelésről, amikor a forráskód rendelkezésre áll. </w:t>
      </w:r>
      <w:r w:rsidR="00553EF5">
        <w:t>Én az elkészült alkalmazásban fe</w:t>
      </w:r>
      <w:r w:rsidR="00DD2F34">
        <w:t xml:space="preserve">hérdobozos tesztelést végeztem, amit </w:t>
      </w:r>
      <w:r w:rsidR="00E27037">
        <w:t>struktu</w:t>
      </w:r>
      <w:r w:rsidR="00DD2F34">
        <w:t xml:space="preserve">rális tesztelésnek is neveznek. </w:t>
      </w:r>
      <w:r w:rsidR="00E27037">
        <w:t>Segítségével kaphatunk egy lefedettséget a projektről, hogy a tesztjeink pontosan melyik metódusokat, vagy éppen melyik kódsorokat tesztelik és melyikeket nem.</w:t>
      </w:r>
      <w:r w:rsidR="0067427A">
        <w:t xml:space="preserve"> Ez kiad egy százalékszámot, ami minél magasabb, annál nagyobb részét fedik le a tesztjeink a projektnek. </w:t>
      </w:r>
    </w:p>
    <w:p w14:paraId="5BB146C6" w14:textId="10E0E28B" w:rsidR="007E073E" w:rsidRDefault="007E073E" w:rsidP="007E073E">
      <w:r>
        <w:t xml:space="preserve">A tesztelésnek több szintje van, ezek alulról felfele haladva a következők: komponensteszt, integrációs teszt, rendszerteszteszt, átvételi teszt. A komponensteszt nevéből adódóan csak a rendszer egy komponensét teszteli </w:t>
      </w:r>
      <w:r>
        <w:tab/>
        <w:t xml:space="preserve">önmagában. </w:t>
      </w:r>
      <w:r w:rsidR="00F75D78">
        <w:t>Az integrációs teszt</w:t>
      </w:r>
      <w:r w:rsidR="00BC50F4">
        <w:t xml:space="preserve"> kettő vagy több komponens</w:t>
      </w:r>
      <w:r w:rsidR="00F75D78">
        <w:t xml:space="preserve"> együttműködését, a rendszerteszt pedig az összes </w:t>
      </w:r>
      <w:r w:rsidR="00F75D78">
        <w:lastRenderedPageBreak/>
        <w:t xml:space="preserve">komponens együttes működését teszteli. </w:t>
      </w:r>
      <w:r w:rsidR="00BC50F4">
        <w:t>Ezt a három szint együttesen fejlesztői tesztnek szokás nevezni.</w:t>
      </w:r>
      <w:r w:rsidR="00D1427D">
        <w:t xml:space="preserve"> Az átvételi teszt során a felhasználók a kész rendszert tesztelik. </w:t>
      </w:r>
      <w:r w:rsidR="009A2C6C">
        <w:t>A komponensteszt gyakori fajtái a unit-teszt és a modulteszt.</w:t>
      </w:r>
      <w:r w:rsidR="00AB013D">
        <w:t xml:space="preserve"> </w:t>
      </w:r>
    </w:p>
    <w:p w14:paraId="1E5FA293" w14:textId="6C9566F9" w:rsidR="00AB013D" w:rsidRDefault="00AB013D" w:rsidP="007E073E">
      <w:r>
        <w:t xml:space="preserve">Az egységteszt (unit-teszt), a metódusokat teszteli. Ez a tesztelés legalsóbb szintje, alkalmazásfejlesztés során minden </w:t>
      </w:r>
      <w:r w:rsidR="00573AC4">
        <w:t>függvényhez</w:t>
      </w:r>
      <w:r>
        <w:t xml:space="preserve"> célszerű egységtesztet írni. </w:t>
      </w:r>
      <w:r w:rsidR="00BA3625">
        <w:t>Fontos kiemelni, hogy egy egységteszt mindig egy metódus egy ágát vizsgálja. Például ha van egy olyan metódusunk, amiben egy elágazás található, arra két unit-tesztet érdemes írni, ezáltal lefedve mindkét ágát a függvénynek és növelve a lefedettséget. Én az alkalmazásom tesztelésére egységteszteket</w:t>
      </w:r>
      <w:r w:rsidR="00F13503">
        <w:t xml:space="preserve"> is</w:t>
      </w:r>
      <w:r w:rsidR="00BA3625">
        <w:t xml:space="preserve"> használtam. </w:t>
      </w:r>
      <w:r w:rsidR="000D70A5">
        <w:t xml:space="preserve">Ennek nagy előnye, hogy mivel kifejezetten egy </w:t>
      </w:r>
      <w:r w:rsidR="00573AC4">
        <w:t>függvény</w:t>
      </w:r>
      <w:r w:rsidR="000D70A5">
        <w:t xml:space="preserve"> egy ágára vo</w:t>
      </w:r>
      <w:bookmarkStart w:id="57" w:name="_GoBack"/>
      <w:bookmarkEnd w:id="57"/>
      <w:r w:rsidR="000D70A5">
        <w:t xml:space="preserve">natkozik, így csak akkor lesz a teszt </w:t>
      </w:r>
      <w:r w:rsidR="001B4E54">
        <w:t>sikeres, ha pontosan azt adja vissza</w:t>
      </w:r>
      <w:r w:rsidR="000D70A5">
        <w:t xml:space="preserve"> a metódus, amit </w:t>
      </w:r>
      <w:r w:rsidR="001B4E54">
        <w:t>elvátok</w:t>
      </w:r>
      <w:r w:rsidR="000D70A5">
        <w:t xml:space="preserve">. </w:t>
      </w:r>
      <w:r w:rsidR="00151E43">
        <w:t xml:space="preserve"> A későbbiekben, ha például egy metódust szeretnénk átírni, mert hatékonyabban tudnánk elvégezni ugyanazt, gond nélkül megtehetjük. Amennyiben az átírás után a unit-teszt még mindig sikeres, úgy sikerült úgy átírni egy metódust, hogy az semmilyen mellékhatást nem okozott. Véleményem szerint ezért nagyon hasznos ez a tesztelési forma. Sokszor előfordult, hogy valamit átírtam bízva abban, hogy ez ugyanazt fogja csinálni, miközben nem. Ilyen esetekben, ha van egységteszt, azonnal kiderül, hol vétettünk hibát. </w:t>
      </w:r>
      <w:sdt>
        <w:sdtPr>
          <w:id w:val="-1076277398"/>
          <w:citation/>
        </w:sdtPr>
        <w:sdtContent>
          <w:r w:rsidR="00D9204C">
            <w:fldChar w:fldCharType="begin"/>
          </w:r>
          <w:r w:rsidR="00D9204C">
            <w:instrText xml:space="preserve"> CITATION Ari17 \l 1038 </w:instrText>
          </w:r>
          <w:r w:rsidR="00D9204C">
            <w:fldChar w:fldCharType="separate"/>
          </w:r>
          <w:r w:rsidR="001219D5">
            <w:rPr>
              <w:noProof/>
            </w:rPr>
            <w:t>[19]</w:t>
          </w:r>
          <w:r w:rsidR="00D9204C">
            <w:fldChar w:fldCharType="end"/>
          </w:r>
        </w:sdtContent>
      </w:sdt>
    </w:p>
    <w:p w14:paraId="35A6823E" w14:textId="28165998" w:rsidR="00B876B1" w:rsidRDefault="00B876B1" w:rsidP="007E073E">
      <w:r>
        <w:t xml:space="preserve">Felmerülhet a kérdés,  hogy hogyan lehet letesztelni egy olyan metódust, ami más metódusokat hív, hiszen a unit-teszt lényege, hogy csak a metódust teszteli és semmi mást. </w:t>
      </w:r>
      <w:r w:rsidR="00093137">
        <w:t xml:space="preserve">Erre nyújt megoldást a Mockito keretrendszer. </w:t>
      </w:r>
      <w:r w:rsidR="00940D04">
        <w:t xml:space="preserve">Tömören összefoglalva, metódusokat </w:t>
      </w:r>
      <w:r w:rsidR="001828C8">
        <w:t>viselkedését programozhatjuk be</w:t>
      </w:r>
      <w:r w:rsidR="00940D04">
        <w:t xml:space="preserve">. Megmondhatjuk, hogy ha a foo() metódus hívódik, az „alma” paraméterrel, akkor adja vissza azt, hogy „ALMA”. </w:t>
      </w:r>
      <w:r w:rsidR="006D6DE1">
        <w:t>Így még ha a foo() metódus nincs is implementálva</w:t>
      </w:r>
      <w:r w:rsidR="005362E6">
        <w:t>,</w:t>
      </w:r>
      <w:r w:rsidR="006D6DE1">
        <w:t xml:space="preserve"> de tudjuk, hogy mit fog majd csinálni, letesztelhetjük azt, ami őt használja. </w:t>
      </w:r>
      <w:r w:rsidR="00062A04">
        <w:t xml:space="preserve">Unit teszt írása előtt érdemes tisztában lenni a Mockito által nyújtott eszközök pontos tulajdonságaira. A két legfontosabb a „spy” és a „mock”. </w:t>
      </w:r>
      <w:r w:rsidR="00420DF8">
        <w:t>A tesztelendő osztályból mindig „spy”-t kell csinálni, minden más, a tesztben résztvevő osztályból elég „mock” példányt. Egy „mock”-olt példánynak minden metódusára meg kell mondani, hogy pontosan mit csináljon, míg „spy” esetén a funkcionalitások működnek. Például, ha szeretnénk tesztelni egy public metódust, ami hív 3 private metódust, akkor a „spy”-on való hívás esetén az adat szépen átmegy mind a 3 private metóduson, ezzel letesztelve őket is, míg „mock” esetén kapnánk egy NullPointerException-t.</w:t>
      </w:r>
      <w:r w:rsidR="00062A04">
        <w:t xml:space="preserve"> </w:t>
      </w:r>
    </w:p>
    <w:p w14:paraId="63C7E2DE" w14:textId="15A2E812" w:rsidR="00974809" w:rsidRPr="00E27037" w:rsidRDefault="00974809" w:rsidP="007E073E">
      <w:r>
        <w:t xml:space="preserve">Az egységteszteken kívül még manuálisan is teszteltem az alkalmazást, elsősorban átlag felhasználóként. Aránylag megvan kötve a felhasználó keze, a gombok </w:t>
      </w:r>
      <w:r>
        <w:lastRenderedPageBreak/>
        <w:t>megnyomásán és a név beírásán kívül mindent az alkalmazás vezényel.</w:t>
      </w:r>
      <w:r w:rsidR="00B42924">
        <w:t xml:space="preserve"> </w:t>
      </w:r>
      <w:r w:rsidR="00414593">
        <w:t xml:space="preserve">Az alkalmazást kipróbáltam emulátoron és </w:t>
      </w:r>
      <w:r w:rsidR="00B34745">
        <w:t xml:space="preserve">androidos készüléken is, mindkét esetben azonos eredményeket adott. </w:t>
      </w:r>
    </w:p>
    <w:p w14:paraId="3A402278" w14:textId="77777777" w:rsidR="00992BC4" w:rsidRDefault="00992BC4">
      <w:pPr>
        <w:spacing w:after="0" w:line="240" w:lineRule="auto"/>
        <w:ind w:firstLine="0"/>
        <w:jc w:val="left"/>
        <w:rPr>
          <w:rFonts w:cs="Arial"/>
          <w:b/>
          <w:bCs/>
          <w:kern w:val="32"/>
          <w:sz w:val="36"/>
          <w:szCs w:val="32"/>
          <w:lang w:eastAsia="hu-HU"/>
        </w:rPr>
      </w:pPr>
      <w:r>
        <w:rPr>
          <w:lang w:eastAsia="hu-HU"/>
        </w:rPr>
        <w:br w:type="page"/>
      </w:r>
    </w:p>
    <w:p w14:paraId="24314BFB" w14:textId="6BF80058" w:rsidR="00BB49DB" w:rsidRDefault="001D552C" w:rsidP="00BB49DB">
      <w:pPr>
        <w:pStyle w:val="Cmsor1"/>
        <w:rPr>
          <w:lang w:eastAsia="hu-HU"/>
        </w:rPr>
      </w:pPr>
      <w:bookmarkStart w:id="58" w:name="_Toc499211932"/>
      <w:r>
        <w:rPr>
          <w:lang w:eastAsia="hu-HU"/>
        </w:rPr>
        <w:lastRenderedPageBreak/>
        <w:t>Összegzés</w:t>
      </w:r>
      <w:bookmarkEnd w:id="58"/>
    </w:p>
    <w:p w14:paraId="37E9F606" w14:textId="262E0514" w:rsidR="00EE040A" w:rsidRDefault="004B2D9F" w:rsidP="004B2D9F">
      <w:pPr>
        <w:pStyle w:val="Cmsor2"/>
      </w:pPr>
      <w:bookmarkStart w:id="59" w:name="_Toc499211933"/>
      <w:r>
        <w:t>Összegzés</w:t>
      </w:r>
      <w:bookmarkEnd w:id="59"/>
    </w:p>
    <w:p w14:paraId="4E859127" w14:textId="51ECE279" w:rsidR="004B2D9F" w:rsidRDefault="004B2D9F" w:rsidP="004B2D9F"/>
    <w:p w14:paraId="07B91EF1" w14:textId="38C020E8" w:rsidR="004B2D9F" w:rsidRDefault="004B2D9F" w:rsidP="004B2D9F">
      <w:pPr>
        <w:pStyle w:val="Cmsor2"/>
      </w:pPr>
      <w:bookmarkStart w:id="60" w:name="_Toc499211934"/>
      <w:r>
        <w:t>Jövőbeni célok</w:t>
      </w:r>
      <w:bookmarkEnd w:id="60"/>
    </w:p>
    <w:p w14:paraId="3DBB3F2B" w14:textId="77777777" w:rsidR="004B2D9F" w:rsidRPr="004B2D9F" w:rsidRDefault="004B2D9F" w:rsidP="004B2D9F">
      <w:pPr>
        <w:ind w:firstLine="0"/>
      </w:pPr>
    </w:p>
    <w:p w14:paraId="12DAAD06" w14:textId="4F91895B" w:rsidR="00EE040A" w:rsidRDefault="00EE040A" w:rsidP="00EE040A"/>
    <w:p w14:paraId="1D4F4546" w14:textId="6896BB74" w:rsidR="00EE040A" w:rsidRDefault="00EE040A">
      <w:pPr>
        <w:spacing w:after="0" w:line="240" w:lineRule="auto"/>
        <w:ind w:firstLine="0"/>
        <w:jc w:val="left"/>
      </w:pPr>
      <w:r>
        <w:br w:type="page"/>
      </w:r>
    </w:p>
    <w:bookmarkStart w:id="61" w:name="_Toc499211935" w:displacedByCustomXml="next"/>
    <w:bookmarkStart w:id="62" w:name="_Toc433184147" w:displacedByCustomXml="next"/>
    <w:sdt>
      <w:sdtPr>
        <w:rPr>
          <w:rFonts w:cs="Times New Roman"/>
          <w:b w:val="0"/>
          <w:bCs w:val="0"/>
          <w:kern w:val="0"/>
          <w:sz w:val="24"/>
          <w:szCs w:val="24"/>
        </w:rPr>
        <w:id w:val="1622036989"/>
        <w:docPartObj>
          <w:docPartGallery w:val="Bibliographies"/>
          <w:docPartUnique/>
        </w:docPartObj>
      </w:sdtPr>
      <w:sdtContent>
        <w:p w14:paraId="264BF99F" w14:textId="15C125D0" w:rsidR="006E22D1" w:rsidRDefault="006E22D1" w:rsidP="006E22D1">
          <w:pPr>
            <w:pStyle w:val="Cmsor1"/>
          </w:pPr>
          <w:r>
            <w:t>Irodalomjegyzék</w:t>
          </w:r>
          <w:bookmarkEnd w:id="62"/>
          <w:bookmarkEnd w:id="61"/>
        </w:p>
        <w:sdt>
          <w:sdtPr>
            <w:id w:val="111145805"/>
            <w:bibliography/>
          </w:sdtPr>
          <w:sdtContent>
            <w:p w14:paraId="4D6757CC" w14:textId="77777777" w:rsidR="001219D5" w:rsidRDefault="006E22D1" w:rsidP="00BF750A">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1219D5" w14:paraId="5DA8699D" w14:textId="77777777">
                <w:trPr>
                  <w:divId w:val="1708410534"/>
                  <w:tblCellSpacing w:w="15" w:type="dxa"/>
                </w:trPr>
                <w:tc>
                  <w:tcPr>
                    <w:tcW w:w="50" w:type="pct"/>
                    <w:hideMark/>
                  </w:tcPr>
                  <w:p w14:paraId="7A1AE1AF" w14:textId="2AB719D9" w:rsidR="001219D5" w:rsidRDefault="001219D5">
                    <w:pPr>
                      <w:pStyle w:val="Irodalomjegyzk"/>
                    </w:pPr>
                    <w:r>
                      <w:t xml:space="preserve">[1] </w:t>
                    </w:r>
                  </w:p>
                </w:tc>
                <w:tc>
                  <w:tcPr>
                    <w:tcW w:w="0" w:type="auto"/>
                    <w:hideMark/>
                  </w:tcPr>
                  <w:p w14:paraId="7450DFD8" w14:textId="77777777" w:rsidR="001219D5" w:rsidRDefault="001219D5">
                    <w:pPr>
                      <w:pStyle w:val="Irodalomjegyzk"/>
                    </w:pPr>
                    <w:r>
                      <w:t>„Mobile operating system,” [Online]. Available: https://en.wikipedia.org/wiki/Mobile_operating_system. [Hozzáférés dátuma: október 2017].</w:t>
                    </w:r>
                  </w:p>
                </w:tc>
              </w:tr>
              <w:tr w:rsidR="001219D5" w14:paraId="13692359" w14:textId="77777777">
                <w:trPr>
                  <w:divId w:val="1708410534"/>
                  <w:tblCellSpacing w:w="15" w:type="dxa"/>
                </w:trPr>
                <w:tc>
                  <w:tcPr>
                    <w:tcW w:w="50" w:type="pct"/>
                    <w:hideMark/>
                  </w:tcPr>
                  <w:p w14:paraId="20E88786" w14:textId="77777777" w:rsidR="001219D5" w:rsidRDefault="001219D5">
                    <w:pPr>
                      <w:pStyle w:val="Irodalomjegyzk"/>
                    </w:pPr>
                    <w:r>
                      <w:t xml:space="preserve">[2] </w:t>
                    </w:r>
                  </w:p>
                </w:tc>
                <w:tc>
                  <w:tcPr>
                    <w:tcW w:w="0" w:type="auto"/>
                    <w:hideMark/>
                  </w:tcPr>
                  <w:p w14:paraId="13A3F134" w14:textId="77777777" w:rsidR="001219D5" w:rsidRDefault="001219D5">
                    <w:pPr>
                      <w:pStyle w:val="Irodalomjegyzk"/>
                    </w:pPr>
                    <w:r>
                      <w:t>„AOKP official site,” [Online]. Available: http://aokp.co/about/. [Hozzáférés dátuma: október 2017].</w:t>
                    </w:r>
                  </w:p>
                </w:tc>
              </w:tr>
              <w:tr w:rsidR="001219D5" w14:paraId="2DFA2553" w14:textId="77777777">
                <w:trPr>
                  <w:divId w:val="1708410534"/>
                  <w:tblCellSpacing w:w="15" w:type="dxa"/>
                </w:trPr>
                <w:tc>
                  <w:tcPr>
                    <w:tcW w:w="50" w:type="pct"/>
                    <w:hideMark/>
                  </w:tcPr>
                  <w:p w14:paraId="437DBD70" w14:textId="77777777" w:rsidR="001219D5" w:rsidRDefault="001219D5">
                    <w:pPr>
                      <w:pStyle w:val="Irodalomjegyzk"/>
                    </w:pPr>
                    <w:r>
                      <w:t xml:space="preserve">[3] </w:t>
                    </w:r>
                  </w:p>
                </w:tc>
                <w:tc>
                  <w:tcPr>
                    <w:tcW w:w="0" w:type="auto"/>
                    <w:hideMark/>
                  </w:tcPr>
                  <w:p w14:paraId="49D93CB1" w14:textId="77777777" w:rsidR="001219D5" w:rsidRDefault="001219D5">
                    <w:pPr>
                      <w:pStyle w:val="Irodalomjegyzk"/>
                    </w:pPr>
                    <w:r>
                      <w:t>„Android authority,” [Online]. Available: https://www.androidauthority.com/blackberry-announce-secure-android-os-795929/. [Hozzáférés dátuma: október 2017].</w:t>
                    </w:r>
                  </w:p>
                </w:tc>
              </w:tr>
              <w:tr w:rsidR="001219D5" w14:paraId="1417B601" w14:textId="77777777">
                <w:trPr>
                  <w:divId w:val="1708410534"/>
                  <w:tblCellSpacing w:w="15" w:type="dxa"/>
                </w:trPr>
                <w:tc>
                  <w:tcPr>
                    <w:tcW w:w="50" w:type="pct"/>
                    <w:hideMark/>
                  </w:tcPr>
                  <w:p w14:paraId="70769E84" w14:textId="77777777" w:rsidR="001219D5" w:rsidRDefault="001219D5">
                    <w:pPr>
                      <w:pStyle w:val="Irodalomjegyzk"/>
                    </w:pPr>
                    <w:r>
                      <w:t xml:space="preserve">[4] </w:t>
                    </w:r>
                  </w:p>
                </w:tc>
                <w:tc>
                  <w:tcPr>
                    <w:tcW w:w="0" w:type="auto"/>
                    <w:hideMark/>
                  </w:tcPr>
                  <w:p w14:paraId="11AC2518" w14:textId="77777777" w:rsidR="001219D5" w:rsidRDefault="001219D5">
                    <w:pPr>
                      <w:pStyle w:val="Irodalomjegyzk"/>
                    </w:pPr>
                    <w:r>
                      <w:t>„Oppo,” [Online]. Available: https://www.oppo.com/en/coloros/. [Hozzáférés dátuma: október 2017].</w:t>
                    </w:r>
                  </w:p>
                </w:tc>
              </w:tr>
              <w:tr w:rsidR="001219D5" w14:paraId="520AEA2F" w14:textId="77777777">
                <w:trPr>
                  <w:divId w:val="1708410534"/>
                  <w:tblCellSpacing w:w="15" w:type="dxa"/>
                </w:trPr>
                <w:tc>
                  <w:tcPr>
                    <w:tcW w:w="50" w:type="pct"/>
                    <w:hideMark/>
                  </w:tcPr>
                  <w:p w14:paraId="6CAE0540" w14:textId="77777777" w:rsidR="001219D5" w:rsidRDefault="001219D5">
                    <w:pPr>
                      <w:pStyle w:val="Irodalomjegyzk"/>
                    </w:pPr>
                    <w:r>
                      <w:t xml:space="preserve">[5] </w:t>
                    </w:r>
                  </w:p>
                </w:tc>
                <w:tc>
                  <w:tcPr>
                    <w:tcW w:w="0" w:type="auto"/>
                    <w:hideMark/>
                  </w:tcPr>
                  <w:p w14:paraId="6B0C4DA0" w14:textId="77777777" w:rsidR="001219D5" w:rsidRDefault="001219D5">
                    <w:pPr>
                      <w:pStyle w:val="Irodalomjegyzk"/>
                    </w:pPr>
                    <w:r>
                      <w:t>„HTC official site,” [Online]. Available: http://www.htc.com/hu/phone-features/htc-sense-os/. [Hozzáférés dátuma: október 2017].</w:t>
                    </w:r>
                  </w:p>
                </w:tc>
              </w:tr>
              <w:tr w:rsidR="001219D5" w14:paraId="58A1CD65" w14:textId="77777777">
                <w:trPr>
                  <w:divId w:val="1708410534"/>
                  <w:tblCellSpacing w:w="15" w:type="dxa"/>
                </w:trPr>
                <w:tc>
                  <w:tcPr>
                    <w:tcW w:w="50" w:type="pct"/>
                    <w:hideMark/>
                  </w:tcPr>
                  <w:p w14:paraId="07C6FF0B" w14:textId="77777777" w:rsidR="001219D5" w:rsidRDefault="001219D5">
                    <w:pPr>
                      <w:pStyle w:val="Irodalomjegyzk"/>
                    </w:pPr>
                    <w:r>
                      <w:t xml:space="preserve">[6] </w:t>
                    </w:r>
                  </w:p>
                </w:tc>
                <w:tc>
                  <w:tcPr>
                    <w:tcW w:w="0" w:type="auto"/>
                    <w:hideMark/>
                  </w:tcPr>
                  <w:p w14:paraId="78330709" w14:textId="77777777" w:rsidR="001219D5" w:rsidRDefault="001219D5">
                    <w:pPr>
                      <w:pStyle w:val="Irodalomjegyzk"/>
                    </w:pPr>
                    <w:r>
                      <w:t>„Sailfish OS official site,” [Online]. Available: https://sailfishos.org/about/. [Hozzáférés dátuma: október 2017].</w:t>
                    </w:r>
                  </w:p>
                </w:tc>
              </w:tr>
              <w:tr w:rsidR="001219D5" w14:paraId="7E062566" w14:textId="77777777">
                <w:trPr>
                  <w:divId w:val="1708410534"/>
                  <w:tblCellSpacing w:w="15" w:type="dxa"/>
                </w:trPr>
                <w:tc>
                  <w:tcPr>
                    <w:tcW w:w="50" w:type="pct"/>
                    <w:hideMark/>
                  </w:tcPr>
                  <w:p w14:paraId="52516F89" w14:textId="77777777" w:rsidR="001219D5" w:rsidRDefault="001219D5">
                    <w:pPr>
                      <w:pStyle w:val="Irodalomjegyzk"/>
                    </w:pPr>
                    <w:r>
                      <w:t xml:space="preserve">[7] </w:t>
                    </w:r>
                  </w:p>
                </w:tc>
                <w:tc>
                  <w:tcPr>
                    <w:tcW w:w="0" w:type="auto"/>
                    <w:hideMark/>
                  </w:tcPr>
                  <w:p w14:paraId="1930BE6D" w14:textId="77777777" w:rsidR="001219D5" w:rsidRDefault="001219D5">
                    <w:pPr>
                      <w:pStyle w:val="Irodalomjegyzk"/>
                    </w:pPr>
                    <w:r>
                      <w:t>„Tizen official site,” [Online]. Available: https://www.tizen.org/about . [Hozzáférés dátuma: október 2017].</w:t>
                    </w:r>
                  </w:p>
                </w:tc>
              </w:tr>
              <w:tr w:rsidR="001219D5" w14:paraId="2F90BB66" w14:textId="77777777">
                <w:trPr>
                  <w:divId w:val="1708410534"/>
                  <w:tblCellSpacing w:w="15" w:type="dxa"/>
                </w:trPr>
                <w:tc>
                  <w:tcPr>
                    <w:tcW w:w="50" w:type="pct"/>
                    <w:hideMark/>
                  </w:tcPr>
                  <w:p w14:paraId="4CD5B709" w14:textId="77777777" w:rsidR="001219D5" w:rsidRDefault="001219D5">
                    <w:pPr>
                      <w:pStyle w:val="Irodalomjegyzk"/>
                    </w:pPr>
                    <w:r>
                      <w:t xml:space="preserve">[8] </w:t>
                    </w:r>
                  </w:p>
                </w:tc>
                <w:tc>
                  <w:tcPr>
                    <w:tcW w:w="0" w:type="auto"/>
                    <w:hideMark/>
                  </w:tcPr>
                  <w:p w14:paraId="3DDBAD36" w14:textId="77777777" w:rsidR="001219D5" w:rsidRDefault="001219D5">
                    <w:pPr>
                      <w:pStyle w:val="Irodalomjegyzk"/>
                    </w:pPr>
                    <w:r>
                      <w:t>„Android Central,” [Online]. Available: https://www.androidcentral.com/android-history. [Hozzáférés dátuma: november 2017].</w:t>
                    </w:r>
                  </w:p>
                </w:tc>
              </w:tr>
              <w:tr w:rsidR="001219D5" w14:paraId="25B09F22" w14:textId="77777777">
                <w:trPr>
                  <w:divId w:val="1708410534"/>
                  <w:tblCellSpacing w:w="15" w:type="dxa"/>
                </w:trPr>
                <w:tc>
                  <w:tcPr>
                    <w:tcW w:w="50" w:type="pct"/>
                    <w:hideMark/>
                  </w:tcPr>
                  <w:p w14:paraId="5E71F62B" w14:textId="77777777" w:rsidR="001219D5" w:rsidRDefault="001219D5">
                    <w:pPr>
                      <w:pStyle w:val="Irodalomjegyzk"/>
                    </w:pPr>
                    <w:r>
                      <w:t xml:space="preserve">[9] </w:t>
                    </w:r>
                  </w:p>
                </w:tc>
                <w:tc>
                  <w:tcPr>
                    <w:tcW w:w="0" w:type="auto"/>
                    <w:hideMark/>
                  </w:tcPr>
                  <w:p w14:paraId="54FDBFB6" w14:textId="77777777" w:rsidR="001219D5" w:rsidRDefault="001219D5">
                    <w:pPr>
                      <w:pStyle w:val="Irodalomjegyzk"/>
                    </w:pPr>
                    <w:r>
                      <w:t>„Android Central,” [Online]. Available: https://www.androidcentral.com/android-pre-history. [Hozzáférés dátuma: november 2017].</w:t>
                    </w:r>
                  </w:p>
                </w:tc>
              </w:tr>
              <w:tr w:rsidR="001219D5" w14:paraId="3CF3FEA0" w14:textId="77777777">
                <w:trPr>
                  <w:divId w:val="1708410534"/>
                  <w:tblCellSpacing w:w="15" w:type="dxa"/>
                </w:trPr>
                <w:tc>
                  <w:tcPr>
                    <w:tcW w:w="50" w:type="pct"/>
                    <w:hideMark/>
                  </w:tcPr>
                  <w:p w14:paraId="03D5920E" w14:textId="77777777" w:rsidR="001219D5" w:rsidRDefault="001219D5">
                    <w:pPr>
                      <w:pStyle w:val="Irodalomjegyzk"/>
                    </w:pPr>
                    <w:r>
                      <w:t xml:space="preserve">[10] </w:t>
                    </w:r>
                  </w:p>
                </w:tc>
                <w:tc>
                  <w:tcPr>
                    <w:tcW w:w="0" w:type="auto"/>
                    <w:hideMark/>
                  </w:tcPr>
                  <w:p w14:paraId="3350C721" w14:textId="77777777" w:rsidR="001219D5" w:rsidRDefault="001219D5">
                    <w:pPr>
                      <w:pStyle w:val="Irodalomjegyzk"/>
                    </w:pPr>
                    <w:r>
                      <w:t>„Venturebeat,” [Online]. Available: https://venturebeat.com/wp-content/uploads/2008/10/android.jpg?strip=all. [Hozzáférés dátuma: november 2017].</w:t>
                    </w:r>
                  </w:p>
                </w:tc>
              </w:tr>
              <w:tr w:rsidR="001219D5" w14:paraId="503A1C65" w14:textId="77777777">
                <w:trPr>
                  <w:divId w:val="1708410534"/>
                  <w:tblCellSpacing w:w="15" w:type="dxa"/>
                </w:trPr>
                <w:tc>
                  <w:tcPr>
                    <w:tcW w:w="50" w:type="pct"/>
                    <w:hideMark/>
                  </w:tcPr>
                  <w:p w14:paraId="777C1E75" w14:textId="77777777" w:rsidR="001219D5" w:rsidRDefault="001219D5">
                    <w:pPr>
                      <w:pStyle w:val="Irodalomjegyzk"/>
                    </w:pPr>
                    <w:r>
                      <w:lastRenderedPageBreak/>
                      <w:t xml:space="preserve">[11] </w:t>
                    </w:r>
                  </w:p>
                </w:tc>
                <w:tc>
                  <w:tcPr>
                    <w:tcW w:w="0" w:type="auto"/>
                    <w:hideMark/>
                  </w:tcPr>
                  <w:p w14:paraId="6FA962A4" w14:textId="77777777" w:rsidR="001219D5" w:rsidRDefault="001219D5">
                    <w:pPr>
                      <w:pStyle w:val="Irodalomjegyzk"/>
                    </w:pPr>
                    <w:r>
                      <w:t>„Android versions history,” [Online]. Available: https://en.wikipedia.org/wiki/Android_version_history. [Hozzáférés dátuma: november 2017].</w:t>
                    </w:r>
                  </w:p>
                </w:tc>
              </w:tr>
              <w:tr w:rsidR="001219D5" w14:paraId="680A1B5A" w14:textId="77777777">
                <w:trPr>
                  <w:divId w:val="1708410534"/>
                  <w:tblCellSpacing w:w="15" w:type="dxa"/>
                </w:trPr>
                <w:tc>
                  <w:tcPr>
                    <w:tcW w:w="50" w:type="pct"/>
                    <w:hideMark/>
                  </w:tcPr>
                  <w:p w14:paraId="60604168" w14:textId="77777777" w:rsidR="001219D5" w:rsidRDefault="001219D5">
                    <w:pPr>
                      <w:pStyle w:val="Irodalomjegyzk"/>
                    </w:pPr>
                    <w:r>
                      <w:t xml:space="preserve">[12] </w:t>
                    </w:r>
                  </w:p>
                </w:tc>
                <w:tc>
                  <w:tcPr>
                    <w:tcW w:w="0" w:type="auto"/>
                    <w:hideMark/>
                  </w:tcPr>
                  <w:p w14:paraId="67BA1024" w14:textId="77777777" w:rsidR="001219D5" w:rsidRDefault="001219D5">
                    <w:pPr>
                      <w:pStyle w:val="Irodalomjegyzk"/>
                    </w:pPr>
                    <w:r>
                      <w:t>„Android architecture,” [Online]. Available: https://www.tutorialspoint.com/android/android_architecture.htm. [Hozzáférés dátuma: november 2017].</w:t>
                    </w:r>
                  </w:p>
                </w:tc>
              </w:tr>
              <w:tr w:rsidR="001219D5" w14:paraId="2D341FDA" w14:textId="77777777">
                <w:trPr>
                  <w:divId w:val="1708410534"/>
                  <w:tblCellSpacing w:w="15" w:type="dxa"/>
                </w:trPr>
                <w:tc>
                  <w:tcPr>
                    <w:tcW w:w="50" w:type="pct"/>
                    <w:hideMark/>
                  </w:tcPr>
                  <w:p w14:paraId="66C84993" w14:textId="77777777" w:rsidR="001219D5" w:rsidRDefault="001219D5">
                    <w:pPr>
                      <w:pStyle w:val="Irodalomjegyzk"/>
                    </w:pPr>
                    <w:r>
                      <w:t xml:space="preserve">[13] </w:t>
                    </w:r>
                  </w:p>
                </w:tc>
                <w:tc>
                  <w:tcPr>
                    <w:tcW w:w="0" w:type="auto"/>
                    <w:hideMark/>
                  </w:tcPr>
                  <w:p w14:paraId="2CBB6C3D" w14:textId="77777777" w:rsidR="001219D5" w:rsidRDefault="001219D5">
                    <w:pPr>
                      <w:pStyle w:val="Irodalomjegyzk"/>
                    </w:pPr>
                    <w:r>
                      <w:t>„Android software development,” [Online]. Available: https://en.wikipedia.org/wiki/Android_software_development. [Hozzáférés dátuma: november 2017].</w:t>
                    </w:r>
                  </w:p>
                </w:tc>
              </w:tr>
              <w:tr w:rsidR="001219D5" w14:paraId="547906D5" w14:textId="77777777">
                <w:trPr>
                  <w:divId w:val="1708410534"/>
                  <w:tblCellSpacing w:w="15" w:type="dxa"/>
                </w:trPr>
                <w:tc>
                  <w:tcPr>
                    <w:tcW w:w="50" w:type="pct"/>
                    <w:hideMark/>
                  </w:tcPr>
                  <w:p w14:paraId="43B6B0CF" w14:textId="77777777" w:rsidR="001219D5" w:rsidRDefault="001219D5">
                    <w:pPr>
                      <w:pStyle w:val="Irodalomjegyzk"/>
                    </w:pPr>
                    <w:r>
                      <w:t xml:space="preserve">[14] </w:t>
                    </w:r>
                  </w:p>
                </w:tc>
                <w:tc>
                  <w:tcPr>
                    <w:tcW w:w="0" w:type="auto"/>
                    <w:hideMark/>
                  </w:tcPr>
                  <w:p w14:paraId="52A9BB08" w14:textId="77777777" w:rsidR="001219D5" w:rsidRDefault="001219D5">
                    <w:pPr>
                      <w:pStyle w:val="Irodalomjegyzk"/>
                    </w:pPr>
                    <w:r>
                      <w:t>„Prog,” [Online]. Available: https://prog.hu/hirek/4188/elkeszult-a-legujabb-java-gyilkos-nyelv-a-kotlin-1-0-s-verzioja. [Hozzáférés dátuma: november 2017].</w:t>
                    </w:r>
                  </w:p>
                </w:tc>
              </w:tr>
              <w:tr w:rsidR="001219D5" w14:paraId="5BC2BC57" w14:textId="77777777">
                <w:trPr>
                  <w:divId w:val="1708410534"/>
                  <w:tblCellSpacing w:w="15" w:type="dxa"/>
                </w:trPr>
                <w:tc>
                  <w:tcPr>
                    <w:tcW w:w="50" w:type="pct"/>
                    <w:hideMark/>
                  </w:tcPr>
                  <w:p w14:paraId="42080CEB" w14:textId="77777777" w:rsidR="001219D5" w:rsidRDefault="001219D5">
                    <w:pPr>
                      <w:pStyle w:val="Irodalomjegyzk"/>
                    </w:pPr>
                    <w:r>
                      <w:t xml:space="preserve">[15] </w:t>
                    </w:r>
                  </w:p>
                </w:tc>
                <w:tc>
                  <w:tcPr>
                    <w:tcW w:w="0" w:type="auto"/>
                    <w:hideMark/>
                  </w:tcPr>
                  <w:p w14:paraId="49E470A8" w14:textId="77777777" w:rsidR="001219D5" w:rsidRDefault="001219D5">
                    <w:pPr>
                      <w:pStyle w:val="Irodalomjegyzk"/>
                    </w:pPr>
                    <w:r>
                      <w:t>„Android Developer Site,” [Online]. Available: https://developer.android.com/studio/intro/index.html. [Hozzáférés dátuma: november 2017].</w:t>
                    </w:r>
                  </w:p>
                </w:tc>
              </w:tr>
              <w:tr w:rsidR="001219D5" w14:paraId="5E68E4C2" w14:textId="77777777">
                <w:trPr>
                  <w:divId w:val="1708410534"/>
                  <w:tblCellSpacing w:w="15" w:type="dxa"/>
                </w:trPr>
                <w:tc>
                  <w:tcPr>
                    <w:tcW w:w="50" w:type="pct"/>
                    <w:hideMark/>
                  </w:tcPr>
                  <w:p w14:paraId="58C0313E" w14:textId="77777777" w:rsidR="001219D5" w:rsidRDefault="001219D5">
                    <w:pPr>
                      <w:pStyle w:val="Irodalomjegyzk"/>
                    </w:pPr>
                    <w:r>
                      <w:t xml:space="preserve">[16] </w:t>
                    </w:r>
                  </w:p>
                </w:tc>
                <w:tc>
                  <w:tcPr>
                    <w:tcW w:w="0" w:type="auto"/>
                    <w:hideMark/>
                  </w:tcPr>
                  <w:p w14:paraId="602DF6FB" w14:textId="77777777" w:rsidR="001219D5" w:rsidRDefault="001219D5">
                    <w:pPr>
                      <w:pStyle w:val="Irodalomjegyzk"/>
                    </w:pPr>
                    <w:r>
                      <w:t>„Android Developer Site,” [Online]. Available: https://developer.android.com/studio/intro/index.html#gradle_build_system. [Hozzáférés dátuma: november 2017].</w:t>
                    </w:r>
                  </w:p>
                </w:tc>
              </w:tr>
              <w:tr w:rsidR="001219D5" w14:paraId="2531DF60" w14:textId="77777777">
                <w:trPr>
                  <w:divId w:val="1708410534"/>
                  <w:tblCellSpacing w:w="15" w:type="dxa"/>
                </w:trPr>
                <w:tc>
                  <w:tcPr>
                    <w:tcW w:w="50" w:type="pct"/>
                    <w:hideMark/>
                  </w:tcPr>
                  <w:p w14:paraId="791CBDB1" w14:textId="77777777" w:rsidR="001219D5" w:rsidRDefault="001219D5">
                    <w:pPr>
                      <w:pStyle w:val="Irodalomjegyzk"/>
                    </w:pPr>
                    <w:r>
                      <w:t xml:space="preserve">[17] </w:t>
                    </w:r>
                  </w:p>
                </w:tc>
                <w:tc>
                  <w:tcPr>
                    <w:tcW w:w="0" w:type="auto"/>
                    <w:hideMark/>
                  </w:tcPr>
                  <w:p w14:paraId="5EA6199F" w14:textId="77777777" w:rsidR="001219D5" w:rsidRDefault="001219D5">
                    <w:pPr>
                      <w:pStyle w:val="Irodalomjegyzk"/>
                    </w:pPr>
                    <w:r>
                      <w:t>„Android application components,” [Online]. Available: https://www.tutorialspoint.com/android/android_application_components.htm. [Hozzáférés dátuma: november 2017].</w:t>
                    </w:r>
                  </w:p>
                </w:tc>
              </w:tr>
              <w:tr w:rsidR="001219D5" w14:paraId="7F94A677" w14:textId="77777777">
                <w:trPr>
                  <w:divId w:val="1708410534"/>
                  <w:tblCellSpacing w:w="15" w:type="dxa"/>
                </w:trPr>
                <w:tc>
                  <w:tcPr>
                    <w:tcW w:w="50" w:type="pct"/>
                    <w:hideMark/>
                  </w:tcPr>
                  <w:p w14:paraId="05532DF6" w14:textId="77777777" w:rsidR="001219D5" w:rsidRDefault="001219D5">
                    <w:pPr>
                      <w:pStyle w:val="Irodalomjegyzk"/>
                    </w:pPr>
                    <w:r>
                      <w:t xml:space="preserve">[18] </w:t>
                    </w:r>
                  </w:p>
                </w:tc>
                <w:tc>
                  <w:tcPr>
                    <w:tcW w:w="0" w:type="auto"/>
                    <w:hideMark/>
                  </w:tcPr>
                  <w:p w14:paraId="6316DFCD" w14:textId="77777777" w:rsidR="001219D5" w:rsidRDefault="001219D5">
                    <w:pPr>
                      <w:pStyle w:val="Irodalomjegyzk"/>
                    </w:pPr>
                    <w:r>
                      <w:t>„Android Services,” [Online]. Available: https://www.tutorialspoint.com/android/android_services.htm. [Hozzáférés dátuma: november 2017].</w:t>
                    </w:r>
                  </w:p>
                </w:tc>
              </w:tr>
              <w:tr w:rsidR="001219D5" w14:paraId="2CF14478" w14:textId="77777777">
                <w:trPr>
                  <w:divId w:val="1708410534"/>
                  <w:tblCellSpacing w:w="15" w:type="dxa"/>
                </w:trPr>
                <w:tc>
                  <w:tcPr>
                    <w:tcW w:w="50" w:type="pct"/>
                    <w:hideMark/>
                  </w:tcPr>
                  <w:p w14:paraId="04C3321F" w14:textId="77777777" w:rsidR="001219D5" w:rsidRDefault="001219D5">
                    <w:pPr>
                      <w:pStyle w:val="Irodalomjegyzk"/>
                    </w:pPr>
                    <w:r>
                      <w:t xml:space="preserve">[19] </w:t>
                    </w:r>
                  </w:p>
                </w:tc>
                <w:tc>
                  <w:tcPr>
                    <w:tcW w:w="0" w:type="auto"/>
                    <w:hideMark/>
                  </w:tcPr>
                  <w:p w14:paraId="4F6691B9" w14:textId="77777777" w:rsidR="001219D5" w:rsidRDefault="001219D5">
                    <w:pPr>
                      <w:pStyle w:val="Irodalomjegyzk"/>
                    </w:pPr>
                    <w:r>
                      <w:t>„Aries.ektf.hu,” [Online]. Available: http://aries.ektf.hu/~gkusper/SzoftverTeszteles.pdf. [Hozzáférés dátuma: november 2017].</w:t>
                    </w:r>
                  </w:p>
                </w:tc>
              </w:tr>
            </w:tbl>
            <w:p w14:paraId="3EDC7667" w14:textId="77777777" w:rsidR="001219D5" w:rsidRDefault="001219D5">
              <w:pPr>
                <w:divId w:val="1708410534"/>
                <w:rPr>
                  <w:noProof/>
                </w:rPr>
              </w:pPr>
            </w:p>
            <w:p w14:paraId="79A251CA" w14:textId="585B1F4B" w:rsidR="00EE040A" w:rsidRPr="00EE040A" w:rsidRDefault="006E22D1" w:rsidP="00BF750A">
              <w:r>
                <w:rPr>
                  <w:b/>
                  <w:bCs/>
                </w:rPr>
                <w:fldChar w:fldCharType="end"/>
              </w:r>
            </w:p>
          </w:sdtContent>
        </w:sdt>
      </w:sdtContent>
    </w:sdt>
    <w:sectPr w:rsidR="00EE040A" w:rsidRPr="00EE040A" w:rsidSect="00D23BFC">
      <w:headerReference w:type="even" r:id="rId65"/>
      <w:footerReference w:type="default" r:id="rId66"/>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ővári Bence" w:date="2015-10-19T10:50:00Z" w:initials="KB">
    <w:p w14:paraId="49D612AE" w14:textId="77777777" w:rsidR="00EF3C52" w:rsidRDefault="00EF3C52">
      <w:pPr>
        <w:pStyle w:val="Jegyzetszveg"/>
      </w:pPr>
      <w:r>
        <w:rPr>
          <w:rStyle w:val="Jegyzethivatkozs"/>
        </w:rPr>
        <w:annotationRef/>
      </w:r>
      <w:r>
        <w:t>saját neved</w:t>
      </w:r>
    </w:p>
  </w:comment>
  <w:comment w:id="1" w:author="Kővári Bence" w:date="2015-10-19T10:50:00Z" w:initials="KB">
    <w:p w14:paraId="3497861D" w14:textId="77777777" w:rsidR="00EF3C52" w:rsidRDefault="00EF3C52">
      <w:pPr>
        <w:pStyle w:val="Jegyzetszveg"/>
      </w:pPr>
      <w:r>
        <w:rPr>
          <w:rStyle w:val="Jegyzethivatkozs"/>
        </w:rPr>
        <w:annotationRef/>
      </w:r>
      <w:r>
        <w:t>Csak az egyiket hagyd a szövegben</w:t>
      </w:r>
    </w:p>
    <w:p w14:paraId="3400C567" w14:textId="77777777" w:rsidR="00EF3C52" w:rsidRDefault="00EF3C52">
      <w:pPr>
        <w:pStyle w:val="Jegyzetszveg"/>
      </w:pPr>
      <w:r>
        <w:t>BSc: szakdolgozatot</w:t>
      </w:r>
    </w:p>
    <w:p w14:paraId="1CA1C31B" w14:textId="77777777" w:rsidR="00EF3C52" w:rsidRDefault="00EF3C52">
      <w:pPr>
        <w:pStyle w:val="Jegyzetszveg"/>
      </w:pPr>
      <w:r>
        <w:t>MSc: diplomatervet</w:t>
      </w:r>
    </w:p>
  </w:comment>
  <w:comment w:id="2" w:author="Kővári Bence" w:date="2015-10-19T10:52:00Z" w:initials="KB">
    <w:p w14:paraId="04C6AF9D" w14:textId="77777777" w:rsidR="00EF3C52" w:rsidRDefault="00EF3C52">
      <w:pPr>
        <w:pStyle w:val="Jegyzetszveg"/>
      </w:pPr>
      <w:r>
        <w:rPr>
          <w:rStyle w:val="Jegyzethivatkozs"/>
        </w:rPr>
        <w:annotationRef/>
      </w:r>
      <w:r>
        <w:t>Ne felejtsd le frissíteni</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9D612AE" w15:done="0"/>
  <w15:commentEx w15:paraId="1CA1C31B" w15:done="0"/>
  <w15:commentEx w15:paraId="04C6AF9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B81961" w14:textId="77777777" w:rsidR="00C26367" w:rsidRDefault="00C26367">
      <w:r>
        <w:separator/>
      </w:r>
    </w:p>
  </w:endnote>
  <w:endnote w:type="continuationSeparator" w:id="0">
    <w:p w14:paraId="204067CB" w14:textId="77777777" w:rsidR="00C26367" w:rsidRDefault="00C263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EF3C52" w:rsidRDefault="00EF3C52">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2C04B15B" w:rsidR="00EF3C52" w:rsidRDefault="00EF3C52"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1219D5">
      <w:rPr>
        <w:rStyle w:val="Oldalszm"/>
        <w:noProof/>
      </w:rPr>
      <w:t>46</w:t>
    </w:r>
    <w:r>
      <w:rPr>
        <w:rStyle w:val="Oldalszm"/>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654B26" w14:textId="77777777" w:rsidR="00C26367" w:rsidRDefault="00C26367">
      <w:r>
        <w:separator/>
      </w:r>
    </w:p>
  </w:footnote>
  <w:footnote w:type="continuationSeparator" w:id="0">
    <w:p w14:paraId="5D766D18" w14:textId="77777777" w:rsidR="00C26367" w:rsidRDefault="00C2636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EF3C52" w:rsidRDefault="00EF3C52"/>
  <w:p w14:paraId="2C6DFBBE" w14:textId="77777777" w:rsidR="00EF3C52" w:rsidRDefault="00EF3C52"/>
  <w:p w14:paraId="125F8157" w14:textId="77777777" w:rsidR="00EF3C52" w:rsidRDefault="00EF3C5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164080A"/>
    <w:multiLevelType w:val="hybridMultilevel"/>
    <w:tmpl w:val="17EACEE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CB80CDB"/>
    <w:multiLevelType w:val="hybridMultilevel"/>
    <w:tmpl w:val="AF282DE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424D4A36"/>
    <w:multiLevelType w:val="hybridMultilevel"/>
    <w:tmpl w:val="1D7A5088"/>
    <w:lvl w:ilvl="0" w:tplc="040E0001">
      <w:start w:val="1"/>
      <w:numFmt w:val="bullet"/>
      <w:lvlText w:val=""/>
      <w:lvlJc w:val="left"/>
      <w:pPr>
        <w:ind w:left="1501" w:hanging="360"/>
      </w:pPr>
      <w:rPr>
        <w:rFonts w:ascii="Symbol" w:hAnsi="Symbol" w:hint="default"/>
      </w:rPr>
    </w:lvl>
    <w:lvl w:ilvl="1" w:tplc="040E0019" w:tentative="1">
      <w:start w:val="1"/>
      <w:numFmt w:val="lowerLetter"/>
      <w:lvlText w:val="%2."/>
      <w:lvlJc w:val="left"/>
      <w:pPr>
        <w:ind w:left="2221" w:hanging="360"/>
      </w:pPr>
    </w:lvl>
    <w:lvl w:ilvl="2" w:tplc="040E001B" w:tentative="1">
      <w:start w:val="1"/>
      <w:numFmt w:val="lowerRoman"/>
      <w:lvlText w:val="%3."/>
      <w:lvlJc w:val="right"/>
      <w:pPr>
        <w:ind w:left="2941" w:hanging="180"/>
      </w:pPr>
    </w:lvl>
    <w:lvl w:ilvl="3" w:tplc="040E000F" w:tentative="1">
      <w:start w:val="1"/>
      <w:numFmt w:val="decimal"/>
      <w:lvlText w:val="%4."/>
      <w:lvlJc w:val="left"/>
      <w:pPr>
        <w:ind w:left="3661" w:hanging="360"/>
      </w:pPr>
    </w:lvl>
    <w:lvl w:ilvl="4" w:tplc="040E0019" w:tentative="1">
      <w:start w:val="1"/>
      <w:numFmt w:val="lowerLetter"/>
      <w:lvlText w:val="%5."/>
      <w:lvlJc w:val="left"/>
      <w:pPr>
        <w:ind w:left="4381" w:hanging="360"/>
      </w:pPr>
    </w:lvl>
    <w:lvl w:ilvl="5" w:tplc="040E001B" w:tentative="1">
      <w:start w:val="1"/>
      <w:numFmt w:val="lowerRoman"/>
      <w:lvlText w:val="%6."/>
      <w:lvlJc w:val="right"/>
      <w:pPr>
        <w:ind w:left="5101" w:hanging="180"/>
      </w:pPr>
    </w:lvl>
    <w:lvl w:ilvl="6" w:tplc="040E000F" w:tentative="1">
      <w:start w:val="1"/>
      <w:numFmt w:val="decimal"/>
      <w:lvlText w:val="%7."/>
      <w:lvlJc w:val="left"/>
      <w:pPr>
        <w:ind w:left="5821" w:hanging="360"/>
      </w:pPr>
    </w:lvl>
    <w:lvl w:ilvl="7" w:tplc="040E0019" w:tentative="1">
      <w:start w:val="1"/>
      <w:numFmt w:val="lowerLetter"/>
      <w:lvlText w:val="%8."/>
      <w:lvlJc w:val="left"/>
      <w:pPr>
        <w:ind w:left="6541" w:hanging="360"/>
      </w:pPr>
    </w:lvl>
    <w:lvl w:ilvl="8" w:tplc="040E001B" w:tentative="1">
      <w:start w:val="1"/>
      <w:numFmt w:val="lowerRoman"/>
      <w:lvlText w:val="%9."/>
      <w:lvlJc w:val="right"/>
      <w:pPr>
        <w:ind w:left="7261" w:hanging="180"/>
      </w:pPr>
    </w:lvl>
  </w:abstractNum>
  <w:abstractNum w:abstractNumId="24"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E9B5397"/>
    <w:multiLevelType w:val="hybridMultilevel"/>
    <w:tmpl w:val="C6A0896E"/>
    <w:lvl w:ilvl="0" w:tplc="040E0001">
      <w:start w:val="1"/>
      <w:numFmt w:val="bullet"/>
      <w:lvlText w:val=""/>
      <w:lvlJc w:val="left"/>
      <w:pPr>
        <w:ind w:left="1440" w:hanging="360"/>
      </w:pPr>
      <w:rPr>
        <w:rFonts w:ascii="Symbol" w:hAnsi="Symbol"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6" w15:restartNumberingAfterBreak="0">
    <w:nsid w:val="4F4F5954"/>
    <w:multiLevelType w:val="hybridMultilevel"/>
    <w:tmpl w:val="54A6F8E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799C3B84"/>
    <w:multiLevelType w:val="multilevel"/>
    <w:tmpl w:val="6F1262F4"/>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30"/>
  </w:num>
  <w:num w:numId="3">
    <w:abstractNumId w:val="14"/>
  </w:num>
  <w:num w:numId="4">
    <w:abstractNumId w:val="21"/>
  </w:num>
  <w:num w:numId="5">
    <w:abstractNumId w:val="24"/>
  </w:num>
  <w:num w:numId="6">
    <w:abstractNumId w:val="27"/>
  </w:num>
  <w:num w:numId="7">
    <w:abstractNumId w:val="18"/>
  </w:num>
  <w:num w:numId="8">
    <w:abstractNumId w:val="13"/>
  </w:num>
  <w:num w:numId="9">
    <w:abstractNumId w:val="19"/>
  </w:num>
  <w:num w:numId="10">
    <w:abstractNumId w:val="31"/>
  </w:num>
  <w:num w:numId="11">
    <w:abstractNumId w:val="20"/>
  </w:num>
  <w:num w:numId="12">
    <w:abstractNumId w:val="29"/>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8"/>
  </w:num>
  <w:num w:numId="28">
    <w:abstractNumId w:val="23"/>
  </w:num>
  <w:num w:numId="29">
    <w:abstractNumId w:val="25"/>
  </w:num>
  <w:num w:numId="30">
    <w:abstractNumId w:val="26"/>
  </w:num>
  <w:num w:numId="31">
    <w:abstractNumId w:val="17"/>
  </w:num>
  <w:num w:numId="32">
    <w:abstractNumId w:val="22"/>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ővári Bence">
    <w15:presenceInfo w15:providerId="Windows Live" w15:userId="5be86d7ee7dc6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1023"/>
    <w:rsid w:val="00003DA7"/>
    <w:rsid w:val="0000552C"/>
    <w:rsid w:val="000062F4"/>
    <w:rsid w:val="0001192F"/>
    <w:rsid w:val="00026195"/>
    <w:rsid w:val="00026FA2"/>
    <w:rsid w:val="00027373"/>
    <w:rsid w:val="00030B88"/>
    <w:rsid w:val="0003123D"/>
    <w:rsid w:val="000315FC"/>
    <w:rsid w:val="000316BC"/>
    <w:rsid w:val="000323AA"/>
    <w:rsid w:val="00032BA5"/>
    <w:rsid w:val="00033253"/>
    <w:rsid w:val="000339FE"/>
    <w:rsid w:val="00034268"/>
    <w:rsid w:val="00035BAE"/>
    <w:rsid w:val="0003623B"/>
    <w:rsid w:val="000420A3"/>
    <w:rsid w:val="0004506A"/>
    <w:rsid w:val="00046AF9"/>
    <w:rsid w:val="000571F2"/>
    <w:rsid w:val="00061191"/>
    <w:rsid w:val="00061AD6"/>
    <w:rsid w:val="00062A04"/>
    <w:rsid w:val="0006770A"/>
    <w:rsid w:val="00072612"/>
    <w:rsid w:val="00073589"/>
    <w:rsid w:val="000741A0"/>
    <w:rsid w:val="00080FE8"/>
    <w:rsid w:val="00081C8E"/>
    <w:rsid w:val="00082FCA"/>
    <w:rsid w:val="00087D08"/>
    <w:rsid w:val="00093137"/>
    <w:rsid w:val="000956CF"/>
    <w:rsid w:val="00097228"/>
    <w:rsid w:val="000978F3"/>
    <w:rsid w:val="000979B7"/>
    <w:rsid w:val="000A3B32"/>
    <w:rsid w:val="000A6D13"/>
    <w:rsid w:val="000A7483"/>
    <w:rsid w:val="000B037D"/>
    <w:rsid w:val="000B050D"/>
    <w:rsid w:val="000B0F50"/>
    <w:rsid w:val="000B53E0"/>
    <w:rsid w:val="000B5B5A"/>
    <w:rsid w:val="000B5D82"/>
    <w:rsid w:val="000B6FFC"/>
    <w:rsid w:val="000C3A62"/>
    <w:rsid w:val="000C79AC"/>
    <w:rsid w:val="000D1F3F"/>
    <w:rsid w:val="000D2E89"/>
    <w:rsid w:val="000D3D36"/>
    <w:rsid w:val="000D48D6"/>
    <w:rsid w:val="000D4978"/>
    <w:rsid w:val="000D70A5"/>
    <w:rsid w:val="000E178A"/>
    <w:rsid w:val="000E17FA"/>
    <w:rsid w:val="000E4C43"/>
    <w:rsid w:val="000F01EC"/>
    <w:rsid w:val="000F1301"/>
    <w:rsid w:val="000F1661"/>
    <w:rsid w:val="000F2787"/>
    <w:rsid w:val="000F27B7"/>
    <w:rsid w:val="000F3EA7"/>
    <w:rsid w:val="000F4BAD"/>
    <w:rsid w:val="000F5381"/>
    <w:rsid w:val="00100104"/>
    <w:rsid w:val="0010137C"/>
    <w:rsid w:val="001021A6"/>
    <w:rsid w:val="00102AE0"/>
    <w:rsid w:val="00102BAB"/>
    <w:rsid w:val="00113811"/>
    <w:rsid w:val="0012035E"/>
    <w:rsid w:val="001219D5"/>
    <w:rsid w:val="00122C7C"/>
    <w:rsid w:val="001312F5"/>
    <w:rsid w:val="00132984"/>
    <w:rsid w:val="00133BA7"/>
    <w:rsid w:val="0013432B"/>
    <w:rsid w:val="00135110"/>
    <w:rsid w:val="00141A2E"/>
    <w:rsid w:val="00142979"/>
    <w:rsid w:val="0014500D"/>
    <w:rsid w:val="00147DCD"/>
    <w:rsid w:val="00147F4F"/>
    <w:rsid w:val="00150C83"/>
    <w:rsid w:val="001517D2"/>
    <w:rsid w:val="00151E43"/>
    <w:rsid w:val="001522F2"/>
    <w:rsid w:val="00153800"/>
    <w:rsid w:val="00156C4C"/>
    <w:rsid w:val="00161370"/>
    <w:rsid w:val="00163DE9"/>
    <w:rsid w:val="001670EC"/>
    <w:rsid w:val="001679A5"/>
    <w:rsid w:val="00170192"/>
    <w:rsid w:val="0017084E"/>
    <w:rsid w:val="00171054"/>
    <w:rsid w:val="00172959"/>
    <w:rsid w:val="001737A4"/>
    <w:rsid w:val="00176BB5"/>
    <w:rsid w:val="001825FF"/>
    <w:rsid w:val="001828C8"/>
    <w:rsid w:val="00183AD3"/>
    <w:rsid w:val="001867EF"/>
    <w:rsid w:val="0018697E"/>
    <w:rsid w:val="001900D8"/>
    <w:rsid w:val="001918AF"/>
    <w:rsid w:val="00195DA5"/>
    <w:rsid w:val="00195DD2"/>
    <w:rsid w:val="00196234"/>
    <w:rsid w:val="001A06F4"/>
    <w:rsid w:val="001A087D"/>
    <w:rsid w:val="001A2350"/>
    <w:rsid w:val="001A2A59"/>
    <w:rsid w:val="001A2EFF"/>
    <w:rsid w:val="001A4893"/>
    <w:rsid w:val="001A51AC"/>
    <w:rsid w:val="001A57BC"/>
    <w:rsid w:val="001A6165"/>
    <w:rsid w:val="001A69C7"/>
    <w:rsid w:val="001B1E0D"/>
    <w:rsid w:val="001B21E3"/>
    <w:rsid w:val="001B32F6"/>
    <w:rsid w:val="001B4E54"/>
    <w:rsid w:val="001B5CDA"/>
    <w:rsid w:val="001B727F"/>
    <w:rsid w:val="001C0AF8"/>
    <w:rsid w:val="001C52BB"/>
    <w:rsid w:val="001D0407"/>
    <w:rsid w:val="001D33C6"/>
    <w:rsid w:val="001D3AA0"/>
    <w:rsid w:val="001D4855"/>
    <w:rsid w:val="001D552C"/>
    <w:rsid w:val="001D56EB"/>
    <w:rsid w:val="001D659E"/>
    <w:rsid w:val="001E27A1"/>
    <w:rsid w:val="001E2D94"/>
    <w:rsid w:val="001E5FD1"/>
    <w:rsid w:val="001E7ABA"/>
    <w:rsid w:val="001F0D7A"/>
    <w:rsid w:val="001F57CF"/>
    <w:rsid w:val="002032A0"/>
    <w:rsid w:val="00203E00"/>
    <w:rsid w:val="00203E29"/>
    <w:rsid w:val="002077EC"/>
    <w:rsid w:val="002102C3"/>
    <w:rsid w:val="00215244"/>
    <w:rsid w:val="002163C2"/>
    <w:rsid w:val="00220552"/>
    <w:rsid w:val="00224E39"/>
    <w:rsid w:val="00225F65"/>
    <w:rsid w:val="00227347"/>
    <w:rsid w:val="0022789D"/>
    <w:rsid w:val="00227DE9"/>
    <w:rsid w:val="00236C09"/>
    <w:rsid w:val="00237262"/>
    <w:rsid w:val="00237646"/>
    <w:rsid w:val="00241318"/>
    <w:rsid w:val="0024290F"/>
    <w:rsid w:val="00242C4D"/>
    <w:rsid w:val="00244C7E"/>
    <w:rsid w:val="00246E54"/>
    <w:rsid w:val="00252C0F"/>
    <w:rsid w:val="002530BD"/>
    <w:rsid w:val="002563EF"/>
    <w:rsid w:val="00256F78"/>
    <w:rsid w:val="00267430"/>
    <w:rsid w:val="00267677"/>
    <w:rsid w:val="00281473"/>
    <w:rsid w:val="002815E4"/>
    <w:rsid w:val="002841F9"/>
    <w:rsid w:val="00286994"/>
    <w:rsid w:val="002879F4"/>
    <w:rsid w:val="00290230"/>
    <w:rsid w:val="00295830"/>
    <w:rsid w:val="00296D61"/>
    <w:rsid w:val="002A0DC7"/>
    <w:rsid w:val="002A12B0"/>
    <w:rsid w:val="002A1397"/>
    <w:rsid w:val="002A2E4B"/>
    <w:rsid w:val="002A3FE8"/>
    <w:rsid w:val="002B3FDB"/>
    <w:rsid w:val="002B4819"/>
    <w:rsid w:val="002C7768"/>
    <w:rsid w:val="002D0621"/>
    <w:rsid w:val="002D2C06"/>
    <w:rsid w:val="002D46DA"/>
    <w:rsid w:val="002D6BCD"/>
    <w:rsid w:val="002D716F"/>
    <w:rsid w:val="002D7DA9"/>
    <w:rsid w:val="002E1D2A"/>
    <w:rsid w:val="002E2419"/>
    <w:rsid w:val="002E4185"/>
    <w:rsid w:val="002E4C2D"/>
    <w:rsid w:val="002E66C2"/>
    <w:rsid w:val="002E68CA"/>
    <w:rsid w:val="002E6B90"/>
    <w:rsid w:val="002E703A"/>
    <w:rsid w:val="002F6A8A"/>
    <w:rsid w:val="003008E1"/>
    <w:rsid w:val="00301185"/>
    <w:rsid w:val="0030140B"/>
    <w:rsid w:val="00302BB3"/>
    <w:rsid w:val="00305E08"/>
    <w:rsid w:val="00307B2E"/>
    <w:rsid w:val="0031177B"/>
    <w:rsid w:val="00313013"/>
    <w:rsid w:val="003133D2"/>
    <w:rsid w:val="003138A8"/>
    <w:rsid w:val="003157ED"/>
    <w:rsid w:val="00317DAA"/>
    <w:rsid w:val="003210F8"/>
    <w:rsid w:val="00325797"/>
    <w:rsid w:val="003266A1"/>
    <w:rsid w:val="003347A4"/>
    <w:rsid w:val="00336662"/>
    <w:rsid w:val="00340F6A"/>
    <w:rsid w:val="0034637B"/>
    <w:rsid w:val="003467D8"/>
    <w:rsid w:val="00350AEC"/>
    <w:rsid w:val="00351F3E"/>
    <w:rsid w:val="00352828"/>
    <w:rsid w:val="0035422A"/>
    <w:rsid w:val="00355336"/>
    <w:rsid w:val="0035796F"/>
    <w:rsid w:val="00361AB2"/>
    <w:rsid w:val="00361B44"/>
    <w:rsid w:val="00362184"/>
    <w:rsid w:val="00362665"/>
    <w:rsid w:val="00370A50"/>
    <w:rsid w:val="003724AA"/>
    <w:rsid w:val="0037381F"/>
    <w:rsid w:val="003739B6"/>
    <w:rsid w:val="00375513"/>
    <w:rsid w:val="00376685"/>
    <w:rsid w:val="00380740"/>
    <w:rsid w:val="003812C3"/>
    <w:rsid w:val="00385B41"/>
    <w:rsid w:val="00390E19"/>
    <w:rsid w:val="00392416"/>
    <w:rsid w:val="00392F69"/>
    <w:rsid w:val="00394819"/>
    <w:rsid w:val="0039497E"/>
    <w:rsid w:val="00396676"/>
    <w:rsid w:val="003970C2"/>
    <w:rsid w:val="003A2EB1"/>
    <w:rsid w:val="003A4CDB"/>
    <w:rsid w:val="003B13FE"/>
    <w:rsid w:val="003B2CC5"/>
    <w:rsid w:val="003B4313"/>
    <w:rsid w:val="003B4CA3"/>
    <w:rsid w:val="003B77D0"/>
    <w:rsid w:val="003B7826"/>
    <w:rsid w:val="003C092D"/>
    <w:rsid w:val="003C307B"/>
    <w:rsid w:val="003C4CF8"/>
    <w:rsid w:val="003C594E"/>
    <w:rsid w:val="003C7747"/>
    <w:rsid w:val="003C7862"/>
    <w:rsid w:val="003C79DB"/>
    <w:rsid w:val="003D223C"/>
    <w:rsid w:val="003D2505"/>
    <w:rsid w:val="003D596B"/>
    <w:rsid w:val="003E0A55"/>
    <w:rsid w:val="003E0E6D"/>
    <w:rsid w:val="003E2ECB"/>
    <w:rsid w:val="003E327C"/>
    <w:rsid w:val="003E3808"/>
    <w:rsid w:val="003E70B1"/>
    <w:rsid w:val="003F02CA"/>
    <w:rsid w:val="003F4F61"/>
    <w:rsid w:val="003F5425"/>
    <w:rsid w:val="003F55DC"/>
    <w:rsid w:val="003F7254"/>
    <w:rsid w:val="0040594B"/>
    <w:rsid w:val="00407067"/>
    <w:rsid w:val="004078A5"/>
    <w:rsid w:val="00410924"/>
    <w:rsid w:val="00410EDB"/>
    <w:rsid w:val="00411659"/>
    <w:rsid w:val="00411E6A"/>
    <w:rsid w:val="004139B6"/>
    <w:rsid w:val="00414593"/>
    <w:rsid w:val="00414612"/>
    <w:rsid w:val="00416CD1"/>
    <w:rsid w:val="00417D0F"/>
    <w:rsid w:val="00420DF8"/>
    <w:rsid w:val="00421FA0"/>
    <w:rsid w:val="00424381"/>
    <w:rsid w:val="00424C63"/>
    <w:rsid w:val="00426CDC"/>
    <w:rsid w:val="00426FBC"/>
    <w:rsid w:val="00427422"/>
    <w:rsid w:val="00427873"/>
    <w:rsid w:val="00432C32"/>
    <w:rsid w:val="004336A9"/>
    <w:rsid w:val="004351A2"/>
    <w:rsid w:val="00435358"/>
    <w:rsid w:val="00440353"/>
    <w:rsid w:val="00440550"/>
    <w:rsid w:val="0044084E"/>
    <w:rsid w:val="00443559"/>
    <w:rsid w:val="0045336C"/>
    <w:rsid w:val="00454509"/>
    <w:rsid w:val="00457FC2"/>
    <w:rsid w:val="00463BC0"/>
    <w:rsid w:val="0046504D"/>
    <w:rsid w:val="004654E1"/>
    <w:rsid w:val="00465F99"/>
    <w:rsid w:val="00466F34"/>
    <w:rsid w:val="00467C45"/>
    <w:rsid w:val="00472F8B"/>
    <w:rsid w:val="00474F00"/>
    <w:rsid w:val="00475A15"/>
    <w:rsid w:val="0047671D"/>
    <w:rsid w:val="004778F3"/>
    <w:rsid w:val="00481306"/>
    <w:rsid w:val="00481396"/>
    <w:rsid w:val="00481569"/>
    <w:rsid w:val="0048395A"/>
    <w:rsid w:val="004851C7"/>
    <w:rsid w:val="00487EF4"/>
    <w:rsid w:val="00491D1C"/>
    <w:rsid w:val="00496B1B"/>
    <w:rsid w:val="00496D6B"/>
    <w:rsid w:val="004976E7"/>
    <w:rsid w:val="004979CD"/>
    <w:rsid w:val="004A1B5C"/>
    <w:rsid w:val="004A1F3E"/>
    <w:rsid w:val="004A2F52"/>
    <w:rsid w:val="004A3A01"/>
    <w:rsid w:val="004A62F9"/>
    <w:rsid w:val="004A6FF7"/>
    <w:rsid w:val="004A70A0"/>
    <w:rsid w:val="004A7C33"/>
    <w:rsid w:val="004A7DAA"/>
    <w:rsid w:val="004B0F38"/>
    <w:rsid w:val="004B1E8E"/>
    <w:rsid w:val="004B2D9F"/>
    <w:rsid w:val="004B43CE"/>
    <w:rsid w:val="004B73CD"/>
    <w:rsid w:val="004B7F72"/>
    <w:rsid w:val="004D2F57"/>
    <w:rsid w:val="004D4D3C"/>
    <w:rsid w:val="004D5074"/>
    <w:rsid w:val="004D5966"/>
    <w:rsid w:val="004E044C"/>
    <w:rsid w:val="004E0F2B"/>
    <w:rsid w:val="004E11B3"/>
    <w:rsid w:val="004E1923"/>
    <w:rsid w:val="004E4402"/>
    <w:rsid w:val="004E5C4C"/>
    <w:rsid w:val="004E651C"/>
    <w:rsid w:val="004E679D"/>
    <w:rsid w:val="004F27D7"/>
    <w:rsid w:val="00500568"/>
    <w:rsid w:val="005012C1"/>
    <w:rsid w:val="00502632"/>
    <w:rsid w:val="00502A30"/>
    <w:rsid w:val="00507406"/>
    <w:rsid w:val="00507545"/>
    <w:rsid w:val="00510D1C"/>
    <w:rsid w:val="005120F0"/>
    <w:rsid w:val="005145DD"/>
    <w:rsid w:val="00515657"/>
    <w:rsid w:val="00515C8B"/>
    <w:rsid w:val="00520174"/>
    <w:rsid w:val="0052307B"/>
    <w:rsid w:val="00524937"/>
    <w:rsid w:val="005259C7"/>
    <w:rsid w:val="005259D7"/>
    <w:rsid w:val="00526A1B"/>
    <w:rsid w:val="005279D2"/>
    <w:rsid w:val="00527F61"/>
    <w:rsid w:val="00532DAC"/>
    <w:rsid w:val="00533029"/>
    <w:rsid w:val="0053328B"/>
    <w:rsid w:val="005334AD"/>
    <w:rsid w:val="005362E6"/>
    <w:rsid w:val="00536A91"/>
    <w:rsid w:val="00540C48"/>
    <w:rsid w:val="005448E4"/>
    <w:rsid w:val="00544A12"/>
    <w:rsid w:val="0054517F"/>
    <w:rsid w:val="00545987"/>
    <w:rsid w:val="005509DF"/>
    <w:rsid w:val="00550D5F"/>
    <w:rsid w:val="005524FC"/>
    <w:rsid w:val="00553EF5"/>
    <w:rsid w:val="005551E2"/>
    <w:rsid w:val="00562B13"/>
    <w:rsid w:val="00562B70"/>
    <w:rsid w:val="00564AE2"/>
    <w:rsid w:val="00565947"/>
    <w:rsid w:val="00570D18"/>
    <w:rsid w:val="00570F3E"/>
    <w:rsid w:val="005726C8"/>
    <w:rsid w:val="0057327F"/>
    <w:rsid w:val="00573AC4"/>
    <w:rsid w:val="0057570F"/>
    <w:rsid w:val="00576495"/>
    <w:rsid w:val="00581EC3"/>
    <w:rsid w:val="00583C76"/>
    <w:rsid w:val="00584C0A"/>
    <w:rsid w:val="00587E95"/>
    <w:rsid w:val="00592BDA"/>
    <w:rsid w:val="00592CD8"/>
    <w:rsid w:val="00593C7B"/>
    <w:rsid w:val="0059553B"/>
    <w:rsid w:val="00595D1D"/>
    <w:rsid w:val="005A1E0C"/>
    <w:rsid w:val="005A45E5"/>
    <w:rsid w:val="005A481A"/>
    <w:rsid w:val="005A4D31"/>
    <w:rsid w:val="005B3CF8"/>
    <w:rsid w:val="005B42F6"/>
    <w:rsid w:val="005B692A"/>
    <w:rsid w:val="005B708E"/>
    <w:rsid w:val="005B70C2"/>
    <w:rsid w:val="005C1A1E"/>
    <w:rsid w:val="005C4969"/>
    <w:rsid w:val="005C6C55"/>
    <w:rsid w:val="005C714B"/>
    <w:rsid w:val="005D004A"/>
    <w:rsid w:val="005D1FC6"/>
    <w:rsid w:val="005D3443"/>
    <w:rsid w:val="005D48C9"/>
    <w:rsid w:val="005D5BDA"/>
    <w:rsid w:val="005E01E0"/>
    <w:rsid w:val="005E0CC1"/>
    <w:rsid w:val="005E3A35"/>
    <w:rsid w:val="005F2046"/>
    <w:rsid w:val="005F4AEE"/>
    <w:rsid w:val="005F6FCB"/>
    <w:rsid w:val="005F7FDC"/>
    <w:rsid w:val="00603468"/>
    <w:rsid w:val="0060349F"/>
    <w:rsid w:val="006034C7"/>
    <w:rsid w:val="0060401B"/>
    <w:rsid w:val="00604808"/>
    <w:rsid w:val="0060514C"/>
    <w:rsid w:val="0061225F"/>
    <w:rsid w:val="00612C4C"/>
    <w:rsid w:val="00614A83"/>
    <w:rsid w:val="00616061"/>
    <w:rsid w:val="0062045A"/>
    <w:rsid w:val="00621728"/>
    <w:rsid w:val="0062185B"/>
    <w:rsid w:val="0062372B"/>
    <w:rsid w:val="00623D56"/>
    <w:rsid w:val="0062485E"/>
    <w:rsid w:val="00624943"/>
    <w:rsid w:val="00625E6B"/>
    <w:rsid w:val="006266F1"/>
    <w:rsid w:val="0062681B"/>
    <w:rsid w:val="00627522"/>
    <w:rsid w:val="00627E85"/>
    <w:rsid w:val="00630A92"/>
    <w:rsid w:val="0063153B"/>
    <w:rsid w:val="0063585C"/>
    <w:rsid w:val="00636E93"/>
    <w:rsid w:val="00641018"/>
    <w:rsid w:val="00641103"/>
    <w:rsid w:val="00644B94"/>
    <w:rsid w:val="006459E6"/>
    <w:rsid w:val="00650B2D"/>
    <w:rsid w:val="00650C7C"/>
    <w:rsid w:val="00651757"/>
    <w:rsid w:val="0065279B"/>
    <w:rsid w:val="0065536D"/>
    <w:rsid w:val="00656695"/>
    <w:rsid w:val="00656F36"/>
    <w:rsid w:val="006573BF"/>
    <w:rsid w:val="00662E8E"/>
    <w:rsid w:val="00664806"/>
    <w:rsid w:val="00664C98"/>
    <w:rsid w:val="00664F07"/>
    <w:rsid w:val="00667046"/>
    <w:rsid w:val="0067427A"/>
    <w:rsid w:val="0067496E"/>
    <w:rsid w:val="00675281"/>
    <w:rsid w:val="00680070"/>
    <w:rsid w:val="0068142C"/>
    <w:rsid w:val="00681E99"/>
    <w:rsid w:val="00683F01"/>
    <w:rsid w:val="006850A8"/>
    <w:rsid w:val="0069082C"/>
    <w:rsid w:val="0069214C"/>
    <w:rsid w:val="00692605"/>
    <w:rsid w:val="00692A40"/>
    <w:rsid w:val="00692B83"/>
    <w:rsid w:val="00692BC8"/>
    <w:rsid w:val="00693BD0"/>
    <w:rsid w:val="00696630"/>
    <w:rsid w:val="006A0276"/>
    <w:rsid w:val="006A1903"/>
    <w:rsid w:val="006A1B7F"/>
    <w:rsid w:val="006A678F"/>
    <w:rsid w:val="006B1D8B"/>
    <w:rsid w:val="006B3A85"/>
    <w:rsid w:val="006B5395"/>
    <w:rsid w:val="006C0153"/>
    <w:rsid w:val="006C6406"/>
    <w:rsid w:val="006C6ACE"/>
    <w:rsid w:val="006D08AB"/>
    <w:rsid w:val="006D338C"/>
    <w:rsid w:val="006D35C4"/>
    <w:rsid w:val="006D3D48"/>
    <w:rsid w:val="006D53E8"/>
    <w:rsid w:val="006D6DE1"/>
    <w:rsid w:val="006D7B38"/>
    <w:rsid w:val="006E01E8"/>
    <w:rsid w:val="006E129C"/>
    <w:rsid w:val="006E22D1"/>
    <w:rsid w:val="006E3115"/>
    <w:rsid w:val="006E4E19"/>
    <w:rsid w:val="006E6506"/>
    <w:rsid w:val="006E7376"/>
    <w:rsid w:val="006F087D"/>
    <w:rsid w:val="006F1511"/>
    <w:rsid w:val="006F22A3"/>
    <w:rsid w:val="006F31F9"/>
    <w:rsid w:val="006F512E"/>
    <w:rsid w:val="006F7BC6"/>
    <w:rsid w:val="00700BF5"/>
    <w:rsid w:val="00700E3A"/>
    <w:rsid w:val="007106A0"/>
    <w:rsid w:val="0071372B"/>
    <w:rsid w:val="00715CD6"/>
    <w:rsid w:val="007171B8"/>
    <w:rsid w:val="00717969"/>
    <w:rsid w:val="007212C4"/>
    <w:rsid w:val="007233C7"/>
    <w:rsid w:val="00727A13"/>
    <w:rsid w:val="00730B3C"/>
    <w:rsid w:val="00730D41"/>
    <w:rsid w:val="007317E5"/>
    <w:rsid w:val="007358BB"/>
    <w:rsid w:val="00737748"/>
    <w:rsid w:val="00737941"/>
    <w:rsid w:val="00741D17"/>
    <w:rsid w:val="00745693"/>
    <w:rsid w:val="0074664D"/>
    <w:rsid w:val="00747DD4"/>
    <w:rsid w:val="00750E50"/>
    <w:rsid w:val="00755BEC"/>
    <w:rsid w:val="007561A6"/>
    <w:rsid w:val="0075631E"/>
    <w:rsid w:val="00756B6F"/>
    <w:rsid w:val="00756D62"/>
    <w:rsid w:val="007573CC"/>
    <w:rsid w:val="00757A78"/>
    <w:rsid w:val="007630FB"/>
    <w:rsid w:val="00763515"/>
    <w:rsid w:val="007642A2"/>
    <w:rsid w:val="00765597"/>
    <w:rsid w:val="00766CD0"/>
    <w:rsid w:val="00767575"/>
    <w:rsid w:val="00767B75"/>
    <w:rsid w:val="007704F4"/>
    <w:rsid w:val="007724C1"/>
    <w:rsid w:val="0077344F"/>
    <w:rsid w:val="00776E3E"/>
    <w:rsid w:val="00780D74"/>
    <w:rsid w:val="007824AD"/>
    <w:rsid w:val="00784DE8"/>
    <w:rsid w:val="00791276"/>
    <w:rsid w:val="00791517"/>
    <w:rsid w:val="0079237C"/>
    <w:rsid w:val="007937DD"/>
    <w:rsid w:val="00794FE0"/>
    <w:rsid w:val="007A21FE"/>
    <w:rsid w:val="007A2938"/>
    <w:rsid w:val="007A4BD1"/>
    <w:rsid w:val="007A617D"/>
    <w:rsid w:val="007B02A5"/>
    <w:rsid w:val="007B11A9"/>
    <w:rsid w:val="007B15CC"/>
    <w:rsid w:val="007B5CF7"/>
    <w:rsid w:val="007B65F1"/>
    <w:rsid w:val="007C5D24"/>
    <w:rsid w:val="007D2F73"/>
    <w:rsid w:val="007D34C2"/>
    <w:rsid w:val="007D43D8"/>
    <w:rsid w:val="007D54EB"/>
    <w:rsid w:val="007D6BD3"/>
    <w:rsid w:val="007D771D"/>
    <w:rsid w:val="007E073E"/>
    <w:rsid w:val="007E0EBB"/>
    <w:rsid w:val="007E14B2"/>
    <w:rsid w:val="007E1803"/>
    <w:rsid w:val="007E3553"/>
    <w:rsid w:val="007E5B2C"/>
    <w:rsid w:val="007E71BE"/>
    <w:rsid w:val="007E75DB"/>
    <w:rsid w:val="007E7B62"/>
    <w:rsid w:val="00801BAB"/>
    <w:rsid w:val="0080322B"/>
    <w:rsid w:val="00805AA2"/>
    <w:rsid w:val="008069A9"/>
    <w:rsid w:val="008146AF"/>
    <w:rsid w:val="00814922"/>
    <w:rsid w:val="0081651F"/>
    <w:rsid w:val="00816BCB"/>
    <w:rsid w:val="00824BCC"/>
    <w:rsid w:val="008268A1"/>
    <w:rsid w:val="00826AED"/>
    <w:rsid w:val="0083093F"/>
    <w:rsid w:val="00831E84"/>
    <w:rsid w:val="00832517"/>
    <w:rsid w:val="00832728"/>
    <w:rsid w:val="008340D2"/>
    <w:rsid w:val="00835BF2"/>
    <w:rsid w:val="00835C64"/>
    <w:rsid w:val="00841350"/>
    <w:rsid w:val="00843159"/>
    <w:rsid w:val="00844163"/>
    <w:rsid w:val="00844960"/>
    <w:rsid w:val="008454A6"/>
    <w:rsid w:val="008458AA"/>
    <w:rsid w:val="0084606E"/>
    <w:rsid w:val="0084626B"/>
    <w:rsid w:val="008512A8"/>
    <w:rsid w:val="00851968"/>
    <w:rsid w:val="00852A40"/>
    <w:rsid w:val="00854BDC"/>
    <w:rsid w:val="008569F4"/>
    <w:rsid w:val="00856A47"/>
    <w:rsid w:val="008577CE"/>
    <w:rsid w:val="008606E3"/>
    <w:rsid w:val="00867AF0"/>
    <w:rsid w:val="00867E62"/>
    <w:rsid w:val="00877820"/>
    <w:rsid w:val="0088283B"/>
    <w:rsid w:val="00886D19"/>
    <w:rsid w:val="00887D0A"/>
    <w:rsid w:val="00890D63"/>
    <w:rsid w:val="008924C4"/>
    <w:rsid w:val="008925FE"/>
    <w:rsid w:val="0089265D"/>
    <w:rsid w:val="00896F99"/>
    <w:rsid w:val="00897441"/>
    <w:rsid w:val="008A3762"/>
    <w:rsid w:val="008A4343"/>
    <w:rsid w:val="008B18FF"/>
    <w:rsid w:val="008B2EAE"/>
    <w:rsid w:val="008B7E08"/>
    <w:rsid w:val="008C0CE2"/>
    <w:rsid w:val="008C5682"/>
    <w:rsid w:val="008C570B"/>
    <w:rsid w:val="008C5B52"/>
    <w:rsid w:val="008C7327"/>
    <w:rsid w:val="008D4635"/>
    <w:rsid w:val="008D6540"/>
    <w:rsid w:val="008D7E66"/>
    <w:rsid w:val="008E0B24"/>
    <w:rsid w:val="008E7228"/>
    <w:rsid w:val="008F03F3"/>
    <w:rsid w:val="008F052F"/>
    <w:rsid w:val="008F4FD0"/>
    <w:rsid w:val="008F662E"/>
    <w:rsid w:val="00900194"/>
    <w:rsid w:val="009008BA"/>
    <w:rsid w:val="0090122F"/>
    <w:rsid w:val="009021FD"/>
    <w:rsid w:val="00903AAA"/>
    <w:rsid w:val="00903DF3"/>
    <w:rsid w:val="00904B3C"/>
    <w:rsid w:val="0090541F"/>
    <w:rsid w:val="00905BFD"/>
    <w:rsid w:val="00906121"/>
    <w:rsid w:val="00907E6A"/>
    <w:rsid w:val="00907F0D"/>
    <w:rsid w:val="00917C3F"/>
    <w:rsid w:val="00920574"/>
    <w:rsid w:val="00922070"/>
    <w:rsid w:val="00923AD3"/>
    <w:rsid w:val="009264E1"/>
    <w:rsid w:val="009271E4"/>
    <w:rsid w:val="00927BB4"/>
    <w:rsid w:val="00927E7D"/>
    <w:rsid w:val="009305D2"/>
    <w:rsid w:val="009315B1"/>
    <w:rsid w:val="00933E0F"/>
    <w:rsid w:val="00936644"/>
    <w:rsid w:val="009407B6"/>
    <w:rsid w:val="00940CB1"/>
    <w:rsid w:val="00940D04"/>
    <w:rsid w:val="009424E6"/>
    <w:rsid w:val="00942590"/>
    <w:rsid w:val="00942E3F"/>
    <w:rsid w:val="00944541"/>
    <w:rsid w:val="0094496E"/>
    <w:rsid w:val="0094574D"/>
    <w:rsid w:val="00946F62"/>
    <w:rsid w:val="00947CF4"/>
    <w:rsid w:val="00953164"/>
    <w:rsid w:val="0095592B"/>
    <w:rsid w:val="009563C0"/>
    <w:rsid w:val="00962BC2"/>
    <w:rsid w:val="00963063"/>
    <w:rsid w:val="009730A1"/>
    <w:rsid w:val="00974809"/>
    <w:rsid w:val="00975479"/>
    <w:rsid w:val="00980FBC"/>
    <w:rsid w:val="00981648"/>
    <w:rsid w:val="0098226D"/>
    <w:rsid w:val="00983E35"/>
    <w:rsid w:val="0098532E"/>
    <w:rsid w:val="009873C1"/>
    <w:rsid w:val="009909A6"/>
    <w:rsid w:val="00992BC4"/>
    <w:rsid w:val="00994DC0"/>
    <w:rsid w:val="00995B38"/>
    <w:rsid w:val="00997C4F"/>
    <w:rsid w:val="009A07CC"/>
    <w:rsid w:val="009A2C6C"/>
    <w:rsid w:val="009A3D4A"/>
    <w:rsid w:val="009A3E7B"/>
    <w:rsid w:val="009A438E"/>
    <w:rsid w:val="009A5CDF"/>
    <w:rsid w:val="009B004D"/>
    <w:rsid w:val="009B1AB8"/>
    <w:rsid w:val="009B2EED"/>
    <w:rsid w:val="009B631D"/>
    <w:rsid w:val="009B6371"/>
    <w:rsid w:val="009C168D"/>
    <w:rsid w:val="009C1C93"/>
    <w:rsid w:val="009C2C0C"/>
    <w:rsid w:val="009C7D84"/>
    <w:rsid w:val="009D14B7"/>
    <w:rsid w:val="009D2FD8"/>
    <w:rsid w:val="009D5898"/>
    <w:rsid w:val="009E08C5"/>
    <w:rsid w:val="009E0BB5"/>
    <w:rsid w:val="009E0D64"/>
    <w:rsid w:val="009E4C15"/>
    <w:rsid w:val="009F165E"/>
    <w:rsid w:val="009F22D6"/>
    <w:rsid w:val="009F290E"/>
    <w:rsid w:val="009F2DC7"/>
    <w:rsid w:val="009F64E1"/>
    <w:rsid w:val="009F6AAC"/>
    <w:rsid w:val="00A022BF"/>
    <w:rsid w:val="00A0325C"/>
    <w:rsid w:val="00A12382"/>
    <w:rsid w:val="00A13E93"/>
    <w:rsid w:val="00A1422E"/>
    <w:rsid w:val="00A144DE"/>
    <w:rsid w:val="00A15A4C"/>
    <w:rsid w:val="00A20324"/>
    <w:rsid w:val="00A22927"/>
    <w:rsid w:val="00A23E76"/>
    <w:rsid w:val="00A34DC4"/>
    <w:rsid w:val="00A35D90"/>
    <w:rsid w:val="00A3733F"/>
    <w:rsid w:val="00A50EB8"/>
    <w:rsid w:val="00A52102"/>
    <w:rsid w:val="00A55DA7"/>
    <w:rsid w:val="00A60083"/>
    <w:rsid w:val="00A61A04"/>
    <w:rsid w:val="00A61C11"/>
    <w:rsid w:val="00A620CC"/>
    <w:rsid w:val="00A63918"/>
    <w:rsid w:val="00A64AA8"/>
    <w:rsid w:val="00A65619"/>
    <w:rsid w:val="00A66A50"/>
    <w:rsid w:val="00A67AE6"/>
    <w:rsid w:val="00A75ED2"/>
    <w:rsid w:val="00A8074A"/>
    <w:rsid w:val="00A82718"/>
    <w:rsid w:val="00A83008"/>
    <w:rsid w:val="00A831F2"/>
    <w:rsid w:val="00A83704"/>
    <w:rsid w:val="00A840B6"/>
    <w:rsid w:val="00A84350"/>
    <w:rsid w:val="00A861A6"/>
    <w:rsid w:val="00A86C6A"/>
    <w:rsid w:val="00A91B30"/>
    <w:rsid w:val="00A92A03"/>
    <w:rsid w:val="00A93ED5"/>
    <w:rsid w:val="00A9757F"/>
    <w:rsid w:val="00AA2357"/>
    <w:rsid w:val="00AA289D"/>
    <w:rsid w:val="00AA63D5"/>
    <w:rsid w:val="00AB013D"/>
    <w:rsid w:val="00AB0916"/>
    <w:rsid w:val="00AB4C22"/>
    <w:rsid w:val="00AB511F"/>
    <w:rsid w:val="00AB5512"/>
    <w:rsid w:val="00AB6AB7"/>
    <w:rsid w:val="00AC0A39"/>
    <w:rsid w:val="00AC362E"/>
    <w:rsid w:val="00AC4989"/>
    <w:rsid w:val="00AC60B1"/>
    <w:rsid w:val="00AC73B6"/>
    <w:rsid w:val="00AC7722"/>
    <w:rsid w:val="00AD0A83"/>
    <w:rsid w:val="00AD187A"/>
    <w:rsid w:val="00AD30A5"/>
    <w:rsid w:val="00AD4143"/>
    <w:rsid w:val="00AD639D"/>
    <w:rsid w:val="00AD7FB4"/>
    <w:rsid w:val="00AE05C4"/>
    <w:rsid w:val="00AE15D7"/>
    <w:rsid w:val="00AE3E25"/>
    <w:rsid w:val="00AE46BB"/>
    <w:rsid w:val="00AE7C08"/>
    <w:rsid w:val="00AF2424"/>
    <w:rsid w:val="00B00FD7"/>
    <w:rsid w:val="00B00FDC"/>
    <w:rsid w:val="00B043FE"/>
    <w:rsid w:val="00B04D33"/>
    <w:rsid w:val="00B10472"/>
    <w:rsid w:val="00B1053F"/>
    <w:rsid w:val="00B13681"/>
    <w:rsid w:val="00B13FD0"/>
    <w:rsid w:val="00B14D57"/>
    <w:rsid w:val="00B15736"/>
    <w:rsid w:val="00B1779B"/>
    <w:rsid w:val="00B2579C"/>
    <w:rsid w:val="00B3049A"/>
    <w:rsid w:val="00B34745"/>
    <w:rsid w:val="00B34954"/>
    <w:rsid w:val="00B40664"/>
    <w:rsid w:val="00B409C3"/>
    <w:rsid w:val="00B40F47"/>
    <w:rsid w:val="00B4104A"/>
    <w:rsid w:val="00B42924"/>
    <w:rsid w:val="00B4312C"/>
    <w:rsid w:val="00B43F5D"/>
    <w:rsid w:val="00B45828"/>
    <w:rsid w:val="00B50CAA"/>
    <w:rsid w:val="00B52CD3"/>
    <w:rsid w:val="00B53F23"/>
    <w:rsid w:val="00B55A80"/>
    <w:rsid w:val="00B603C8"/>
    <w:rsid w:val="00B6356A"/>
    <w:rsid w:val="00B64A70"/>
    <w:rsid w:val="00B66D95"/>
    <w:rsid w:val="00B6719B"/>
    <w:rsid w:val="00B701A0"/>
    <w:rsid w:val="00B7086B"/>
    <w:rsid w:val="00B715E4"/>
    <w:rsid w:val="00B7769B"/>
    <w:rsid w:val="00B80F28"/>
    <w:rsid w:val="00B8224A"/>
    <w:rsid w:val="00B85DCC"/>
    <w:rsid w:val="00B8664B"/>
    <w:rsid w:val="00B86A6C"/>
    <w:rsid w:val="00B86D5C"/>
    <w:rsid w:val="00B876B1"/>
    <w:rsid w:val="00B90627"/>
    <w:rsid w:val="00B90CFF"/>
    <w:rsid w:val="00B91749"/>
    <w:rsid w:val="00B92309"/>
    <w:rsid w:val="00B9445D"/>
    <w:rsid w:val="00B94650"/>
    <w:rsid w:val="00B957E9"/>
    <w:rsid w:val="00B96880"/>
    <w:rsid w:val="00BA0785"/>
    <w:rsid w:val="00BA154D"/>
    <w:rsid w:val="00BA1A56"/>
    <w:rsid w:val="00BA3625"/>
    <w:rsid w:val="00BA511C"/>
    <w:rsid w:val="00BA57C1"/>
    <w:rsid w:val="00BB1ECE"/>
    <w:rsid w:val="00BB31AF"/>
    <w:rsid w:val="00BB49DB"/>
    <w:rsid w:val="00BC03A3"/>
    <w:rsid w:val="00BC0D59"/>
    <w:rsid w:val="00BC13A0"/>
    <w:rsid w:val="00BC1603"/>
    <w:rsid w:val="00BC2FB8"/>
    <w:rsid w:val="00BC3409"/>
    <w:rsid w:val="00BC4589"/>
    <w:rsid w:val="00BC50F4"/>
    <w:rsid w:val="00BD00FD"/>
    <w:rsid w:val="00BD3ADA"/>
    <w:rsid w:val="00BD7750"/>
    <w:rsid w:val="00BE0959"/>
    <w:rsid w:val="00BE27D0"/>
    <w:rsid w:val="00BE2A5C"/>
    <w:rsid w:val="00BE4041"/>
    <w:rsid w:val="00BE4456"/>
    <w:rsid w:val="00BE4694"/>
    <w:rsid w:val="00BE4B4E"/>
    <w:rsid w:val="00BF1103"/>
    <w:rsid w:val="00BF1356"/>
    <w:rsid w:val="00BF58B4"/>
    <w:rsid w:val="00BF5C1A"/>
    <w:rsid w:val="00BF6782"/>
    <w:rsid w:val="00BF73A2"/>
    <w:rsid w:val="00BF750A"/>
    <w:rsid w:val="00C001B8"/>
    <w:rsid w:val="00C00553"/>
    <w:rsid w:val="00C00B3C"/>
    <w:rsid w:val="00C0366C"/>
    <w:rsid w:val="00C07CED"/>
    <w:rsid w:val="00C11412"/>
    <w:rsid w:val="00C1160B"/>
    <w:rsid w:val="00C14DE0"/>
    <w:rsid w:val="00C15657"/>
    <w:rsid w:val="00C169AB"/>
    <w:rsid w:val="00C175B5"/>
    <w:rsid w:val="00C22E60"/>
    <w:rsid w:val="00C26367"/>
    <w:rsid w:val="00C2686E"/>
    <w:rsid w:val="00C279F1"/>
    <w:rsid w:val="00C31260"/>
    <w:rsid w:val="00C333F5"/>
    <w:rsid w:val="00C335EF"/>
    <w:rsid w:val="00C33D0B"/>
    <w:rsid w:val="00C35071"/>
    <w:rsid w:val="00C36E8B"/>
    <w:rsid w:val="00C46440"/>
    <w:rsid w:val="00C47DB1"/>
    <w:rsid w:val="00C51377"/>
    <w:rsid w:val="00C5346B"/>
    <w:rsid w:val="00C53C42"/>
    <w:rsid w:val="00C53F92"/>
    <w:rsid w:val="00C542CE"/>
    <w:rsid w:val="00C54382"/>
    <w:rsid w:val="00C545EB"/>
    <w:rsid w:val="00C54960"/>
    <w:rsid w:val="00C55F48"/>
    <w:rsid w:val="00C612E3"/>
    <w:rsid w:val="00C648F8"/>
    <w:rsid w:val="00C66321"/>
    <w:rsid w:val="00C700B6"/>
    <w:rsid w:val="00C73039"/>
    <w:rsid w:val="00C73DEE"/>
    <w:rsid w:val="00C762E7"/>
    <w:rsid w:val="00C76A15"/>
    <w:rsid w:val="00C77E10"/>
    <w:rsid w:val="00C814AC"/>
    <w:rsid w:val="00C81657"/>
    <w:rsid w:val="00C8419C"/>
    <w:rsid w:val="00C86849"/>
    <w:rsid w:val="00C872E3"/>
    <w:rsid w:val="00C92D03"/>
    <w:rsid w:val="00C94815"/>
    <w:rsid w:val="00CA0127"/>
    <w:rsid w:val="00CB081A"/>
    <w:rsid w:val="00CB0E35"/>
    <w:rsid w:val="00CB27E8"/>
    <w:rsid w:val="00CB3F89"/>
    <w:rsid w:val="00CB5895"/>
    <w:rsid w:val="00CC1DD8"/>
    <w:rsid w:val="00CC2118"/>
    <w:rsid w:val="00CC28F2"/>
    <w:rsid w:val="00CC52B6"/>
    <w:rsid w:val="00CC7C23"/>
    <w:rsid w:val="00CD0787"/>
    <w:rsid w:val="00CD2BAA"/>
    <w:rsid w:val="00CD4DD4"/>
    <w:rsid w:val="00CD58D9"/>
    <w:rsid w:val="00CE2021"/>
    <w:rsid w:val="00CE2590"/>
    <w:rsid w:val="00CE2C36"/>
    <w:rsid w:val="00CE3379"/>
    <w:rsid w:val="00CE3E61"/>
    <w:rsid w:val="00CE5A6E"/>
    <w:rsid w:val="00CE6305"/>
    <w:rsid w:val="00CF5B76"/>
    <w:rsid w:val="00D00218"/>
    <w:rsid w:val="00D021F3"/>
    <w:rsid w:val="00D03C10"/>
    <w:rsid w:val="00D06792"/>
    <w:rsid w:val="00D07335"/>
    <w:rsid w:val="00D07838"/>
    <w:rsid w:val="00D1427D"/>
    <w:rsid w:val="00D1632F"/>
    <w:rsid w:val="00D20C18"/>
    <w:rsid w:val="00D222D6"/>
    <w:rsid w:val="00D22B3E"/>
    <w:rsid w:val="00D233FB"/>
    <w:rsid w:val="00D235C5"/>
    <w:rsid w:val="00D23BFC"/>
    <w:rsid w:val="00D2443B"/>
    <w:rsid w:val="00D25C41"/>
    <w:rsid w:val="00D34CB4"/>
    <w:rsid w:val="00D37EC8"/>
    <w:rsid w:val="00D429F2"/>
    <w:rsid w:val="00D42D5A"/>
    <w:rsid w:val="00D454CA"/>
    <w:rsid w:val="00D479AA"/>
    <w:rsid w:val="00D50FBE"/>
    <w:rsid w:val="00D5284C"/>
    <w:rsid w:val="00D52F13"/>
    <w:rsid w:val="00D53F5A"/>
    <w:rsid w:val="00D55492"/>
    <w:rsid w:val="00D56936"/>
    <w:rsid w:val="00D6081B"/>
    <w:rsid w:val="00D609FF"/>
    <w:rsid w:val="00D61A02"/>
    <w:rsid w:val="00D620FA"/>
    <w:rsid w:val="00D64917"/>
    <w:rsid w:val="00D651D4"/>
    <w:rsid w:val="00D73AAC"/>
    <w:rsid w:val="00D74844"/>
    <w:rsid w:val="00D77372"/>
    <w:rsid w:val="00D80405"/>
    <w:rsid w:val="00D8135F"/>
    <w:rsid w:val="00D81927"/>
    <w:rsid w:val="00D82885"/>
    <w:rsid w:val="00D8327A"/>
    <w:rsid w:val="00D8383A"/>
    <w:rsid w:val="00D90A3F"/>
    <w:rsid w:val="00D9204C"/>
    <w:rsid w:val="00D923AB"/>
    <w:rsid w:val="00D95E2C"/>
    <w:rsid w:val="00D9711B"/>
    <w:rsid w:val="00DA7B5F"/>
    <w:rsid w:val="00DB05E5"/>
    <w:rsid w:val="00DB1CEA"/>
    <w:rsid w:val="00DB3DDD"/>
    <w:rsid w:val="00DB5471"/>
    <w:rsid w:val="00DC1793"/>
    <w:rsid w:val="00DC4EAD"/>
    <w:rsid w:val="00DD2F34"/>
    <w:rsid w:val="00DD332C"/>
    <w:rsid w:val="00DD45AD"/>
    <w:rsid w:val="00DD57C9"/>
    <w:rsid w:val="00DD5DF7"/>
    <w:rsid w:val="00DD6A58"/>
    <w:rsid w:val="00DD7168"/>
    <w:rsid w:val="00DD7FC8"/>
    <w:rsid w:val="00DE0311"/>
    <w:rsid w:val="00DE0629"/>
    <w:rsid w:val="00DE1460"/>
    <w:rsid w:val="00DE326E"/>
    <w:rsid w:val="00DE34F4"/>
    <w:rsid w:val="00DE359B"/>
    <w:rsid w:val="00DE4047"/>
    <w:rsid w:val="00DF323E"/>
    <w:rsid w:val="00E00E84"/>
    <w:rsid w:val="00E014C3"/>
    <w:rsid w:val="00E014EB"/>
    <w:rsid w:val="00E03AC2"/>
    <w:rsid w:val="00E07B31"/>
    <w:rsid w:val="00E07EE4"/>
    <w:rsid w:val="00E11241"/>
    <w:rsid w:val="00E120F9"/>
    <w:rsid w:val="00E1724A"/>
    <w:rsid w:val="00E20536"/>
    <w:rsid w:val="00E229A7"/>
    <w:rsid w:val="00E24C45"/>
    <w:rsid w:val="00E269CD"/>
    <w:rsid w:val="00E27037"/>
    <w:rsid w:val="00E27515"/>
    <w:rsid w:val="00E3046C"/>
    <w:rsid w:val="00E31AC5"/>
    <w:rsid w:val="00E32C3E"/>
    <w:rsid w:val="00E33C42"/>
    <w:rsid w:val="00E3655A"/>
    <w:rsid w:val="00E40E1A"/>
    <w:rsid w:val="00E41D52"/>
    <w:rsid w:val="00E42F0D"/>
    <w:rsid w:val="00E47A41"/>
    <w:rsid w:val="00E50DEA"/>
    <w:rsid w:val="00E51009"/>
    <w:rsid w:val="00E526BE"/>
    <w:rsid w:val="00E52FF3"/>
    <w:rsid w:val="00E600AB"/>
    <w:rsid w:val="00E60B44"/>
    <w:rsid w:val="00E614EE"/>
    <w:rsid w:val="00E6310B"/>
    <w:rsid w:val="00E660A6"/>
    <w:rsid w:val="00E67916"/>
    <w:rsid w:val="00E70C62"/>
    <w:rsid w:val="00E70CBE"/>
    <w:rsid w:val="00E7103C"/>
    <w:rsid w:val="00E72612"/>
    <w:rsid w:val="00E7747B"/>
    <w:rsid w:val="00E83311"/>
    <w:rsid w:val="00E8385C"/>
    <w:rsid w:val="00E83AB6"/>
    <w:rsid w:val="00E855E1"/>
    <w:rsid w:val="00E85BE6"/>
    <w:rsid w:val="00E86A0C"/>
    <w:rsid w:val="00E87108"/>
    <w:rsid w:val="00E954ED"/>
    <w:rsid w:val="00EA0FE5"/>
    <w:rsid w:val="00EA3D03"/>
    <w:rsid w:val="00EA44C3"/>
    <w:rsid w:val="00EB32F4"/>
    <w:rsid w:val="00EB6A0D"/>
    <w:rsid w:val="00EC3AE2"/>
    <w:rsid w:val="00EC4A10"/>
    <w:rsid w:val="00EC639D"/>
    <w:rsid w:val="00ED756E"/>
    <w:rsid w:val="00EE040A"/>
    <w:rsid w:val="00EE1A1F"/>
    <w:rsid w:val="00EE2264"/>
    <w:rsid w:val="00EE30AB"/>
    <w:rsid w:val="00EE31FB"/>
    <w:rsid w:val="00EE4042"/>
    <w:rsid w:val="00EE4792"/>
    <w:rsid w:val="00EE47F2"/>
    <w:rsid w:val="00EE5F88"/>
    <w:rsid w:val="00EE60A7"/>
    <w:rsid w:val="00EE65DC"/>
    <w:rsid w:val="00EF3A84"/>
    <w:rsid w:val="00EF3C52"/>
    <w:rsid w:val="00EF7981"/>
    <w:rsid w:val="00EF7C86"/>
    <w:rsid w:val="00F0009E"/>
    <w:rsid w:val="00F01D27"/>
    <w:rsid w:val="00F0233F"/>
    <w:rsid w:val="00F03A64"/>
    <w:rsid w:val="00F04602"/>
    <w:rsid w:val="00F04D7A"/>
    <w:rsid w:val="00F050F9"/>
    <w:rsid w:val="00F0533E"/>
    <w:rsid w:val="00F11747"/>
    <w:rsid w:val="00F13503"/>
    <w:rsid w:val="00F15D08"/>
    <w:rsid w:val="00F1722B"/>
    <w:rsid w:val="00F216C7"/>
    <w:rsid w:val="00F24521"/>
    <w:rsid w:val="00F26544"/>
    <w:rsid w:val="00F27FDD"/>
    <w:rsid w:val="00F31B58"/>
    <w:rsid w:val="00F33D2F"/>
    <w:rsid w:val="00F34138"/>
    <w:rsid w:val="00F41BF0"/>
    <w:rsid w:val="00F43B77"/>
    <w:rsid w:val="00F44F50"/>
    <w:rsid w:val="00F461CD"/>
    <w:rsid w:val="00F46B98"/>
    <w:rsid w:val="00F47B5A"/>
    <w:rsid w:val="00F47B7E"/>
    <w:rsid w:val="00F5008A"/>
    <w:rsid w:val="00F548B1"/>
    <w:rsid w:val="00F550FA"/>
    <w:rsid w:val="00F55549"/>
    <w:rsid w:val="00F56484"/>
    <w:rsid w:val="00F62ABF"/>
    <w:rsid w:val="00F64941"/>
    <w:rsid w:val="00F71460"/>
    <w:rsid w:val="00F72D75"/>
    <w:rsid w:val="00F74828"/>
    <w:rsid w:val="00F74897"/>
    <w:rsid w:val="00F75D78"/>
    <w:rsid w:val="00F8164D"/>
    <w:rsid w:val="00F91CF3"/>
    <w:rsid w:val="00F92C19"/>
    <w:rsid w:val="00F94B40"/>
    <w:rsid w:val="00F9524A"/>
    <w:rsid w:val="00FA0807"/>
    <w:rsid w:val="00FA0917"/>
    <w:rsid w:val="00FA194B"/>
    <w:rsid w:val="00FA4DB5"/>
    <w:rsid w:val="00FA6489"/>
    <w:rsid w:val="00FA7958"/>
    <w:rsid w:val="00FB1B46"/>
    <w:rsid w:val="00FB2751"/>
    <w:rsid w:val="00FB5289"/>
    <w:rsid w:val="00FB6A83"/>
    <w:rsid w:val="00FB73F8"/>
    <w:rsid w:val="00FC3097"/>
    <w:rsid w:val="00FC55D3"/>
    <w:rsid w:val="00FC6675"/>
    <w:rsid w:val="00FD753F"/>
    <w:rsid w:val="00FD7E0B"/>
    <w:rsid w:val="00FE33A5"/>
    <w:rsid w:val="00FE3756"/>
    <w:rsid w:val="00FE3B66"/>
    <w:rsid w:val="00FE7704"/>
    <w:rsid w:val="00FF16AF"/>
    <w:rsid w:val="00FF1A3D"/>
    <w:rsid w:val="00FF3198"/>
    <w:rsid w:val="00FF59F0"/>
    <w:rsid w:val="00FF5CF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9873C1"/>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026195"/>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6E22D1"/>
    <w:pPr>
      <w:tabs>
        <w:tab w:val="left" w:pos="567"/>
      </w:tabs>
      <w:spacing w:before="120" w:after="240" w:line="240" w:lineRule="auto"/>
      <w:ind w:left="567" w:firstLine="0"/>
      <w:jc w:val="left"/>
    </w:pPr>
    <w:rPr>
      <w:noProof/>
      <w:lang w:eastAsia="hu-HU"/>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BE4456"/>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itation">
    <w:name w:val="citation"/>
    <w:basedOn w:val="Bekezdsalapbettpusa"/>
    <w:rsid w:val="00B91749"/>
  </w:style>
  <w:style w:type="table" w:styleId="Rcsostblzat">
    <w:name w:val="Table Grid"/>
    <w:basedOn w:val="Normltblzat"/>
    <w:rsid w:val="00612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rltotthiperhivatkozs">
    <w:name w:val="FollowedHyperlink"/>
    <w:basedOn w:val="Bekezdsalapbettpusa"/>
    <w:rsid w:val="007A61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2187">
      <w:bodyDiv w:val="1"/>
      <w:marLeft w:val="0"/>
      <w:marRight w:val="0"/>
      <w:marTop w:val="0"/>
      <w:marBottom w:val="0"/>
      <w:divBdr>
        <w:top w:val="none" w:sz="0" w:space="0" w:color="auto"/>
        <w:left w:val="none" w:sz="0" w:space="0" w:color="auto"/>
        <w:bottom w:val="none" w:sz="0" w:space="0" w:color="auto"/>
        <w:right w:val="none" w:sz="0" w:space="0" w:color="auto"/>
      </w:divBdr>
    </w:div>
    <w:div w:id="6030244">
      <w:bodyDiv w:val="1"/>
      <w:marLeft w:val="0"/>
      <w:marRight w:val="0"/>
      <w:marTop w:val="0"/>
      <w:marBottom w:val="0"/>
      <w:divBdr>
        <w:top w:val="none" w:sz="0" w:space="0" w:color="auto"/>
        <w:left w:val="none" w:sz="0" w:space="0" w:color="auto"/>
        <w:bottom w:val="none" w:sz="0" w:space="0" w:color="auto"/>
        <w:right w:val="none" w:sz="0" w:space="0" w:color="auto"/>
      </w:divBdr>
    </w:div>
    <w:div w:id="22052760">
      <w:bodyDiv w:val="1"/>
      <w:marLeft w:val="0"/>
      <w:marRight w:val="0"/>
      <w:marTop w:val="0"/>
      <w:marBottom w:val="0"/>
      <w:divBdr>
        <w:top w:val="none" w:sz="0" w:space="0" w:color="auto"/>
        <w:left w:val="none" w:sz="0" w:space="0" w:color="auto"/>
        <w:bottom w:val="none" w:sz="0" w:space="0" w:color="auto"/>
        <w:right w:val="none" w:sz="0" w:space="0" w:color="auto"/>
      </w:divBdr>
    </w:div>
    <w:div w:id="28994120">
      <w:bodyDiv w:val="1"/>
      <w:marLeft w:val="0"/>
      <w:marRight w:val="0"/>
      <w:marTop w:val="0"/>
      <w:marBottom w:val="0"/>
      <w:divBdr>
        <w:top w:val="none" w:sz="0" w:space="0" w:color="auto"/>
        <w:left w:val="none" w:sz="0" w:space="0" w:color="auto"/>
        <w:bottom w:val="none" w:sz="0" w:space="0" w:color="auto"/>
        <w:right w:val="none" w:sz="0" w:space="0" w:color="auto"/>
      </w:divBdr>
    </w:div>
    <w:div w:id="34085484">
      <w:bodyDiv w:val="1"/>
      <w:marLeft w:val="0"/>
      <w:marRight w:val="0"/>
      <w:marTop w:val="0"/>
      <w:marBottom w:val="0"/>
      <w:divBdr>
        <w:top w:val="none" w:sz="0" w:space="0" w:color="auto"/>
        <w:left w:val="none" w:sz="0" w:space="0" w:color="auto"/>
        <w:bottom w:val="none" w:sz="0" w:space="0" w:color="auto"/>
        <w:right w:val="none" w:sz="0" w:space="0" w:color="auto"/>
      </w:divBdr>
    </w:div>
    <w:div w:id="53701909">
      <w:bodyDiv w:val="1"/>
      <w:marLeft w:val="0"/>
      <w:marRight w:val="0"/>
      <w:marTop w:val="0"/>
      <w:marBottom w:val="0"/>
      <w:divBdr>
        <w:top w:val="none" w:sz="0" w:space="0" w:color="auto"/>
        <w:left w:val="none" w:sz="0" w:space="0" w:color="auto"/>
        <w:bottom w:val="none" w:sz="0" w:space="0" w:color="auto"/>
        <w:right w:val="none" w:sz="0" w:space="0" w:color="auto"/>
      </w:divBdr>
    </w:div>
    <w:div w:id="57439805">
      <w:bodyDiv w:val="1"/>
      <w:marLeft w:val="0"/>
      <w:marRight w:val="0"/>
      <w:marTop w:val="0"/>
      <w:marBottom w:val="0"/>
      <w:divBdr>
        <w:top w:val="none" w:sz="0" w:space="0" w:color="auto"/>
        <w:left w:val="none" w:sz="0" w:space="0" w:color="auto"/>
        <w:bottom w:val="none" w:sz="0" w:space="0" w:color="auto"/>
        <w:right w:val="none" w:sz="0" w:space="0" w:color="auto"/>
      </w:divBdr>
    </w:div>
    <w:div w:id="69277160">
      <w:bodyDiv w:val="1"/>
      <w:marLeft w:val="0"/>
      <w:marRight w:val="0"/>
      <w:marTop w:val="0"/>
      <w:marBottom w:val="0"/>
      <w:divBdr>
        <w:top w:val="none" w:sz="0" w:space="0" w:color="auto"/>
        <w:left w:val="none" w:sz="0" w:space="0" w:color="auto"/>
        <w:bottom w:val="none" w:sz="0" w:space="0" w:color="auto"/>
        <w:right w:val="none" w:sz="0" w:space="0" w:color="auto"/>
      </w:divBdr>
    </w:div>
    <w:div w:id="70003807">
      <w:bodyDiv w:val="1"/>
      <w:marLeft w:val="0"/>
      <w:marRight w:val="0"/>
      <w:marTop w:val="0"/>
      <w:marBottom w:val="0"/>
      <w:divBdr>
        <w:top w:val="none" w:sz="0" w:space="0" w:color="auto"/>
        <w:left w:val="none" w:sz="0" w:space="0" w:color="auto"/>
        <w:bottom w:val="none" w:sz="0" w:space="0" w:color="auto"/>
        <w:right w:val="none" w:sz="0" w:space="0" w:color="auto"/>
      </w:divBdr>
    </w:div>
    <w:div w:id="73668563">
      <w:bodyDiv w:val="1"/>
      <w:marLeft w:val="0"/>
      <w:marRight w:val="0"/>
      <w:marTop w:val="0"/>
      <w:marBottom w:val="0"/>
      <w:divBdr>
        <w:top w:val="none" w:sz="0" w:space="0" w:color="auto"/>
        <w:left w:val="none" w:sz="0" w:space="0" w:color="auto"/>
        <w:bottom w:val="none" w:sz="0" w:space="0" w:color="auto"/>
        <w:right w:val="none" w:sz="0" w:space="0" w:color="auto"/>
      </w:divBdr>
    </w:div>
    <w:div w:id="89006196">
      <w:bodyDiv w:val="1"/>
      <w:marLeft w:val="0"/>
      <w:marRight w:val="0"/>
      <w:marTop w:val="0"/>
      <w:marBottom w:val="0"/>
      <w:divBdr>
        <w:top w:val="none" w:sz="0" w:space="0" w:color="auto"/>
        <w:left w:val="none" w:sz="0" w:space="0" w:color="auto"/>
        <w:bottom w:val="none" w:sz="0" w:space="0" w:color="auto"/>
        <w:right w:val="none" w:sz="0" w:space="0" w:color="auto"/>
      </w:divBdr>
    </w:div>
    <w:div w:id="135613694">
      <w:bodyDiv w:val="1"/>
      <w:marLeft w:val="0"/>
      <w:marRight w:val="0"/>
      <w:marTop w:val="0"/>
      <w:marBottom w:val="0"/>
      <w:divBdr>
        <w:top w:val="none" w:sz="0" w:space="0" w:color="auto"/>
        <w:left w:val="none" w:sz="0" w:space="0" w:color="auto"/>
        <w:bottom w:val="none" w:sz="0" w:space="0" w:color="auto"/>
        <w:right w:val="none" w:sz="0" w:space="0" w:color="auto"/>
      </w:divBdr>
    </w:div>
    <w:div w:id="143857040">
      <w:bodyDiv w:val="1"/>
      <w:marLeft w:val="0"/>
      <w:marRight w:val="0"/>
      <w:marTop w:val="0"/>
      <w:marBottom w:val="0"/>
      <w:divBdr>
        <w:top w:val="none" w:sz="0" w:space="0" w:color="auto"/>
        <w:left w:val="none" w:sz="0" w:space="0" w:color="auto"/>
        <w:bottom w:val="none" w:sz="0" w:space="0" w:color="auto"/>
        <w:right w:val="none" w:sz="0" w:space="0" w:color="auto"/>
      </w:divBdr>
    </w:div>
    <w:div w:id="182285135">
      <w:bodyDiv w:val="1"/>
      <w:marLeft w:val="0"/>
      <w:marRight w:val="0"/>
      <w:marTop w:val="0"/>
      <w:marBottom w:val="0"/>
      <w:divBdr>
        <w:top w:val="none" w:sz="0" w:space="0" w:color="auto"/>
        <w:left w:val="none" w:sz="0" w:space="0" w:color="auto"/>
        <w:bottom w:val="none" w:sz="0" w:space="0" w:color="auto"/>
        <w:right w:val="none" w:sz="0" w:space="0" w:color="auto"/>
      </w:divBdr>
    </w:div>
    <w:div w:id="185103008">
      <w:bodyDiv w:val="1"/>
      <w:marLeft w:val="0"/>
      <w:marRight w:val="0"/>
      <w:marTop w:val="0"/>
      <w:marBottom w:val="0"/>
      <w:divBdr>
        <w:top w:val="none" w:sz="0" w:space="0" w:color="auto"/>
        <w:left w:val="none" w:sz="0" w:space="0" w:color="auto"/>
        <w:bottom w:val="none" w:sz="0" w:space="0" w:color="auto"/>
        <w:right w:val="none" w:sz="0" w:space="0" w:color="auto"/>
      </w:divBdr>
    </w:div>
    <w:div w:id="190648856">
      <w:bodyDiv w:val="1"/>
      <w:marLeft w:val="0"/>
      <w:marRight w:val="0"/>
      <w:marTop w:val="0"/>
      <w:marBottom w:val="0"/>
      <w:divBdr>
        <w:top w:val="none" w:sz="0" w:space="0" w:color="auto"/>
        <w:left w:val="none" w:sz="0" w:space="0" w:color="auto"/>
        <w:bottom w:val="none" w:sz="0" w:space="0" w:color="auto"/>
        <w:right w:val="none" w:sz="0" w:space="0" w:color="auto"/>
      </w:divBdr>
    </w:div>
    <w:div w:id="198131919">
      <w:bodyDiv w:val="1"/>
      <w:marLeft w:val="0"/>
      <w:marRight w:val="0"/>
      <w:marTop w:val="0"/>
      <w:marBottom w:val="0"/>
      <w:divBdr>
        <w:top w:val="none" w:sz="0" w:space="0" w:color="auto"/>
        <w:left w:val="none" w:sz="0" w:space="0" w:color="auto"/>
        <w:bottom w:val="none" w:sz="0" w:space="0" w:color="auto"/>
        <w:right w:val="none" w:sz="0" w:space="0" w:color="auto"/>
      </w:divBdr>
    </w:div>
    <w:div w:id="201064821">
      <w:bodyDiv w:val="1"/>
      <w:marLeft w:val="0"/>
      <w:marRight w:val="0"/>
      <w:marTop w:val="0"/>
      <w:marBottom w:val="0"/>
      <w:divBdr>
        <w:top w:val="none" w:sz="0" w:space="0" w:color="auto"/>
        <w:left w:val="none" w:sz="0" w:space="0" w:color="auto"/>
        <w:bottom w:val="none" w:sz="0" w:space="0" w:color="auto"/>
        <w:right w:val="none" w:sz="0" w:space="0" w:color="auto"/>
      </w:divBdr>
    </w:div>
    <w:div w:id="201675484">
      <w:bodyDiv w:val="1"/>
      <w:marLeft w:val="0"/>
      <w:marRight w:val="0"/>
      <w:marTop w:val="0"/>
      <w:marBottom w:val="0"/>
      <w:divBdr>
        <w:top w:val="none" w:sz="0" w:space="0" w:color="auto"/>
        <w:left w:val="none" w:sz="0" w:space="0" w:color="auto"/>
        <w:bottom w:val="none" w:sz="0" w:space="0" w:color="auto"/>
        <w:right w:val="none" w:sz="0" w:space="0" w:color="auto"/>
      </w:divBdr>
    </w:div>
    <w:div w:id="206139998">
      <w:bodyDiv w:val="1"/>
      <w:marLeft w:val="0"/>
      <w:marRight w:val="0"/>
      <w:marTop w:val="0"/>
      <w:marBottom w:val="0"/>
      <w:divBdr>
        <w:top w:val="none" w:sz="0" w:space="0" w:color="auto"/>
        <w:left w:val="none" w:sz="0" w:space="0" w:color="auto"/>
        <w:bottom w:val="none" w:sz="0" w:space="0" w:color="auto"/>
        <w:right w:val="none" w:sz="0" w:space="0" w:color="auto"/>
      </w:divBdr>
    </w:div>
    <w:div w:id="212929990">
      <w:bodyDiv w:val="1"/>
      <w:marLeft w:val="0"/>
      <w:marRight w:val="0"/>
      <w:marTop w:val="0"/>
      <w:marBottom w:val="0"/>
      <w:divBdr>
        <w:top w:val="none" w:sz="0" w:space="0" w:color="auto"/>
        <w:left w:val="none" w:sz="0" w:space="0" w:color="auto"/>
        <w:bottom w:val="none" w:sz="0" w:space="0" w:color="auto"/>
        <w:right w:val="none" w:sz="0" w:space="0" w:color="auto"/>
      </w:divBdr>
    </w:div>
    <w:div w:id="220486224">
      <w:bodyDiv w:val="1"/>
      <w:marLeft w:val="0"/>
      <w:marRight w:val="0"/>
      <w:marTop w:val="0"/>
      <w:marBottom w:val="0"/>
      <w:divBdr>
        <w:top w:val="none" w:sz="0" w:space="0" w:color="auto"/>
        <w:left w:val="none" w:sz="0" w:space="0" w:color="auto"/>
        <w:bottom w:val="none" w:sz="0" w:space="0" w:color="auto"/>
        <w:right w:val="none" w:sz="0" w:space="0" w:color="auto"/>
      </w:divBdr>
    </w:div>
    <w:div w:id="235559425">
      <w:bodyDiv w:val="1"/>
      <w:marLeft w:val="0"/>
      <w:marRight w:val="0"/>
      <w:marTop w:val="0"/>
      <w:marBottom w:val="0"/>
      <w:divBdr>
        <w:top w:val="none" w:sz="0" w:space="0" w:color="auto"/>
        <w:left w:val="none" w:sz="0" w:space="0" w:color="auto"/>
        <w:bottom w:val="none" w:sz="0" w:space="0" w:color="auto"/>
        <w:right w:val="none" w:sz="0" w:space="0" w:color="auto"/>
      </w:divBdr>
    </w:div>
    <w:div w:id="251208634">
      <w:bodyDiv w:val="1"/>
      <w:marLeft w:val="0"/>
      <w:marRight w:val="0"/>
      <w:marTop w:val="0"/>
      <w:marBottom w:val="0"/>
      <w:divBdr>
        <w:top w:val="none" w:sz="0" w:space="0" w:color="auto"/>
        <w:left w:val="none" w:sz="0" w:space="0" w:color="auto"/>
        <w:bottom w:val="none" w:sz="0" w:space="0" w:color="auto"/>
        <w:right w:val="none" w:sz="0" w:space="0" w:color="auto"/>
      </w:divBdr>
    </w:div>
    <w:div w:id="257252320">
      <w:bodyDiv w:val="1"/>
      <w:marLeft w:val="0"/>
      <w:marRight w:val="0"/>
      <w:marTop w:val="0"/>
      <w:marBottom w:val="0"/>
      <w:divBdr>
        <w:top w:val="none" w:sz="0" w:space="0" w:color="auto"/>
        <w:left w:val="none" w:sz="0" w:space="0" w:color="auto"/>
        <w:bottom w:val="none" w:sz="0" w:space="0" w:color="auto"/>
        <w:right w:val="none" w:sz="0" w:space="0" w:color="auto"/>
      </w:divBdr>
    </w:div>
    <w:div w:id="285740531">
      <w:bodyDiv w:val="1"/>
      <w:marLeft w:val="0"/>
      <w:marRight w:val="0"/>
      <w:marTop w:val="0"/>
      <w:marBottom w:val="0"/>
      <w:divBdr>
        <w:top w:val="none" w:sz="0" w:space="0" w:color="auto"/>
        <w:left w:val="none" w:sz="0" w:space="0" w:color="auto"/>
        <w:bottom w:val="none" w:sz="0" w:space="0" w:color="auto"/>
        <w:right w:val="none" w:sz="0" w:space="0" w:color="auto"/>
      </w:divBdr>
    </w:div>
    <w:div w:id="290552788">
      <w:bodyDiv w:val="1"/>
      <w:marLeft w:val="0"/>
      <w:marRight w:val="0"/>
      <w:marTop w:val="0"/>
      <w:marBottom w:val="0"/>
      <w:divBdr>
        <w:top w:val="none" w:sz="0" w:space="0" w:color="auto"/>
        <w:left w:val="none" w:sz="0" w:space="0" w:color="auto"/>
        <w:bottom w:val="none" w:sz="0" w:space="0" w:color="auto"/>
        <w:right w:val="none" w:sz="0" w:space="0" w:color="auto"/>
      </w:divBdr>
    </w:div>
    <w:div w:id="302471601">
      <w:bodyDiv w:val="1"/>
      <w:marLeft w:val="0"/>
      <w:marRight w:val="0"/>
      <w:marTop w:val="0"/>
      <w:marBottom w:val="0"/>
      <w:divBdr>
        <w:top w:val="none" w:sz="0" w:space="0" w:color="auto"/>
        <w:left w:val="none" w:sz="0" w:space="0" w:color="auto"/>
        <w:bottom w:val="none" w:sz="0" w:space="0" w:color="auto"/>
        <w:right w:val="none" w:sz="0" w:space="0" w:color="auto"/>
      </w:divBdr>
    </w:div>
    <w:div w:id="304971165">
      <w:bodyDiv w:val="1"/>
      <w:marLeft w:val="0"/>
      <w:marRight w:val="0"/>
      <w:marTop w:val="0"/>
      <w:marBottom w:val="0"/>
      <w:divBdr>
        <w:top w:val="none" w:sz="0" w:space="0" w:color="auto"/>
        <w:left w:val="none" w:sz="0" w:space="0" w:color="auto"/>
        <w:bottom w:val="none" w:sz="0" w:space="0" w:color="auto"/>
        <w:right w:val="none" w:sz="0" w:space="0" w:color="auto"/>
      </w:divBdr>
    </w:div>
    <w:div w:id="308365958">
      <w:bodyDiv w:val="1"/>
      <w:marLeft w:val="0"/>
      <w:marRight w:val="0"/>
      <w:marTop w:val="0"/>
      <w:marBottom w:val="0"/>
      <w:divBdr>
        <w:top w:val="none" w:sz="0" w:space="0" w:color="auto"/>
        <w:left w:val="none" w:sz="0" w:space="0" w:color="auto"/>
        <w:bottom w:val="none" w:sz="0" w:space="0" w:color="auto"/>
        <w:right w:val="none" w:sz="0" w:space="0" w:color="auto"/>
      </w:divBdr>
    </w:div>
    <w:div w:id="308436128">
      <w:bodyDiv w:val="1"/>
      <w:marLeft w:val="0"/>
      <w:marRight w:val="0"/>
      <w:marTop w:val="0"/>
      <w:marBottom w:val="0"/>
      <w:divBdr>
        <w:top w:val="none" w:sz="0" w:space="0" w:color="auto"/>
        <w:left w:val="none" w:sz="0" w:space="0" w:color="auto"/>
        <w:bottom w:val="none" w:sz="0" w:space="0" w:color="auto"/>
        <w:right w:val="none" w:sz="0" w:space="0" w:color="auto"/>
      </w:divBdr>
    </w:div>
    <w:div w:id="328602118">
      <w:bodyDiv w:val="1"/>
      <w:marLeft w:val="0"/>
      <w:marRight w:val="0"/>
      <w:marTop w:val="0"/>
      <w:marBottom w:val="0"/>
      <w:divBdr>
        <w:top w:val="none" w:sz="0" w:space="0" w:color="auto"/>
        <w:left w:val="none" w:sz="0" w:space="0" w:color="auto"/>
        <w:bottom w:val="none" w:sz="0" w:space="0" w:color="auto"/>
        <w:right w:val="none" w:sz="0" w:space="0" w:color="auto"/>
      </w:divBdr>
    </w:div>
    <w:div w:id="339744799">
      <w:bodyDiv w:val="1"/>
      <w:marLeft w:val="0"/>
      <w:marRight w:val="0"/>
      <w:marTop w:val="0"/>
      <w:marBottom w:val="0"/>
      <w:divBdr>
        <w:top w:val="none" w:sz="0" w:space="0" w:color="auto"/>
        <w:left w:val="none" w:sz="0" w:space="0" w:color="auto"/>
        <w:bottom w:val="none" w:sz="0" w:space="0" w:color="auto"/>
        <w:right w:val="none" w:sz="0" w:space="0" w:color="auto"/>
      </w:divBdr>
    </w:div>
    <w:div w:id="340158322">
      <w:bodyDiv w:val="1"/>
      <w:marLeft w:val="0"/>
      <w:marRight w:val="0"/>
      <w:marTop w:val="0"/>
      <w:marBottom w:val="0"/>
      <w:divBdr>
        <w:top w:val="none" w:sz="0" w:space="0" w:color="auto"/>
        <w:left w:val="none" w:sz="0" w:space="0" w:color="auto"/>
        <w:bottom w:val="none" w:sz="0" w:space="0" w:color="auto"/>
        <w:right w:val="none" w:sz="0" w:space="0" w:color="auto"/>
      </w:divBdr>
    </w:div>
    <w:div w:id="357508640">
      <w:bodyDiv w:val="1"/>
      <w:marLeft w:val="0"/>
      <w:marRight w:val="0"/>
      <w:marTop w:val="0"/>
      <w:marBottom w:val="0"/>
      <w:divBdr>
        <w:top w:val="none" w:sz="0" w:space="0" w:color="auto"/>
        <w:left w:val="none" w:sz="0" w:space="0" w:color="auto"/>
        <w:bottom w:val="none" w:sz="0" w:space="0" w:color="auto"/>
        <w:right w:val="none" w:sz="0" w:space="0" w:color="auto"/>
      </w:divBdr>
    </w:div>
    <w:div w:id="357704097">
      <w:bodyDiv w:val="1"/>
      <w:marLeft w:val="0"/>
      <w:marRight w:val="0"/>
      <w:marTop w:val="0"/>
      <w:marBottom w:val="0"/>
      <w:divBdr>
        <w:top w:val="none" w:sz="0" w:space="0" w:color="auto"/>
        <w:left w:val="none" w:sz="0" w:space="0" w:color="auto"/>
        <w:bottom w:val="none" w:sz="0" w:space="0" w:color="auto"/>
        <w:right w:val="none" w:sz="0" w:space="0" w:color="auto"/>
      </w:divBdr>
    </w:div>
    <w:div w:id="363947945">
      <w:bodyDiv w:val="1"/>
      <w:marLeft w:val="0"/>
      <w:marRight w:val="0"/>
      <w:marTop w:val="0"/>
      <w:marBottom w:val="0"/>
      <w:divBdr>
        <w:top w:val="none" w:sz="0" w:space="0" w:color="auto"/>
        <w:left w:val="none" w:sz="0" w:space="0" w:color="auto"/>
        <w:bottom w:val="none" w:sz="0" w:space="0" w:color="auto"/>
        <w:right w:val="none" w:sz="0" w:space="0" w:color="auto"/>
      </w:divBdr>
    </w:div>
    <w:div w:id="382867713">
      <w:bodyDiv w:val="1"/>
      <w:marLeft w:val="0"/>
      <w:marRight w:val="0"/>
      <w:marTop w:val="0"/>
      <w:marBottom w:val="0"/>
      <w:divBdr>
        <w:top w:val="none" w:sz="0" w:space="0" w:color="auto"/>
        <w:left w:val="none" w:sz="0" w:space="0" w:color="auto"/>
        <w:bottom w:val="none" w:sz="0" w:space="0" w:color="auto"/>
        <w:right w:val="none" w:sz="0" w:space="0" w:color="auto"/>
      </w:divBdr>
    </w:div>
    <w:div w:id="391007117">
      <w:bodyDiv w:val="1"/>
      <w:marLeft w:val="0"/>
      <w:marRight w:val="0"/>
      <w:marTop w:val="0"/>
      <w:marBottom w:val="0"/>
      <w:divBdr>
        <w:top w:val="none" w:sz="0" w:space="0" w:color="auto"/>
        <w:left w:val="none" w:sz="0" w:space="0" w:color="auto"/>
        <w:bottom w:val="none" w:sz="0" w:space="0" w:color="auto"/>
        <w:right w:val="none" w:sz="0" w:space="0" w:color="auto"/>
      </w:divBdr>
    </w:div>
    <w:div w:id="416706525">
      <w:bodyDiv w:val="1"/>
      <w:marLeft w:val="0"/>
      <w:marRight w:val="0"/>
      <w:marTop w:val="0"/>
      <w:marBottom w:val="0"/>
      <w:divBdr>
        <w:top w:val="none" w:sz="0" w:space="0" w:color="auto"/>
        <w:left w:val="none" w:sz="0" w:space="0" w:color="auto"/>
        <w:bottom w:val="none" w:sz="0" w:space="0" w:color="auto"/>
        <w:right w:val="none" w:sz="0" w:space="0" w:color="auto"/>
      </w:divBdr>
    </w:div>
    <w:div w:id="419642863">
      <w:bodyDiv w:val="1"/>
      <w:marLeft w:val="0"/>
      <w:marRight w:val="0"/>
      <w:marTop w:val="0"/>
      <w:marBottom w:val="0"/>
      <w:divBdr>
        <w:top w:val="none" w:sz="0" w:space="0" w:color="auto"/>
        <w:left w:val="none" w:sz="0" w:space="0" w:color="auto"/>
        <w:bottom w:val="none" w:sz="0" w:space="0" w:color="auto"/>
        <w:right w:val="none" w:sz="0" w:space="0" w:color="auto"/>
      </w:divBdr>
    </w:div>
    <w:div w:id="426734973">
      <w:bodyDiv w:val="1"/>
      <w:marLeft w:val="0"/>
      <w:marRight w:val="0"/>
      <w:marTop w:val="0"/>
      <w:marBottom w:val="0"/>
      <w:divBdr>
        <w:top w:val="none" w:sz="0" w:space="0" w:color="auto"/>
        <w:left w:val="none" w:sz="0" w:space="0" w:color="auto"/>
        <w:bottom w:val="none" w:sz="0" w:space="0" w:color="auto"/>
        <w:right w:val="none" w:sz="0" w:space="0" w:color="auto"/>
      </w:divBdr>
    </w:div>
    <w:div w:id="431320471">
      <w:bodyDiv w:val="1"/>
      <w:marLeft w:val="0"/>
      <w:marRight w:val="0"/>
      <w:marTop w:val="0"/>
      <w:marBottom w:val="0"/>
      <w:divBdr>
        <w:top w:val="none" w:sz="0" w:space="0" w:color="auto"/>
        <w:left w:val="none" w:sz="0" w:space="0" w:color="auto"/>
        <w:bottom w:val="none" w:sz="0" w:space="0" w:color="auto"/>
        <w:right w:val="none" w:sz="0" w:space="0" w:color="auto"/>
      </w:divBdr>
    </w:div>
    <w:div w:id="436877937">
      <w:bodyDiv w:val="1"/>
      <w:marLeft w:val="0"/>
      <w:marRight w:val="0"/>
      <w:marTop w:val="0"/>
      <w:marBottom w:val="0"/>
      <w:divBdr>
        <w:top w:val="none" w:sz="0" w:space="0" w:color="auto"/>
        <w:left w:val="none" w:sz="0" w:space="0" w:color="auto"/>
        <w:bottom w:val="none" w:sz="0" w:space="0" w:color="auto"/>
        <w:right w:val="none" w:sz="0" w:space="0" w:color="auto"/>
      </w:divBdr>
    </w:div>
    <w:div w:id="445006944">
      <w:bodyDiv w:val="1"/>
      <w:marLeft w:val="0"/>
      <w:marRight w:val="0"/>
      <w:marTop w:val="0"/>
      <w:marBottom w:val="0"/>
      <w:divBdr>
        <w:top w:val="none" w:sz="0" w:space="0" w:color="auto"/>
        <w:left w:val="none" w:sz="0" w:space="0" w:color="auto"/>
        <w:bottom w:val="none" w:sz="0" w:space="0" w:color="auto"/>
        <w:right w:val="none" w:sz="0" w:space="0" w:color="auto"/>
      </w:divBdr>
    </w:div>
    <w:div w:id="455225159">
      <w:bodyDiv w:val="1"/>
      <w:marLeft w:val="0"/>
      <w:marRight w:val="0"/>
      <w:marTop w:val="0"/>
      <w:marBottom w:val="0"/>
      <w:divBdr>
        <w:top w:val="none" w:sz="0" w:space="0" w:color="auto"/>
        <w:left w:val="none" w:sz="0" w:space="0" w:color="auto"/>
        <w:bottom w:val="none" w:sz="0" w:space="0" w:color="auto"/>
        <w:right w:val="none" w:sz="0" w:space="0" w:color="auto"/>
      </w:divBdr>
    </w:div>
    <w:div w:id="456534451">
      <w:bodyDiv w:val="1"/>
      <w:marLeft w:val="0"/>
      <w:marRight w:val="0"/>
      <w:marTop w:val="0"/>
      <w:marBottom w:val="0"/>
      <w:divBdr>
        <w:top w:val="none" w:sz="0" w:space="0" w:color="auto"/>
        <w:left w:val="none" w:sz="0" w:space="0" w:color="auto"/>
        <w:bottom w:val="none" w:sz="0" w:space="0" w:color="auto"/>
        <w:right w:val="none" w:sz="0" w:space="0" w:color="auto"/>
      </w:divBdr>
    </w:div>
    <w:div w:id="480661274">
      <w:bodyDiv w:val="1"/>
      <w:marLeft w:val="0"/>
      <w:marRight w:val="0"/>
      <w:marTop w:val="0"/>
      <w:marBottom w:val="0"/>
      <w:divBdr>
        <w:top w:val="none" w:sz="0" w:space="0" w:color="auto"/>
        <w:left w:val="none" w:sz="0" w:space="0" w:color="auto"/>
        <w:bottom w:val="none" w:sz="0" w:space="0" w:color="auto"/>
        <w:right w:val="none" w:sz="0" w:space="0" w:color="auto"/>
      </w:divBdr>
    </w:div>
    <w:div w:id="491726476">
      <w:bodyDiv w:val="1"/>
      <w:marLeft w:val="0"/>
      <w:marRight w:val="0"/>
      <w:marTop w:val="0"/>
      <w:marBottom w:val="0"/>
      <w:divBdr>
        <w:top w:val="none" w:sz="0" w:space="0" w:color="auto"/>
        <w:left w:val="none" w:sz="0" w:space="0" w:color="auto"/>
        <w:bottom w:val="none" w:sz="0" w:space="0" w:color="auto"/>
        <w:right w:val="none" w:sz="0" w:space="0" w:color="auto"/>
      </w:divBdr>
    </w:div>
    <w:div w:id="515920553">
      <w:bodyDiv w:val="1"/>
      <w:marLeft w:val="0"/>
      <w:marRight w:val="0"/>
      <w:marTop w:val="0"/>
      <w:marBottom w:val="0"/>
      <w:divBdr>
        <w:top w:val="none" w:sz="0" w:space="0" w:color="auto"/>
        <w:left w:val="none" w:sz="0" w:space="0" w:color="auto"/>
        <w:bottom w:val="none" w:sz="0" w:space="0" w:color="auto"/>
        <w:right w:val="none" w:sz="0" w:space="0" w:color="auto"/>
      </w:divBdr>
    </w:div>
    <w:div w:id="524448045">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0993374">
      <w:bodyDiv w:val="1"/>
      <w:marLeft w:val="0"/>
      <w:marRight w:val="0"/>
      <w:marTop w:val="0"/>
      <w:marBottom w:val="0"/>
      <w:divBdr>
        <w:top w:val="none" w:sz="0" w:space="0" w:color="auto"/>
        <w:left w:val="none" w:sz="0" w:space="0" w:color="auto"/>
        <w:bottom w:val="none" w:sz="0" w:space="0" w:color="auto"/>
        <w:right w:val="none" w:sz="0" w:space="0" w:color="auto"/>
      </w:divBdr>
    </w:div>
    <w:div w:id="535776193">
      <w:bodyDiv w:val="1"/>
      <w:marLeft w:val="0"/>
      <w:marRight w:val="0"/>
      <w:marTop w:val="0"/>
      <w:marBottom w:val="0"/>
      <w:divBdr>
        <w:top w:val="none" w:sz="0" w:space="0" w:color="auto"/>
        <w:left w:val="none" w:sz="0" w:space="0" w:color="auto"/>
        <w:bottom w:val="none" w:sz="0" w:space="0" w:color="auto"/>
        <w:right w:val="none" w:sz="0" w:space="0" w:color="auto"/>
      </w:divBdr>
    </w:div>
    <w:div w:id="538779987">
      <w:bodyDiv w:val="1"/>
      <w:marLeft w:val="0"/>
      <w:marRight w:val="0"/>
      <w:marTop w:val="0"/>
      <w:marBottom w:val="0"/>
      <w:divBdr>
        <w:top w:val="none" w:sz="0" w:space="0" w:color="auto"/>
        <w:left w:val="none" w:sz="0" w:space="0" w:color="auto"/>
        <w:bottom w:val="none" w:sz="0" w:space="0" w:color="auto"/>
        <w:right w:val="none" w:sz="0" w:space="0" w:color="auto"/>
      </w:divBdr>
    </w:div>
    <w:div w:id="541479281">
      <w:bodyDiv w:val="1"/>
      <w:marLeft w:val="0"/>
      <w:marRight w:val="0"/>
      <w:marTop w:val="0"/>
      <w:marBottom w:val="0"/>
      <w:divBdr>
        <w:top w:val="none" w:sz="0" w:space="0" w:color="auto"/>
        <w:left w:val="none" w:sz="0" w:space="0" w:color="auto"/>
        <w:bottom w:val="none" w:sz="0" w:space="0" w:color="auto"/>
        <w:right w:val="none" w:sz="0" w:space="0" w:color="auto"/>
      </w:divBdr>
    </w:div>
    <w:div w:id="542406986">
      <w:bodyDiv w:val="1"/>
      <w:marLeft w:val="0"/>
      <w:marRight w:val="0"/>
      <w:marTop w:val="0"/>
      <w:marBottom w:val="0"/>
      <w:divBdr>
        <w:top w:val="none" w:sz="0" w:space="0" w:color="auto"/>
        <w:left w:val="none" w:sz="0" w:space="0" w:color="auto"/>
        <w:bottom w:val="none" w:sz="0" w:space="0" w:color="auto"/>
        <w:right w:val="none" w:sz="0" w:space="0" w:color="auto"/>
      </w:divBdr>
    </w:div>
    <w:div w:id="543256505">
      <w:bodyDiv w:val="1"/>
      <w:marLeft w:val="0"/>
      <w:marRight w:val="0"/>
      <w:marTop w:val="0"/>
      <w:marBottom w:val="0"/>
      <w:divBdr>
        <w:top w:val="none" w:sz="0" w:space="0" w:color="auto"/>
        <w:left w:val="none" w:sz="0" w:space="0" w:color="auto"/>
        <w:bottom w:val="none" w:sz="0" w:space="0" w:color="auto"/>
        <w:right w:val="none" w:sz="0" w:space="0" w:color="auto"/>
      </w:divBdr>
    </w:div>
    <w:div w:id="567417857">
      <w:bodyDiv w:val="1"/>
      <w:marLeft w:val="0"/>
      <w:marRight w:val="0"/>
      <w:marTop w:val="0"/>
      <w:marBottom w:val="0"/>
      <w:divBdr>
        <w:top w:val="none" w:sz="0" w:space="0" w:color="auto"/>
        <w:left w:val="none" w:sz="0" w:space="0" w:color="auto"/>
        <w:bottom w:val="none" w:sz="0" w:space="0" w:color="auto"/>
        <w:right w:val="none" w:sz="0" w:space="0" w:color="auto"/>
      </w:divBdr>
    </w:div>
    <w:div w:id="569388365">
      <w:bodyDiv w:val="1"/>
      <w:marLeft w:val="0"/>
      <w:marRight w:val="0"/>
      <w:marTop w:val="0"/>
      <w:marBottom w:val="0"/>
      <w:divBdr>
        <w:top w:val="none" w:sz="0" w:space="0" w:color="auto"/>
        <w:left w:val="none" w:sz="0" w:space="0" w:color="auto"/>
        <w:bottom w:val="none" w:sz="0" w:space="0" w:color="auto"/>
        <w:right w:val="none" w:sz="0" w:space="0" w:color="auto"/>
      </w:divBdr>
    </w:div>
    <w:div w:id="574173171">
      <w:bodyDiv w:val="1"/>
      <w:marLeft w:val="0"/>
      <w:marRight w:val="0"/>
      <w:marTop w:val="0"/>
      <w:marBottom w:val="0"/>
      <w:divBdr>
        <w:top w:val="none" w:sz="0" w:space="0" w:color="auto"/>
        <w:left w:val="none" w:sz="0" w:space="0" w:color="auto"/>
        <w:bottom w:val="none" w:sz="0" w:space="0" w:color="auto"/>
        <w:right w:val="none" w:sz="0" w:space="0" w:color="auto"/>
      </w:divBdr>
    </w:div>
    <w:div w:id="588930444">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6641408">
      <w:bodyDiv w:val="1"/>
      <w:marLeft w:val="0"/>
      <w:marRight w:val="0"/>
      <w:marTop w:val="0"/>
      <w:marBottom w:val="0"/>
      <w:divBdr>
        <w:top w:val="none" w:sz="0" w:space="0" w:color="auto"/>
        <w:left w:val="none" w:sz="0" w:space="0" w:color="auto"/>
        <w:bottom w:val="none" w:sz="0" w:space="0" w:color="auto"/>
        <w:right w:val="none" w:sz="0" w:space="0" w:color="auto"/>
      </w:divBdr>
    </w:div>
    <w:div w:id="618337056">
      <w:bodyDiv w:val="1"/>
      <w:marLeft w:val="0"/>
      <w:marRight w:val="0"/>
      <w:marTop w:val="0"/>
      <w:marBottom w:val="0"/>
      <w:divBdr>
        <w:top w:val="none" w:sz="0" w:space="0" w:color="auto"/>
        <w:left w:val="none" w:sz="0" w:space="0" w:color="auto"/>
        <w:bottom w:val="none" w:sz="0" w:space="0" w:color="auto"/>
        <w:right w:val="none" w:sz="0" w:space="0" w:color="auto"/>
      </w:divBdr>
    </w:div>
    <w:div w:id="627277401">
      <w:bodyDiv w:val="1"/>
      <w:marLeft w:val="0"/>
      <w:marRight w:val="0"/>
      <w:marTop w:val="0"/>
      <w:marBottom w:val="0"/>
      <w:divBdr>
        <w:top w:val="none" w:sz="0" w:space="0" w:color="auto"/>
        <w:left w:val="none" w:sz="0" w:space="0" w:color="auto"/>
        <w:bottom w:val="none" w:sz="0" w:space="0" w:color="auto"/>
        <w:right w:val="none" w:sz="0" w:space="0" w:color="auto"/>
      </w:divBdr>
    </w:div>
    <w:div w:id="628165961">
      <w:bodyDiv w:val="1"/>
      <w:marLeft w:val="0"/>
      <w:marRight w:val="0"/>
      <w:marTop w:val="0"/>
      <w:marBottom w:val="0"/>
      <w:divBdr>
        <w:top w:val="none" w:sz="0" w:space="0" w:color="auto"/>
        <w:left w:val="none" w:sz="0" w:space="0" w:color="auto"/>
        <w:bottom w:val="none" w:sz="0" w:space="0" w:color="auto"/>
        <w:right w:val="none" w:sz="0" w:space="0" w:color="auto"/>
      </w:divBdr>
    </w:div>
    <w:div w:id="648100679">
      <w:bodyDiv w:val="1"/>
      <w:marLeft w:val="0"/>
      <w:marRight w:val="0"/>
      <w:marTop w:val="0"/>
      <w:marBottom w:val="0"/>
      <w:divBdr>
        <w:top w:val="none" w:sz="0" w:space="0" w:color="auto"/>
        <w:left w:val="none" w:sz="0" w:space="0" w:color="auto"/>
        <w:bottom w:val="none" w:sz="0" w:space="0" w:color="auto"/>
        <w:right w:val="none" w:sz="0" w:space="0" w:color="auto"/>
      </w:divBdr>
    </w:div>
    <w:div w:id="648284258">
      <w:bodyDiv w:val="1"/>
      <w:marLeft w:val="0"/>
      <w:marRight w:val="0"/>
      <w:marTop w:val="0"/>
      <w:marBottom w:val="0"/>
      <w:divBdr>
        <w:top w:val="none" w:sz="0" w:space="0" w:color="auto"/>
        <w:left w:val="none" w:sz="0" w:space="0" w:color="auto"/>
        <w:bottom w:val="none" w:sz="0" w:space="0" w:color="auto"/>
        <w:right w:val="none" w:sz="0" w:space="0" w:color="auto"/>
      </w:divBdr>
    </w:div>
    <w:div w:id="658391151">
      <w:bodyDiv w:val="1"/>
      <w:marLeft w:val="0"/>
      <w:marRight w:val="0"/>
      <w:marTop w:val="0"/>
      <w:marBottom w:val="0"/>
      <w:divBdr>
        <w:top w:val="none" w:sz="0" w:space="0" w:color="auto"/>
        <w:left w:val="none" w:sz="0" w:space="0" w:color="auto"/>
        <w:bottom w:val="none" w:sz="0" w:space="0" w:color="auto"/>
        <w:right w:val="none" w:sz="0" w:space="0" w:color="auto"/>
      </w:divBdr>
    </w:div>
    <w:div w:id="679741060">
      <w:bodyDiv w:val="1"/>
      <w:marLeft w:val="0"/>
      <w:marRight w:val="0"/>
      <w:marTop w:val="0"/>
      <w:marBottom w:val="0"/>
      <w:divBdr>
        <w:top w:val="none" w:sz="0" w:space="0" w:color="auto"/>
        <w:left w:val="none" w:sz="0" w:space="0" w:color="auto"/>
        <w:bottom w:val="none" w:sz="0" w:space="0" w:color="auto"/>
        <w:right w:val="none" w:sz="0" w:space="0" w:color="auto"/>
      </w:divBdr>
    </w:div>
    <w:div w:id="688138132">
      <w:bodyDiv w:val="1"/>
      <w:marLeft w:val="0"/>
      <w:marRight w:val="0"/>
      <w:marTop w:val="0"/>
      <w:marBottom w:val="0"/>
      <w:divBdr>
        <w:top w:val="none" w:sz="0" w:space="0" w:color="auto"/>
        <w:left w:val="none" w:sz="0" w:space="0" w:color="auto"/>
        <w:bottom w:val="none" w:sz="0" w:space="0" w:color="auto"/>
        <w:right w:val="none" w:sz="0" w:space="0" w:color="auto"/>
      </w:divBdr>
    </w:div>
    <w:div w:id="690302653">
      <w:bodyDiv w:val="1"/>
      <w:marLeft w:val="0"/>
      <w:marRight w:val="0"/>
      <w:marTop w:val="0"/>
      <w:marBottom w:val="0"/>
      <w:divBdr>
        <w:top w:val="none" w:sz="0" w:space="0" w:color="auto"/>
        <w:left w:val="none" w:sz="0" w:space="0" w:color="auto"/>
        <w:bottom w:val="none" w:sz="0" w:space="0" w:color="auto"/>
        <w:right w:val="none" w:sz="0" w:space="0" w:color="auto"/>
      </w:divBdr>
    </w:div>
    <w:div w:id="698049674">
      <w:bodyDiv w:val="1"/>
      <w:marLeft w:val="0"/>
      <w:marRight w:val="0"/>
      <w:marTop w:val="0"/>
      <w:marBottom w:val="0"/>
      <w:divBdr>
        <w:top w:val="none" w:sz="0" w:space="0" w:color="auto"/>
        <w:left w:val="none" w:sz="0" w:space="0" w:color="auto"/>
        <w:bottom w:val="none" w:sz="0" w:space="0" w:color="auto"/>
        <w:right w:val="none" w:sz="0" w:space="0" w:color="auto"/>
      </w:divBdr>
    </w:div>
    <w:div w:id="719980806">
      <w:bodyDiv w:val="1"/>
      <w:marLeft w:val="0"/>
      <w:marRight w:val="0"/>
      <w:marTop w:val="0"/>
      <w:marBottom w:val="0"/>
      <w:divBdr>
        <w:top w:val="none" w:sz="0" w:space="0" w:color="auto"/>
        <w:left w:val="none" w:sz="0" w:space="0" w:color="auto"/>
        <w:bottom w:val="none" w:sz="0" w:space="0" w:color="auto"/>
        <w:right w:val="none" w:sz="0" w:space="0" w:color="auto"/>
      </w:divBdr>
    </w:div>
    <w:div w:id="720832876">
      <w:bodyDiv w:val="1"/>
      <w:marLeft w:val="0"/>
      <w:marRight w:val="0"/>
      <w:marTop w:val="0"/>
      <w:marBottom w:val="0"/>
      <w:divBdr>
        <w:top w:val="none" w:sz="0" w:space="0" w:color="auto"/>
        <w:left w:val="none" w:sz="0" w:space="0" w:color="auto"/>
        <w:bottom w:val="none" w:sz="0" w:space="0" w:color="auto"/>
        <w:right w:val="none" w:sz="0" w:space="0" w:color="auto"/>
      </w:divBdr>
    </w:div>
    <w:div w:id="738092410">
      <w:bodyDiv w:val="1"/>
      <w:marLeft w:val="0"/>
      <w:marRight w:val="0"/>
      <w:marTop w:val="0"/>
      <w:marBottom w:val="0"/>
      <w:divBdr>
        <w:top w:val="none" w:sz="0" w:space="0" w:color="auto"/>
        <w:left w:val="none" w:sz="0" w:space="0" w:color="auto"/>
        <w:bottom w:val="none" w:sz="0" w:space="0" w:color="auto"/>
        <w:right w:val="none" w:sz="0" w:space="0" w:color="auto"/>
      </w:divBdr>
    </w:div>
    <w:div w:id="760296736">
      <w:bodyDiv w:val="1"/>
      <w:marLeft w:val="0"/>
      <w:marRight w:val="0"/>
      <w:marTop w:val="0"/>
      <w:marBottom w:val="0"/>
      <w:divBdr>
        <w:top w:val="none" w:sz="0" w:space="0" w:color="auto"/>
        <w:left w:val="none" w:sz="0" w:space="0" w:color="auto"/>
        <w:bottom w:val="none" w:sz="0" w:space="0" w:color="auto"/>
        <w:right w:val="none" w:sz="0" w:space="0" w:color="auto"/>
      </w:divBdr>
    </w:div>
    <w:div w:id="771898796">
      <w:bodyDiv w:val="1"/>
      <w:marLeft w:val="0"/>
      <w:marRight w:val="0"/>
      <w:marTop w:val="0"/>
      <w:marBottom w:val="0"/>
      <w:divBdr>
        <w:top w:val="none" w:sz="0" w:space="0" w:color="auto"/>
        <w:left w:val="none" w:sz="0" w:space="0" w:color="auto"/>
        <w:bottom w:val="none" w:sz="0" w:space="0" w:color="auto"/>
        <w:right w:val="none" w:sz="0" w:space="0" w:color="auto"/>
      </w:divBdr>
    </w:div>
    <w:div w:id="800853217">
      <w:bodyDiv w:val="1"/>
      <w:marLeft w:val="0"/>
      <w:marRight w:val="0"/>
      <w:marTop w:val="0"/>
      <w:marBottom w:val="0"/>
      <w:divBdr>
        <w:top w:val="none" w:sz="0" w:space="0" w:color="auto"/>
        <w:left w:val="none" w:sz="0" w:space="0" w:color="auto"/>
        <w:bottom w:val="none" w:sz="0" w:space="0" w:color="auto"/>
        <w:right w:val="none" w:sz="0" w:space="0" w:color="auto"/>
      </w:divBdr>
    </w:div>
    <w:div w:id="802384483">
      <w:bodyDiv w:val="1"/>
      <w:marLeft w:val="0"/>
      <w:marRight w:val="0"/>
      <w:marTop w:val="0"/>
      <w:marBottom w:val="0"/>
      <w:divBdr>
        <w:top w:val="none" w:sz="0" w:space="0" w:color="auto"/>
        <w:left w:val="none" w:sz="0" w:space="0" w:color="auto"/>
        <w:bottom w:val="none" w:sz="0" w:space="0" w:color="auto"/>
        <w:right w:val="none" w:sz="0" w:space="0" w:color="auto"/>
      </w:divBdr>
    </w:div>
    <w:div w:id="816797315">
      <w:bodyDiv w:val="1"/>
      <w:marLeft w:val="0"/>
      <w:marRight w:val="0"/>
      <w:marTop w:val="0"/>
      <w:marBottom w:val="0"/>
      <w:divBdr>
        <w:top w:val="none" w:sz="0" w:space="0" w:color="auto"/>
        <w:left w:val="none" w:sz="0" w:space="0" w:color="auto"/>
        <w:bottom w:val="none" w:sz="0" w:space="0" w:color="auto"/>
        <w:right w:val="none" w:sz="0" w:space="0" w:color="auto"/>
      </w:divBdr>
    </w:div>
    <w:div w:id="840313693">
      <w:bodyDiv w:val="1"/>
      <w:marLeft w:val="0"/>
      <w:marRight w:val="0"/>
      <w:marTop w:val="0"/>
      <w:marBottom w:val="0"/>
      <w:divBdr>
        <w:top w:val="none" w:sz="0" w:space="0" w:color="auto"/>
        <w:left w:val="none" w:sz="0" w:space="0" w:color="auto"/>
        <w:bottom w:val="none" w:sz="0" w:space="0" w:color="auto"/>
        <w:right w:val="none" w:sz="0" w:space="0" w:color="auto"/>
      </w:divBdr>
    </w:div>
    <w:div w:id="842747352">
      <w:bodyDiv w:val="1"/>
      <w:marLeft w:val="0"/>
      <w:marRight w:val="0"/>
      <w:marTop w:val="0"/>
      <w:marBottom w:val="0"/>
      <w:divBdr>
        <w:top w:val="none" w:sz="0" w:space="0" w:color="auto"/>
        <w:left w:val="none" w:sz="0" w:space="0" w:color="auto"/>
        <w:bottom w:val="none" w:sz="0" w:space="0" w:color="auto"/>
        <w:right w:val="none" w:sz="0" w:space="0" w:color="auto"/>
      </w:divBdr>
    </w:div>
    <w:div w:id="845634418">
      <w:bodyDiv w:val="1"/>
      <w:marLeft w:val="0"/>
      <w:marRight w:val="0"/>
      <w:marTop w:val="0"/>
      <w:marBottom w:val="0"/>
      <w:divBdr>
        <w:top w:val="none" w:sz="0" w:space="0" w:color="auto"/>
        <w:left w:val="none" w:sz="0" w:space="0" w:color="auto"/>
        <w:bottom w:val="none" w:sz="0" w:space="0" w:color="auto"/>
        <w:right w:val="none" w:sz="0" w:space="0" w:color="auto"/>
      </w:divBdr>
    </w:div>
    <w:div w:id="846867811">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2039842">
      <w:bodyDiv w:val="1"/>
      <w:marLeft w:val="0"/>
      <w:marRight w:val="0"/>
      <w:marTop w:val="0"/>
      <w:marBottom w:val="0"/>
      <w:divBdr>
        <w:top w:val="none" w:sz="0" w:space="0" w:color="auto"/>
        <w:left w:val="none" w:sz="0" w:space="0" w:color="auto"/>
        <w:bottom w:val="none" w:sz="0" w:space="0" w:color="auto"/>
        <w:right w:val="none" w:sz="0" w:space="0" w:color="auto"/>
      </w:divBdr>
    </w:div>
    <w:div w:id="879710137">
      <w:bodyDiv w:val="1"/>
      <w:marLeft w:val="0"/>
      <w:marRight w:val="0"/>
      <w:marTop w:val="0"/>
      <w:marBottom w:val="0"/>
      <w:divBdr>
        <w:top w:val="none" w:sz="0" w:space="0" w:color="auto"/>
        <w:left w:val="none" w:sz="0" w:space="0" w:color="auto"/>
        <w:bottom w:val="none" w:sz="0" w:space="0" w:color="auto"/>
        <w:right w:val="none" w:sz="0" w:space="0" w:color="auto"/>
      </w:divBdr>
    </w:div>
    <w:div w:id="901867183">
      <w:bodyDiv w:val="1"/>
      <w:marLeft w:val="0"/>
      <w:marRight w:val="0"/>
      <w:marTop w:val="0"/>
      <w:marBottom w:val="0"/>
      <w:divBdr>
        <w:top w:val="none" w:sz="0" w:space="0" w:color="auto"/>
        <w:left w:val="none" w:sz="0" w:space="0" w:color="auto"/>
        <w:bottom w:val="none" w:sz="0" w:space="0" w:color="auto"/>
        <w:right w:val="none" w:sz="0" w:space="0" w:color="auto"/>
      </w:divBdr>
    </w:div>
    <w:div w:id="920021755">
      <w:bodyDiv w:val="1"/>
      <w:marLeft w:val="0"/>
      <w:marRight w:val="0"/>
      <w:marTop w:val="0"/>
      <w:marBottom w:val="0"/>
      <w:divBdr>
        <w:top w:val="none" w:sz="0" w:space="0" w:color="auto"/>
        <w:left w:val="none" w:sz="0" w:space="0" w:color="auto"/>
        <w:bottom w:val="none" w:sz="0" w:space="0" w:color="auto"/>
        <w:right w:val="none" w:sz="0" w:space="0" w:color="auto"/>
      </w:divBdr>
    </w:div>
    <w:div w:id="921261933">
      <w:bodyDiv w:val="1"/>
      <w:marLeft w:val="0"/>
      <w:marRight w:val="0"/>
      <w:marTop w:val="0"/>
      <w:marBottom w:val="0"/>
      <w:divBdr>
        <w:top w:val="none" w:sz="0" w:space="0" w:color="auto"/>
        <w:left w:val="none" w:sz="0" w:space="0" w:color="auto"/>
        <w:bottom w:val="none" w:sz="0" w:space="0" w:color="auto"/>
        <w:right w:val="none" w:sz="0" w:space="0" w:color="auto"/>
      </w:divBdr>
    </w:div>
    <w:div w:id="935284531">
      <w:bodyDiv w:val="1"/>
      <w:marLeft w:val="0"/>
      <w:marRight w:val="0"/>
      <w:marTop w:val="0"/>
      <w:marBottom w:val="0"/>
      <w:divBdr>
        <w:top w:val="none" w:sz="0" w:space="0" w:color="auto"/>
        <w:left w:val="none" w:sz="0" w:space="0" w:color="auto"/>
        <w:bottom w:val="none" w:sz="0" w:space="0" w:color="auto"/>
        <w:right w:val="none" w:sz="0" w:space="0" w:color="auto"/>
      </w:divBdr>
    </w:div>
    <w:div w:id="951857806">
      <w:bodyDiv w:val="1"/>
      <w:marLeft w:val="0"/>
      <w:marRight w:val="0"/>
      <w:marTop w:val="0"/>
      <w:marBottom w:val="0"/>
      <w:divBdr>
        <w:top w:val="none" w:sz="0" w:space="0" w:color="auto"/>
        <w:left w:val="none" w:sz="0" w:space="0" w:color="auto"/>
        <w:bottom w:val="none" w:sz="0" w:space="0" w:color="auto"/>
        <w:right w:val="none" w:sz="0" w:space="0" w:color="auto"/>
      </w:divBdr>
    </w:div>
    <w:div w:id="952515723">
      <w:bodyDiv w:val="1"/>
      <w:marLeft w:val="0"/>
      <w:marRight w:val="0"/>
      <w:marTop w:val="0"/>
      <w:marBottom w:val="0"/>
      <w:divBdr>
        <w:top w:val="none" w:sz="0" w:space="0" w:color="auto"/>
        <w:left w:val="none" w:sz="0" w:space="0" w:color="auto"/>
        <w:bottom w:val="none" w:sz="0" w:space="0" w:color="auto"/>
        <w:right w:val="none" w:sz="0" w:space="0" w:color="auto"/>
      </w:divBdr>
    </w:div>
    <w:div w:id="957684792">
      <w:bodyDiv w:val="1"/>
      <w:marLeft w:val="0"/>
      <w:marRight w:val="0"/>
      <w:marTop w:val="0"/>
      <w:marBottom w:val="0"/>
      <w:divBdr>
        <w:top w:val="none" w:sz="0" w:space="0" w:color="auto"/>
        <w:left w:val="none" w:sz="0" w:space="0" w:color="auto"/>
        <w:bottom w:val="none" w:sz="0" w:space="0" w:color="auto"/>
        <w:right w:val="none" w:sz="0" w:space="0" w:color="auto"/>
      </w:divBdr>
    </w:div>
    <w:div w:id="969283693">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4261390">
      <w:bodyDiv w:val="1"/>
      <w:marLeft w:val="0"/>
      <w:marRight w:val="0"/>
      <w:marTop w:val="0"/>
      <w:marBottom w:val="0"/>
      <w:divBdr>
        <w:top w:val="none" w:sz="0" w:space="0" w:color="auto"/>
        <w:left w:val="none" w:sz="0" w:space="0" w:color="auto"/>
        <w:bottom w:val="none" w:sz="0" w:space="0" w:color="auto"/>
        <w:right w:val="none" w:sz="0" w:space="0" w:color="auto"/>
      </w:divBdr>
    </w:div>
    <w:div w:id="986320653">
      <w:bodyDiv w:val="1"/>
      <w:marLeft w:val="0"/>
      <w:marRight w:val="0"/>
      <w:marTop w:val="0"/>
      <w:marBottom w:val="0"/>
      <w:divBdr>
        <w:top w:val="none" w:sz="0" w:space="0" w:color="auto"/>
        <w:left w:val="none" w:sz="0" w:space="0" w:color="auto"/>
        <w:bottom w:val="none" w:sz="0" w:space="0" w:color="auto"/>
        <w:right w:val="none" w:sz="0" w:space="0" w:color="auto"/>
      </w:divBdr>
    </w:div>
    <w:div w:id="994065178">
      <w:bodyDiv w:val="1"/>
      <w:marLeft w:val="0"/>
      <w:marRight w:val="0"/>
      <w:marTop w:val="0"/>
      <w:marBottom w:val="0"/>
      <w:divBdr>
        <w:top w:val="none" w:sz="0" w:space="0" w:color="auto"/>
        <w:left w:val="none" w:sz="0" w:space="0" w:color="auto"/>
        <w:bottom w:val="none" w:sz="0" w:space="0" w:color="auto"/>
        <w:right w:val="none" w:sz="0" w:space="0" w:color="auto"/>
      </w:divBdr>
    </w:div>
    <w:div w:id="995375022">
      <w:bodyDiv w:val="1"/>
      <w:marLeft w:val="0"/>
      <w:marRight w:val="0"/>
      <w:marTop w:val="0"/>
      <w:marBottom w:val="0"/>
      <w:divBdr>
        <w:top w:val="none" w:sz="0" w:space="0" w:color="auto"/>
        <w:left w:val="none" w:sz="0" w:space="0" w:color="auto"/>
        <w:bottom w:val="none" w:sz="0" w:space="0" w:color="auto"/>
        <w:right w:val="none" w:sz="0" w:space="0" w:color="auto"/>
      </w:divBdr>
    </w:div>
    <w:div w:id="99768637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5157513">
      <w:bodyDiv w:val="1"/>
      <w:marLeft w:val="0"/>
      <w:marRight w:val="0"/>
      <w:marTop w:val="0"/>
      <w:marBottom w:val="0"/>
      <w:divBdr>
        <w:top w:val="none" w:sz="0" w:space="0" w:color="auto"/>
        <w:left w:val="none" w:sz="0" w:space="0" w:color="auto"/>
        <w:bottom w:val="none" w:sz="0" w:space="0" w:color="auto"/>
        <w:right w:val="none" w:sz="0" w:space="0" w:color="auto"/>
      </w:divBdr>
    </w:div>
    <w:div w:id="1027370223">
      <w:bodyDiv w:val="1"/>
      <w:marLeft w:val="0"/>
      <w:marRight w:val="0"/>
      <w:marTop w:val="0"/>
      <w:marBottom w:val="0"/>
      <w:divBdr>
        <w:top w:val="none" w:sz="0" w:space="0" w:color="auto"/>
        <w:left w:val="none" w:sz="0" w:space="0" w:color="auto"/>
        <w:bottom w:val="none" w:sz="0" w:space="0" w:color="auto"/>
        <w:right w:val="none" w:sz="0" w:space="0" w:color="auto"/>
      </w:divBdr>
    </w:div>
    <w:div w:id="1033310143">
      <w:bodyDiv w:val="1"/>
      <w:marLeft w:val="0"/>
      <w:marRight w:val="0"/>
      <w:marTop w:val="0"/>
      <w:marBottom w:val="0"/>
      <w:divBdr>
        <w:top w:val="none" w:sz="0" w:space="0" w:color="auto"/>
        <w:left w:val="none" w:sz="0" w:space="0" w:color="auto"/>
        <w:bottom w:val="none" w:sz="0" w:space="0" w:color="auto"/>
        <w:right w:val="none" w:sz="0" w:space="0" w:color="auto"/>
      </w:divBdr>
    </w:div>
    <w:div w:id="1034964101">
      <w:bodyDiv w:val="1"/>
      <w:marLeft w:val="0"/>
      <w:marRight w:val="0"/>
      <w:marTop w:val="0"/>
      <w:marBottom w:val="0"/>
      <w:divBdr>
        <w:top w:val="none" w:sz="0" w:space="0" w:color="auto"/>
        <w:left w:val="none" w:sz="0" w:space="0" w:color="auto"/>
        <w:bottom w:val="none" w:sz="0" w:space="0" w:color="auto"/>
        <w:right w:val="none" w:sz="0" w:space="0" w:color="auto"/>
      </w:divBdr>
    </w:div>
    <w:div w:id="1041439055">
      <w:bodyDiv w:val="1"/>
      <w:marLeft w:val="0"/>
      <w:marRight w:val="0"/>
      <w:marTop w:val="0"/>
      <w:marBottom w:val="0"/>
      <w:divBdr>
        <w:top w:val="none" w:sz="0" w:space="0" w:color="auto"/>
        <w:left w:val="none" w:sz="0" w:space="0" w:color="auto"/>
        <w:bottom w:val="none" w:sz="0" w:space="0" w:color="auto"/>
        <w:right w:val="none" w:sz="0" w:space="0" w:color="auto"/>
      </w:divBdr>
    </w:div>
    <w:div w:id="1050111043">
      <w:bodyDiv w:val="1"/>
      <w:marLeft w:val="0"/>
      <w:marRight w:val="0"/>
      <w:marTop w:val="0"/>
      <w:marBottom w:val="0"/>
      <w:divBdr>
        <w:top w:val="none" w:sz="0" w:space="0" w:color="auto"/>
        <w:left w:val="none" w:sz="0" w:space="0" w:color="auto"/>
        <w:bottom w:val="none" w:sz="0" w:space="0" w:color="auto"/>
        <w:right w:val="none" w:sz="0" w:space="0" w:color="auto"/>
      </w:divBdr>
    </w:div>
    <w:div w:id="1056128257">
      <w:bodyDiv w:val="1"/>
      <w:marLeft w:val="0"/>
      <w:marRight w:val="0"/>
      <w:marTop w:val="0"/>
      <w:marBottom w:val="0"/>
      <w:divBdr>
        <w:top w:val="none" w:sz="0" w:space="0" w:color="auto"/>
        <w:left w:val="none" w:sz="0" w:space="0" w:color="auto"/>
        <w:bottom w:val="none" w:sz="0" w:space="0" w:color="auto"/>
        <w:right w:val="none" w:sz="0" w:space="0" w:color="auto"/>
      </w:divBdr>
    </w:div>
    <w:div w:id="1058698981">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72698875">
      <w:bodyDiv w:val="1"/>
      <w:marLeft w:val="0"/>
      <w:marRight w:val="0"/>
      <w:marTop w:val="0"/>
      <w:marBottom w:val="0"/>
      <w:divBdr>
        <w:top w:val="none" w:sz="0" w:space="0" w:color="auto"/>
        <w:left w:val="none" w:sz="0" w:space="0" w:color="auto"/>
        <w:bottom w:val="none" w:sz="0" w:space="0" w:color="auto"/>
        <w:right w:val="none" w:sz="0" w:space="0" w:color="auto"/>
      </w:divBdr>
    </w:div>
    <w:div w:id="1077361553">
      <w:bodyDiv w:val="1"/>
      <w:marLeft w:val="0"/>
      <w:marRight w:val="0"/>
      <w:marTop w:val="0"/>
      <w:marBottom w:val="0"/>
      <w:divBdr>
        <w:top w:val="none" w:sz="0" w:space="0" w:color="auto"/>
        <w:left w:val="none" w:sz="0" w:space="0" w:color="auto"/>
        <w:bottom w:val="none" w:sz="0" w:space="0" w:color="auto"/>
        <w:right w:val="none" w:sz="0" w:space="0" w:color="auto"/>
      </w:divBdr>
    </w:div>
    <w:div w:id="1077828707">
      <w:bodyDiv w:val="1"/>
      <w:marLeft w:val="0"/>
      <w:marRight w:val="0"/>
      <w:marTop w:val="0"/>
      <w:marBottom w:val="0"/>
      <w:divBdr>
        <w:top w:val="none" w:sz="0" w:space="0" w:color="auto"/>
        <w:left w:val="none" w:sz="0" w:space="0" w:color="auto"/>
        <w:bottom w:val="none" w:sz="0" w:space="0" w:color="auto"/>
        <w:right w:val="none" w:sz="0" w:space="0" w:color="auto"/>
      </w:divBdr>
    </w:div>
    <w:div w:id="1084450717">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1465031">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6466798">
      <w:bodyDiv w:val="1"/>
      <w:marLeft w:val="0"/>
      <w:marRight w:val="0"/>
      <w:marTop w:val="0"/>
      <w:marBottom w:val="0"/>
      <w:divBdr>
        <w:top w:val="none" w:sz="0" w:space="0" w:color="auto"/>
        <w:left w:val="none" w:sz="0" w:space="0" w:color="auto"/>
        <w:bottom w:val="none" w:sz="0" w:space="0" w:color="auto"/>
        <w:right w:val="none" w:sz="0" w:space="0" w:color="auto"/>
      </w:divBdr>
    </w:div>
    <w:div w:id="1119379069">
      <w:bodyDiv w:val="1"/>
      <w:marLeft w:val="0"/>
      <w:marRight w:val="0"/>
      <w:marTop w:val="0"/>
      <w:marBottom w:val="0"/>
      <w:divBdr>
        <w:top w:val="none" w:sz="0" w:space="0" w:color="auto"/>
        <w:left w:val="none" w:sz="0" w:space="0" w:color="auto"/>
        <w:bottom w:val="none" w:sz="0" w:space="0" w:color="auto"/>
        <w:right w:val="none" w:sz="0" w:space="0" w:color="auto"/>
      </w:divBdr>
    </w:div>
    <w:div w:id="1119834046">
      <w:bodyDiv w:val="1"/>
      <w:marLeft w:val="0"/>
      <w:marRight w:val="0"/>
      <w:marTop w:val="0"/>
      <w:marBottom w:val="0"/>
      <w:divBdr>
        <w:top w:val="none" w:sz="0" w:space="0" w:color="auto"/>
        <w:left w:val="none" w:sz="0" w:space="0" w:color="auto"/>
        <w:bottom w:val="none" w:sz="0" w:space="0" w:color="auto"/>
        <w:right w:val="none" w:sz="0" w:space="0" w:color="auto"/>
      </w:divBdr>
    </w:div>
    <w:div w:id="1127548503">
      <w:bodyDiv w:val="1"/>
      <w:marLeft w:val="0"/>
      <w:marRight w:val="0"/>
      <w:marTop w:val="0"/>
      <w:marBottom w:val="0"/>
      <w:divBdr>
        <w:top w:val="none" w:sz="0" w:space="0" w:color="auto"/>
        <w:left w:val="none" w:sz="0" w:space="0" w:color="auto"/>
        <w:bottom w:val="none" w:sz="0" w:space="0" w:color="auto"/>
        <w:right w:val="none" w:sz="0" w:space="0" w:color="auto"/>
      </w:divBdr>
    </w:div>
    <w:div w:id="1131828712">
      <w:bodyDiv w:val="1"/>
      <w:marLeft w:val="0"/>
      <w:marRight w:val="0"/>
      <w:marTop w:val="0"/>
      <w:marBottom w:val="0"/>
      <w:divBdr>
        <w:top w:val="none" w:sz="0" w:space="0" w:color="auto"/>
        <w:left w:val="none" w:sz="0" w:space="0" w:color="auto"/>
        <w:bottom w:val="none" w:sz="0" w:space="0" w:color="auto"/>
        <w:right w:val="none" w:sz="0" w:space="0" w:color="auto"/>
      </w:divBdr>
    </w:div>
    <w:div w:id="1143042873">
      <w:bodyDiv w:val="1"/>
      <w:marLeft w:val="0"/>
      <w:marRight w:val="0"/>
      <w:marTop w:val="0"/>
      <w:marBottom w:val="0"/>
      <w:divBdr>
        <w:top w:val="none" w:sz="0" w:space="0" w:color="auto"/>
        <w:left w:val="none" w:sz="0" w:space="0" w:color="auto"/>
        <w:bottom w:val="none" w:sz="0" w:space="0" w:color="auto"/>
        <w:right w:val="none" w:sz="0" w:space="0" w:color="auto"/>
      </w:divBdr>
    </w:div>
    <w:div w:id="1144354783">
      <w:bodyDiv w:val="1"/>
      <w:marLeft w:val="0"/>
      <w:marRight w:val="0"/>
      <w:marTop w:val="0"/>
      <w:marBottom w:val="0"/>
      <w:divBdr>
        <w:top w:val="none" w:sz="0" w:space="0" w:color="auto"/>
        <w:left w:val="none" w:sz="0" w:space="0" w:color="auto"/>
        <w:bottom w:val="none" w:sz="0" w:space="0" w:color="auto"/>
        <w:right w:val="none" w:sz="0" w:space="0" w:color="auto"/>
      </w:divBdr>
    </w:div>
    <w:div w:id="1146626799">
      <w:bodyDiv w:val="1"/>
      <w:marLeft w:val="0"/>
      <w:marRight w:val="0"/>
      <w:marTop w:val="0"/>
      <w:marBottom w:val="0"/>
      <w:divBdr>
        <w:top w:val="none" w:sz="0" w:space="0" w:color="auto"/>
        <w:left w:val="none" w:sz="0" w:space="0" w:color="auto"/>
        <w:bottom w:val="none" w:sz="0" w:space="0" w:color="auto"/>
        <w:right w:val="none" w:sz="0" w:space="0" w:color="auto"/>
      </w:divBdr>
    </w:div>
    <w:div w:id="1149135329">
      <w:bodyDiv w:val="1"/>
      <w:marLeft w:val="0"/>
      <w:marRight w:val="0"/>
      <w:marTop w:val="0"/>
      <w:marBottom w:val="0"/>
      <w:divBdr>
        <w:top w:val="none" w:sz="0" w:space="0" w:color="auto"/>
        <w:left w:val="none" w:sz="0" w:space="0" w:color="auto"/>
        <w:bottom w:val="none" w:sz="0" w:space="0" w:color="auto"/>
        <w:right w:val="none" w:sz="0" w:space="0" w:color="auto"/>
      </w:divBdr>
    </w:div>
    <w:div w:id="1150102216">
      <w:bodyDiv w:val="1"/>
      <w:marLeft w:val="0"/>
      <w:marRight w:val="0"/>
      <w:marTop w:val="0"/>
      <w:marBottom w:val="0"/>
      <w:divBdr>
        <w:top w:val="none" w:sz="0" w:space="0" w:color="auto"/>
        <w:left w:val="none" w:sz="0" w:space="0" w:color="auto"/>
        <w:bottom w:val="none" w:sz="0" w:space="0" w:color="auto"/>
        <w:right w:val="none" w:sz="0" w:space="0" w:color="auto"/>
      </w:divBdr>
    </w:div>
    <w:div w:id="1153984404">
      <w:bodyDiv w:val="1"/>
      <w:marLeft w:val="0"/>
      <w:marRight w:val="0"/>
      <w:marTop w:val="0"/>
      <w:marBottom w:val="0"/>
      <w:divBdr>
        <w:top w:val="none" w:sz="0" w:space="0" w:color="auto"/>
        <w:left w:val="none" w:sz="0" w:space="0" w:color="auto"/>
        <w:bottom w:val="none" w:sz="0" w:space="0" w:color="auto"/>
        <w:right w:val="none" w:sz="0" w:space="0" w:color="auto"/>
      </w:divBdr>
    </w:div>
    <w:div w:id="1154106111">
      <w:bodyDiv w:val="1"/>
      <w:marLeft w:val="0"/>
      <w:marRight w:val="0"/>
      <w:marTop w:val="0"/>
      <w:marBottom w:val="0"/>
      <w:divBdr>
        <w:top w:val="none" w:sz="0" w:space="0" w:color="auto"/>
        <w:left w:val="none" w:sz="0" w:space="0" w:color="auto"/>
        <w:bottom w:val="none" w:sz="0" w:space="0" w:color="auto"/>
        <w:right w:val="none" w:sz="0" w:space="0" w:color="auto"/>
      </w:divBdr>
    </w:div>
    <w:div w:id="1165432990">
      <w:bodyDiv w:val="1"/>
      <w:marLeft w:val="0"/>
      <w:marRight w:val="0"/>
      <w:marTop w:val="0"/>
      <w:marBottom w:val="0"/>
      <w:divBdr>
        <w:top w:val="none" w:sz="0" w:space="0" w:color="auto"/>
        <w:left w:val="none" w:sz="0" w:space="0" w:color="auto"/>
        <w:bottom w:val="none" w:sz="0" w:space="0" w:color="auto"/>
        <w:right w:val="none" w:sz="0" w:space="0" w:color="auto"/>
      </w:divBdr>
    </w:div>
    <w:div w:id="1166437948">
      <w:bodyDiv w:val="1"/>
      <w:marLeft w:val="0"/>
      <w:marRight w:val="0"/>
      <w:marTop w:val="0"/>
      <w:marBottom w:val="0"/>
      <w:divBdr>
        <w:top w:val="none" w:sz="0" w:space="0" w:color="auto"/>
        <w:left w:val="none" w:sz="0" w:space="0" w:color="auto"/>
        <w:bottom w:val="none" w:sz="0" w:space="0" w:color="auto"/>
        <w:right w:val="none" w:sz="0" w:space="0" w:color="auto"/>
      </w:divBdr>
    </w:div>
    <w:div w:id="1167984918">
      <w:bodyDiv w:val="1"/>
      <w:marLeft w:val="0"/>
      <w:marRight w:val="0"/>
      <w:marTop w:val="0"/>
      <w:marBottom w:val="0"/>
      <w:divBdr>
        <w:top w:val="none" w:sz="0" w:space="0" w:color="auto"/>
        <w:left w:val="none" w:sz="0" w:space="0" w:color="auto"/>
        <w:bottom w:val="none" w:sz="0" w:space="0" w:color="auto"/>
        <w:right w:val="none" w:sz="0" w:space="0" w:color="auto"/>
      </w:divBdr>
    </w:div>
    <w:div w:id="1182624535">
      <w:bodyDiv w:val="1"/>
      <w:marLeft w:val="0"/>
      <w:marRight w:val="0"/>
      <w:marTop w:val="0"/>
      <w:marBottom w:val="0"/>
      <w:divBdr>
        <w:top w:val="none" w:sz="0" w:space="0" w:color="auto"/>
        <w:left w:val="none" w:sz="0" w:space="0" w:color="auto"/>
        <w:bottom w:val="none" w:sz="0" w:space="0" w:color="auto"/>
        <w:right w:val="none" w:sz="0" w:space="0" w:color="auto"/>
      </w:divBdr>
    </w:div>
    <w:div w:id="1188520976">
      <w:bodyDiv w:val="1"/>
      <w:marLeft w:val="0"/>
      <w:marRight w:val="0"/>
      <w:marTop w:val="0"/>
      <w:marBottom w:val="0"/>
      <w:divBdr>
        <w:top w:val="none" w:sz="0" w:space="0" w:color="auto"/>
        <w:left w:val="none" w:sz="0" w:space="0" w:color="auto"/>
        <w:bottom w:val="none" w:sz="0" w:space="0" w:color="auto"/>
        <w:right w:val="none" w:sz="0" w:space="0" w:color="auto"/>
      </w:divBdr>
    </w:div>
    <w:div w:id="1198274637">
      <w:bodyDiv w:val="1"/>
      <w:marLeft w:val="0"/>
      <w:marRight w:val="0"/>
      <w:marTop w:val="0"/>
      <w:marBottom w:val="0"/>
      <w:divBdr>
        <w:top w:val="none" w:sz="0" w:space="0" w:color="auto"/>
        <w:left w:val="none" w:sz="0" w:space="0" w:color="auto"/>
        <w:bottom w:val="none" w:sz="0" w:space="0" w:color="auto"/>
        <w:right w:val="none" w:sz="0" w:space="0" w:color="auto"/>
      </w:divBdr>
    </w:div>
    <w:div w:id="1200430264">
      <w:bodyDiv w:val="1"/>
      <w:marLeft w:val="0"/>
      <w:marRight w:val="0"/>
      <w:marTop w:val="0"/>
      <w:marBottom w:val="0"/>
      <w:divBdr>
        <w:top w:val="none" w:sz="0" w:space="0" w:color="auto"/>
        <w:left w:val="none" w:sz="0" w:space="0" w:color="auto"/>
        <w:bottom w:val="none" w:sz="0" w:space="0" w:color="auto"/>
        <w:right w:val="none" w:sz="0" w:space="0" w:color="auto"/>
      </w:divBdr>
    </w:div>
    <w:div w:id="1204439630">
      <w:bodyDiv w:val="1"/>
      <w:marLeft w:val="0"/>
      <w:marRight w:val="0"/>
      <w:marTop w:val="0"/>
      <w:marBottom w:val="0"/>
      <w:divBdr>
        <w:top w:val="none" w:sz="0" w:space="0" w:color="auto"/>
        <w:left w:val="none" w:sz="0" w:space="0" w:color="auto"/>
        <w:bottom w:val="none" w:sz="0" w:space="0" w:color="auto"/>
        <w:right w:val="none" w:sz="0" w:space="0" w:color="auto"/>
      </w:divBdr>
    </w:div>
    <w:div w:id="1211840428">
      <w:bodyDiv w:val="1"/>
      <w:marLeft w:val="0"/>
      <w:marRight w:val="0"/>
      <w:marTop w:val="0"/>
      <w:marBottom w:val="0"/>
      <w:divBdr>
        <w:top w:val="none" w:sz="0" w:space="0" w:color="auto"/>
        <w:left w:val="none" w:sz="0" w:space="0" w:color="auto"/>
        <w:bottom w:val="none" w:sz="0" w:space="0" w:color="auto"/>
        <w:right w:val="none" w:sz="0" w:space="0" w:color="auto"/>
      </w:divBdr>
    </w:div>
    <w:div w:id="1225410635">
      <w:bodyDiv w:val="1"/>
      <w:marLeft w:val="0"/>
      <w:marRight w:val="0"/>
      <w:marTop w:val="0"/>
      <w:marBottom w:val="0"/>
      <w:divBdr>
        <w:top w:val="none" w:sz="0" w:space="0" w:color="auto"/>
        <w:left w:val="none" w:sz="0" w:space="0" w:color="auto"/>
        <w:bottom w:val="none" w:sz="0" w:space="0" w:color="auto"/>
        <w:right w:val="none" w:sz="0" w:space="0" w:color="auto"/>
      </w:divBdr>
    </w:div>
    <w:div w:id="1228489789">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45261193">
      <w:bodyDiv w:val="1"/>
      <w:marLeft w:val="0"/>
      <w:marRight w:val="0"/>
      <w:marTop w:val="0"/>
      <w:marBottom w:val="0"/>
      <w:divBdr>
        <w:top w:val="none" w:sz="0" w:space="0" w:color="auto"/>
        <w:left w:val="none" w:sz="0" w:space="0" w:color="auto"/>
        <w:bottom w:val="none" w:sz="0" w:space="0" w:color="auto"/>
        <w:right w:val="none" w:sz="0" w:space="0" w:color="auto"/>
      </w:divBdr>
    </w:div>
    <w:div w:id="1265460332">
      <w:bodyDiv w:val="1"/>
      <w:marLeft w:val="0"/>
      <w:marRight w:val="0"/>
      <w:marTop w:val="0"/>
      <w:marBottom w:val="0"/>
      <w:divBdr>
        <w:top w:val="none" w:sz="0" w:space="0" w:color="auto"/>
        <w:left w:val="none" w:sz="0" w:space="0" w:color="auto"/>
        <w:bottom w:val="none" w:sz="0" w:space="0" w:color="auto"/>
        <w:right w:val="none" w:sz="0" w:space="0" w:color="auto"/>
      </w:divBdr>
    </w:div>
    <w:div w:id="1282878205">
      <w:bodyDiv w:val="1"/>
      <w:marLeft w:val="0"/>
      <w:marRight w:val="0"/>
      <w:marTop w:val="0"/>
      <w:marBottom w:val="0"/>
      <w:divBdr>
        <w:top w:val="none" w:sz="0" w:space="0" w:color="auto"/>
        <w:left w:val="none" w:sz="0" w:space="0" w:color="auto"/>
        <w:bottom w:val="none" w:sz="0" w:space="0" w:color="auto"/>
        <w:right w:val="none" w:sz="0" w:space="0" w:color="auto"/>
      </w:divBdr>
    </w:div>
    <w:div w:id="1284458713">
      <w:bodyDiv w:val="1"/>
      <w:marLeft w:val="0"/>
      <w:marRight w:val="0"/>
      <w:marTop w:val="0"/>
      <w:marBottom w:val="0"/>
      <w:divBdr>
        <w:top w:val="none" w:sz="0" w:space="0" w:color="auto"/>
        <w:left w:val="none" w:sz="0" w:space="0" w:color="auto"/>
        <w:bottom w:val="none" w:sz="0" w:space="0" w:color="auto"/>
        <w:right w:val="none" w:sz="0" w:space="0" w:color="auto"/>
      </w:divBdr>
    </w:div>
    <w:div w:id="1311011024">
      <w:bodyDiv w:val="1"/>
      <w:marLeft w:val="0"/>
      <w:marRight w:val="0"/>
      <w:marTop w:val="0"/>
      <w:marBottom w:val="0"/>
      <w:divBdr>
        <w:top w:val="none" w:sz="0" w:space="0" w:color="auto"/>
        <w:left w:val="none" w:sz="0" w:space="0" w:color="auto"/>
        <w:bottom w:val="none" w:sz="0" w:space="0" w:color="auto"/>
        <w:right w:val="none" w:sz="0" w:space="0" w:color="auto"/>
      </w:divBdr>
    </w:div>
    <w:div w:id="1314290703">
      <w:bodyDiv w:val="1"/>
      <w:marLeft w:val="0"/>
      <w:marRight w:val="0"/>
      <w:marTop w:val="0"/>
      <w:marBottom w:val="0"/>
      <w:divBdr>
        <w:top w:val="none" w:sz="0" w:space="0" w:color="auto"/>
        <w:left w:val="none" w:sz="0" w:space="0" w:color="auto"/>
        <w:bottom w:val="none" w:sz="0" w:space="0" w:color="auto"/>
        <w:right w:val="none" w:sz="0" w:space="0" w:color="auto"/>
      </w:divBdr>
    </w:div>
    <w:div w:id="1315143390">
      <w:bodyDiv w:val="1"/>
      <w:marLeft w:val="0"/>
      <w:marRight w:val="0"/>
      <w:marTop w:val="0"/>
      <w:marBottom w:val="0"/>
      <w:divBdr>
        <w:top w:val="none" w:sz="0" w:space="0" w:color="auto"/>
        <w:left w:val="none" w:sz="0" w:space="0" w:color="auto"/>
        <w:bottom w:val="none" w:sz="0" w:space="0" w:color="auto"/>
        <w:right w:val="none" w:sz="0" w:space="0" w:color="auto"/>
      </w:divBdr>
    </w:div>
    <w:div w:id="1328361108">
      <w:bodyDiv w:val="1"/>
      <w:marLeft w:val="0"/>
      <w:marRight w:val="0"/>
      <w:marTop w:val="0"/>
      <w:marBottom w:val="0"/>
      <w:divBdr>
        <w:top w:val="none" w:sz="0" w:space="0" w:color="auto"/>
        <w:left w:val="none" w:sz="0" w:space="0" w:color="auto"/>
        <w:bottom w:val="none" w:sz="0" w:space="0" w:color="auto"/>
        <w:right w:val="none" w:sz="0" w:space="0" w:color="auto"/>
      </w:divBdr>
    </w:div>
    <w:div w:id="1337229109">
      <w:bodyDiv w:val="1"/>
      <w:marLeft w:val="0"/>
      <w:marRight w:val="0"/>
      <w:marTop w:val="0"/>
      <w:marBottom w:val="0"/>
      <w:divBdr>
        <w:top w:val="none" w:sz="0" w:space="0" w:color="auto"/>
        <w:left w:val="none" w:sz="0" w:space="0" w:color="auto"/>
        <w:bottom w:val="none" w:sz="0" w:space="0" w:color="auto"/>
        <w:right w:val="none" w:sz="0" w:space="0" w:color="auto"/>
      </w:divBdr>
    </w:div>
    <w:div w:id="1343974535">
      <w:bodyDiv w:val="1"/>
      <w:marLeft w:val="0"/>
      <w:marRight w:val="0"/>
      <w:marTop w:val="0"/>
      <w:marBottom w:val="0"/>
      <w:divBdr>
        <w:top w:val="none" w:sz="0" w:space="0" w:color="auto"/>
        <w:left w:val="none" w:sz="0" w:space="0" w:color="auto"/>
        <w:bottom w:val="none" w:sz="0" w:space="0" w:color="auto"/>
        <w:right w:val="none" w:sz="0" w:space="0" w:color="auto"/>
      </w:divBdr>
    </w:div>
    <w:div w:id="1348366513">
      <w:bodyDiv w:val="1"/>
      <w:marLeft w:val="0"/>
      <w:marRight w:val="0"/>
      <w:marTop w:val="0"/>
      <w:marBottom w:val="0"/>
      <w:divBdr>
        <w:top w:val="none" w:sz="0" w:space="0" w:color="auto"/>
        <w:left w:val="none" w:sz="0" w:space="0" w:color="auto"/>
        <w:bottom w:val="none" w:sz="0" w:space="0" w:color="auto"/>
        <w:right w:val="none" w:sz="0" w:space="0" w:color="auto"/>
      </w:divBdr>
    </w:div>
    <w:div w:id="1362125056">
      <w:bodyDiv w:val="1"/>
      <w:marLeft w:val="0"/>
      <w:marRight w:val="0"/>
      <w:marTop w:val="0"/>
      <w:marBottom w:val="0"/>
      <w:divBdr>
        <w:top w:val="none" w:sz="0" w:space="0" w:color="auto"/>
        <w:left w:val="none" w:sz="0" w:space="0" w:color="auto"/>
        <w:bottom w:val="none" w:sz="0" w:space="0" w:color="auto"/>
        <w:right w:val="none" w:sz="0" w:space="0" w:color="auto"/>
      </w:divBdr>
    </w:div>
    <w:div w:id="1398089043">
      <w:bodyDiv w:val="1"/>
      <w:marLeft w:val="0"/>
      <w:marRight w:val="0"/>
      <w:marTop w:val="0"/>
      <w:marBottom w:val="0"/>
      <w:divBdr>
        <w:top w:val="none" w:sz="0" w:space="0" w:color="auto"/>
        <w:left w:val="none" w:sz="0" w:space="0" w:color="auto"/>
        <w:bottom w:val="none" w:sz="0" w:space="0" w:color="auto"/>
        <w:right w:val="none" w:sz="0" w:space="0" w:color="auto"/>
      </w:divBdr>
    </w:div>
    <w:div w:id="1407922529">
      <w:bodyDiv w:val="1"/>
      <w:marLeft w:val="0"/>
      <w:marRight w:val="0"/>
      <w:marTop w:val="0"/>
      <w:marBottom w:val="0"/>
      <w:divBdr>
        <w:top w:val="none" w:sz="0" w:space="0" w:color="auto"/>
        <w:left w:val="none" w:sz="0" w:space="0" w:color="auto"/>
        <w:bottom w:val="none" w:sz="0" w:space="0" w:color="auto"/>
        <w:right w:val="none" w:sz="0" w:space="0" w:color="auto"/>
      </w:divBdr>
    </w:div>
    <w:div w:id="1410269784">
      <w:bodyDiv w:val="1"/>
      <w:marLeft w:val="0"/>
      <w:marRight w:val="0"/>
      <w:marTop w:val="0"/>
      <w:marBottom w:val="0"/>
      <w:divBdr>
        <w:top w:val="none" w:sz="0" w:space="0" w:color="auto"/>
        <w:left w:val="none" w:sz="0" w:space="0" w:color="auto"/>
        <w:bottom w:val="none" w:sz="0" w:space="0" w:color="auto"/>
        <w:right w:val="none" w:sz="0" w:space="0" w:color="auto"/>
      </w:divBdr>
    </w:div>
    <w:div w:id="1411853839">
      <w:bodyDiv w:val="1"/>
      <w:marLeft w:val="0"/>
      <w:marRight w:val="0"/>
      <w:marTop w:val="0"/>
      <w:marBottom w:val="0"/>
      <w:divBdr>
        <w:top w:val="none" w:sz="0" w:space="0" w:color="auto"/>
        <w:left w:val="none" w:sz="0" w:space="0" w:color="auto"/>
        <w:bottom w:val="none" w:sz="0" w:space="0" w:color="auto"/>
        <w:right w:val="none" w:sz="0" w:space="0" w:color="auto"/>
      </w:divBdr>
    </w:div>
    <w:div w:id="1416168691">
      <w:bodyDiv w:val="1"/>
      <w:marLeft w:val="0"/>
      <w:marRight w:val="0"/>
      <w:marTop w:val="0"/>
      <w:marBottom w:val="0"/>
      <w:divBdr>
        <w:top w:val="none" w:sz="0" w:space="0" w:color="auto"/>
        <w:left w:val="none" w:sz="0" w:space="0" w:color="auto"/>
        <w:bottom w:val="none" w:sz="0" w:space="0" w:color="auto"/>
        <w:right w:val="none" w:sz="0" w:space="0" w:color="auto"/>
      </w:divBdr>
    </w:div>
    <w:div w:id="1416247797">
      <w:bodyDiv w:val="1"/>
      <w:marLeft w:val="0"/>
      <w:marRight w:val="0"/>
      <w:marTop w:val="0"/>
      <w:marBottom w:val="0"/>
      <w:divBdr>
        <w:top w:val="none" w:sz="0" w:space="0" w:color="auto"/>
        <w:left w:val="none" w:sz="0" w:space="0" w:color="auto"/>
        <w:bottom w:val="none" w:sz="0" w:space="0" w:color="auto"/>
        <w:right w:val="none" w:sz="0" w:space="0" w:color="auto"/>
      </w:divBdr>
    </w:div>
    <w:div w:id="1416436403">
      <w:bodyDiv w:val="1"/>
      <w:marLeft w:val="0"/>
      <w:marRight w:val="0"/>
      <w:marTop w:val="0"/>
      <w:marBottom w:val="0"/>
      <w:divBdr>
        <w:top w:val="none" w:sz="0" w:space="0" w:color="auto"/>
        <w:left w:val="none" w:sz="0" w:space="0" w:color="auto"/>
        <w:bottom w:val="none" w:sz="0" w:space="0" w:color="auto"/>
        <w:right w:val="none" w:sz="0" w:space="0" w:color="auto"/>
      </w:divBdr>
    </w:div>
    <w:div w:id="1439833969">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7234445">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1165701">
      <w:bodyDiv w:val="1"/>
      <w:marLeft w:val="0"/>
      <w:marRight w:val="0"/>
      <w:marTop w:val="0"/>
      <w:marBottom w:val="0"/>
      <w:divBdr>
        <w:top w:val="none" w:sz="0" w:space="0" w:color="auto"/>
        <w:left w:val="none" w:sz="0" w:space="0" w:color="auto"/>
        <w:bottom w:val="none" w:sz="0" w:space="0" w:color="auto"/>
        <w:right w:val="none" w:sz="0" w:space="0" w:color="auto"/>
      </w:divBdr>
    </w:div>
    <w:div w:id="1474982360">
      <w:bodyDiv w:val="1"/>
      <w:marLeft w:val="0"/>
      <w:marRight w:val="0"/>
      <w:marTop w:val="0"/>
      <w:marBottom w:val="0"/>
      <w:divBdr>
        <w:top w:val="none" w:sz="0" w:space="0" w:color="auto"/>
        <w:left w:val="none" w:sz="0" w:space="0" w:color="auto"/>
        <w:bottom w:val="none" w:sz="0" w:space="0" w:color="auto"/>
        <w:right w:val="none" w:sz="0" w:space="0" w:color="auto"/>
      </w:divBdr>
    </w:div>
    <w:div w:id="1475609333">
      <w:bodyDiv w:val="1"/>
      <w:marLeft w:val="0"/>
      <w:marRight w:val="0"/>
      <w:marTop w:val="0"/>
      <w:marBottom w:val="0"/>
      <w:divBdr>
        <w:top w:val="none" w:sz="0" w:space="0" w:color="auto"/>
        <w:left w:val="none" w:sz="0" w:space="0" w:color="auto"/>
        <w:bottom w:val="none" w:sz="0" w:space="0" w:color="auto"/>
        <w:right w:val="none" w:sz="0" w:space="0" w:color="auto"/>
      </w:divBdr>
    </w:div>
    <w:div w:id="1492940563">
      <w:bodyDiv w:val="1"/>
      <w:marLeft w:val="0"/>
      <w:marRight w:val="0"/>
      <w:marTop w:val="0"/>
      <w:marBottom w:val="0"/>
      <w:divBdr>
        <w:top w:val="none" w:sz="0" w:space="0" w:color="auto"/>
        <w:left w:val="none" w:sz="0" w:space="0" w:color="auto"/>
        <w:bottom w:val="none" w:sz="0" w:space="0" w:color="auto"/>
        <w:right w:val="none" w:sz="0" w:space="0" w:color="auto"/>
      </w:divBdr>
    </w:div>
    <w:div w:id="1499149507">
      <w:bodyDiv w:val="1"/>
      <w:marLeft w:val="0"/>
      <w:marRight w:val="0"/>
      <w:marTop w:val="0"/>
      <w:marBottom w:val="0"/>
      <w:divBdr>
        <w:top w:val="none" w:sz="0" w:space="0" w:color="auto"/>
        <w:left w:val="none" w:sz="0" w:space="0" w:color="auto"/>
        <w:bottom w:val="none" w:sz="0" w:space="0" w:color="auto"/>
        <w:right w:val="none" w:sz="0" w:space="0" w:color="auto"/>
      </w:divBdr>
    </w:div>
    <w:div w:id="1501584782">
      <w:bodyDiv w:val="1"/>
      <w:marLeft w:val="0"/>
      <w:marRight w:val="0"/>
      <w:marTop w:val="0"/>
      <w:marBottom w:val="0"/>
      <w:divBdr>
        <w:top w:val="none" w:sz="0" w:space="0" w:color="auto"/>
        <w:left w:val="none" w:sz="0" w:space="0" w:color="auto"/>
        <w:bottom w:val="none" w:sz="0" w:space="0" w:color="auto"/>
        <w:right w:val="none" w:sz="0" w:space="0" w:color="auto"/>
      </w:divBdr>
    </w:div>
    <w:div w:id="1512987122">
      <w:bodyDiv w:val="1"/>
      <w:marLeft w:val="0"/>
      <w:marRight w:val="0"/>
      <w:marTop w:val="0"/>
      <w:marBottom w:val="0"/>
      <w:divBdr>
        <w:top w:val="none" w:sz="0" w:space="0" w:color="auto"/>
        <w:left w:val="none" w:sz="0" w:space="0" w:color="auto"/>
        <w:bottom w:val="none" w:sz="0" w:space="0" w:color="auto"/>
        <w:right w:val="none" w:sz="0" w:space="0" w:color="auto"/>
      </w:divBdr>
    </w:div>
    <w:div w:id="1520703737">
      <w:bodyDiv w:val="1"/>
      <w:marLeft w:val="0"/>
      <w:marRight w:val="0"/>
      <w:marTop w:val="0"/>
      <w:marBottom w:val="0"/>
      <w:divBdr>
        <w:top w:val="none" w:sz="0" w:space="0" w:color="auto"/>
        <w:left w:val="none" w:sz="0" w:space="0" w:color="auto"/>
        <w:bottom w:val="none" w:sz="0" w:space="0" w:color="auto"/>
        <w:right w:val="none" w:sz="0" w:space="0" w:color="auto"/>
      </w:divBdr>
    </w:div>
    <w:div w:id="1525438567">
      <w:bodyDiv w:val="1"/>
      <w:marLeft w:val="0"/>
      <w:marRight w:val="0"/>
      <w:marTop w:val="0"/>
      <w:marBottom w:val="0"/>
      <w:divBdr>
        <w:top w:val="none" w:sz="0" w:space="0" w:color="auto"/>
        <w:left w:val="none" w:sz="0" w:space="0" w:color="auto"/>
        <w:bottom w:val="none" w:sz="0" w:space="0" w:color="auto"/>
        <w:right w:val="none" w:sz="0" w:space="0" w:color="auto"/>
      </w:divBdr>
    </w:div>
    <w:div w:id="1541477542">
      <w:bodyDiv w:val="1"/>
      <w:marLeft w:val="0"/>
      <w:marRight w:val="0"/>
      <w:marTop w:val="0"/>
      <w:marBottom w:val="0"/>
      <w:divBdr>
        <w:top w:val="none" w:sz="0" w:space="0" w:color="auto"/>
        <w:left w:val="none" w:sz="0" w:space="0" w:color="auto"/>
        <w:bottom w:val="none" w:sz="0" w:space="0" w:color="auto"/>
        <w:right w:val="none" w:sz="0" w:space="0" w:color="auto"/>
      </w:divBdr>
    </w:div>
    <w:div w:id="1546139211">
      <w:bodyDiv w:val="1"/>
      <w:marLeft w:val="0"/>
      <w:marRight w:val="0"/>
      <w:marTop w:val="0"/>
      <w:marBottom w:val="0"/>
      <w:divBdr>
        <w:top w:val="none" w:sz="0" w:space="0" w:color="auto"/>
        <w:left w:val="none" w:sz="0" w:space="0" w:color="auto"/>
        <w:bottom w:val="none" w:sz="0" w:space="0" w:color="auto"/>
        <w:right w:val="none" w:sz="0" w:space="0" w:color="auto"/>
      </w:divBdr>
    </w:div>
    <w:div w:id="1566137647">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81061687">
      <w:bodyDiv w:val="1"/>
      <w:marLeft w:val="0"/>
      <w:marRight w:val="0"/>
      <w:marTop w:val="0"/>
      <w:marBottom w:val="0"/>
      <w:divBdr>
        <w:top w:val="none" w:sz="0" w:space="0" w:color="auto"/>
        <w:left w:val="none" w:sz="0" w:space="0" w:color="auto"/>
        <w:bottom w:val="none" w:sz="0" w:space="0" w:color="auto"/>
        <w:right w:val="none" w:sz="0" w:space="0" w:color="auto"/>
      </w:divBdr>
    </w:div>
    <w:div w:id="1593465906">
      <w:bodyDiv w:val="1"/>
      <w:marLeft w:val="0"/>
      <w:marRight w:val="0"/>
      <w:marTop w:val="0"/>
      <w:marBottom w:val="0"/>
      <w:divBdr>
        <w:top w:val="none" w:sz="0" w:space="0" w:color="auto"/>
        <w:left w:val="none" w:sz="0" w:space="0" w:color="auto"/>
        <w:bottom w:val="none" w:sz="0" w:space="0" w:color="auto"/>
        <w:right w:val="none" w:sz="0" w:space="0" w:color="auto"/>
      </w:divBdr>
    </w:div>
    <w:div w:id="1598639977">
      <w:bodyDiv w:val="1"/>
      <w:marLeft w:val="0"/>
      <w:marRight w:val="0"/>
      <w:marTop w:val="0"/>
      <w:marBottom w:val="0"/>
      <w:divBdr>
        <w:top w:val="none" w:sz="0" w:space="0" w:color="auto"/>
        <w:left w:val="none" w:sz="0" w:space="0" w:color="auto"/>
        <w:bottom w:val="none" w:sz="0" w:space="0" w:color="auto"/>
        <w:right w:val="none" w:sz="0" w:space="0" w:color="auto"/>
      </w:divBdr>
    </w:div>
    <w:div w:id="1604531298">
      <w:bodyDiv w:val="1"/>
      <w:marLeft w:val="0"/>
      <w:marRight w:val="0"/>
      <w:marTop w:val="0"/>
      <w:marBottom w:val="0"/>
      <w:divBdr>
        <w:top w:val="none" w:sz="0" w:space="0" w:color="auto"/>
        <w:left w:val="none" w:sz="0" w:space="0" w:color="auto"/>
        <w:bottom w:val="none" w:sz="0" w:space="0" w:color="auto"/>
        <w:right w:val="none" w:sz="0" w:space="0" w:color="auto"/>
      </w:divBdr>
    </w:div>
    <w:div w:id="1605071451">
      <w:bodyDiv w:val="1"/>
      <w:marLeft w:val="0"/>
      <w:marRight w:val="0"/>
      <w:marTop w:val="0"/>
      <w:marBottom w:val="0"/>
      <w:divBdr>
        <w:top w:val="none" w:sz="0" w:space="0" w:color="auto"/>
        <w:left w:val="none" w:sz="0" w:space="0" w:color="auto"/>
        <w:bottom w:val="none" w:sz="0" w:space="0" w:color="auto"/>
        <w:right w:val="none" w:sz="0" w:space="0" w:color="auto"/>
      </w:divBdr>
    </w:div>
    <w:div w:id="1610351947">
      <w:bodyDiv w:val="1"/>
      <w:marLeft w:val="0"/>
      <w:marRight w:val="0"/>
      <w:marTop w:val="0"/>
      <w:marBottom w:val="0"/>
      <w:divBdr>
        <w:top w:val="none" w:sz="0" w:space="0" w:color="auto"/>
        <w:left w:val="none" w:sz="0" w:space="0" w:color="auto"/>
        <w:bottom w:val="none" w:sz="0" w:space="0" w:color="auto"/>
        <w:right w:val="none" w:sz="0" w:space="0" w:color="auto"/>
      </w:divBdr>
    </w:div>
    <w:div w:id="1614165624">
      <w:bodyDiv w:val="1"/>
      <w:marLeft w:val="0"/>
      <w:marRight w:val="0"/>
      <w:marTop w:val="0"/>
      <w:marBottom w:val="0"/>
      <w:divBdr>
        <w:top w:val="none" w:sz="0" w:space="0" w:color="auto"/>
        <w:left w:val="none" w:sz="0" w:space="0" w:color="auto"/>
        <w:bottom w:val="none" w:sz="0" w:space="0" w:color="auto"/>
        <w:right w:val="none" w:sz="0" w:space="0" w:color="auto"/>
      </w:divBdr>
    </w:div>
    <w:div w:id="1626428985">
      <w:bodyDiv w:val="1"/>
      <w:marLeft w:val="0"/>
      <w:marRight w:val="0"/>
      <w:marTop w:val="0"/>
      <w:marBottom w:val="0"/>
      <w:divBdr>
        <w:top w:val="none" w:sz="0" w:space="0" w:color="auto"/>
        <w:left w:val="none" w:sz="0" w:space="0" w:color="auto"/>
        <w:bottom w:val="none" w:sz="0" w:space="0" w:color="auto"/>
        <w:right w:val="none" w:sz="0" w:space="0" w:color="auto"/>
      </w:divBdr>
    </w:div>
    <w:div w:id="1639803631">
      <w:bodyDiv w:val="1"/>
      <w:marLeft w:val="0"/>
      <w:marRight w:val="0"/>
      <w:marTop w:val="0"/>
      <w:marBottom w:val="0"/>
      <w:divBdr>
        <w:top w:val="none" w:sz="0" w:space="0" w:color="auto"/>
        <w:left w:val="none" w:sz="0" w:space="0" w:color="auto"/>
        <w:bottom w:val="none" w:sz="0" w:space="0" w:color="auto"/>
        <w:right w:val="none" w:sz="0" w:space="0" w:color="auto"/>
      </w:divBdr>
    </w:div>
    <w:div w:id="1649672768">
      <w:bodyDiv w:val="1"/>
      <w:marLeft w:val="0"/>
      <w:marRight w:val="0"/>
      <w:marTop w:val="0"/>
      <w:marBottom w:val="0"/>
      <w:divBdr>
        <w:top w:val="none" w:sz="0" w:space="0" w:color="auto"/>
        <w:left w:val="none" w:sz="0" w:space="0" w:color="auto"/>
        <w:bottom w:val="none" w:sz="0" w:space="0" w:color="auto"/>
        <w:right w:val="none" w:sz="0" w:space="0" w:color="auto"/>
      </w:divBdr>
    </w:div>
    <w:div w:id="1649936585">
      <w:bodyDiv w:val="1"/>
      <w:marLeft w:val="0"/>
      <w:marRight w:val="0"/>
      <w:marTop w:val="0"/>
      <w:marBottom w:val="0"/>
      <w:divBdr>
        <w:top w:val="none" w:sz="0" w:space="0" w:color="auto"/>
        <w:left w:val="none" w:sz="0" w:space="0" w:color="auto"/>
        <w:bottom w:val="none" w:sz="0" w:space="0" w:color="auto"/>
        <w:right w:val="none" w:sz="0" w:space="0" w:color="auto"/>
      </w:divBdr>
    </w:div>
    <w:div w:id="1675961266">
      <w:bodyDiv w:val="1"/>
      <w:marLeft w:val="0"/>
      <w:marRight w:val="0"/>
      <w:marTop w:val="0"/>
      <w:marBottom w:val="0"/>
      <w:divBdr>
        <w:top w:val="none" w:sz="0" w:space="0" w:color="auto"/>
        <w:left w:val="none" w:sz="0" w:space="0" w:color="auto"/>
        <w:bottom w:val="none" w:sz="0" w:space="0" w:color="auto"/>
        <w:right w:val="none" w:sz="0" w:space="0" w:color="auto"/>
      </w:divBdr>
    </w:div>
    <w:div w:id="1683052180">
      <w:bodyDiv w:val="1"/>
      <w:marLeft w:val="0"/>
      <w:marRight w:val="0"/>
      <w:marTop w:val="0"/>
      <w:marBottom w:val="0"/>
      <w:divBdr>
        <w:top w:val="none" w:sz="0" w:space="0" w:color="auto"/>
        <w:left w:val="none" w:sz="0" w:space="0" w:color="auto"/>
        <w:bottom w:val="none" w:sz="0" w:space="0" w:color="auto"/>
        <w:right w:val="none" w:sz="0" w:space="0" w:color="auto"/>
      </w:divBdr>
    </w:div>
    <w:div w:id="1698694945">
      <w:bodyDiv w:val="1"/>
      <w:marLeft w:val="0"/>
      <w:marRight w:val="0"/>
      <w:marTop w:val="0"/>
      <w:marBottom w:val="0"/>
      <w:divBdr>
        <w:top w:val="none" w:sz="0" w:space="0" w:color="auto"/>
        <w:left w:val="none" w:sz="0" w:space="0" w:color="auto"/>
        <w:bottom w:val="none" w:sz="0" w:space="0" w:color="auto"/>
        <w:right w:val="none" w:sz="0" w:space="0" w:color="auto"/>
      </w:divBdr>
    </w:div>
    <w:div w:id="1701197723">
      <w:bodyDiv w:val="1"/>
      <w:marLeft w:val="0"/>
      <w:marRight w:val="0"/>
      <w:marTop w:val="0"/>
      <w:marBottom w:val="0"/>
      <w:divBdr>
        <w:top w:val="none" w:sz="0" w:space="0" w:color="auto"/>
        <w:left w:val="none" w:sz="0" w:space="0" w:color="auto"/>
        <w:bottom w:val="none" w:sz="0" w:space="0" w:color="auto"/>
        <w:right w:val="none" w:sz="0" w:space="0" w:color="auto"/>
      </w:divBdr>
    </w:div>
    <w:div w:id="1701588688">
      <w:bodyDiv w:val="1"/>
      <w:marLeft w:val="0"/>
      <w:marRight w:val="0"/>
      <w:marTop w:val="0"/>
      <w:marBottom w:val="0"/>
      <w:divBdr>
        <w:top w:val="none" w:sz="0" w:space="0" w:color="auto"/>
        <w:left w:val="none" w:sz="0" w:space="0" w:color="auto"/>
        <w:bottom w:val="none" w:sz="0" w:space="0" w:color="auto"/>
        <w:right w:val="none" w:sz="0" w:space="0" w:color="auto"/>
      </w:divBdr>
    </w:div>
    <w:div w:id="1707369010">
      <w:bodyDiv w:val="1"/>
      <w:marLeft w:val="0"/>
      <w:marRight w:val="0"/>
      <w:marTop w:val="0"/>
      <w:marBottom w:val="0"/>
      <w:divBdr>
        <w:top w:val="none" w:sz="0" w:space="0" w:color="auto"/>
        <w:left w:val="none" w:sz="0" w:space="0" w:color="auto"/>
        <w:bottom w:val="none" w:sz="0" w:space="0" w:color="auto"/>
        <w:right w:val="none" w:sz="0" w:space="0" w:color="auto"/>
      </w:divBdr>
    </w:div>
    <w:div w:id="1708410534">
      <w:bodyDiv w:val="1"/>
      <w:marLeft w:val="0"/>
      <w:marRight w:val="0"/>
      <w:marTop w:val="0"/>
      <w:marBottom w:val="0"/>
      <w:divBdr>
        <w:top w:val="none" w:sz="0" w:space="0" w:color="auto"/>
        <w:left w:val="none" w:sz="0" w:space="0" w:color="auto"/>
        <w:bottom w:val="none" w:sz="0" w:space="0" w:color="auto"/>
        <w:right w:val="none" w:sz="0" w:space="0" w:color="auto"/>
      </w:divBdr>
    </w:div>
    <w:div w:id="1723556850">
      <w:bodyDiv w:val="1"/>
      <w:marLeft w:val="0"/>
      <w:marRight w:val="0"/>
      <w:marTop w:val="0"/>
      <w:marBottom w:val="0"/>
      <w:divBdr>
        <w:top w:val="none" w:sz="0" w:space="0" w:color="auto"/>
        <w:left w:val="none" w:sz="0" w:space="0" w:color="auto"/>
        <w:bottom w:val="none" w:sz="0" w:space="0" w:color="auto"/>
        <w:right w:val="none" w:sz="0" w:space="0" w:color="auto"/>
      </w:divBdr>
    </w:div>
    <w:div w:id="1772240822">
      <w:bodyDiv w:val="1"/>
      <w:marLeft w:val="0"/>
      <w:marRight w:val="0"/>
      <w:marTop w:val="0"/>
      <w:marBottom w:val="0"/>
      <w:divBdr>
        <w:top w:val="none" w:sz="0" w:space="0" w:color="auto"/>
        <w:left w:val="none" w:sz="0" w:space="0" w:color="auto"/>
        <w:bottom w:val="none" w:sz="0" w:space="0" w:color="auto"/>
        <w:right w:val="none" w:sz="0" w:space="0" w:color="auto"/>
      </w:divBdr>
    </w:div>
    <w:div w:id="1787967481">
      <w:bodyDiv w:val="1"/>
      <w:marLeft w:val="0"/>
      <w:marRight w:val="0"/>
      <w:marTop w:val="0"/>
      <w:marBottom w:val="0"/>
      <w:divBdr>
        <w:top w:val="none" w:sz="0" w:space="0" w:color="auto"/>
        <w:left w:val="none" w:sz="0" w:space="0" w:color="auto"/>
        <w:bottom w:val="none" w:sz="0" w:space="0" w:color="auto"/>
        <w:right w:val="none" w:sz="0" w:space="0" w:color="auto"/>
      </w:divBdr>
    </w:div>
    <w:div w:id="1795977700">
      <w:bodyDiv w:val="1"/>
      <w:marLeft w:val="0"/>
      <w:marRight w:val="0"/>
      <w:marTop w:val="0"/>
      <w:marBottom w:val="0"/>
      <w:divBdr>
        <w:top w:val="none" w:sz="0" w:space="0" w:color="auto"/>
        <w:left w:val="none" w:sz="0" w:space="0" w:color="auto"/>
        <w:bottom w:val="none" w:sz="0" w:space="0" w:color="auto"/>
        <w:right w:val="none" w:sz="0" w:space="0" w:color="auto"/>
      </w:divBdr>
    </w:div>
    <w:div w:id="1797526926">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6970689">
      <w:bodyDiv w:val="1"/>
      <w:marLeft w:val="0"/>
      <w:marRight w:val="0"/>
      <w:marTop w:val="0"/>
      <w:marBottom w:val="0"/>
      <w:divBdr>
        <w:top w:val="none" w:sz="0" w:space="0" w:color="auto"/>
        <w:left w:val="none" w:sz="0" w:space="0" w:color="auto"/>
        <w:bottom w:val="none" w:sz="0" w:space="0" w:color="auto"/>
        <w:right w:val="none" w:sz="0" w:space="0" w:color="auto"/>
      </w:divBdr>
    </w:div>
    <w:div w:id="1815220970">
      <w:bodyDiv w:val="1"/>
      <w:marLeft w:val="0"/>
      <w:marRight w:val="0"/>
      <w:marTop w:val="0"/>
      <w:marBottom w:val="0"/>
      <w:divBdr>
        <w:top w:val="none" w:sz="0" w:space="0" w:color="auto"/>
        <w:left w:val="none" w:sz="0" w:space="0" w:color="auto"/>
        <w:bottom w:val="none" w:sz="0" w:space="0" w:color="auto"/>
        <w:right w:val="none" w:sz="0" w:space="0" w:color="auto"/>
      </w:divBdr>
    </w:div>
    <w:div w:id="1817911283">
      <w:bodyDiv w:val="1"/>
      <w:marLeft w:val="0"/>
      <w:marRight w:val="0"/>
      <w:marTop w:val="0"/>
      <w:marBottom w:val="0"/>
      <w:divBdr>
        <w:top w:val="none" w:sz="0" w:space="0" w:color="auto"/>
        <w:left w:val="none" w:sz="0" w:space="0" w:color="auto"/>
        <w:bottom w:val="none" w:sz="0" w:space="0" w:color="auto"/>
        <w:right w:val="none" w:sz="0" w:space="0" w:color="auto"/>
      </w:divBdr>
    </w:div>
    <w:div w:id="1823231974">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6551685">
      <w:bodyDiv w:val="1"/>
      <w:marLeft w:val="0"/>
      <w:marRight w:val="0"/>
      <w:marTop w:val="0"/>
      <w:marBottom w:val="0"/>
      <w:divBdr>
        <w:top w:val="none" w:sz="0" w:space="0" w:color="auto"/>
        <w:left w:val="none" w:sz="0" w:space="0" w:color="auto"/>
        <w:bottom w:val="none" w:sz="0" w:space="0" w:color="auto"/>
        <w:right w:val="none" w:sz="0" w:space="0" w:color="auto"/>
      </w:divBdr>
    </w:div>
    <w:div w:id="1849982743">
      <w:bodyDiv w:val="1"/>
      <w:marLeft w:val="0"/>
      <w:marRight w:val="0"/>
      <w:marTop w:val="0"/>
      <w:marBottom w:val="0"/>
      <w:divBdr>
        <w:top w:val="none" w:sz="0" w:space="0" w:color="auto"/>
        <w:left w:val="none" w:sz="0" w:space="0" w:color="auto"/>
        <w:bottom w:val="none" w:sz="0" w:space="0" w:color="auto"/>
        <w:right w:val="none" w:sz="0" w:space="0" w:color="auto"/>
      </w:divBdr>
    </w:div>
    <w:div w:id="1858154878">
      <w:bodyDiv w:val="1"/>
      <w:marLeft w:val="0"/>
      <w:marRight w:val="0"/>
      <w:marTop w:val="0"/>
      <w:marBottom w:val="0"/>
      <w:divBdr>
        <w:top w:val="none" w:sz="0" w:space="0" w:color="auto"/>
        <w:left w:val="none" w:sz="0" w:space="0" w:color="auto"/>
        <w:bottom w:val="none" w:sz="0" w:space="0" w:color="auto"/>
        <w:right w:val="none" w:sz="0" w:space="0" w:color="auto"/>
      </w:divBdr>
    </w:div>
    <w:div w:id="1863862220">
      <w:bodyDiv w:val="1"/>
      <w:marLeft w:val="0"/>
      <w:marRight w:val="0"/>
      <w:marTop w:val="0"/>
      <w:marBottom w:val="0"/>
      <w:divBdr>
        <w:top w:val="none" w:sz="0" w:space="0" w:color="auto"/>
        <w:left w:val="none" w:sz="0" w:space="0" w:color="auto"/>
        <w:bottom w:val="none" w:sz="0" w:space="0" w:color="auto"/>
        <w:right w:val="none" w:sz="0" w:space="0" w:color="auto"/>
      </w:divBdr>
    </w:div>
    <w:div w:id="1874615711">
      <w:bodyDiv w:val="1"/>
      <w:marLeft w:val="0"/>
      <w:marRight w:val="0"/>
      <w:marTop w:val="0"/>
      <w:marBottom w:val="0"/>
      <w:divBdr>
        <w:top w:val="none" w:sz="0" w:space="0" w:color="auto"/>
        <w:left w:val="none" w:sz="0" w:space="0" w:color="auto"/>
        <w:bottom w:val="none" w:sz="0" w:space="0" w:color="auto"/>
        <w:right w:val="none" w:sz="0" w:space="0" w:color="auto"/>
      </w:divBdr>
    </w:div>
    <w:div w:id="1881285584">
      <w:bodyDiv w:val="1"/>
      <w:marLeft w:val="0"/>
      <w:marRight w:val="0"/>
      <w:marTop w:val="0"/>
      <w:marBottom w:val="0"/>
      <w:divBdr>
        <w:top w:val="none" w:sz="0" w:space="0" w:color="auto"/>
        <w:left w:val="none" w:sz="0" w:space="0" w:color="auto"/>
        <w:bottom w:val="none" w:sz="0" w:space="0" w:color="auto"/>
        <w:right w:val="none" w:sz="0" w:space="0" w:color="auto"/>
      </w:divBdr>
    </w:div>
    <w:div w:id="1891112702">
      <w:bodyDiv w:val="1"/>
      <w:marLeft w:val="0"/>
      <w:marRight w:val="0"/>
      <w:marTop w:val="0"/>
      <w:marBottom w:val="0"/>
      <w:divBdr>
        <w:top w:val="none" w:sz="0" w:space="0" w:color="auto"/>
        <w:left w:val="none" w:sz="0" w:space="0" w:color="auto"/>
        <w:bottom w:val="none" w:sz="0" w:space="0" w:color="auto"/>
        <w:right w:val="none" w:sz="0" w:space="0" w:color="auto"/>
      </w:divBdr>
    </w:div>
    <w:div w:id="1891575452">
      <w:bodyDiv w:val="1"/>
      <w:marLeft w:val="0"/>
      <w:marRight w:val="0"/>
      <w:marTop w:val="0"/>
      <w:marBottom w:val="0"/>
      <w:divBdr>
        <w:top w:val="none" w:sz="0" w:space="0" w:color="auto"/>
        <w:left w:val="none" w:sz="0" w:space="0" w:color="auto"/>
        <w:bottom w:val="none" w:sz="0" w:space="0" w:color="auto"/>
        <w:right w:val="none" w:sz="0" w:space="0" w:color="auto"/>
      </w:divBdr>
    </w:div>
    <w:div w:id="1905948797">
      <w:bodyDiv w:val="1"/>
      <w:marLeft w:val="0"/>
      <w:marRight w:val="0"/>
      <w:marTop w:val="0"/>
      <w:marBottom w:val="0"/>
      <w:divBdr>
        <w:top w:val="none" w:sz="0" w:space="0" w:color="auto"/>
        <w:left w:val="none" w:sz="0" w:space="0" w:color="auto"/>
        <w:bottom w:val="none" w:sz="0" w:space="0" w:color="auto"/>
        <w:right w:val="none" w:sz="0" w:space="0" w:color="auto"/>
      </w:divBdr>
    </w:div>
    <w:div w:id="1911116032">
      <w:bodyDiv w:val="1"/>
      <w:marLeft w:val="0"/>
      <w:marRight w:val="0"/>
      <w:marTop w:val="0"/>
      <w:marBottom w:val="0"/>
      <w:divBdr>
        <w:top w:val="none" w:sz="0" w:space="0" w:color="auto"/>
        <w:left w:val="none" w:sz="0" w:space="0" w:color="auto"/>
        <w:bottom w:val="none" w:sz="0" w:space="0" w:color="auto"/>
        <w:right w:val="none" w:sz="0" w:space="0" w:color="auto"/>
      </w:divBdr>
    </w:div>
    <w:div w:id="1917014744">
      <w:bodyDiv w:val="1"/>
      <w:marLeft w:val="0"/>
      <w:marRight w:val="0"/>
      <w:marTop w:val="0"/>
      <w:marBottom w:val="0"/>
      <w:divBdr>
        <w:top w:val="none" w:sz="0" w:space="0" w:color="auto"/>
        <w:left w:val="none" w:sz="0" w:space="0" w:color="auto"/>
        <w:bottom w:val="none" w:sz="0" w:space="0" w:color="auto"/>
        <w:right w:val="none" w:sz="0" w:space="0" w:color="auto"/>
      </w:divBdr>
    </w:div>
    <w:div w:id="1920288470">
      <w:bodyDiv w:val="1"/>
      <w:marLeft w:val="0"/>
      <w:marRight w:val="0"/>
      <w:marTop w:val="0"/>
      <w:marBottom w:val="0"/>
      <w:divBdr>
        <w:top w:val="none" w:sz="0" w:space="0" w:color="auto"/>
        <w:left w:val="none" w:sz="0" w:space="0" w:color="auto"/>
        <w:bottom w:val="none" w:sz="0" w:space="0" w:color="auto"/>
        <w:right w:val="none" w:sz="0" w:space="0" w:color="auto"/>
      </w:divBdr>
    </w:div>
    <w:div w:id="1932350209">
      <w:bodyDiv w:val="1"/>
      <w:marLeft w:val="0"/>
      <w:marRight w:val="0"/>
      <w:marTop w:val="0"/>
      <w:marBottom w:val="0"/>
      <w:divBdr>
        <w:top w:val="none" w:sz="0" w:space="0" w:color="auto"/>
        <w:left w:val="none" w:sz="0" w:space="0" w:color="auto"/>
        <w:bottom w:val="none" w:sz="0" w:space="0" w:color="auto"/>
        <w:right w:val="none" w:sz="0" w:space="0" w:color="auto"/>
      </w:divBdr>
    </w:div>
    <w:div w:id="1947301292">
      <w:bodyDiv w:val="1"/>
      <w:marLeft w:val="0"/>
      <w:marRight w:val="0"/>
      <w:marTop w:val="0"/>
      <w:marBottom w:val="0"/>
      <w:divBdr>
        <w:top w:val="none" w:sz="0" w:space="0" w:color="auto"/>
        <w:left w:val="none" w:sz="0" w:space="0" w:color="auto"/>
        <w:bottom w:val="none" w:sz="0" w:space="0" w:color="auto"/>
        <w:right w:val="none" w:sz="0" w:space="0" w:color="auto"/>
      </w:divBdr>
    </w:div>
    <w:div w:id="1947343458">
      <w:bodyDiv w:val="1"/>
      <w:marLeft w:val="0"/>
      <w:marRight w:val="0"/>
      <w:marTop w:val="0"/>
      <w:marBottom w:val="0"/>
      <w:divBdr>
        <w:top w:val="none" w:sz="0" w:space="0" w:color="auto"/>
        <w:left w:val="none" w:sz="0" w:space="0" w:color="auto"/>
        <w:bottom w:val="none" w:sz="0" w:space="0" w:color="auto"/>
        <w:right w:val="none" w:sz="0" w:space="0" w:color="auto"/>
      </w:divBdr>
    </w:div>
    <w:div w:id="1951542372">
      <w:bodyDiv w:val="1"/>
      <w:marLeft w:val="0"/>
      <w:marRight w:val="0"/>
      <w:marTop w:val="0"/>
      <w:marBottom w:val="0"/>
      <w:divBdr>
        <w:top w:val="none" w:sz="0" w:space="0" w:color="auto"/>
        <w:left w:val="none" w:sz="0" w:space="0" w:color="auto"/>
        <w:bottom w:val="none" w:sz="0" w:space="0" w:color="auto"/>
        <w:right w:val="none" w:sz="0" w:space="0" w:color="auto"/>
      </w:divBdr>
    </w:div>
    <w:div w:id="1969244097">
      <w:bodyDiv w:val="1"/>
      <w:marLeft w:val="0"/>
      <w:marRight w:val="0"/>
      <w:marTop w:val="0"/>
      <w:marBottom w:val="0"/>
      <w:divBdr>
        <w:top w:val="none" w:sz="0" w:space="0" w:color="auto"/>
        <w:left w:val="none" w:sz="0" w:space="0" w:color="auto"/>
        <w:bottom w:val="none" w:sz="0" w:space="0" w:color="auto"/>
        <w:right w:val="none" w:sz="0" w:space="0" w:color="auto"/>
      </w:divBdr>
    </w:div>
    <w:div w:id="1974552849">
      <w:bodyDiv w:val="1"/>
      <w:marLeft w:val="0"/>
      <w:marRight w:val="0"/>
      <w:marTop w:val="0"/>
      <w:marBottom w:val="0"/>
      <w:divBdr>
        <w:top w:val="none" w:sz="0" w:space="0" w:color="auto"/>
        <w:left w:val="none" w:sz="0" w:space="0" w:color="auto"/>
        <w:bottom w:val="none" w:sz="0" w:space="0" w:color="auto"/>
        <w:right w:val="none" w:sz="0" w:space="0" w:color="auto"/>
      </w:divBdr>
    </w:div>
    <w:div w:id="1983458430">
      <w:bodyDiv w:val="1"/>
      <w:marLeft w:val="0"/>
      <w:marRight w:val="0"/>
      <w:marTop w:val="0"/>
      <w:marBottom w:val="0"/>
      <w:divBdr>
        <w:top w:val="none" w:sz="0" w:space="0" w:color="auto"/>
        <w:left w:val="none" w:sz="0" w:space="0" w:color="auto"/>
        <w:bottom w:val="none" w:sz="0" w:space="0" w:color="auto"/>
        <w:right w:val="none" w:sz="0" w:space="0" w:color="auto"/>
      </w:divBdr>
    </w:div>
    <w:div w:id="1987662532">
      <w:bodyDiv w:val="1"/>
      <w:marLeft w:val="0"/>
      <w:marRight w:val="0"/>
      <w:marTop w:val="0"/>
      <w:marBottom w:val="0"/>
      <w:divBdr>
        <w:top w:val="none" w:sz="0" w:space="0" w:color="auto"/>
        <w:left w:val="none" w:sz="0" w:space="0" w:color="auto"/>
        <w:bottom w:val="none" w:sz="0" w:space="0" w:color="auto"/>
        <w:right w:val="none" w:sz="0" w:space="0" w:color="auto"/>
      </w:divBdr>
    </w:div>
    <w:div w:id="1989897472">
      <w:bodyDiv w:val="1"/>
      <w:marLeft w:val="0"/>
      <w:marRight w:val="0"/>
      <w:marTop w:val="0"/>
      <w:marBottom w:val="0"/>
      <w:divBdr>
        <w:top w:val="none" w:sz="0" w:space="0" w:color="auto"/>
        <w:left w:val="none" w:sz="0" w:space="0" w:color="auto"/>
        <w:bottom w:val="none" w:sz="0" w:space="0" w:color="auto"/>
        <w:right w:val="none" w:sz="0" w:space="0" w:color="auto"/>
      </w:divBdr>
    </w:div>
    <w:div w:id="2040012809">
      <w:bodyDiv w:val="1"/>
      <w:marLeft w:val="0"/>
      <w:marRight w:val="0"/>
      <w:marTop w:val="0"/>
      <w:marBottom w:val="0"/>
      <w:divBdr>
        <w:top w:val="none" w:sz="0" w:space="0" w:color="auto"/>
        <w:left w:val="none" w:sz="0" w:space="0" w:color="auto"/>
        <w:bottom w:val="none" w:sz="0" w:space="0" w:color="auto"/>
        <w:right w:val="none" w:sz="0" w:space="0" w:color="auto"/>
      </w:divBdr>
    </w:div>
    <w:div w:id="2052074083">
      <w:bodyDiv w:val="1"/>
      <w:marLeft w:val="0"/>
      <w:marRight w:val="0"/>
      <w:marTop w:val="0"/>
      <w:marBottom w:val="0"/>
      <w:divBdr>
        <w:top w:val="none" w:sz="0" w:space="0" w:color="auto"/>
        <w:left w:val="none" w:sz="0" w:space="0" w:color="auto"/>
        <w:bottom w:val="none" w:sz="0" w:space="0" w:color="auto"/>
        <w:right w:val="none" w:sz="0" w:space="0" w:color="auto"/>
      </w:divBdr>
    </w:div>
    <w:div w:id="2052336746">
      <w:bodyDiv w:val="1"/>
      <w:marLeft w:val="0"/>
      <w:marRight w:val="0"/>
      <w:marTop w:val="0"/>
      <w:marBottom w:val="0"/>
      <w:divBdr>
        <w:top w:val="none" w:sz="0" w:space="0" w:color="auto"/>
        <w:left w:val="none" w:sz="0" w:space="0" w:color="auto"/>
        <w:bottom w:val="none" w:sz="0" w:space="0" w:color="auto"/>
        <w:right w:val="none" w:sz="0" w:space="0" w:color="auto"/>
      </w:divBdr>
    </w:div>
    <w:div w:id="2057855382">
      <w:bodyDiv w:val="1"/>
      <w:marLeft w:val="0"/>
      <w:marRight w:val="0"/>
      <w:marTop w:val="0"/>
      <w:marBottom w:val="0"/>
      <w:divBdr>
        <w:top w:val="none" w:sz="0" w:space="0" w:color="auto"/>
        <w:left w:val="none" w:sz="0" w:space="0" w:color="auto"/>
        <w:bottom w:val="none" w:sz="0" w:space="0" w:color="auto"/>
        <w:right w:val="none" w:sz="0" w:space="0" w:color="auto"/>
      </w:divBdr>
    </w:div>
    <w:div w:id="2076468783">
      <w:bodyDiv w:val="1"/>
      <w:marLeft w:val="0"/>
      <w:marRight w:val="0"/>
      <w:marTop w:val="0"/>
      <w:marBottom w:val="0"/>
      <w:divBdr>
        <w:top w:val="none" w:sz="0" w:space="0" w:color="auto"/>
        <w:left w:val="none" w:sz="0" w:space="0" w:color="auto"/>
        <w:bottom w:val="none" w:sz="0" w:space="0" w:color="auto"/>
        <w:right w:val="none" w:sz="0" w:space="0" w:color="auto"/>
      </w:divBdr>
    </w:div>
    <w:div w:id="2085371683">
      <w:bodyDiv w:val="1"/>
      <w:marLeft w:val="0"/>
      <w:marRight w:val="0"/>
      <w:marTop w:val="0"/>
      <w:marBottom w:val="0"/>
      <w:divBdr>
        <w:top w:val="none" w:sz="0" w:space="0" w:color="auto"/>
        <w:left w:val="none" w:sz="0" w:space="0" w:color="auto"/>
        <w:bottom w:val="none" w:sz="0" w:space="0" w:color="auto"/>
        <w:right w:val="none" w:sz="0" w:space="0" w:color="auto"/>
      </w:divBdr>
    </w:div>
    <w:div w:id="2128967970">
      <w:bodyDiv w:val="1"/>
      <w:marLeft w:val="0"/>
      <w:marRight w:val="0"/>
      <w:marTop w:val="0"/>
      <w:marBottom w:val="0"/>
      <w:divBdr>
        <w:top w:val="none" w:sz="0" w:space="0" w:color="auto"/>
        <w:left w:val="none" w:sz="0" w:space="0" w:color="auto"/>
        <w:bottom w:val="none" w:sz="0" w:space="0" w:color="auto"/>
        <w:right w:val="none" w:sz="0" w:space="0" w:color="auto"/>
      </w:divBdr>
    </w:div>
    <w:div w:id="2129928637">
      <w:bodyDiv w:val="1"/>
      <w:marLeft w:val="0"/>
      <w:marRight w:val="0"/>
      <w:marTop w:val="0"/>
      <w:marBottom w:val="0"/>
      <w:divBdr>
        <w:top w:val="none" w:sz="0" w:space="0" w:color="auto"/>
        <w:left w:val="none" w:sz="0" w:space="0" w:color="auto"/>
        <w:bottom w:val="none" w:sz="0" w:space="0" w:color="auto"/>
        <w:right w:val="none" w:sz="0" w:space="0" w:color="auto"/>
      </w:divBdr>
    </w:div>
    <w:div w:id="214226790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hyperlink" Target="http://satyan.github.io/sugar/"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developer.android.com/design/material/index.html" TargetMode="External"/><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5.png"/><Relationship Id="rId10" Type="http://schemas.microsoft.com/office/2011/relationships/commentsExtended" Target="commentsExtended.xml"/><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hyperlink" Target="http://bmeaut.github.io/snippets/snippets/0114_VerziokezelokOsszehasonlitasa/" TargetMode="External"/><Relationship Id="rId60" Type="http://schemas.openxmlformats.org/officeDocument/2006/relationships/image" Target="media/image48.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9.jpe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AOK17</b:Tag>
    <b:SourceType>InternetSite</b:SourceType>
    <b:Guid>{C7FBC59E-15A0-4A68-9240-D4BCF36F545B}</b:Guid>
    <b:Title>AOKP official site</b:Title>
    <b:YearAccessed>2017</b:YearAccessed>
    <b:MonthAccessed>október</b:MonthAccessed>
    <b:URL>http://aokp.co/about/</b:URL>
    <b:RefOrder>2</b:RefOrder>
  </b:Source>
  <b:Source>
    <b:Tag>And17</b:Tag>
    <b:SourceType>InternetSite</b:SourceType>
    <b:Guid>{77EFBB38-0E17-49F0-8816-593FA38DCDB5}</b:Guid>
    <b:Title>Android authority</b:Title>
    <b:YearAccessed>2017</b:YearAccessed>
    <b:MonthAccessed>október</b:MonthAccessed>
    <b:URL>https://www.androidauthority.com/blackberry-announce-secure-android-os-795929/</b:URL>
    <b:RefOrder>3</b:RefOrder>
  </b:Source>
  <b:Source>
    <b:Tag>Opp17</b:Tag>
    <b:SourceType>InternetSite</b:SourceType>
    <b:Guid>{7FC691A4-2D65-4877-B407-22080617DEBF}</b:Guid>
    <b:Title>Oppo</b:Title>
    <b:YearAccessed>2017</b:YearAccessed>
    <b:MonthAccessed>október</b:MonthAccessed>
    <b:URL>https://www.oppo.com/en/coloros/</b:URL>
    <b:RefOrder>4</b:RefOrder>
  </b:Source>
  <b:Source>
    <b:Tag>HTC17</b:Tag>
    <b:SourceType>InternetSite</b:SourceType>
    <b:Guid>{B573355B-4ECA-40F7-8AAF-F49FCF75E73A}</b:Guid>
    <b:Title>HTC official site</b:Title>
    <b:YearAccessed>2017</b:YearAccessed>
    <b:MonthAccessed>október</b:MonthAccessed>
    <b:URL>http://www.htc.com/hu/phone-features/htc-sense-os/</b:URL>
    <b:RefOrder>5</b:RefOrder>
  </b:Source>
  <b:Source>
    <b:Tag>Sai17</b:Tag>
    <b:SourceType>InternetSite</b:SourceType>
    <b:Guid>{A2941F6B-FACB-4F0D-8BC9-74792F0CD6BA}</b:Guid>
    <b:Title>Sailfish OS official site</b:Title>
    <b:YearAccessed>2017</b:YearAccessed>
    <b:MonthAccessed>október</b:MonthAccessed>
    <b:URL>https://sailfishos.org/about/</b:URL>
    <b:RefOrder>6</b:RefOrder>
  </b:Source>
  <b:Source>
    <b:Tag>Tiz17</b:Tag>
    <b:SourceType>InternetSite</b:SourceType>
    <b:Guid>{E198626E-1584-448F-8525-4AA9681ABE3E}</b:Guid>
    <b:Title>Tizen official site</b:Title>
    <b:YearAccessed>2017</b:YearAccessed>
    <b:MonthAccessed>október</b:MonthAccessed>
    <b:URL>https://www.tizen.org/about </b:URL>
    <b:RefOrder>7</b:RefOrder>
  </b:Source>
  <b:Source>
    <b:Tag>And171</b:Tag>
    <b:SourceType>InternetSite</b:SourceType>
    <b:Guid>{5CA33828-DDFA-427B-AE5C-F6F5BDD2C3B6}</b:Guid>
    <b:Title>Android Central</b:Title>
    <b:YearAccessed>2017</b:YearAccessed>
    <b:MonthAccessed>november</b:MonthAccessed>
    <b:URL>https://www.androidcentral.com/android-history</b:URL>
    <b:RefOrder>8</b:RefOrder>
  </b:Source>
  <b:Source>
    <b:Tag>And172</b:Tag>
    <b:SourceType>InternetSite</b:SourceType>
    <b:Guid>{3F86BF26-A8F5-4583-B37A-45E80E14C132}</b:Guid>
    <b:Title>Android Central</b:Title>
    <b:YearAccessed>2017</b:YearAccessed>
    <b:MonthAccessed>november</b:MonthAccessed>
    <b:URL>https://www.androidcentral.com/android-pre-history</b:URL>
    <b:RefOrder>9</b:RefOrder>
  </b:Source>
  <b:Source>
    <b:Tag>Ven17</b:Tag>
    <b:SourceType>InternetSite</b:SourceType>
    <b:Guid>{0D7A36B5-BA05-42B4-B673-3593C52E9113}</b:Guid>
    <b:Title>Venturebeat</b:Title>
    <b:YearAccessed>2017</b:YearAccessed>
    <b:MonthAccessed>november</b:MonthAccessed>
    <b:URL>https://venturebeat.com/wp-content/uploads/2008/10/android.jpg?strip=all</b:URL>
    <b:RefOrder>10</b:RefOrder>
  </b:Source>
  <b:Source>
    <b:Tag>And173</b:Tag>
    <b:SourceType>InternetSite</b:SourceType>
    <b:Guid>{79C94292-9C70-452C-874B-8DC4F82B752C}</b:Guid>
    <b:Title>Android versions history</b:Title>
    <b:YearAccessed>2017</b:YearAccessed>
    <b:MonthAccessed>november</b:MonthAccessed>
    <b:URL>https://en.wikipedia.org/wiki/Android_version_history</b:URL>
    <b:RefOrder>11</b:RefOrder>
  </b:Source>
  <b:Source>
    <b:Tag>And174</b:Tag>
    <b:SourceType>InternetSite</b:SourceType>
    <b:Guid>{D86E7164-0239-4190-94A1-5A2409D46F8E}</b:Guid>
    <b:Title>Android software development</b:Title>
    <b:YearAccessed>2017</b:YearAccessed>
    <b:MonthAccessed>november</b:MonthAccessed>
    <b:URL>https://en.wikipedia.org/wiki/Android_software_development</b:URL>
    <b:RefOrder>13</b:RefOrder>
  </b:Source>
  <b:Source>
    <b:Tag>Pro17</b:Tag>
    <b:SourceType>InternetSite</b:SourceType>
    <b:Guid>{E378279B-6704-434A-BC8E-5403E380B525}</b:Guid>
    <b:Title>Prog</b:Title>
    <b:YearAccessed>2017</b:YearAccessed>
    <b:MonthAccessed>november</b:MonthAccessed>
    <b:URL>https://prog.hu/hirek/4188/elkeszult-a-legujabb-java-gyilkos-nyelv-a-kotlin-1-0-s-verzioja</b:URL>
    <b:RefOrder>14</b:RefOrder>
  </b:Source>
  <b:Source>
    <b:Tag>And176</b:Tag>
    <b:SourceType>InternetSite</b:SourceType>
    <b:Guid>{59F0A8F4-D1AE-440E-B183-97C576A77667}</b:Guid>
    <b:Title>Android Developer Site</b:Title>
    <b:YearAccessed>2017</b:YearAccessed>
    <b:MonthAccessed>november</b:MonthAccessed>
    <b:URL>https://developer.android.com/studio/intro/index.html#gradle_build_system</b:URL>
    <b:RefOrder>16</b:RefOrder>
  </b:Source>
  <b:Source>
    <b:Tag>And177</b:Tag>
    <b:SourceType>InternetSite</b:SourceType>
    <b:Guid>{105D23D5-4BDA-42D9-849B-CDE6F823F260}</b:Guid>
    <b:Title>Android application components</b:Title>
    <b:YearAccessed>2017</b:YearAccessed>
    <b:MonthAccessed>november</b:MonthAccessed>
    <b:URL>https://www.tutorialspoint.com/android/android_application_components.htm</b:URL>
    <b:RefOrder>17</b:RefOrder>
  </b:Source>
  <b:Source>
    <b:Tag>And178</b:Tag>
    <b:SourceType>InternetSite</b:SourceType>
    <b:Guid>{E5C67A76-0289-45B3-9F84-EFB7C06F7937}</b:Guid>
    <b:Title>Android Services</b:Title>
    <b:YearAccessed>2017</b:YearAccessed>
    <b:MonthAccessed>november</b:MonthAccessed>
    <b:URL>https://www.tutorialspoint.com/android/android_services.htm</b:URL>
    <b:RefOrder>18</b:RefOrder>
  </b:Source>
  <b:Source>
    <b:Tag>Tut17</b:Tag>
    <b:SourceType>InternetSite</b:SourceType>
    <b:Guid>{96CAEBB1-40D9-401B-A455-28D4A09254B0}</b:Guid>
    <b:Title>Android architecture</b:Title>
    <b:YearAccessed>2017</b:YearAccessed>
    <b:MonthAccessed>november</b:MonthAccessed>
    <b:URL>https://www.tutorialspoint.com/android/android_architecture.htm</b:URL>
    <b:RefOrder>12</b:RefOrder>
  </b:Source>
  <b:Source>
    <b:Tag>Wik17</b:Tag>
    <b:SourceType>InternetSite</b:SourceType>
    <b:Guid>{EE5936CF-4486-4BF6-9952-0ABA4F7934E6}</b:Guid>
    <b:Title>Mobile operating system</b:Title>
    <b:YearAccessed>2017</b:YearAccessed>
    <b:MonthAccessed>október</b:MonthAccessed>
    <b:URL>https://en.wikipedia.org/wiki/Mobile_operating_system</b:URL>
    <b:RefOrder>1</b:RefOrder>
  </b:Source>
  <b:Source>
    <b:Tag>And175</b:Tag>
    <b:SourceType>InternetSite</b:SourceType>
    <b:Guid>{D8C7DF93-27BA-461F-A13B-1F3BB775D5FF}</b:Guid>
    <b:Title>Android Developer Site</b:Title>
    <b:YearAccessed>2017</b:YearAccessed>
    <b:MonthAccessed>november</b:MonthAccessed>
    <b:URL>https://developer.android.com/studio/intro/index.html</b:URL>
    <b:RefOrder>15</b:RefOrder>
  </b:Source>
  <b:Source>
    <b:Tag>Ari17</b:Tag>
    <b:SourceType>InternetSite</b:SourceType>
    <b:Guid>{A9A7EEB1-AD1C-4915-9A31-A874DDD2314E}</b:Guid>
    <b:Title>Aries.ektf.hu</b:Title>
    <b:YearAccessed>2017</b:YearAccessed>
    <b:MonthAccessed>november</b:MonthAccessed>
    <b:URL>http://aries.ektf.hu/~gkusper/SzoftverTeszteles.pdf</b:URL>
    <b:RefOrder>19</b:RefOrder>
  </b:Source>
</b:Sources>
</file>

<file path=customXml/itemProps1.xml><?xml version="1.0" encoding="utf-8"?>
<ds:datastoreItem xmlns:ds="http://schemas.openxmlformats.org/officeDocument/2006/customXml" ds:itemID="{A424B0B6-DBC0-48CF-8BDC-B91A83690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27770</TotalTime>
  <Pages>50</Pages>
  <Words>9449</Words>
  <Characters>65202</Characters>
  <Application>Microsoft Office Word</Application>
  <DocSecurity>0</DocSecurity>
  <Lines>543</Lines>
  <Paragraphs>149</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74502</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Takács Gergő</cp:lastModifiedBy>
  <cp:revision>1014</cp:revision>
  <cp:lastPrinted>2002-07-08T12:51:00Z</cp:lastPrinted>
  <dcterms:created xsi:type="dcterms:W3CDTF">2015-10-19T08:48:00Z</dcterms:created>
  <dcterms:modified xsi:type="dcterms:W3CDTF">2017-11-23T13:53:00Z</dcterms:modified>
</cp:coreProperties>
</file>